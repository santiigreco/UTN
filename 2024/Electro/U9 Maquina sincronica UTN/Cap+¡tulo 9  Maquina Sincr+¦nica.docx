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2C34" w:rsidRDefault="00042C34" w:rsidP="00720B25">
      <w:pPr>
        <w:pStyle w:val="BodyText"/>
        <w:rPr>
          <w:rFonts w:ascii="Verdana" w:hAnsi="Verdana" w:cs="Tahoma"/>
          <w:sz w:val="20"/>
        </w:rPr>
      </w:pPr>
    </w:p>
    <w:p w:rsidR="00042C34" w:rsidRDefault="00042C34" w:rsidP="00720B25">
      <w:pPr>
        <w:pStyle w:val="BodyText"/>
        <w:rPr>
          <w:rFonts w:ascii="Verdana" w:hAnsi="Verdana" w:cs="Tahoma"/>
          <w:sz w:val="20"/>
        </w:rPr>
      </w:pPr>
    </w:p>
    <w:p w:rsidR="00042C34" w:rsidRDefault="00042C34" w:rsidP="00720B25">
      <w:pPr>
        <w:pStyle w:val="BodyText"/>
        <w:rPr>
          <w:rFonts w:ascii="Verdana" w:hAnsi="Verdana" w:cs="Tahoma"/>
          <w:sz w:val="20"/>
        </w:rPr>
      </w:pPr>
    </w:p>
    <w:p w:rsidR="00042C34" w:rsidRDefault="00042C34" w:rsidP="00720B25">
      <w:pPr>
        <w:pStyle w:val="BodyText"/>
        <w:rPr>
          <w:rFonts w:ascii="Verdana" w:hAnsi="Verdana" w:cs="Tahoma"/>
          <w:sz w:val="20"/>
        </w:rPr>
      </w:pPr>
    </w:p>
    <w:p w:rsidR="00042C34" w:rsidRDefault="00042C34" w:rsidP="00720B25">
      <w:pPr>
        <w:pStyle w:val="BodyText"/>
        <w:rPr>
          <w:rFonts w:ascii="Verdana" w:hAnsi="Verdana" w:cs="Tahoma"/>
          <w:sz w:val="20"/>
        </w:rPr>
      </w:pPr>
    </w:p>
    <w:p w:rsidR="00042C34" w:rsidRPr="00720B25" w:rsidRDefault="00042C34" w:rsidP="00720B25">
      <w:pPr>
        <w:pStyle w:val="BodyText"/>
        <w:jc w:val="right"/>
        <w:rPr>
          <w:rFonts w:ascii="Verdana" w:hAnsi="Verdana"/>
          <w:szCs w:val="32"/>
        </w:rPr>
      </w:pPr>
      <w:r>
        <w:rPr>
          <w:rFonts w:ascii="Verdana" w:hAnsi="Verdana" w:cs="Tahoma"/>
          <w:szCs w:val="32"/>
        </w:rPr>
        <w:t>MAQUINA</w:t>
      </w:r>
      <w:r w:rsidRPr="00720B25">
        <w:rPr>
          <w:rFonts w:ascii="Verdana" w:hAnsi="Verdana" w:cs="Tahoma"/>
          <w:szCs w:val="32"/>
        </w:rPr>
        <w:t xml:space="preserve"> SINCRÓNIC</w:t>
      </w:r>
      <w:r>
        <w:rPr>
          <w:rFonts w:ascii="Verdana" w:hAnsi="Verdana" w:cs="Tahoma"/>
          <w:szCs w:val="32"/>
        </w:rPr>
        <w:t>A</w:t>
      </w:r>
      <w:r w:rsidRPr="00720B25">
        <w:rPr>
          <w:rFonts w:ascii="Verdana" w:hAnsi="Verdana"/>
          <w:szCs w:val="32"/>
        </w:rPr>
        <w:t xml:space="preserve"> </w:t>
      </w:r>
    </w:p>
    <w:p w:rsidR="00042C34" w:rsidRDefault="00042C34" w:rsidP="00720B25">
      <w:pPr>
        <w:pStyle w:val="BodyText"/>
        <w:rPr>
          <w:rFonts w:ascii="Verdana" w:hAnsi="Verdana"/>
          <w:sz w:val="20"/>
        </w:rPr>
      </w:pPr>
    </w:p>
    <w:p w:rsidR="00042C34" w:rsidRDefault="00042C34" w:rsidP="00720B25">
      <w:pPr>
        <w:pStyle w:val="BodyText"/>
        <w:rPr>
          <w:rFonts w:ascii="Verdana" w:hAnsi="Verdana"/>
          <w:sz w:val="20"/>
        </w:rPr>
      </w:pPr>
    </w:p>
    <w:p w:rsidR="00042C34" w:rsidRDefault="00042C34" w:rsidP="00720B25">
      <w:pPr>
        <w:pStyle w:val="BodyText"/>
        <w:rPr>
          <w:rFonts w:ascii="Verdana" w:hAnsi="Verdana"/>
          <w:sz w:val="20"/>
        </w:rPr>
      </w:pPr>
    </w:p>
    <w:p w:rsidR="00042C34" w:rsidRDefault="00042C34" w:rsidP="00720B25">
      <w:pPr>
        <w:pStyle w:val="BodyText"/>
        <w:rPr>
          <w:rFonts w:ascii="Verdana" w:hAnsi="Verdana"/>
          <w:sz w:val="20"/>
        </w:rPr>
      </w:pPr>
    </w:p>
    <w:p w:rsidR="00042C34" w:rsidRDefault="00042C34" w:rsidP="00720B25">
      <w:pPr>
        <w:pStyle w:val="BodyText"/>
        <w:rPr>
          <w:rFonts w:ascii="Verdana" w:hAnsi="Verdana"/>
          <w:sz w:val="20"/>
        </w:rPr>
      </w:pPr>
    </w:p>
    <w:p w:rsidR="00042C34" w:rsidRDefault="00042C34" w:rsidP="00720B25">
      <w:pPr>
        <w:pStyle w:val="BodyText"/>
        <w:rPr>
          <w:rFonts w:ascii="Verdana" w:hAnsi="Verdana"/>
          <w:sz w:val="20"/>
        </w:rPr>
      </w:pPr>
    </w:p>
    <w:p w:rsidR="00042C34" w:rsidRPr="00720B25" w:rsidRDefault="00042C34" w:rsidP="00720B25">
      <w:pPr>
        <w:pStyle w:val="BodyText"/>
        <w:rPr>
          <w:rFonts w:ascii="Verdana" w:hAnsi="Verdana"/>
          <w:b w:val="0"/>
          <w:sz w:val="20"/>
        </w:rPr>
      </w:pPr>
      <w:r>
        <w:rPr>
          <w:rFonts w:ascii="Verdana" w:hAnsi="Verdana"/>
          <w:b w:val="0"/>
          <w:sz w:val="20"/>
        </w:rPr>
        <w:t>9</w:t>
      </w:r>
      <w:r w:rsidRPr="00720B25">
        <w:rPr>
          <w:rFonts w:ascii="Verdana" w:hAnsi="Verdana"/>
          <w:b w:val="0"/>
          <w:sz w:val="20"/>
        </w:rPr>
        <w:t xml:space="preserve">.1 </w:t>
      </w:r>
      <w:r>
        <w:rPr>
          <w:rFonts w:ascii="Verdana" w:hAnsi="Verdana"/>
          <w:b w:val="0"/>
          <w:sz w:val="20"/>
        </w:rPr>
        <w:tab/>
      </w:r>
      <w:r w:rsidRPr="00720B25">
        <w:rPr>
          <w:rFonts w:ascii="Verdana" w:hAnsi="Verdana"/>
          <w:b w:val="0"/>
          <w:sz w:val="20"/>
        </w:rPr>
        <w:t>Introducción</w:t>
      </w:r>
    </w:p>
    <w:p w:rsidR="00042C34" w:rsidRDefault="00042C34" w:rsidP="00720B25">
      <w:pPr>
        <w:pStyle w:val="BodyText"/>
        <w:rPr>
          <w:rFonts w:ascii="Verdana" w:hAnsi="Verdana"/>
          <w:b w:val="0"/>
          <w:sz w:val="20"/>
        </w:rPr>
      </w:pPr>
    </w:p>
    <w:p w:rsidR="00042C34" w:rsidRPr="00720B25" w:rsidRDefault="00042C34" w:rsidP="00720B25">
      <w:pPr>
        <w:pStyle w:val="BodyText"/>
        <w:rPr>
          <w:rFonts w:ascii="Verdana" w:hAnsi="Verdana"/>
          <w:b w:val="0"/>
          <w:sz w:val="20"/>
        </w:rPr>
      </w:pPr>
      <w:r>
        <w:rPr>
          <w:rFonts w:ascii="Verdana" w:hAnsi="Verdana"/>
          <w:b w:val="0"/>
          <w:sz w:val="20"/>
        </w:rPr>
        <w:t xml:space="preserve">9.2 </w:t>
      </w:r>
      <w:r>
        <w:rPr>
          <w:rFonts w:ascii="Verdana" w:hAnsi="Verdana"/>
          <w:b w:val="0"/>
          <w:sz w:val="20"/>
        </w:rPr>
        <w:tab/>
        <w:t>Generación de un sistema de tensiones</w:t>
      </w:r>
      <w:r w:rsidRPr="00720B25">
        <w:rPr>
          <w:rFonts w:ascii="Verdana" w:hAnsi="Verdana"/>
          <w:b w:val="0"/>
          <w:sz w:val="20"/>
        </w:rPr>
        <w:t xml:space="preserve"> trifásicas </w:t>
      </w:r>
    </w:p>
    <w:p w:rsidR="00042C34" w:rsidRDefault="00042C34" w:rsidP="00720B25">
      <w:pPr>
        <w:pStyle w:val="BodyText"/>
        <w:rPr>
          <w:rFonts w:ascii="Verdana" w:hAnsi="Verdana"/>
          <w:b w:val="0"/>
          <w:sz w:val="20"/>
        </w:rPr>
      </w:pPr>
    </w:p>
    <w:p w:rsidR="00042C34" w:rsidRDefault="00042C34" w:rsidP="00720B25">
      <w:pPr>
        <w:pStyle w:val="BodyText"/>
        <w:rPr>
          <w:rFonts w:ascii="Verdana" w:hAnsi="Verdana"/>
          <w:b w:val="0"/>
          <w:sz w:val="20"/>
        </w:rPr>
      </w:pPr>
      <w:r>
        <w:rPr>
          <w:rFonts w:ascii="Verdana" w:hAnsi="Verdana"/>
          <w:b w:val="0"/>
          <w:sz w:val="20"/>
        </w:rPr>
        <w:t>9</w:t>
      </w:r>
      <w:r w:rsidRPr="00720B25">
        <w:rPr>
          <w:rFonts w:ascii="Verdana" w:hAnsi="Verdana"/>
          <w:b w:val="0"/>
          <w:sz w:val="20"/>
        </w:rPr>
        <w:t xml:space="preserve">.3 </w:t>
      </w:r>
      <w:r>
        <w:rPr>
          <w:rFonts w:ascii="Verdana" w:hAnsi="Verdana"/>
          <w:b w:val="0"/>
          <w:sz w:val="20"/>
        </w:rPr>
        <w:tab/>
      </w:r>
      <w:r w:rsidRPr="00720B25">
        <w:rPr>
          <w:rFonts w:ascii="Verdana" w:hAnsi="Verdana"/>
          <w:b w:val="0"/>
          <w:sz w:val="20"/>
        </w:rPr>
        <w:t>Circuito equivalente</w:t>
      </w:r>
    </w:p>
    <w:p w:rsidR="00042C34" w:rsidRDefault="00042C34" w:rsidP="00720B25">
      <w:pPr>
        <w:pStyle w:val="BodyText"/>
        <w:rPr>
          <w:rFonts w:ascii="Verdana" w:hAnsi="Verdana"/>
          <w:b w:val="0"/>
          <w:sz w:val="20"/>
        </w:rPr>
      </w:pPr>
    </w:p>
    <w:p w:rsidR="00042C34" w:rsidRDefault="00042C34" w:rsidP="00720B25">
      <w:pPr>
        <w:pStyle w:val="BodyText"/>
        <w:rPr>
          <w:rFonts w:ascii="Verdana" w:hAnsi="Verdana"/>
          <w:b w:val="0"/>
          <w:sz w:val="20"/>
        </w:rPr>
      </w:pPr>
      <w:r>
        <w:rPr>
          <w:rFonts w:ascii="Verdana" w:hAnsi="Verdana"/>
          <w:b w:val="0"/>
          <w:sz w:val="20"/>
        </w:rPr>
        <w:t>9.3.1</w:t>
      </w:r>
      <w:r>
        <w:rPr>
          <w:rFonts w:ascii="Verdana" w:hAnsi="Verdana"/>
          <w:b w:val="0"/>
          <w:sz w:val="20"/>
        </w:rPr>
        <w:tab/>
      </w:r>
      <w:r>
        <w:rPr>
          <w:rFonts w:ascii="Verdana" w:hAnsi="Verdana"/>
          <w:b w:val="0"/>
          <w:sz w:val="20"/>
        </w:rPr>
        <w:tab/>
        <w:t>Reacción de armadura</w:t>
      </w:r>
    </w:p>
    <w:p w:rsidR="00042C34" w:rsidRDefault="00042C34" w:rsidP="00720B25">
      <w:pPr>
        <w:pStyle w:val="BodyText"/>
        <w:rPr>
          <w:rFonts w:ascii="Verdana" w:hAnsi="Verdana"/>
          <w:b w:val="0"/>
          <w:sz w:val="20"/>
        </w:rPr>
      </w:pPr>
    </w:p>
    <w:p w:rsidR="00042C34" w:rsidRDefault="00042C34" w:rsidP="00720B25">
      <w:pPr>
        <w:pStyle w:val="BodyText"/>
        <w:rPr>
          <w:rFonts w:ascii="Verdana" w:hAnsi="Verdana"/>
          <w:b w:val="0"/>
          <w:sz w:val="20"/>
        </w:rPr>
      </w:pPr>
      <w:r>
        <w:rPr>
          <w:rFonts w:ascii="Verdana" w:hAnsi="Verdana"/>
          <w:b w:val="0"/>
          <w:sz w:val="20"/>
        </w:rPr>
        <w:t>9.3.2</w:t>
      </w:r>
      <w:r>
        <w:rPr>
          <w:rFonts w:ascii="Verdana" w:hAnsi="Verdana"/>
          <w:b w:val="0"/>
          <w:sz w:val="20"/>
        </w:rPr>
        <w:tab/>
      </w:r>
      <w:r>
        <w:rPr>
          <w:rFonts w:ascii="Verdana" w:hAnsi="Verdana"/>
          <w:b w:val="0"/>
          <w:sz w:val="20"/>
        </w:rPr>
        <w:tab/>
        <w:t>Flujo disperso en los bobinados estatóricos</w:t>
      </w:r>
    </w:p>
    <w:p w:rsidR="00042C34" w:rsidRDefault="00042C34" w:rsidP="00720B25">
      <w:pPr>
        <w:pStyle w:val="BodyText"/>
        <w:rPr>
          <w:rFonts w:ascii="Verdana" w:hAnsi="Verdana"/>
          <w:b w:val="0"/>
          <w:sz w:val="20"/>
        </w:rPr>
      </w:pPr>
    </w:p>
    <w:p w:rsidR="00042C34" w:rsidRPr="00720B25" w:rsidRDefault="00042C34" w:rsidP="00720B25">
      <w:pPr>
        <w:pStyle w:val="BodyText"/>
        <w:rPr>
          <w:rFonts w:ascii="Verdana" w:hAnsi="Verdana"/>
          <w:b w:val="0"/>
          <w:sz w:val="20"/>
        </w:rPr>
      </w:pPr>
      <w:r>
        <w:rPr>
          <w:rFonts w:ascii="Verdana" w:hAnsi="Verdana"/>
          <w:b w:val="0"/>
          <w:sz w:val="20"/>
        </w:rPr>
        <w:t>9.3.3</w:t>
      </w:r>
      <w:r>
        <w:rPr>
          <w:rFonts w:ascii="Verdana" w:hAnsi="Verdana"/>
          <w:b w:val="0"/>
          <w:sz w:val="20"/>
        </w:rPr>
        <w:tab/>
      </w:r>
      <w:r>
        <w:rPr>
          <w:rFonts w:ascii="Verdana" w:hAnsi="Verdana"/>
          <w:b w:val="0"/>
          <w:sz w:val="20"/>
        </w:rPr>
        <w:tab/>
        <w:t>Resistencia óhmica de los bobinados estatóricos</w:t>
      </w:r>
    </w:p>
    <w:p w:rsidR="00042C34" w:rsidRDefault="00042C34" w:rsidP="00720B25">
      <w:pPr>
        <w:pStyle w:val="BodyText"/>
        <w:rPr>
          <w:rFonts w:ascii="Verdana" w:hAnsi="Verdana"/>
          <w:b w:val="0"/>
          <w:sz w:val="20"/>
        </w:rPr>
      </w:pPr>
    </w:p>
    <w:p w:rsidR="00042C34" w:rsidRPr="00720B25" w:rsidRDefault="00042C34" w:rsidP="00720B25">
      <w:pPr>
        <w:pStyle w:val="BodyText"/>
        <w:rPr>
          <w:rFonts w:ascii="Verdana" w:hAnsi="Verdana"/>
          <w:b w:val="0"/>
          <w:sz w:val="20"/>
        </w:rPr>
      </w:pPr>
      <w:r>
        <w:rPr>
          <w:rFonts w:ascii="Verdana" w:hAnsi="Verdana"/>
          <w:b w:val="0"/>
          <w:sz w:val="20"/>
        </w:rPr>
        <w:t>9</w:t>
      </w:r>
      <w:r w:rsidRPr="00720B25">
        <w:rPr>
          <w:rFonts w:ascii="Verdana" w:hAnsi="Verdana"/>
          <w:b w:val="0"/>
          <w:sz w:val="20"/>
        </w:rPr>
        <w:t xml:space="preserve">.4 </w:t>
      </w:r>
      <w:r>
        <w:rPr>
          <w:rFonts w:ascii="Verdana" w:hAnsi="Verdana"/>
          <w:b w:val="0"/>
          <w:sz w:val="20"/>
        </w:rPr>
        <w:tab/>
      </w:r>
      <w:r w:rsidRPr="00720B25">
        <w:rPr>
          <w:rFonts w:ascii="Verdana" w:hAnsi="Verdana"/>
          <w:b w:val="0"/>
          <w:sz w:val="20"/>
        </w:rPr>
        <w:t>Característica de vacío</w:t>
      </w:r>
    </w:p>
    <w:p w:rsidR="00042C34" w:rsidRDefault="00042C34" w:rsidP="00720B25">
      <w:pPr>
        <w:pStyle w:val="BodyText"/>
        <w:rPr>
          <w:rFonts w:ascii="Verdana" w:hAnsi="Verdana"/>
          <w:b w:val="0"/>
          <w:sz w:val="20"/>
        </w:rPr>
      </w:pPr>
    </w:p>
    <w:p w:rsidR="00042C34" w:rsidRPr="00720B25" w:rsidRDefault="00042C34" w:rsidP="00720B25">
      <w:pPr>
        <w:pStyle w:val="BodyText"/>
        <w:rPr>
          <w:rFonts w:ascii="Verdana" w:hAnsi="Verdana"/>
          <w:b w:val="0"/>
          <w:sz w:val="20"/>
        </w:rPr>
      </w:pPr>
      <w:r>
        <w:rPr>
          <w:rFonts w:ascii="Verdana" w:hAnsi="Verdana"/>
          <w:b w:val="0"/>
          <w:sz w:val="20"/>
        </w:rPr>
        <w:t>9</w:t>
      </w:r>
      <w:r w:rsidRPr="00720B25">
        <w:rPr>
          <w:rFonts w:ascii="Verdana" w:hAnsi="Verdana"/>
          <w:b w:val="0"/>
          <w:sz w:val="20"/>
        </w:rPr>
        <w:t xml:space="preserve">.5 </w:t>
      </w:r>
      <w:r>
        <w:rPr>
          <w:rFonts w:ascii="Verdana" w:hAnsi="Verdana"/>
          <w:b w:val="0"/>
          <w:sz w:val="20"/>
        </w:rPr>
        <w:tab/>
      </w:r>
      <w:r w:rsidRPr="00720B25">
        <w:rPr>
          <w:rFonts w:ascii="Verdana" w:hAnsi="Verdana"/>
          <w:b w:val="0"/>
          <w:sz w:val="20"/>
        </w:rPr>
        <w:t>Característica de cortocircuito</w:t>
      </w:r>
    </w:p>
    <w:p w:rsidR="00042C34" w:rsidRDefault="00042C34" w:rsidP="00720B25">
      <w:pPr>
        <w:pStyle w:val="BodyText"/>
        <w:rPr>
          <w:rFonts w:ascii="Verdana" w:hAnsi="Verdana"/>
          <w:b w:val="0"/>
          <w:sz w:val="20"/>
        </w:rPr>
      </w:pPr>
    </w:p>
    <w:p w:rsidR="00042C34" w:rsidRPr="00720B25" w:rsidRDefault="00042C34" w:rsidP="00720B25">
      <w:pPr>
        <w:pStyle w:val="BodyText"/>
        <w:rPr>
          <w:rFonts w:ascii="Verdana" w:hAnsi="Verdana"/>
          <w:b w:val="0"/>
          <w:sz w:val="20"/>
        </w:rPr>
      </w:pPr>
      <w:r>
        <w:rPr>
          <w:rFonts w:ascii="Verdana" w:hAnsi="Verdana"/>
          <w:b w:val="0"/>
          <w:sz w:val="20"/>
        </w:rPr>
        <w:t>9</w:t>
      </w:r>
      <w:r w:rsidRPr="00720B25">
        <w:rPr>
          <w:rFonts w:ascii="Verdana" w:hAnsi="Verdana"/>
          <w:b w:val="0"/>
          <w:sz w:val="20"/>
        </w:rPr>
        <w:t xml:space="preserve">.6 </w:t>
      </w:r>
      <w:r>
        <w:rPr>
          <w:rFonts w:ascii="Verdana" w:hAnsi="Verdana"/>
          <w:b w:val="0"/>
          <w:sz w:val="20"/>
        </w:rPr>
        <w:tab/>
      </w:r>
      <w:r w:rsidRPr="00720B25">
        <w:rPr>
          <w:rFonts w:ascii="Verdana" w:hAnsi="Verdana"/>
          <w:b w:val="0"/>
          <w:sz w:val="20"/>
        </w:rPr>
        <w:t>Determinación de la impedancia sincrónica</w:t>
      </w:r>
    </w:p>
    <w:p w:rsidR="00042C34" w:rsidRDefault="00042C34" w:rsidP="00720B25">
      <w:pPr>
        <w:pStyle w:val="BodyText"/>
        <w:rPr>
          <w:rFonts w:ascii="Verdana" w:hAnsi="Verdana"/>
          <w:b w:val="0"/>
          <w:sz w:val="20"/>
        </w:rPr>
      </w:pPr>
    </w:p>
    <w:p w:rsidR="00042C34" w:rsidRPr="00720B25" w:rsidRDefault="00042C34" w:rsidP="00720B25">
      <w:pPr>
        <w:pStyle w:val="BodyText"/>
        <w:rPr>
          <w:rFonts w:ascii="Verdana" w:hAnsi="Verdana"/>
          <w:b w:val="0"/>
          <w:sz w:val="20"/>
        </w:rPr>
      </w:pPr>
      <w:r>
        <w:rPr>
          <w:rFonts w:ascii="Verdana" w:hAnsi="Verdana"/>
          <w:b w:val="0"/>
          <w:sz w:val="20"/>
        </w:rPr>
        <w:t>9</w:t>
      </w:r>
      <w:r w:rsidRPr="00720B25">
        <w:rPr>
          <w:rFonts w:ascii="Verdana" w:hAnsi="Verdana"/>
          <w:b w:val="0"/>
          <w:sz w:val="20"/>
        </w:rPr>
        <w:t xml:space="preserve">.7 </w:t>
      </w:r>
      <w:r>
        <w:rPr>
          <w:rFonts w:ascii="Verdana" w:hAnsi="Verdana"/>
          <w:b w:val="0"/>
          <w:sz w:val="20"/>
        </w:rPr>
        <w:tab/>
      </w:r>
      <w:r w:rsidRPr="00720B25">
        <w:rPr>
          <w:rFonts w:ascii="Verdana" w:hAnsi="Verdana"/>
          <w:b w:val="0"/>
          <w:sz w:val="20"/>
        </w:rPr>
        <w:t>Potencia interna</w:t>
      </w:r>
    </w:p>
    <w:p w:rsidR="00042C34" w:rsidRDefault="00042C34" w:rsidP="00720B25">
      <w:pPr>
        <w:pStyle w:val="BodyText"/>
        <w:rPr>
          <w:rFonts w:ascii="Verdana" w:hAnsi="Verdana"/>
          <w:b w:val="0"/>
          <w:sz w:val="20"/>
        </w:rPr>
      </w:pPr>
    </w:p>
    <w:p w:rsidR="00042C34" w:rsidRPr="00720B25" w:rsidRDefault="00042C34" w:rsidP="00720B25">
      <w:pPr>
        <w:pStyle w:val="BodyText"/>
        <w:rPr>
          <w:rFonts w:ascii="Verdana" w:hAnsi="Verdana"/>
          <w:b w:val="0"/>
          <w:sz w:val="20"/>
        </w:rPr>
      </w:pPr>
      <w:r>
        <w:rPr>
          <w:rFonts w:ascii="Verdana" w:hAnsi="Verdana"/>
          <w:b w:val="0"/>
          <w:sz w:val="20"/>
        </w:rPr>
        <w:t>9</w:t>
      </w:r>
      <w:r w:rsidRPr="00720B25">
        <w:rPr>
          <w:rFonts w:ascii="Verdana" w:hAnsi="Verdana"/>
          <w:b w:val="0"/>
          <w:sz w:val="20"/>
        </w:rPr>
        <w:t xml:space="preserve">.8 </w:t>
      </w:r>
      <w:r>
        <w:rPr>
          <w:rFonts w:ascii="Verdana" w:hAnsi="Verdana"/>
          <w:b w:val="0"/>
          <w:sz w:val="20"/>
        </w:rPr>
        <w:tab/>
      </w:r>
      <w:r w:rsidRPr="00720B25">
        <w:rPr>
          <w:rFonts w:ascii="Verdana" w:hAnsi="Verdana"/>
          <w:b w:val="0"/>
          <w:sz w:val="20"/>
        </w:rPr>
        <w:t>Características externas del alternador</w:t>
      </w:r>
      <w:r>
        <w:rPr>
          <w:rFonts w:ascii="Verdana" w:hAnsi="Verdana"/>
          <w:b w:val="0"/>
          <w:sz w:val="20"/>
        </w:rPr>
        <w:t xml:space="preserve"> </w:t>
      </w:r>
      <w:r w:rsidRPr="00720B25">
        <w:rPr>
          <w:rFonts w:ascii="Verdana" w:hAnsi="Verdana"/>
          <w:b w:val="0"/>
          <w:sz w:val="20"/>
        </w:rPr>
        <w:t>funcionando en forma independiente</w:t>
      </w:r>
    </w:p>
    <w:p w:rsidR="00042C34" w:rsidRPr="00720B25" w:rsidRDefault="00042C34" w:rsidP="00AC4B39">
      <w:pPr>
        <w:pStyle w:val="BodyText"/>
        <w:ind w:left="2124" w:firstLine="708"/>
        <w:rPr>
          <w:rFonts w:ascii="Verdana" w:hAnsi="Verdana"/>
          <w:b w:val="0"/>
          <w:sz w:val="20"/>
        </w:rPr>
      </w:pPr>
    </w:p>
    <w:p w:rsidR="00042C34" w:rsidRPr="00720B25" w:rsidRDefault="00042C34" w:rsidP="00720B25">
      <w:pPr>
        <w:pStyle w:val="BodyText"/>
        <w:rPr>
          <w:rFonts w:ascii="Verdana" w:hAnsi="Verdana"/>
          <w:b w:val="0"/>
          <w:sz w:val="20"/>
        </w:rPr>
      </w:pPr>
      <w:r>
        <w:rPr>
          <w:rFonts w:ascii="Verdana" w:hAnsi="Verdana"/>
          <w:b w:val="0"/>
          <w:sz w:val="20"/>
        </w:rPr>
        <w:t>9</w:t>
      </w:r>
      <w:r w:rsidRPr="00720B25">
        <w:rPr>
          <w:rFonts w:ascii="Verdana" w:hAnsi="Verdana"/>
          <w:b w:val="0"/>
          <w:sz w:val="20"/>
        </w:rPr>
        <w:t xml:space="preserve">.9 </w:t>
      </w:r>
      <w:r>
        <w:rPr>
          <w:rFonts w:ascii="Verdana" w:hAnsi="Verdana"/>
          <w:b w:val="0"/>
          <w:sz w:val="20"/>
        </w:rPr>
        <w:tab/>
      </w:r>
      <w:r w:rsidRPr="00720B25">
        <w:rPr>
          <w:rFonts w:ascii="Verdana" w:hAnsi="Verdana"/>
          <w:b w:val="0"/>
          <w:sz w:val="20"/>
        </w:rPr>
        <w:t>Alimentación del bobinado inductor</w:t>
      </w:r>
      <w:r>
        <w:rPr>
          <w:rFonts w:ascii="Verdana" w:hAnsi="Verdana"/>
          <w:b w:val="0"/>
          <w:sz w:val="20"/>
        </w:rPr>
        <w:t xml:space="preserve"> del rotor</w:t>
      </w:r>
    </w:p>
    <w:p w:rsidR="00042C34" w:rsidRPr="00720B25" w:rsidRDefault="00042C34" w:rsidP="00AC4B39">
      <w:pPr>
        <w:pStyle w:val="BodyText"/>
        <w:ind w:left="2124" w:firstLine="708"/>
        <w:rPr>
          <w:rFonts w:ascii="Verdana" w:hAnsi="Verdana"/>
          <w:b w:val="0"/>
          <w:sz w:val="20"/>
        </w:rPr>
      </w:pPr>
    </w:p>
    <w:p w:rsidR="00042C34" w:rsidRPr="00720B25" w:rsidRDefault="00042C34" w:rsidP="00720B25">
      <w:pPr>
        <w:pStyle w:val="BodyText"/>
        <w:rPr>
          <w:rFonts w:ascii="Verdana" w:hAnsi="Verdana"/>
          <w:b w:val="0"/>
          <w:sz w:val="20"/>
        </w:rPr>
      </w:pPr>
      <w:r>
        <w:rPr>
          <w:rFonts w:ascii="Verdana" w:hAnsi="Verdana"/>
          <w:b w:val="0"/>
          <w:sz w:val="20"/>
        </w:rPr>
        <w:t xml:space="preserve">9.10 </w:t>
      </w:r>
      <w:r>
        <w:rPr>
          <w:rFonts w:ascii="Verdana" w:hAnsi="Verdana"/>
          <w:b w:val="0"/>
          <w:sz w:val="20"/>
        </w:rPr>
        <w:tab/>
        <w:t>Alternador</w:t>
      </w:r>
      <w:r w:rsidRPr="00720B25">
        <w:rPr>
          <w:rFonts w:ascii="Verdana" w:hAnsi="Verdana"/>
          <w:b w:val="0"/>
          <w:sz w:val="20"/>
        </w:rPr>
        <w:t xml:space="preserve"> en paralelo</w:t>
      </w:r>
      <w:r>
        <w:rPr>
          <w:rFonts w:ascii="Verdana" w:hAnsi="Verdana"/>
          <w:b w:val="0"/>
          <w:sz w:val="20"/>
        </w:rPr>
        <w:t xml:space="preserve"> con una red de gran potencia</w:t>
      </w:r>
    </w:p>
    <w:p w:rsidR="00042C34" w:rsidRPr="00720B25" w:rsidRDefault="00042C34" w:rsidP="00AC4B39">
      <w:pPr>
        <w:pStyle w:val="BodyText"/>
        <w:ind w:left="2124" w:firstLine="708"/>
        <w:rPr>
          <w:rFonts w:ascii="Verdana" w:hAnsi="Verdana"/>
          <w:b w:val="0"/>
          <w:sz w:val="20"/>
        </w:rPr>
      </w:pPr>
    </w:p>
    <w:p w:rsidR="00042C34" w:rsidRDefault="00042C34" w:rsidP="00720B25">
      <w:pPr>
        <w:pStyle w:val="BodyText"/>
        <w:rPr>
          <w:rFonts w:ascii="Verdana" w:hAnsi="Verdana"/>
          <w:b w:val="0"/>
          <w:sz w:val="20"/>
        </w:rPr>
      </w:pPr>
      <w:r>
        <w:rPr>
          <w:rFonts w:ascii="Verdana" w:hAnsi="Verdana"/>
          <w:b w:val="0"/>
          <w:sz w:val="20"/>
        </w:rPr>
        <w:t>9</w:t>
      </w:r>
      <w:r w:rsidRPr="00720B25">
        <w:rPr>
          <w:rFonts w:ascii="Verdana" w:hAnsi="Verdana"/>
          <w:b w:val="0"/>
          <w:sz w:val="20"/>
        </w:rPr>
        <w:t xml:space="preserve">.11 </w:t>
      </w:r>
      <w:r>
        <w:rPr>
          <w:rFonts w:ascii="Verdana" w:hAnsi="Verdana"/>
          <w:b w:val="0"/>
          <w:sz w:val="20"/>
        </w:rPr>
        <w:tab/>
      </w:r>
      <w:r w:rsidRPr="00720B25">
        <w:rPr>
          <w:rFonts w:ascii="Verdana" w:hAnsi="Verdana"/>
          <w:b w:val="0"/>
          <w:sz w:val="20"/>
        </w:rPr>
        <w:t>Generador trabajando en paralelo con la red</w:t>
      </w:r>
      <w:r>
        <w:rPr>
          <w:rFonts w:ascii="Verdana" w:hAnsi="Verdana"/>
          <w:b w:val="0"/>
          <w:sz w:val="20"/>
        </w:rPr>
        <w:t xml:space="preserve"> </w:t>
      </w:r>
      <w:r w:rsidRPr="00720B25">
        <w:rPr>
          <w:rFonts w:ascii="Verdana" w:hAnsi="Verdana"/>
          <w:b w:val="0"/>
          <w:sz w:val="20"/>
        </w:rPr>
        <w:t>entregando potencia activa constante</w:t>
      </w:r>
    </w:p>
    <w:p w:rsidR="00042C34" w:rsidRDefault="00042C34" w:rsidP="00720B25">
      <w:pPr>
        <w:pStyle w:val="BodyText"/>
        <w:rPr>
          <w:rFonts w:ascii="Verdana" w:hAnsi="Verdana"/>
          <w:b w:val="0"/>
          <w:sz w:val="20"/>
        </w:rPr>
      </w:pPr>
    </w:p>
    <w:p w:rsidR="00042C34" w:rsidRDefault="00042C34" w:rsidP="00720B25">
      <w:pPr>
        <w:pStyle w:val="BodyText"/>
        <w:rPr>
          <w:rFonts w:ascii="Verdana" w:hAnsi="Verdana"/>
          <w:b w:val="0"/>
          <w:sz w:val="20"/>
        </w:rPr>
      </w:pPr>
      <w:r>
        <w:rPr>
          <w:rFonts w:ascii="Verdana" w:hAnsi="Verdana"/>
          <w:b w:val="0"/>
          <w:sz w:val="20"/>
        </w:rPr>
        <w:t>9.12</w:t>
      </w:r>
      <w:r>
        <w:rPr>
          <w:rFonts w:ascii="Verdana" w:hAnsi="Verdana"/>
          <w:b w:val="0"/>
          <w:sz w:val="20"/>
        </w:rPr>
        <w:tab/>
        <w:t>Motor sincrónico</w:t>
      </w:r>
    </w:p>
    <w:p w:rsidR="00042C34" w:rsidRDefault="00042C34" w:rsidP="00720B25">
      <w:pPr>
        <w:pStyle w:val="BodyText"/>
        <w:rPr>
          <w:rFonts w:ascii="Verdana" w:hAnsi="Verdana"/>
          <w:b w:val="0"/>
          <w:sz w:val="20"/>
        </w:rPr>
      </w:pPr>
    </w:p>
    <w:p w:rsidR="00042C34" w:rsidRDefault="00042C34" w:rsidP="00720B25">
      <w:pPr>
        <w:pStyle w:val="BodyText"/>
        <w:rPr>
          <w:rFonts w:ascii="Verdana" w:hAnsi="Verdana"/>
          <w:b w:val="0"/>
          <w:sz w:val="20"/>
        </w:rPr>
      </w:pPr>
      <w:r>
        <w:rPr>
          <w:rFonts w:ascii="Verdana" w:hAnsi="Verdana"/>
          <w:b w:val="0"/>
          <w:sz w:val="20"/>
        </w:rPr>
        <w:t>9.13</w:t>
      </w:r>
      <w:r>
        <w:rPr>
          <w:rFonts w:ascii="Verdana" w:hAnsi="Verdana"/>
          <w:b w:val="0"/>
          <w:sz w:val="20"/>
        </w:rPr>
        <w:tab/>
        <w:t>Circuito equivalente</w:t>
      </w:r>
    </w:p>
    <w:p w:rsidR="00042C34" w:rsidRDefault="00042C34" w:rsidP="00720B25">
      <w:pPr>
        <w:pStyle w:val="BodyText"/>
        <w:rPr>
          <w:rFonts w:ascii="Verdana" w:hAnsi="Verdana"/>
          <w:b w:val="0"/>
          <w:sz w:val="20"/>
        </w:rPr>
      </w:pPr>
    </w:p>
    <w:p w:rsidR="00042C34" w:rsidRDefault="00042C34" w:rsidP="00720B25">
      <w:pPr>
        <w:pStyle w:val="BodyText"/>
        <w:rPr>
          <w:rFonts w:ascii="Verdana" w:hAnsi="Verdana"/>
          <w:b w:val="0"/>
          <w:sz w:val="20"/>
        </w:rPr>
      </w:pPr>
      <w:r>
        <w:rPr>
          <w:rFonts w:ascii="Verdana" w:hAnsi="Verdana"/>
          <w:b w:val="0"/>
          <w:sz w:val="20"/>
        </w:rPr>
        <w:t>9.14</w:t>
      </w:r>
      <w:r>
        <w:rPr>
          <w:rFonts w:ascii="Verdana" w:hAnsi="Verdana"/>
          <w:b w:val="0"/>
          <w:sz w:val="20"/>
        </w:rPr>
        <w:tab/>
        <w:t>Potencia interna</w:t>
      </w:r>
    </w:p>
    <w:p w:rsidR="00042C34" w:rsidRDefault="00042C34" w:rsidP="00720B25">
      <w:pPr>
        <w:pStyle w:val="BodyText"/>
        <w:rPr>
          <w:rFonts w:ascii="Verdana" w:hAnsi="Verdana"/>
          <w:b w:val="0"/>
          <w:sz w:val="20"/>
        </w:rPr>
      </w:pPr>
    </w:p>
    <w:p w:rsidR="00042C34" w:rsidRDefault="00042C34" w:rsidP="00720B25">
      <w:pPr>
        <w:pStyle w:val="BodyText"/>
        <w:rPr>
          <w:rFonts w:ascii="Verdana" w:hAnsi="Verdana"/>
          <w:b w:val="0"/>
          <w:sz w:val="20"/>
        </w:rPr>
      </w:pPr>
      <w:r>
        <w:rPr>
          <w:rFonts w:ascii="Verdana" w:hAnsi="Verdana"/>
          <w:b w:val="0"/>
          <w:sz w:val="20"/>
        </w:rPr>
        <w:t>9.15</w:t>
      </w:r>
      <w:r>
        <w:rPr>
          <w:rFonts w:ascii="Verdana" w:hAnsi="Verdana"/>
          <w:b w:val="0"/>
          <w:sz w:val="20"/>
        </w:rPr>
        <w:tab/>
        <w:t>Cupla interna</w:t>
      </w:r>
    </w:p>
    <w:p w:rsidR="00042C34" w:rsidRDefault="00042C34" w:rsidP="00720B25">
      <w:pPr>
        <w:pStyle w:val="BodyText"/>
        <w:rPr>
          <w:rFonts w:ascii="Verdana" w:hAnsi="Verdana"/>
          <w:b w:val="0"/>
          <w:sz w:val="20"/>
        </w:rPr>
      </w:pPr>
    </w:p>
    <w:p w:rsidR="00042C34" w:rsidRPr="00720B25" w:rsidRDefault="00042C34" w:rsidP="00720B25">
      <w:pPr>
        <w:pStyle w:val="BodyText"/>
        <w:rPr>
          <w:rFonts w:ascii="Verdana" w:hAnsi="Verdana"/>
          <w:b w:val="0"/>
          <w:sz w:val="20"/>
        </w:rPr>
      </w:pPr>
      <w:r>
        <w:rPr>
          <w:rFonts w:ascii="Verdana" w:hAnsi="Verdana"/>
          <w:b w:val="0"/>
          <w:sz w:val="20"/>
        </w:rPr>
        <w:t>9.16</w:t>
      </w:r>
      <w:r>
        <w:rPr>
          <w:rFonts w:ascii="Verdana" w:hAnsi="Verdana"/>
          <w:b w:val="0"/>
          <w:sz w:val="20"/>
        </w:rPr>
        <w:tab/>
        <w:t>Potencia reactiva</w:t>
      </w:r>
    </w:p>
    <w:p w:rsidR="00042C34" w:rsidRDefault="00042C34" w:rsidP="00AC4B39">
      <w:pPr>
        <w:pStyle w:val="BodyText"/>
        <w:rPr>
          <w:rFonts w:ascii="Verdana" w:hAnsi="Verdana"/>
          <w:sz w:val="20"/>
        </w:rPr>
      </w:pPr>
    </w:p>
    <w:p w:rsidR="00042C34" w:rsidRDefault="00042C34" w:rsidP="00AC4B39">
      <w:pPr>
        <w:pStyle w:val="BodyText"/>
        <w:rPr>
          <w:rFonts w:ascii="Verdana" w:hAnsi="Verdana"/>
          <w:sz w:val="20"/>
        </w:rPr>
      </w:pPr>
    </w:p>
    <w:p w:rsidR="00042C34" w:rsidRPr="007421CF" w:rsidRDefault="00042C34" w:rsidP="00AC4B39">
      <w:pPr>
        <w:pStyle w:val="BodyText"/>
        <w:rPr>
          <w:rFonts w:ascii="Verdana" w:hAnsi="Verdana" w:cs="Arial"/>
          <w:sz w:val="24"/>
          <w:szCs w:val="24"/>
        </w:rPr>
      </w:pPr>
      <w:r>
        <w:rPr>
          <w:rFonts w:ascii="Verdana" w:hAnsi="Verdana" w:cs="Arial"/>
          <w:sz w:val="24"/>
          <w:szCs w:val="24"/>
        </w:rPr>
        <w:t>9</w:t>
      </w:r>
      <w:r w:rsidRPr="007421CF">
        <w:rPr>
          <w:rFonts w:ascii="Verdana" w:hAnsi="Verdana" w:cs="Arial"/>
          <w:sz w:val="24"/>
          <w:szCs w:val="24"/>
        </w:rPr>
        <w:t xml:space="preserve">.1  </w:t>
      </w:r>
      <w:r>
        <w:rPr>
          <w:rFonts w:ascii="Verdana" w:hAnsi="Verdana" w:cs="Arial"/>
          <w:sz w:val="24"/>
          <w:szCs w:val="24"/>
        </w:rPr>
        <w:t xml:space="preserve"> Introducción</w:t>
      </w:r>
    </w:p>
    <w:p w:rsidR="00042C34" w:rsidRPr="007421CF" w:rsidRDefault="00042C34" w:rsidP="00AC4B39">
      <w:pPr>
        <w:jc w:val="both"/>
        <w:rPr>
          <w:rFonts w:ascii="Verdana" w:hAnsi="Verdana"/>
        </w:rPr>
      </w:pPr>
    </w:p>
    <w:p w:rsidR="00042C34" w:rsidRPr="00720B25" w:rsidRDefault="00042C34" w:rsidP="00AC4B39">
      <w:pPr>
        <w:pStyle w:val="Heading7"/>
        <w:rPr>
          <w:rFonts w:ascii="Verdana" w:hAnsi="Verdana"/>
          <w:sz w:val="20"/>
        </w:rPr>
      </w:pPr>
      <w:r w:rsidRPr="00720B25">
        <w:rPr>
          <w:rFonts w:ascii="Verdana" w:hAnsi="Verdana"/>
          <w:sz w:val="20"/>
        </w:rPr>
        <w:t>La generación, transmisión y distribución de energía eléctrica se efectúa a través de sistemas trifásicos de corriente alterna.</w:t>
      </w:r>
    </w:p>
    <w:p w:rsidR="00042C34" w:rsidRPr="00720B25" w:rsidRDefault="00042C34" w:rsidP="00AC4B39">
      <w:pPr>
        <w:jc w:val="both"/>
        <w:rPr>
          <w:rFonts w:ascii="Verdana" w:hAnsi="Verdana"/>
        </w:rPr>
      </w:pPr>
      <w:r w:rsidRPr="00720B25">
        <w:rPr>
          <w:rFonts w:ascii="Verdana" w:hAnsi="Verdana"/>
        </w:rPr>
        <w:t>Las ventajas que se obtienen en los sistemas trifásicos con respecto a los monofásicos son:</w:t>
      </w:r>
    </w:p>
    <w:p w:rsidR="00042C34" w:rsidRPr="00720B25" w:rsidRDefault="00042C34" w:rsidP="00AC4B39">
      <w:pPr>
        <w:rPr>
          <w:rFonts w:ascii="Verdana" w:hAnsi="Verdana"/>
        </w:rPr>
      </w:pPr>
    </w:p>
    <w:p w:rsidR="00042C34" w:rsidRPr="007421CF" w:rsidRDefault="00042C34" w:rsidP="00AC4B39">
      <w:pPr>
        <w:numPr>
          <w:ilvl w:val="0"/>
          <w:numId w:val="27"/>
        </w:numPr>
        <w:rPr>
          <w:rFonts w:ascii="Verdana" w:hAnsi="Verdana"/>
        </w:rPr>
      </w:pPr>
      <w:r w:rsidRPr="007421CF">
        <w:rPr>
          <w:rFonts w:ascii="Verdana" w:hAnsi="Verdana"/>
        </w:rPr>
        <w:t>Ahorro de materiales en equipos, líneas de transmisión y distribución.</w:t>
      </w:r>
    </w:p>
    <w:p w:rsidR="00042C34" w:rsidRPr="007421CF" w:rsidRDefault="00042C34" w:rsidP="00AC4B39">
      <w:pPr>
        <w:rPr>
          <w:rFonts w:ascii="Verdana" w:hAnsi="Verdana"/>
        </w:rPr>
      </w:pPr>
      <w:r w:rsidRPr="007421CF">
        <w:rPr>
          <w:rFonts w:ascii="Verdana" w:hAnsi="Verdana"/>
        </w:rPr>
        <w:t xml:space="preserve"> </w:t>
      </w:r>
    </w:p>
    <w:p w:rsidR="00042C34" w:rsidRPr="007421CF" w:rsidRDefault="00042C34" w:rsidP="00AC4B39">
      <w:pPr>
        <w:numPr>
          <w:ilvl w:val="0"/>
          <w:numId w:val="28"/>
        </w:numPr>
        <w:rPr>
          <w:rFonts w:ascii="Verdana" w:hAnsi="Verdana"/>
        </w:rPr>
      </w:pPr>
      <w:r w:rsidRPr="007421CF">
        <w:rPr>
          <w:rFonts w:ascii="Verdana" w:hAnsi="Verdana"/>
        </w:rPr>
        <w:t>Generación de campos magnéticos rotantes (Principio de funcionamiento de los motores).</w:t>
      </w:r>
    </w:p>
    <w:p w:rsidR="00042C34" w:rsidRPr="007421CF" w:rsidRDefault="00042C34" w:rsidP="00AC4B39">
      <w:pPr>
        <w:numPr>
          <w:ilvl w:val="12"/>
          <w:numId w:val="0"/>
        </w:numPr>
        <w:ind w:left="708"/>
        <w:rPr>
          <w:rFonts w:ascii="Verdana" w:hAnsi="Verdana"/>
        </w:rPr>
      </w:pPr>
    </w:p>
    <w:p w:rsidR="00042C34" w:rsidRPr="007421CF" w:rsidRDefault="00042C34" w:rsidP="00AC4B39">
      <w:pPr>
        <w:numPr>
          <w:ilvl w:val="0"/>
          <w:numId w:val="28"/>
        </w:numPr>
        <w:rPr>
          <w:rFonts w:ascii="Verdana" w:hAnsi="Verdana"/>
        </w:rPr>
      </w:pPr>
      <w:r w:rsidRPr="007421CF">
        <w:rPr>
          <w:rFonts w:ascii="Verdana" w:hAnsi="Verdana"/>
        </w:rPr>
        <w:t>Potencia instantánea constante (Lo cual hace que los motores tengan una marcha  más suave y silenciosa).</w:t>
      </w:r>
    </w:p>
    <w:p w:rsidR="00042C34" w:rsidRPr="007421CF" w:rsidRDefault="00042C34" w:rsidP="00AC4B39">
      <w:pPr>
        <w:ind w:left="708"/>
        <w:jc w:val="both"/>
        <w:rPr>
          <w:rFonts w:ascii="Verdana" w:hAnsi="Verdana"/>
        </w:rPr>
      </w:pPr>
    </w:p>
    <w:p w:rsidR="00042C34" w:rsidRPr="007421CF" w:rsidRDefault="00042C34" w:rsidP="00AC4B39">
      <w:pPr>
        <w:ind w:left="284" w:hanging="284"/>
        <w:jc w:val="both"/>
        <w:rPr>
          <w:rFonts w:ascii="Verdana" w:hAnsi="Verdana"/>
        </w:rPr>
      </w:pPr>
    </w:p>
    <w:p w:rsidR="00042C34" w:rsidRPr="007421CF" w:rsidRDefault="00042C34" w:rsidP="00AC4B39">
      <w:pPr>
        <w:ind w:left="284" w:hanging="284"/>
        <w:jc w:val="both"/>
        <w:rPr>
          <w:rFonts w:ascii="Verdana" w:hAnsi="Verdana"/>
          <w:b/>
          <w:sz w:val="24"/>
          <w:szCs w:val="24"/>
          <w:u w:val="single"/>
        </w:rPr>
      </w:pPr>
      <w:r>
        <w:rPr>
          <w:rFonts w:ascii="Verdana" w:hAnsi="Verdana"/>
          <w:b/>
          <w:sz w:val="24"/>
          <w:szCs w:val="24"/>
        </w:rPr>
        <w:t>9.2  G</w:t>
      </w:r>
      <w:r w:rsidRPr="007421CF">
        <w:rPr>
          <w:rFonts w:ascii="Verdana" w:hAnsi="Verdana"/>
          <w:b/>
          <w:sz w:val="24"/>
          <w:szCs w:val="24"/>
        </w:rPr>
        <w:t xml:space="preserve">eneración </w:t>
      </w:r>
      <w:r>
        <w:rPr>
          <w:rFonts w:ascii="Verdana" w:hAnsi="Verdana"/>
          <w:b/>
          <w:sz w:val="24"/>
          <w:szCs w:val="24"/>
        </w:rPr>
        <w:t xml:space="preserve">de un sistema de tensiones </w:t>
      </w:r>
      <w:r w:rsidRPr="007421CF">
        <w:rPr>
          <w:rFonts w:ascii="Verdana" w:hAnsi="Verdana"/>
          <w:b/>
          <w:sz w:val="24"/>
          <w:szCs w:val="24"/>
        </w:rPr>
        <w:t>trifásic</w:t>
      </w:r>
      <w:r>
        <w:rPr>
          <w:rFonts w:ascii="Verdana" w:hAnsi="Verdana"/>
          <w:b/>
          <w:sz w:val="24"/>
          <w:szCs w:val="24"/>
        </w:rPr>
        <w:t>o</w:t>
      </w:r>
    </w:p>
    <w:p w:rsidR="00042C34" w:rsidRPr="007421CF" w:rsidRDefault="00042C34" w:rsidP="00AC4B39">
      <w:pPr>
        <w:ind w:left="284" w:hanging="284"/>
        <w:jc w:val="both"/>
        <w:rPr>
          <w:rFonts w:ascii="Verdana" w:hAnsi="Verdana"/>
          <w:b/>
          <w:u w:val="single"/>
        </w:rPr>
      </w:pPr>
    </w:p>
    <w:p w:rsidR="00042C34" w:rsidRDefault="00042C34" w:rsidP="00AC4B39">
      <w:pPr>
        <w:ind w:firstLine="708"/>
        <w:jc w:val="both"/>
        <w:rPr>
          <w:rFonts w:ascii="Verdana" w:hAnsi="Verdana"/>
        </w:rPr>
      </w:pPr>
      <w:r w:rsidRPr="007421CF">
        <w:rPr>
          <w:rFonts w:ascii="Verdana" w:hAnsi="Verdana"/>
        </w:rPr>
        <w:t>El generador sincrónico trifásico o alternador es la máquina que se utiliza en las centrales eléctricas (Turboalternador) o bien como sistema autónomo de generación (Grupo electrógeno).</w:t>
      </w:r>
    </w:p>
    <w:p w:rsidR="00042C34"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r w:rsidRPr="007421CF">
        <w:rPr>
          <w:rFonts w:ascii="Verdana" w:hAnsi="Verdana"/>
        </w:rPr>
        <w:t xml:space="preserve">Es una máquina compuesta por dos partes: </w:t>
      </w:r>
    </w:p>
    <w:p w:rsidR="00042C34" w:rsidRPr="007421CF" w:rsidRDefault="00042C34" w:rsidP="00AC4B39">
      <w:pPr>
        <w:ind w:left="284"/>
        <w:jc w:val="both"/>
        <w:rPr>
          <w:rFonts w:ascii="Verdana" w:hAnsi="Verdana"/>
        </w:rPr>
      </w:pPr>
    </w:p>
    <w:p w:rsidR="00042C34" w:rsidRPr="007421CF" w:rsidRDefault="00042C34" w:rsidP="00AC4B39">
      <w:pPr>
        <w:numPr>
          <w:ilvl w:val="0"/>
          <w:numId w:val="18"/>
        </w:numPr>
        <w:jc w:val="both"/>
        <w:rPr>
          <w:rFonts w:ascii="Verdana" w:hAnsi="Verdana"/>
        </w:rPr>
      </w:pPr>
      <w:r w:rsidRPr="007421CF">
        <w:rPr>
          <w:rFonts w:ascii="Verdana" w:hAnsi="Verdana"/>
        </w:rPr>
        <w:t>Una fija o estator, constituido por un paquete de chapas magnéticas conformando un cilindro con una serie de ranuras longitudinales, sobre las cuales están colocados conductores, conectados entre si, de forma tal de crear un conjunto de bobinas.</w:t>
      </w:r>
    </w:p>
    <w:p w:rsidR="00042C34" w:rsidRDefault="00042C34" w:rsidP="00AC4B39">
      <w:pPr>
        <w:numPr>
          <w:ilvl w:val="0"/>
          <w:numId w:val="18"/>
        </w:numPr>
        <w:jc w:val="both"/>
        <w:rPr>
          <w:rFonts w:ascii="Verdana" w:hAnsi="Verdana"/>
        </w:rPr>
      </w:pPr>
      <w:r w:rsidRPr="007421CF">
        <w:rPr>
          <w:rFonts w:ascii="Verdana" w:hAnsi="Verdana"/>
        </w:rPr>
        <w:t>Una parte móvil o rotor, ubicada dentro del estator y que consiste en un electroimán alimentado por corriente continua.</w:t>
      </w:r>
    </w:p>
    <w:p w:rsidR="00042C34" w:rsidRDefault="00042C34" w:rsidP="00AC4B39">
      <w:pPr>
        <w:ind w:left="1068"/>
        <w:jc w:val="both"/>
        <w:rPr>
          <w:rFonts w:ascii="Verdana" w:hAnsi="Verdana"/>
        </w:rPr>
      </w:pPr>
    </w:p>
    <w:p w:rsidR="00042C34" w:rsidRPr="007421CF" w:rsidRDefault="00042C34" w:rsidP="00AC4B39">
      <w:pPr>
        <w:ind w:left="1068"/>
        <w:jc w:val="both"/>
        <w:rPr>
          <w:rFonts w:ascii="Verdana" w:hAnsi="Verdana"/>
        </w:rPr>
      </w:pPr>
    </w:p>
    <w:p w:rsidR="00042C34" w:rsidRDefault="00042C34" w:rsidP="00720B25">
      <w:pPr>
        <w:ind w:firstLine="708"/>
        <w:jc w:val="both"/>
        <w:rPr>
          <w:rFonts w:ascii="Verdana" w:hAnsi="Verdana"/>
        </w:rPr>
      </w:pPr>
      <w:r w:rsidRPr="007421CF">
        <w:rPr>
          <w:rFonts w:ascii="Verdana" w:hAnsi="Verdana"/>
        </w:rPr>
        <w:t>El giro del rotor se produce mediante una máquina impulsora (Motor diésel,</w:t>
      </w:r>
      <w:r>
        <w:rPr>
          <w:rFonts w:ascii="Verdana" w:hAnsi="Verdana"/>
        </w:rPr>
        <w:t xml:space="preserve"> </w:t>
      </w:r>
      <w:r w:rsidRPr="007421CF">
        <w:rPr>
          <w:rFonts w:ascii="Verdana" w:hAnsi="Verdana"/>
        </w:rPr>
        <w:t>turbina</w:t>
      </w:r>
      <w:r>
        <w:rPr>
          <w:rFonts w:ascii="Verdana" w:hAnsi="Verdana"/>
        </w:rPr>
        <w:t xml:space="preserve"> </w:t>
      </w:r>
      <w:r w:rsidRPr="007421CF">
        <w:rPr>
          <w:rFonts w:ascii="Verdana" w:hAnsi="Verdana"/>
        </w:rPr>
        <w:t>de vapor, de gas, hidráulica, eóli</w:t>
      </w:r>
      <w:r>
        <w:rPr>
          <w:rFonts w:ascii="Verdana" w:hAnsi="Verdana"/>
        </w:rPr>
        <w:t xml:space="preserve">ca), que mantiene una velocidad </w:t>
      </w:r>
      <w:r w:rsidRPr="007421CF">
        <w:rPr>
          <w:rFonts w:ascii="Verdana" w:hAnsi="Verdana"/>
        </w:rPr>
        <w:t>angular constante.</w:t>
      </w:r>
    </w:p>
    <w:p w:rsidR="00042C34" w:rsidRPr="007421CF" w:rsidRDefault="00042C34" w:rsidP="00AC4B39">
      <w:pPr>
        <w:ind w:left="708"/>
        <w:jc w:val="both"/>
        <w:rPr>
          <w:rFonts w:ascii="Verdana" w:hAnsi="Verdana"/>
        </w:rPr>
      </w:pPr>
    </w:p>
    <w:p w:rsidR="00042C34" w:rsidRPr="007421CF" w:rsidRDefault="00042C34" w:rsidP="00720B25">
      <w:pPr>
        <w:ind w:firstLine="708"/>
        <w:jc w:val="both"/>
        <w:rPr>
          <w:rFonts w:ascii="Verdana" w:hAnsi="Verdana"/>
        </w:rPr>
      </w:pPr>
      <w:r w:rsidRPr="007421CF">
        <w:rPr>
          <w:rFonts w:ascii="Verdana" w:hAnsi="Verdana"/>
        </w:rPr>
        <w:t>La alimentación del electroimán se logra a través de un par de anillos</w:t>
      </w:r>
      <w:r>
        <w:rPr>
          <w:rFonts w:ascii="Verdana" w:hAnsi="Verdana"/>
        </w:rPr>
        <w:t xml:space="preserve"> </w:t>
      </w:r>
      <w:r w:rsidRPr="007421CF">
        <w:rPr>
          <w:rFonts w:ascii="Verdana" w:hAnsi="Verdana"/>
        </w:rPr>
        <w:t>rozantes  que</w:t>
      </w:r>
      <w:r>
        <w:rPr>
          <w:rFonts w:ascii="Verdana" w:hAnsi="Verdana"/>
        </w:rPr>
        <w:t xml:space="preserve"> </w:t>
      </w:r>
      <w:r w:rsidRPr="007421CF">
        <w:rPr>
          <w:rFonts w:ascii="Verdana" w:hAnsi="Verdana"/>
        </w:rPr>
        <w:t>permiten la continuidad eléctrica entre una parte fija y una</w:t>
      </w:r>
      <w:r>
        <w:rPr>
          <w:rFonts w:ascii="Verdana" w:hAnsi="Verdana"/>
        </w:rPr>
        <w:t xml:space="preserve"> </w:t>
      </w:r>
      <w:r w:rsidRPr="007421CF">
        <w:rPr>
          <w:rFonts w:ascii="Verdana" w:hAnsi="Verdana"/>
        </w:rPr>
        <w:t>parte móvil.</w:t>
      </w: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r w:rsidRPr="007421CF">
        <w:rPr>
          <w:rFonts w:ascii="Verdana" w:hAnsi="Verdana"/>
        </w:rPr>
        <w:t xml:space="preserve">         </w:t>
      </w:r>
      <w:r w:rsidRPr="007421CF">
        <w:rPr>
          <w:rFonts w:ascii="Verdana" w:hAnsi="Verdana"/>
        </w:rPr>
        <w:tab/>
        <w:t>Los alternadores de cierta potencia cuentan con excitatriz, que es a su vez un generador de corriente alterna trifásico (Cuyo inductor está montado sobre el estator del alternador y el inducido sobre el rotor), en cuya salida se encuentra un rectificador trifásico, que alimenta el electroimán, con lo cual se evitan los anillos mencionados, que ocasionan pérdidas en los mismos y desgaste de los carbones.</w:t>
      </w:r>
    </w:p>
    <w:p w:rsidR="00042C34" w:rsidRPr="007421CF" w:rsidRDefault="00042C34" w:rsidP="00AC4B39">
      <w:pPr>
        <w:ind w:firstLine="708"/>
        <w:jc w:val="both"/>
        <w:rPr>
          <w:rFonts w:ascii="Verdana" w:hAnsi="Verdana"/>
        </w:rPr>
      </w:pPr>
      <w:r w:rsidRPr="007421CF">
        <w:rPr>
          <w:rFonts w:ascii="Verdana" w:hAnsi="Verdana"/>
        </w:rPr>
        <w:t>El esquema elemental de un generador sincrónico trifási</w:t>
      </w:r>
      <w:r>
        <w:rPr>
          <w:rFonts w:ascii="Verdana" w:hAnsi="Verdana"/>
        </w:rPr>
        <w:t>co es el mostrado en la figura 9.</w:t>
      </w:r>
      <w:r w:rsidRPr="007421CF">
        <w:rPr>
          <w:rFonts w:ascii="Verdana" w:hAnsi="Verdana"/>
        </w:rPr>
        <w:t>1.</w:t>
      </w:r>
    </w:p>
    <w:p w:rsidR="00042C34" w:rsidRPr="007421CF" w:rsidRDefault="00042C34" w:rsidP="00AC4B39">
      <w:pPr>
        <w:ind w:firstLine="708"/>
        <w:jc w:val="both"/>
        <w:rPr>
          <w:rFonts w:ascii="Verdana" w:hAnsi="Verdana"/>
          <w:b/>
          <w:u w:val="single"/>
        </w:rPr>
      </w:pPr>
    </w:p>
    <w:p w:rsidR="00042C34" w:rsidRPr="007421CF" w:rsidRDefault="00042C34" w:rsidP="00AC4B39">
      <w:pPr>
        <w:ind w:firstLine="708"/>
        <w:jc w:val="both"/>
        <w:rPr>
          <w:rFonts w:ascii="Verdana" w:hAnsi="Verdana"/>
          <w:b/>
          <w:u w:val="single"/>
        </w:rPr>
      </w:pPr>
    </w:p>
    <w:p w:rsidR="00042C34" w:rsidRPr="007421CF" w:rsidRDefault="00042C34" w:rsidP="00720B25">
      <w:pPr>
        <w:jc w:val="both"/>
        <w:rPr>
          <w:rFonts w:ascii="Verdana" w:hAnsi="Verdana"/>
          <w:b/>
          <w:u w:val="single"/>
        </w:rPr>
      </w:pPr>
    </w:p>
    <w:p w:rsidR="00042C34" w:rsidRPr="007421CF" w:rsidRDefault="00042C34" w:rsidP="00AC4B39">
      <w:pPr>
        <w:ind w:firstLine="708"/>
        <w:jc w:val="both"/>
        <w:rPr>
          <w:rFonts w:ascii="Verdana" w:hAnsi="Verdana"/>
          <w:b/>
          <w:u w:val="single"/>
        </w:rPr>
      </w:pPr>
    </w:p>
    <w:p w:rsidR="00042C34" w:rsidRPr="007421CF" w:rsidRDefault="00042C34" w:rsidP="00AC4B39">
      <w:pPr>
        <w:ind w:firstLine="708"/>
        <w:jc w:val="both"/>
        <w:rPr>
          <w:rFonts w:ascii="Verdana" w:hAnsi="Verdana"/>
          <w:b/>
          <w:u w:val="single"/>
        </w:rPr>
      </w:pPr>
    </w:p>
    <w:p w:rsidR="00042C34" w:rsidRPr="007421CF" w:rsidRDefault="00042C34" w:rsidP="00AC4B39">
      <w:pPr>
        <w:jc w:val="both"/>
        <w:rPr>
          <w:rFonts w:ascii="Verdana" w:hAnsi="Verdana"/>
        </w:rPr>
      </w:pPr>
      <w:r>
        <w:rPr>
          <w:noProof/>
          <w:lang w:val="es-ES"/>
        </w:rPr>
        <w:pict>
          <v:group id="Group 2178" o:spid="_x0000_s1026" style="position:absolute;left:0;text-align:left;margin-left:31.4pt;margin-top:-.55pt;width:385.4pt;height:399.6pt;z-index:251670528" coordorigin="2896,1974" coordsize="7708,79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">
            <v:shapetype id="_x0000_t202" coordsize="21600,21600" o:spt="202" path="m,l,21600r21600,l21600,xe">
              <v:stroke joinstyle="miter"/>
              <v:path gradientshapeok="t" o:connecttype="rect"/>
            </v:shapetype>
            <v:shape id="Text Box 603" o:spid="_x0000_s1027" type="#_x0000_t202" style="position:absolute;left:6217;top:9498;width:561;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Jjx8QA&#10;AADdAAAADwAAAGRycy9kb3ducmV2LnhtbESPQYvCMBCF74L/IYzgTdOtILZrFFcQ1oMHdfc+NmNb&#10;bCbdJlurv94IgrcZ3vvevJkvO1OJlhpXWlbwMY5AEGdWl5wr+DluRjMQziNrrCyTghs5WC76vTmm&#10;2l55T+3B5yKEsEtRQeF9nUrpsoIMurGtiYN2to1BH9Yml7rBawg3lYyjaCoNlhwuFFjTuqDscvg3&#10;oUb7e5okfmWd253jr+0dd6fLn1LDQbf6BOGp82/zi/7WgUviBJ7fhBHk4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SY8fEAAAA3QAAAA8AAAAAAAAAAAAAAAAAmAIAAGRycy9k&#10;b3ducmV2LnhtbFBLBQYAAAAABAAEAPUAAACJAwAAAAA=&#10;" filled="f" stroked="f" strokeweight="1pt">
              <v:textbox>
                <w:txbxContent>
                  <w:p w:rsidR="00042C34" w:rsidRDefault="00042C34" w:rsidP="00AC4B39">
                    <w:pPr>
                      <w:rPr>
                        <w:rFonts w:ascii="Arial" w:hAnsi="Arial"/>
                        <w:bCs/>
                        <w:vertAlign w:val="subscript"/>
                      </w:rPr>
                    </w:pPr>
                    <w:r>
                      <w:rPr>
                        <w:rFonts w:ascii="Arial" w:hAnsi="Arial"/>
                        <w:bCs/>
                      </w:rPr>
                      <w:t>u</w:t>
                    </w:r>
                    <w:r>
                      <w:rPr>
                        <w:rFonts w:ascii="Arial" w:hAnsi="Arial"/>
                        <w:bCs/>
                        <w:vertAlign w:val="subscript"/>
                      </w:rPr>
                      <w:t>2</w:t>
                    </w:r>
                  </w:p>
                </w:txbxContent>
              </v:textbox>
            </v:shape>
            <v:oval id="Oval 604" o:spid="_x0000_s1028" style="position:absolute;left:4855;top:4284;width:3120;height:3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mSecgA&#10;AADdAAAADwAAAGRycy9kb3ducmV2LnhtbESPQWvCQBCF74L/YRmhl6KbVpAaXaWUivZQoSqCtzE7&#10;JmmzszG7avrvO4eCtxnem/e+mc5bV6krNaH0bOBpkIAizrwtOTew2y76L6BCRLZYeSYDvxRgPut2&#10;pphaf+Mvum5iriSEQ4oGihjrVOuQFeQwDHxNLNrJNw6jrE2ubYM3CXeVfk6SkXZYsjQUWNNbQdnP&#10;5uIMHNzxe79djj7fh8fsRGd6zD+Wa2Meeu3rBFSkNt7N/9crK/jjofDLNzKCnv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2aZJ5yAAAAN0AAAAPAAAAAAAAAAAAAAAAAJgCAABk&#10;cnMvZG93bnJldi54bWxQSwUGAAAAAAQABAD1AAAAjQMAAAAA&#10;" filled="f" strokeweight="1pt"/>
            <v:oval id="Oval 605" o:spid="_x0000_s1029" style="position:absolute;left:3817;top:3258;width:5190;height:51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S28r8A&#10;AADdAAAADwAAAGRycy9kb3ducmV2LnhtbERP22oCMRB9F/oPYQTfNKsFsatRpKDto65+wHQze8HN&#10;JCRR179vBMG3OZzrrDa96cSNfGgtK5hOMhDEpdUt1wrOp914ASJEZI2dZVLwoACb9cdghbm2dz7S&#10;rYi1SCEcclTQxOhyKUPZkMEwsY44cZX1BmOCvpba4z2Fm07OsmwuDbacGhp09N1QeSmuRsG+qgtd&#10;cHuaZXtXLbzxP+7wp9Ro2G+XICL18S1+uX91mv/1OYXnN+kEuf4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adLbyvwAAAN0AAAAPAAAAAAAAAAAAAAAAAJgCAABkcnMvZG93bnJl&#10;di54bWxQSwUGAAAAAAQABAD1AAAAhAMAAAAA&#10;" filled="f" strokeweight="1.5pt"/>
            <v:oval id="Oval 606" o:spid="_x0000_s1030" style="position:absolute;left:5515;top:4944;width:1812;height:181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YohcAA&#10;AADdAAAADwAAAGRycy9kb3ducmV2LnhtbERP22oCMRB9L/gPYYS+1awrFLsaRQQvj+1uP2DczF5w&#10;MwlJ1O3fm0Khb3M411lvRzOIO/nQW1Ywn2UgiGure24VfFeHtyWIEJE1DpZJwQ8F2G4mL2sstH3w&#10;F93L2IoUwqFABV2MrpAy1B0ZDDPriBPXWG8wJuhbqT0+UrgZZJ5l79Jgz6mhQ0f7jupreTMKjk1b&#10;6pL7Ks+Orll640/u86LU63TcrUBEGuO/+M991mn+xyKH32/SCXLz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qYohcAAAADdAAAADwAAAAAAAAAAAAAAAACYAgAAZHJzL2Rvd25y&#10;ZXYueG1sUEsFBgAAAAAEAAQA9QAAAIUDAAAAAA==&#10;" filled="f" strokeweight="1.5pt"/>
            <v:group id="Group 607" o:spid="_x0000_s1031" style="position:absolute;left:6217;top:3918;width:390;height:426" coordorigin="5379,3497" coordsize="390,4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dtrB8QAAADdAAAA&#10;DwAAAAAAAAAAAAAAAACqAgAAZHJzL2Rvd25yZXYueG1sUEsFBgAAAAAEAAQA+gAAAJsDAAAAAA==&#10;">
              <v:rect id="Rectangle 608" o:spid="_x0000_s1032" style="position:absolute;left:5379;top:3497;width:390;height:3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zDmMYA&#10;AADdAAAADwAAAGRycy9kb3ducmV2LnhtbERP22oCMRB9L/gPYQRfSs32wla3RmkFUagI2lLp27CZ&#10;Zhc3kyWJuv59IxT6Nodzncmss404kQ+1YwX3wwwEcel0zUbB58fibgQiRGSNjWNScKEAs2nvZoKF&#10;dmfe0mkXjUghHApUUMXYFlKGsiKLYeha4sT9OG8xJuiN1B7PKdw28iHLcmmx5tRQYUvzisrD7mgV&#10;vB2+tptnM3r3bT5eL2+/93ln9koN+t3rC4hIXfwX/7lXOs0fPz7B9Zt0gp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yzDmMYAAADdAAAADwAAAAAAAAAAAAAAAACYAgAAZHJz&#10;L2Rvd25yZXYueG1sUEsFBgAAAAAEAAQA9QAAAIsDAAAAAA==&#10;" strokeweight="1pt"/>
              <v:rect id="Rectangle 609" o:spid="_x0000_s1033" style="position:absolute;left:5391;top:3863;width:366;height: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62w8MA&#10;AADdAAAADwAAAGRycy9kb3ducmV2LnhtbERPTWvCQBC9C/0PyxR6041Gi42uIoJQlB6aCL0O2TEJ&#10;ZmfD7hrTf98VhN7m8T5nvR1MK3pyvrGsYDpJQBCXVjdcKTgXh/EShA/IGlvLpOCXPGw3L6M1Ztre&#10;+Zv6PFQihrDPUEEdQpdJ6cuaDPqJ7Ygjd7HOYIjQVVI7vMdw08pZkrxLgw3Hhho72tdUXvObUXAo&#10;Fu50Ks/Hed/qL5kv065If5R6ex12KxCBhvAvfro/dZz/kS7g8U08QW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e62w8MAAADdAAAADwAAAAAAAAAAAAAAAACYAgAAZHJzL2Rv&#10;d25yZXYueG1sUEsFBgAAAAAEAAQA9QAAAIgDAAAAAA==&#10;" stroked="f" strokeweight="1pt"/>
            </v:group>
            <v:oval id="Oval 610" o:spid="_x0000_s1034" style="position:absolute;left:4771;top:4836;width:282;height:28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V5qcMA&#10;AADdAAAADwAAAGRycy9kb3ducmV2LnhtbERPTWvCQBC9F/wPywi9NRsbDG10FVEK9tCDsb0P2TEJ&#10;ZmdDdhrTf98tFLzN433Oeju5To00hNazgUWSgiKuvG25NvB5fnt6ARUE2WLnmQz8UIDtZvawxsL6&#10;G59oLKVWMYRDgQYakb7QOlQNOQyJ74kjd/GDQ4lwqLUd8BbDXaef0zTXDluODQ32tG+oupbfzsCh&#10;3pX5qDNZZpfDUZbXr4/3bGHM43zarUAJTXIX/7uPNs5/zXL4+yaeoD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hV5qcMAAADdAAAADwAAAAAAAAAAAAAAAACYAgAAZHJzL2Rv&#10;d25yZXYueG1sUEsFBgAAAAAEAAQA9QAAAIgDAAAAAA==&#10;"/>
            <v:rect id="Rectangle 611" o:spid="_x0000_s1035" style="position:absolute;left:7733;top:4798;width:390;height:372;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8oocQA&#10;AADdAAAADwAAAGRycy9kb3ducmV2LnhtbERP22oCMRB9L/gPYYS+1awKVrebFRFL+1AQLx8w3Yyb&#10;xc1kSaJu+/WmUPBtDuc6xbK3rbiSD41jBeNRBoK4crrhWsHx8P4yBxEissbWMSn4oQDLcvBUYK7d&#10;jXd03cdapBAOOSowMXa5lKEyZDGMXEecuJPzFmOCvpba4y2F21ZOsmwmLTacGgx2tDZUnfcXq2DS&#10;f4zXFc9309Nx9fV78dtvs9kq9TzsV28gIvXxIf53f+o0fzF9hb9v0gmy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PKKHEAAAA3QAAAA8AAAAAAAAAAAAAAAAAmAIAAGRycy9k&#10;b3ducmV2LnhtbFBLBQYAAAAABAAEAPUAAACJAwAAAAA=&#10;" strokeweight="1pt"/>
            <v:rect id="Rectangle 612" o:spid="_x0000_s1036" style="position:absolute;left:7575;top:5064;width:372;height:56;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716sUA&#10;AADdAAAADwAAAGRycy9kb3ducmV2LnhtbESPQWsCMRCF74X+hzCF3mpWi9VujSKC6KlQ9dDehs10&#10;s3QzWZKoq7++cxC8zfDevPfNbNH7Vp0opiawgeGgAEVcBdtwbeCwX79MQaWMbLENTAYulGAxf3yY&#10;YWnDmb/otMu1khBOJRpwOXel1qly5DENQkcs2m+IHrOssdY24lnCfatHRfGmPTYsDQ47Wjmq/nZH&#10;b2C0+Q5+3F3bakgRfz6n24lrgjHPT/3yA1SmPt/Nt+utFfz3V8GVb2QEPf8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jvXqxQAAAN0AAAAPAAAAAAAAAAAAAAAAAJgCAABkcnMv&#10;ZG93bnJldi54bWxQSwUGAAAAAAQABAD1AAAAigMAAAAA&#10;" stroked="f" strokeweight="1pt"/>
            <v:rect id="Rectangle 613" o:spid="_x0000_s1037" style="position:absolute;left:4708;top:4791;width:390;height:372;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hvhsUA&#10;AADdAAAADwAAAGRycy9kb3ducmV2LnhtbERPS2sCMRC+C/0PYYTeNKtFq9uNIoJQ6KHoloK3YTP7&#10;oJvJNsnq2l/fFITe5uN7TrYdTCsu5HxjWcFsmoAgLqxuuFLwkR8mKxA+IGtsLZOCG3nYbh5GGaba&#10;XvlIl1OoRAxhn6KCOoQuldIXNRn0U9sRR660zmCI0FVSO7zGcNPKeZIspcGGY0ONHe1rKr5OvVHw&#10;KW/Fc35u+/e30snFz3e/pEWv1ON42L2ACDSEf/Hd/arj/PXTGv6+iS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WG+GxQAAAN0AAAAPAAAAAAAAAAAAAAAAAJgCAABkcnMv&#10;ZG93bnJldi54bWxQSwUGAAAAAAQABAD1AAAAigMAAAAA&#10;" strokeweight="1pt"/>
            <v:rect id="Rectangle 614" o:spid="_x0000_s1038" style="position:absolute;left:4894;top:5049;width:366;height:6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oZbcUA&#10;AADdAAAADwAAAGRycy9kb3ducmV2LnhtbESPQU/DMAyF70j8h8hI3FgKRRV0yyaEhMQJbRkXbl7j&#10;tdUap0rC1vHr5wPSbrbe83ufF6vJD+pIMfWBDTzOClDETXA9twa+tx8PL6BSRnY4BCYDZ0qwWt7e&#10;LLB24cQbOtrcKgnhVKOBLuex1jo1HXlMszASi7YP0WOWNbbaRTxJuB/0U1FU2mPP0tDhSO8dNQf7&#10;6w1UxF+jtT9xXZZ/hSvL3u6qszH3d9PbHFSmKV/N/9efTvBfn4VfvpER9PI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6hltxQAAAN0AAAAPAAAAAAAAAAAAAAAAAJgCAABkcnMv&#10;ZG93bnJldi54bWxQSwUGAAAAAAQABAD1AAAAigMAAAAA&#10;" stroked="f" strokeweight="1pt"/>
            <v:rect id="Rectangle 615" o:spid="_x0000_s1039" style="position:absolute;left:7726;top:6537;width:390;height:372;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89FsUA&#10;AADdAAAADwAAAGRycy9kb3ducmV2LnhtbERPS2vCQBC+C/0PyxS86SZSRKOrWMH6OFiiUq9DdpqE&#10;ZmdDdtXYX98VhN7m43vOdN6aSlypcaVlBXE/AkGcWV1yruB0XPVGIJxH1lhZJgV3cjCfvXSmmGh7&#10;45SuB5+LEMIuQQWF93UipcsKMuj6tiYO3LdtDPoAm1zqBm8h3FRyEEVDabDk0FBgTcuCsp/DxSjY&#10;7j5X+eVjjb/p/n0du8XZDb/OSnVf28UEhKfW/4uf7o0O88dvMTy+CSf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jz0WxQAAAN0AAAAPAAAAAAAAAAAAAAAAAJgCAABkcnMv&#10;ZG93bnJldi54bWxQSwUGAAAAAAQABAD1AAAAigMAAAAA&#10;" strokeweight="1pt"/>
            <v:rect id="Rectangle 616" o:spid="_x0000_s1040" style="position:absolute;left:7582;top:6595;width:366;height:6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yw8QA&#10;AADdAAAADwAAAGRycy9kb3ducmV2LnhtbERPTWvCQBC9C/6HZYReRDcNIjZ1FSktLYIWo72P2TEJ&#10;ZmfT7NZEf31XKPQ2j/c582VnKnGhxpWWFTyOIxDEmdUl5woO+7fRDITzyBory6TgSg6Wi35vjom2&#10;Le/okvpchBB2CSoovK8TKV1WkEE3tjVx4E62MegDbHKpG2xDuKlkHEVTabDk0FBgTS8FZef0xyj4&#10;mm27dqNf6X14uO3i9fF7yJ+o1MOgWz2D8NT5f/Gf+0OH+U+TGO7fhBPk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ycsPEAAAA3QAAAA8AAAAAAAAAAAAAAAAAmAIAAGRycy9k&#10;b3ducmV2LnhtbFBLBQYAAAAABAAEAPUAAACJAwAAAAA=&#10;" stroked="f" strokeweight="1pt"/>
            <v:rect id="Rectangle 617" o:spid="_x0000_s1041" style="position:absolute;left:6216;top:7385;width:390;height:372;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3LGcUA&#10;AADdAAAADwAAAGRycy9kb3ducmV2LnhtbERPTWvCQBC9F/oflin0VjdNpdXoKlIoaJWCUURvQ3ZM&#10;UrOzIbua9N+7QsHbPN7njKedqcSFGldaVvDai0AQZ1aXnCvYbr5eBiCcR9ZYWSYFf+RgOnl8GGOi&#10;bctruqQ+FyGEXYIKCu/rREqXFWTQ9WxNHLijbQz6AJtc6gbbEG4qGUfRuzRYcmgosKbPgrJTejYK&#10;+mYfH46rj/a8+Kblz261+91GsVLPT91sBMJT5+/if/dch/nD/hvcvgknyM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zcsZxQAAAN0AAAAPAAAAAAAAAAAAAAAAAJgCAABkcnMv&#10;ZG93bnJldi54bWxQSwUGAAAAAAQABAD1AAAAigMAAAAA&#10;" strokeweight="1pt"/>
            <v:rect id="Rectangle 618" o:spid="_x0000_s1042" style="position:absolute;left:6228;top:7350;width:367;height:60;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KmuMYA&#10;AADdAAAADwAAAGRycy9kb3ducmV2LnhtbERPTWvCQBC9F/oflil4KbrRimh0lRJQPHgxrehxzE43&#10;abOzMbvV+O+7hUJv83ifs1h1thZXan3lWMFwkIAgLpyu2Ch4f1v3pyB8QNZYOyYFd/KwWj4+LDDV&#10;7sZ7uubBiBjCPkUFZQhNKqUvSrLoB64hjtyHay2GCFsjdYu3GG5rOUqSibRYcWwosaGspOIr/7YK&#10;ztvTJiueL83ocMx32Yu57D/NRKneU/c6BxGoC//iP/dWx/mz8Rh+v4kn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eKmuMYAAADdAAAADwAAAAAAAAAAAAAAAACYAgAAZHJz&#10;L2Rvd25yZXYueG1sUEsFBgAAAAAEAAQA9QAAAIsDAAAAAA==&#10;" stroked="f" strokeweight="1pt"/>
            <v:rect id="Rectangle 619" o:spid="_x0000_s1043" style="position:absolute;left:4705;top:6537;width:390;height:372;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pGssYA&#10;AADdAAAADwAAAGRycy9kb3ducmV2LnhtbERPS2sCMRC+C/0PYQq9aVbpQ7dG0QWx0IP4APE23Yy7&#10;i5tJ3ETd9tc3hYK3+fieM562phZXanxlWUG/l4Agzq2uuFCw2y66QxA+IGusLZOCb/IwnTx0xphq&#10;e+M1XTehEDGEfYoKyhBcKqXPSzLoe9YRR+5oG4MhwqaQusFbDDe1HCTJqzRYcWwo0VFWUn7aXIyC&#10;n/3nalktvmbZaD3n88C581t2UOrpsZ29gwjUhrv43/2h4/zR8wv8fRNPkJ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HpGssYAAADdAAAADwAAAAAAAAAAAAAAAACYAgAAZHJz&#10;L2Rvd25yZXYueG1sUEsFBgAAAAAEAAQA9QAAAIsDAAAAAA==&#10;" strokeweight="1pt"/>
            <v:rect id="Rectangle 620" o:spid="_x0000_s1044" style="position:absolute;left:4892;top:6604;width:360;height:51;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q0vcYA&#10;AADdAAAADwAAAGRycy9kb3ducmV2LnhtbERPTWsCMRC9C/0PYQq9SM1axdbVKG2hoCiFrh70Nm7G&#10;zeJmsmxSXf99IxS8zeN9znTe2kqcqfGlYwX9XgKCOHe65ELBdvP1/AbCB2SNlWNScCUP89lDZ4qp&#10;dhf+oXMWChFD2KeowIRQp1L63JBF33M1ceSOrrEYImwKqRu8xHBbyZckGUmLJccGgzV9GspP2a9V&#10;sN5sD3poBt2PsF5+Z3aw2tvdq1JPj+37BESgNtzF/+6FjvPHwxHcvokny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Jq0vcYAAADdAAAADwAAAAAAAAAAAAAAAACYAgAAZHJz&#10;L2Rvd25yZXYueG1sUEsFBgAAAAAEAAQA9QAAAIsDAAAAAA==&#10;" stroked="f" strokeweight="1pt"/>
            <v:oval id="Oval 621" o:spid="_x0000_s1045" style="position:absolute;left:6271;top:3972;width:288;height:2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nEMMA&#10;AADdAAAADwAAAGRycy9kb3ducmV2LnhtbERPTWvCQBC9C/6HZQredKNIrKmriCjkIkXtpbdpdpqE&#10;ZmfD7hrT/nq3IHibx/uc1aY3jejI+dqygukkAUFcWF1zqeDjchi/gvABWWNjmRT8kofNejhYYabt&#10;jU/UnUMpYgj7DBVUIbSZlL6oyKCf2JY4ct/WGQwRulJqh7cYbho5S5JUGqw5NlTY0q6i4ud8NQpo&#10;ccz3qTks0/d+r6efudv9dV9KjV767RuIQH14ih/uXMf5y/kC/r+JJ8j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0nEMMAAADdAAAADwAAAAAAAAAAAAAAAACYAgAAZHJzL2Rv&#10;d25yZXYueG1sUEsFBgAAAAAEAAQA9QAAAIgDAAAAAA==&#10;" strokeweight="1pt"/>
            <v:oval id="Oval 622" o:spid="_x0000_s1046" style="position:absolute;left:6271;top:7416;width:288;height:2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KzYscA&#10;AADdAAAADwAAAGRycy9kb3ducmV2LnhtbESPQWvCQBCF74X+h2UKvdWNpURNXaWIQi5F1F56m2an&#10;SWh2NuxuY9pf7xwEbzO8N+99s1yPrlMDhdh6NjCdZKCIK29brg18nHZPc1AxIVvsPJOBP4qwXt3f&#10;LbGw/swHGo6pVhLCsUADTUp9oXWsGnIYJ74nFu3bB4dJ1lBrG/As4a7Tz1mWa4ctS0ODPW0aqn6O&#10;v84Azd7Lbe52i3w/bu30swyb/+HLmMeH8e0VVKIx3czX69IK/uJFcOUbGUGvL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Jys2LHAAAA3QAAAA8AAAAAAAAAAAAAAAAAmAIAAGRy&#10;cy9kb3ducmV2LnhtbFBLBQYAAAAABAAEAPUAAACMAwAAAAA=&#10;" strokeweight="1pt"/>
            <v:oval id="Oval 623" o:spid="_x0000_s1047" style="position:absolute;left:4780;top:6570;width:288;height:2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aiqcIA&#10;AADdAAAADwAAAGRycy9kb3ducmV2LnhtbERPTWsCMRC9C/6HMEJvbrZFtG6NUgqVHgqiFnqdbsZN&#10;2mSybKJu/70RBG/zeJ+zWPXeiRN10QZW8FiUIIjroC03Cr727+NnEDEha3SBScE/RVgth4MFVjqc&#10;eUunXWpEDuFYoQKTUltJGWtDHmMRWuLMHULnMWXYNVJ3eM7h3smnspxKj5Zzg8GW3gzVf7ujV/Bb&#10;z9zsuPlee5M+dfw5WOukVeph1L++gEjUp7v45v7Qef58MofrN/kEub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9qKpwgAAAN0AAAAPAAAAAAAAAAAAAAAAAJgCAABkcnMvZG93&#10;bnJldi54bWxQSwUGAAAAAAQABAD1AAAAhwMAAAAA&#10;" fillcolor="silver" strokeweight="1pt"/>
            <v:oval id="Oval 624" o:spid="_x0000_s1048" alt="20%" style="position:absolute;left:4762;top:4806;width:288;height:2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6B8gA&#10;AADdAAAADwAAAGRycy9kb3ducmV2LnhtbESPQWvCQBCF70L/wzIFL1I3LVRqdJUiVj30UpOCxyE7&#10;JsHsbMiuMe2v7xwK3mZ4b977ZrkeXKN66kLt2cDzNAFFXHhbc2kgzz6e3kCFiGyx8UwGfijAevUw&#10;WmJq/Y2/qD/GUkkIhxQNVDG2qdahqMhhmPqWWLSz7xxGWbtS2w5vEu4a/ZIkM+2wZmmosKVNRcXl&#10;eHUG5vU26ycHn+e7bH/+/danzef+ZMz4cXhfgIo0xLv5//pgBX/+KvzyjYygV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L/oHyAAAAN0AAAAPAAAAAAAAAAAAAAAAAJgCAABk&#10;cnMvZG93bnJldi54bWxQSwUGAAAAAAQABAD1AAAAjQMAAAAA&#10;" fillcolor="black" strokeweight="1pt">
              <v:fill r:id="rId7" o:title="" type="pattern"/>
            </v:oval>
            <v:rect id="Rectangle 625" o:spid="_x0000_s1049" style="position:absolute;left:6331;top:4824;width:180;height:2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bQEsUA&#10;AADdAAAADwAAAGRycy9kb3ducmV2LnhtbERPS2sCMRC+F/ofwgheRLNaLO1qlOIDxIPQrWCPw2bc&#10;XdxMliTq2l9vBKG3+fieM523phYXcr6yrGA4SEAQ51ZXXCjY/6z7HyB8QNZYWyYFN/Iwn72+TDHV&#10;9srfdMlCIWII+xQVlCE0qZQ+L8mgH9iGOHJH6wyGCF0htcNrDDe1HCXJuzRYcWwosaFFSfkpOxsF&#10;zWGBZrWTYetub3+/5/1uuUx6SnU77dcERKA2/Iuf7o2O8z/HQ3h8E0+Q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BtASxQAAAN0AAAAPAAAAAAAAAAAAAAAAAJgCAABkcnMv&#10;ZG93bnJldi54bWxQSwUGAAAAAAQABAD1AAAAigMAAAAA&#10;" strokeweight="1.5pt"/>
            <v:rect id="Rectangle 626" o:spid="_x0000_s1050" style="position:absolute;left:6259;top:4800;width:384;height:1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LF8MA&#10;AADdAAAADwAAAGRycy9kb3ducmV2LnhtbERPS4vCMBC+C/6HMAt703R9oV2jyIKwKB5sBa9DM7Zl&#10;m0lJsrX77zeC4G0+vuest71pREfO15YVfIwTEMSF1TWXCi75frQE4QOyxsYyKfgjD9vNcLDGVNs7&#10;n6nLQiliCPsUFVQhtKmUvqjIoB/bljhyN+sMhghdKbXDeww3jZwkyUIarDk2VNjSV0XFT/ZrFOzz&#10;uTsei8th1jX6JLPltM2nV6Xe3/rdJ4hAfXiJn+5vHeev5hN4fBNPkJ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jLF8MAAADdAAAADwAAAAAAAAAAAAAAAACYAgAAZHJzL2Rv&#10;d25yZXYueG1sUEsFBgAAAAAEAAQA9QAAAIgDAAAAAA==&#10;" stroked="f" strokeweight="1pt"/>
            <v:rect id="Rectangle 627" o:spid="_x0000_s1051" style="position:absolute;left:6781;top:4950;width:180;height:258;rotation:3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BC/sQA&#10;AADdAAAADwAAAGRycy9kb3ducmV2LnhtbERPTWvCQBC9F/wPywheSt2kpWKjq4hF8VRR2/uQHZOY&#10;7GzcXTX113cLhd7m8T5nOu9MI67kfGVZQTpMQBDnVldcKPg8rJ7GIHxA1thYJgXf5GE+6z1MMdP2&#10;xju67kMhYgj7DBWUIbSZlD4vyaAf2pY4ckfrDIYIXSG1w1sMN418TpKRNFhxbCixpWVJeb2/GAXb&#10;6sN26/Tr7M7v9ZLa9PRYu7tSg363mIAI1IV/8Z97o+P8t9cX+P0mniB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gQv7EAAAA3QAAAA8AAAAAAAAAAAAAAAAAmAIAAGRycy9k&#10;b3ducmV2LnhtbFBLBQYAAAAABAAEAPUAAACJAwAAAAA=&#10;" strokeweight="1.5pt"/>
            <v:rect id="Rectangle 628" o:spid="_x0000_s1052" style="position:absolute;left:7108;top:5271;width:180;height:258;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EesQA&#10;AADdAAAADwAAAGRycy9kb3ducmV2LnhtbERP22rCQBB9L/gPywh9KbrR1lt0FRGk9Ska/YAhOybR&#10;7GzIbk36991Cwbc5nOusNp2pxIMaV1pWMBpGIIgzq0vOFVzO+8EchPPIGivLpOCHHGzWvZcVxtq2&#10;fKJH6nMRQtjFqKDwvo6ldFlBBt3Q1sSBu9rGoA+wyaVusA3hppLjKJpKgyWHhgJr2hWU3dNvo+D4&#10;llwO0/dtOkr4+Nn6ZDa532ZKvfa77RKEp84/xf/uLx3mLyYf8PdNOEG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fxHrEAAAA3QAAAA8AAAAAAAAAAAAAAAAAmAIAAGRycy9k&#10;b3ducmV2LnhtbFBLBQYAAAAABAAEAPUAAACJAwAAAAA=&#10;" strokeweight="1.5pt"/>
            <v:rect id="Rectangle 629" o:spid="_x0000_s1053" style="position:absolute;left:5881;top:4950;width:180;height:258;rotation:-3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yPMcQA&#10;AADdAAAADwAAAGRycy9kb3ducmV2LnhtbERPS2sCMRC+C/0PYQq9iCYWFN0aRdSqvSi+eh42092l&#10;m8m6ibr++6ZQ6G0+vueMp40txY1qXzjW0OsqEMSpMwVnGk7H984QhA/IBkvHpOFBHqaTp9YYE+Pu&#10;vKfbIWQihrBPUEMeQpVI6dOcLPquq4gj9+VqiyHCOpOmxnsMt6V8VWogLRYcG3KsaJ5T+n24Wg0f&#10;qjkPd9vR+dPvF6uLUm2zXG+1fnluZm8gAjXhX/zn3pg4f9Tvw+838QQ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2cjzHEAAAA3QAAAA8AAAAAAAAAAAAAAAAAmAIAAGRycy9k&#10;b3ducmV2LnhtbFBLBQYAAAAABAAEAPUAAACJAwAAAAA=&#10;" strokeweight="1.5pt"/>
            <v:rect id="Rectangle 630" o:spid="_x0000_s1054" style="position:absolute;left:5548;top:5283;width:180;height:258;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EXN8UA&#10;AADdAAAADwAAAGRycy9kb3ducmV2LnhtbERPTWsCMRC9F/wPYYTealbBpW6NIi1qpSdtofQ2bKa7&#10;q8lk3aRr6q9vCoXe5vE+Z76M1oieOt84VjAeZSCIS6cbrhS8va7v7kH4gKzROCYF3+RhuRjczLHQ&#10;7sJ76g+hEimEfYEK6hDaQkpf1mTRj1xLnLhP11kMCXaV1B1eUrg1cpJlubTYcGqosaXHmsrT4csq&#10;mG2i3H705mn73u/My9Wc4/SYK3U7jKsHEIFi+Bf/uZ91mj+b5vD7TTpBL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cRc3xQAAAN0AAAAPAAAAAAAAAAAAAAAAAJgCAABkcnMv&#10;ZG93bnJldi54bWxQSwUGAAAAAAQABAD1AAAAigMAAAAA&#10;" strokeweight="1.5pt"/>
            <v:rect id="Rectangle 631" o:spid="_x0000_s1055" style="position:absolute;left:6775;top:4926;width:276;height:144;rotation:3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HdHsYA&#10;AADdAAAADwAAAGRycy9kb3ducmV2LnhtbERPS2vCQBC+C/6HZYTe6kZbX6mr+EDQ0kONIvQ2ZMck&#10;mJ1Ns1tN/71bKHibj+8503ljSnGl2hWWFfS6EQji1OqCMwXHw+Z5DMJ5ZI2lZVLwSw7ms3ZrirG2&#10;N97TNfGZCCHsYlSQe1/FUro0J4OuayviwJ1tbdAHWGdS13gL4aaU/SgaSoMFh4YcK1rllF6SH6Ng&#10;+P3yad6Xh/Vq/bHcnTavXz2X7JR66jSLNxCeGv8Q/7u3OsyfDEbw9004Qc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1HdHsYAAADdAAAADwAAAAAAAAAAAAAAAACYAgAAZHJz&#10;L2Rvd25yZXYueG1sUEsFBgAAAAAEAAQA9QAAAIsDAAAAAA==&#10;" stroked="f" strokeweight="1pt"/>
            <v:rect id="Rectangle 632" o:spid="_x0000_s1056" style="position:absolute;left:5554;top:6171;width:180;height:258;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LOf8cA&#10;AADdAAAADwAAAGRycy9kb3ducmV2LnhtbESPwW7CQAxE75X6DytX4lKVDUVAm7IgVAlBT6EpH2Bl&#10;3SQl642yCwl/jw+VuNma8czzcj24Rl2oC7VnA5NxAoq48Lbm0sDxZ/vyBipEZIuNZzJwpQDr1ePD&#10;ElPre/6mSx5LJSEcUjRQxdimWoeiIodh7Fti0X595zDK2pXadthLuGv0a5LMtcOapaHClj4rKk75&#10;2Rk4PGfHr/l0k08yPuz6mC1mp7+FMaOnYfMBKtIQ7+b/670V/PeZ4Mo3MoJe3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iSzn/HAAAA3QAAAA8AAAAAAAAAAAAAAAAAmAIAAGRy&#10;cy9kb3ducmV2LnhtbFBLBQYAAAAABAAEAPUAAACMAwAAAAA=&#10;" strokeweight="1.5pt"/>
            <v:rect id="Rectangle 633" o:spid="_x0000_s1057" style="position:absolute;left:6331;top:6630;width:180;height:2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DcFMUA&#10;AADdAAAADwAAAGRycy9kb3ducmV2LnhtbERPS2sCMRC+C/0PYQpeima1VOrWKOIDxIPgVrDHYTPd&#10;XbqZLEnUtb/eCIK3+fieM5m1phZncr6yrGDQT0AQ51ZXXCg4fK97nyB8QNZYWyYFV/Iwm750Jphq&#10;e+E9nbNQiBjCPkUFZQhNKqXPSzLo+7YhjtyvdQZDhK6Q2uElhptaDpNkJA1WHBtKbGhRUv6XnYyC&#10;5rhAs9rJsHXX9/+f02G3XCZvSnVf2/kXiEBteIof7o2O88cfY7h/E0+Q0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cNwUxQAAAN0AAAAPAAAAAAAAAAAAAAAAAJgCAABkcnMv&#10;ZG93bnJldi54bWxQSwUGAAAAAAQABAD1AAAAigMAAAAA&#10;" strokeweight="1.5pt"/>
            <v:rect id="Rectangle 634" o:spid="_x0000_s1058" style="position:absolute;left:7108;top:6177;width:180;height:258;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jgZccA&#10;AADdAAAADwAAAGRycy9kb3ducmV2LnhtbESPQU/DMAyF70j8h8iTuLF0SFSsWzYhEAzEaRsS2s1q&#10;TFtInNKELvDr8QFpN1vv+b3Py3X2To00xC6wgdm0AEVcB9txY+B1/3B5AyomZIsuMBn4oQjr1fnZ&#10;EisbjrylcZcaJSEcKzTQptRXWse6JY9xGnpi0d7D4DHJOjTaDniUcO/0VVGU2mPH0tBiT3ct1Z+7&#10;b29g/pj15jC6+83b+Oxeft1Xvv4ojbmY5NsFqEQ5ncz/109W8Oel8Ms3MoJe/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C44GXHAAAA3QAAAA8AAAAAAAAAAAAAAAAAmAIAAGRy&#10;cy9kb3ducmV2LnhtbFBLBQYAAAAABAAEAPUAAACMAwAAAAA=&#10;" strokeweight="1.5pt"/>
            <v:rect id="Rectangle 635" o:spid="_x0000_s1059" style="position:absolute;left:5881;top:6504;width:180;height:258;rotation:3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Kzr8MA&#10;AADdAAAADwAAAGRycy9kb3ducmV2LnhtbERPTWvCQBC9C/6HZQQvUjfxIDW6SlEsnipVex+yY5Im&#10;Oxt3txr7691Cwds83ucsVp1pxJWcrywrSMcJCOLc6ooLBafj9uUVhA/IGhvLpOBOHlbLfm+BmbY3&#10;/qTrIRQihrDPUEEZQptJ6fOSDPqxbYkjd7bOYIjQFVI7vMVw08hJkkylwYpjQ4ktrUvK68OPUbCv&#10;Pmz3nn5d3GVTr6lNv0e1+1VqOOje5iACdeEp/nfvdJw/m6bw9008QS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BKzr8MAAADdAAAADwAAAAAAAAAAAAAAAACYAgAAZHJzL2Rv&#10;d25yZXYueG1sUEsFBgAAAAAEAAQA9QAAAIgDAAAAAA==&#10;" strokeweight="1.5pt"/>
            <v:rect id="Rectangle 636" o:spid="_x0000_s1060" style="position:absolute;left:6781;top:6510;width:180;height:258;rotation:-3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nd+MQA&#10;AADdAAAADwAAAGRycy9kb3ducmV2LnhtbERPS2sCMRC+F/wPYYReSk30ILoapVTr42LRVs/DZrq7&#10;dDNZN1HXf28Ewdt8fM8ZTxtbijPVvnCsodtRIIhTZwrONPz+fL0PQPiAbLB0TBqu5GE6ab2MMTHu&#10;wls670ImYgj7BDXkIVSJlD7NyaLvuIo4cn+uthgirDNparzEcFvKnlJ9abHg2JBjRZ85pf+7k9Ww&#10;Vs1+8L0Z7g9+O1sclXoz8+VG69d28zECEagJT/HDvTJx/rDfg/s38QQ5u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Z3fjEAAAA3QAAAA8AAAAAAAAAAAAAAAAAmAIAAGRycy9k&#10;b3ducmV2LnhtbFBLBQYAAAAABAAEAPUAAACJAwAAAAA=&#10;" strokeweight="1.5pt"/>
            <v:rect id="Rectangle 637" o:spid="_x0000_s1061" style="position:absolute;left:6211;top:6768;width:384;height:1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ikMcMA&#10;AADdAAAADwAAAGRycy9kb3ducmV2LnhtbERPTWvCQBC9F/wPywje6sbGikZXkYIglR6aCL0O2TEJ&#10;ZmfD7hrjv+8Khd7m8T5nsxtMK3pyvrGsYDZNQBCXVjdcKTgXh9clCB+QNbaWScGDPOy2o5cNZtre&#10;+Zv6PFQihrDPUEEdQpdJ6cuaDPqp7Ygjd7HOYIjQVVI7vMdw08q3JFlIgw3Hhho7+qipvOY3o+BQ&#10;vLvTqTx/zvtWf8l8mXZF+qPUZDzs1yACDeFf/Oc+6jh/tUjh+U08QW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vikMcMAAADdAAAADwAAAAAAAAAAAAAAAACYAgAAZHJzL2Rv&#10;d25yZXYueG1sUEsFBgAAAAAEAAQA9QAAAIgDAAAAAA==&#10;" stroked="f" strokeweight="1pt"/>
            <v:rect id="Rectangle 638" o:spid="_x0000_s1062" style="position:absolute;left:5785;top:6624;width:276;height:144;rotation:3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J1MYA&#10;AADdAAAADwAAAGRycy9kb3ducmV2LnhtbERPTWvCQBC9C/0PyxR6041WQptmI1URtHiwsRR6G7LT&#10;JDQ7G7Orxn/vFgRv83ifk85604gTda62rGA8ikAQF1bXXCr42q+GLyCcR9bYWCYFF3Iwyx4GKSba&#10;nvmTTrkvRQhhl6CCyvs2kdIVFRl0I9sSB+7XdgZ9gF0pdYfnEG4aOYmiWBqsOTRU2NKiouIvPxoF&#10;8eF5Zz7m++ViuZ1vvlfTn7HLN0o9PfbvbyA89f4uvrnXOsx/jafw/004QWZ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e+J1MYAAADdAAAADwAAAAAAAAAAAAAAAACYAgAAZHJz&#10;L2Rvd25yZXYueG1sUEsFBgAAAAAEAAQA9QAAAIsDAAAAAA==&#10;" stroked="f" strokeweight="1pt"/>
            <v:rect id="Rectangle 639" o:spid="_x0000_s1063" style="position:absolute;left:7093;top:5310;width:384;height:144;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x1acEA&#10;AADdAAAADwAAAGRycy9kb3ducmV2LnhtbERPS4vCMBC+C/sfwix401TBx1ajLILoSVD3sHsbmrEp&#10;20xKErX6640geJuP7znzZWtrcSEfKscKBv0MBHHhdMWlgp/jujcFESKyxtoxKbhRgOXiozPHXLsr&#10;7+lyiKVIIRxyVGBibHIpQ2HIYui7hjhxJ+ctxgR9KbXHawq3tRxm2VharDg1GGxoZaj4P5ytguHm&#10;19lRc6+LAXn82023E1M5pbqf7fcMRKQ2vsUv91an+V/jETy/SSf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08dWnBAAAA3QAAAA8AAAAAAAAAAAAAAAAAmAIAAGRycy9kb3du&#10;cmV2LnhtbFBLBQYAAAAABAAEAPUAAACGAwAAAAA=&#10;" stroked="f" strokeweight="1pt"/>
            <v:rect id="Rectangle 640" o:spid="_x0000_s1064" style="position:absolute;left:5383;top:6276;width:384;height:144;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7rHsMA&#10;AADdAAAADwAAAGRycy9kb3ducmV2LnhtbERPTWsCMRC9C/0PYQq9aXaFrrqalVKQehJqe9DbsBk3&#10;i5vJkkTd9tc3QsHbPN7nrNaD7cSVfGgdK8gnGQji2umWGwXfX5vxHESIyBo7x6TghwKsq6fRCkvt&#10;bvxJ131sRArhUKICE2NfShlqQxbDxPXEiTs5bzEm6BupPd5SuO3kNMsKabHl1GCwp3dD9Xl/sQqm&#10;HwdnX/vfrs7J43E3385M65R6eR7eliAiDfEh/ndvdZq/KAq4f5NOkN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e7rHsMAAADdAAAADwAAAAAAAAAAAAAAAACYAgAAZHJzL2Rv&#10;d25yZXYueG1sUEsFBgAAAAAEAAQA9QAAAIgDAAAAAA==&#10;" stroked="f" strokeweight="1pt"/>
            <v:rect id="Rectangle 641" o:spid="_x0000_s1065" style="position:absolute;left:7063;top:6306;width:384;height:144;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CNO8UA&#10;AADdAAAADwAAAGRycy9kb3ducmV2LnhtbERPS2vCQBC+F/wPyxR6Ed2YQ6qpq4hYKkIVX/dpdpoE&#10;s7NpdmvS/vpuQfA2H99zpvPOVOJKjSstKxgNIxDEmdUl5wpOx9fBGITzyBory6TghxzMZ72HKaba&#10;tryn68HnIoSwS1FB4X2dSumyggy6oa2JA/dpG4M+wCaXusE2hJtKxlGUSIMlh4YCa1oWlF0O30bB&#10;ebzt2ne9orf+6Xcfbz6++rxDpZ4eu8ULCE+dv4tv7rUO8yfJM/x/E06Q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sI07xQAAAN0AAAAPAAAAAAAAAAAAAAAAAJgCAABkcnMv&#10;ZG93bnJldi54bWxQSwUGAAAAAAQABAD1AAAAigMAAAAA&#10;" stroked="f" strokeweight="1pt"/>
            <v:rect id="Rectangle 642" o:spid="_x0000_s1066" style="position:absolute;left:5353;top:5340;width:384;height:144;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8ZSccA&#10;AADdAAAADwAAAGRycy9kb3ducmV2LnhtbESPQWvCQBCF7wX/wzKCF6kbPYiNriKiWAq2aO19zE6T&#10;0OxszG5N6q/vHAq9zfDevPfNYtW5St2oCaVnA+NRAoo487bk3MD5ffc4AxUissXKMxn4oQCrZe9h&#10;gan1LR/pdoq5khAOKRooYqxTrUNWkMMw8jWxaJ++cRhlbXJtG2wl3FV6kiRT7bBkaSiwpk1B2dfp&#10;2xn4mL127cFuaT8834+Tl8t1yG9ozKDfreegInXx3/x3/WwF/2kquPKNjK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EvGUnHAAAA3QAAAA8AAAAAAAAAAAAAAAAAmAIAAGRy&#10;cy9kb3ducmV2LnhtbFBLBQYAAAAABAAEAPUAAACMAwAAAAA=&#10;" stroked="f" strokeweight="1pt"/>
            <v:rect id="Rectangle 643" o:spid="_x0000_s1067" style="position:absolute;left:6746;top:6620;width:384;height:198;rotation:1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4adcQA&#10;AADdAAAADwAAAGRycy9kb3ducmV2LnhtbERPzWrCQBC+F3yHZQRvdaNiWlNXUUFpDz2Y9AGG7DQJ&#10;Zmdjds3P23cLhd7m4/ud7X4wteiodZVlBYt5BII4t7riQsFXdn5+BeE8ssbaMikYycF+N3naYqJt&#10;z1fqUl+IEMIuQQWl900ipctLMujmtiEO3LdtDfoA20LqFvsQbmq5jKJYGqw4NJTY0Kmk/JY+jILP&#10;5rAej7439+tL/5EZe1quLqNSs+lweAPhafD/4j/3uw7zN/EGfr8JJ8jd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O+GnXEAAAA3QAAAA8AAAAAAAAAAAAAAAAAmAIAAGRycy9k&#10;b3ducmV2LnhtbFBLBQYAAAAABAAEAPUAAACJAwAAAAA=&#10;" stroked="f" strokeweight="1pt"/>
            <v:rect id="Rectangle 644" o:spid="_x0000_s1068" style="position:absolute;left:5725;top:4944;width:384;height:144;rotation:1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0lNcYA&#10;AADdAAAADwAAAGRycy9kb3ducmV2LnhtbESPzW7CQAyE75V4h5WReisbqCgQWBAgFbUHDvw8gJU1&#10;SUTWG7Jbkrx9fajUm60Zz3xebTpXqSc1ofRsYDxKQBFn3pacG7hePt/moEJEtlh5JgM9BdisBy8r&#10;TK1v+UTPc8yVhHBI0UARY51qHbKCHIaRr4lFu/nGYZS1ybVtsJVwV+lJknxohyVLQ4E17QvK7ucf&#10;Z+BYb6f9LrbucZq13xfn95P3Q2/M67DbLkFF6uK/+e/6ywr+Yib88o2MoN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10lNcYAAADdAAAADwAAAAAAAAAAAAAAAACYAgAAZHJz&#10;L2Rvd25yZXYueG1sUEsFBgAAAAAEAAQA9QAAAIsDAAAAAA==&#10;" stroked="f" strokeweight="1pt"/>
            <v:group id="Group 645" o:spid="_x0000_s1069" style="position:absolute;left:5629;top:6216;width:126;height:126" coordorigin="7563,3269" coordsize="126,1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GC/pK8QAAADdAAAA&#10;DwAAAAAAAAAAAAAAAACqAgAAZHJzL2Rvd25yZXYueG1sUEsFBgAAAAAEAAQA+gAAAJsDAAAAAA==&#10;">
              <v:oval id="Oval 646" o:spid="_x0000_s1070" style="position:absolute;left:7563;top:3269;width:126;height:12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TGasMA&#10;AADdAAAADwAAAGRycy9kb3ducmV2LnhtbERPTWvCQBC9C/0PyxR6MxsN2jZ1FakU7MGDaXsfsmMS&#10;zM6G7DSm/94VCt7m8T5ntRldqwbqQ+PZwCxJQRGX3jZcGfj++pi+gAqCbLH1TAb+KMBm/TBZYW79&#10;hY80FFKpGMIhRwO1SJdrHcqaHIbEd8SRO/neoUTYV9r2eInhrtXzNF1qhw3Hhho7eq+pPBe/zsCu&#10;2hbLQWeyyE67vSzOP4fPbGbM0+O4fQMlNMpd/O/e2zj/9XkOt2/iCXp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0TGasMAAADdAAAADwAAAAAAAAAAAAAAAACYAgAAZHJzL2Rv&#10;d25yZXYueG1sUEsFBgAAAAAEAAQA9QAAAIgDAAAAAA==&#10;"/>
              <v:line id="Line 647" o:spid="_x0000_s1071" style="position:absolute;visibility:visible" from="7563,3335" to="7689,3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bbpcQAAADdAAAADwAAAGRycy9kb3ducmV2LnhtbERPS2sCMRC+F/wPYYTeatYHardGUYsg&#10;9CCrvfQ2bMbd1c1kSVJd++tNQfA2H99zZovW1OJCzleWFfR7CQji3OqKCwXfh83bFIQPyBpry6Tg&#10;Rh4W887LDFNtr5zRZR8KEUPYp6igDKFJpfR5SQZ9zzbEkTtaZzBE6AqpHV5juKnlIEnG0mDFsaHE&#10;htYl5ef9r1EwPTT+87b+2didO/1lX6OMRrhS6rXbLj9ABGrDU/xwb3Wc/z4Zwv838QQ5v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FtulxAAAAN0AAAAPAAAAAAAAAAAA&#10;AAAAAKECAABkcnMvZG93bnJldi54bWxQSwUGAAAAAAQABAD5AAAAkgMAAAAA&#10;" strokeweight=".5pt"/>
              <v:line id="Line 648" o:spid="_x0000_s1072" style="position:absolute;visibility:visible" from="7623,3269" to="7623,3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9D0cQAAADdAAAADwAAAGRycy9kb3ducmV2LnhtbERPTWvCQBC9C/0PyxS86aYlVJu6kVYR&#10;Ch4k2ktvQ3aapM3Oht1tjP56VxC8zeN9zmI5mFb05HxjWcHTNAFBXFrdcKXg67CZzEH4gKyxtUwK&#10;TuRhmT+MFphpe+SC+n2oRAxhn6GCOoQuk9KXNRn0U9sRR+7HOoMhQldJ7fAYw00rn5PkRRpsODbU&#10;2NGqpvJv/28UzA+dX59W3xu7c7/nYpsWlOKHUuPH4f0NRKAh3MU396eO819nKVy/iSfI/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0PRxAAAAN0AAAAPAAAAAAAAAAAA&#10;AAAAAKECAABkcnMvZG93bnJldi54bWxQSwUGAAAAAAQABAD5AAAAkgMAAAAA&#10;" strokeweight=".5pt"/>
            </v:group>
            <v:group id="Group 649" o:spid="_x0000_s1073" style="position:absolute;left:7093;top:6222;width:126;height:126" coordorigin="7563,3269" coordsize="126,1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ZxTvKMQAAADdAAAA&#10;DwAAAAAAAAAAAAAAAACqAgAAZHJzL2Rvd25yZXYueG1sUEsFBgAAAAAEAAQA+gAAAJsDAAAAAA==&#10;">
              <v:oval id="Oval 650" o:spid="_x0000_s1074" style="position:absolute;left:7563;top:3269;width:126;height:12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AacMA&#10;AADdAAAADwAAAGRycy9kb3ducmV2LnhtbERPTWvCQBC9F/oflin0Vjc2GDW6ilQK9tCDab0P2TEJ&#10;ZmdDdhrTf+8Khd7m8T5nvR1dqwbqQ+PZwHSSgCIuvW24MvD99f6yABUE2WLrmQz8UoDt5vFhjbn1&#10;Vz7SUEilYgiHHA3UIl2udShrchgmviOO3Nn3DiXCvtK2x2sMd61+TZJMO2w4NtTY0VtN5aX4cQb2&#10;1a7IBp3KLD3vDzK7nD4/0qkxz0/jbgVKaJR/8Z/7YOP85TyD+zfxBL2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H/AacMAAADdAAAADwAAAAAAAAAAAAAAAACYAgAAZHJzL2Rv&#10;d25yZXYueG1sUEsFBgAAAAAEAAQA9QAAAIgDAAAAAA==&#10;"/>
              <v:line id="Line 651" o:spid="_x0000_s1075" style="position:absolute;visibility:visible" from="7563,3335" to="7689,3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dpsMAAADdAAAADwAAAGRycy9kb3ducmV2LnhtbERPTYvCMBC9C/6HMMLeNHURdbtGcV2E&#10;BQ9S9bK3oZltq82kJFmt/nojCN7m8T5ntmhNLc7kfGVZwXCQgCDOra64UHDYr/tTED4ga6wtk4Ir&#10;eVjMu50ZptpeOKPzLhQihrBPUUEZQpNK6fOSDPqBbYgj92edwRChK6R2eInhppbvSTKWBiuODSU2&#10;tCopP+3+jYLpvvHf19Xv2m7d8ZZtRhmN8Eupt167/AQRqA0v8dP9o+P8j8kEHt/EE+T8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wt3abDAAAA3QAAAA8AAAAAAAAAAAAA&#10;AAAAoQIAAGRycy9kb3ducmV2LnhtbFBLBQYAAAAABAAEAPkAAACRAwAAAAA=&#10;" strokeweight=".5pt"/>
              <v:line id="Line 652" o:spid="_x0000_s1076" style="position:absolute;visibility:visible" from="7623,3269" to="7623,3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JJ1McAAADdAAAADwAAAGRycy9kb3ducmV2LnhtbESPQWvCQBCF7wX/wzJCb3VjkdZGV1GL&#10;UOihRHvxNmTHJJqdDbtbjf31nUPB2wzvzXvfzJe9a9WFQmw8GxiPMlDEpbcNVwa+99unKaiYkC22&#10;nsnAjSIsF4OHOebWX7mgyy5VSkI45migTqnLtY5lTQ7jyHfEoh19cJhkDZW2Aa8S7lr9nGUv2mHD&#10;0lBjR5uayvPuxxmY7rv4ftsctv4rnH6Lz0lBE1wb8zjsVzNQifp0N/9ff1jBf3sVXPlGRtC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NsknUxwAAAN0AAAAPAAAAAAAA&#10;AAAAAAAAAKECAABkcnMvZG93bnJldi54bWxQSwUGAAAAAAQABAD5AAAAlQMAAAAA&#10;" strokeweight=".5pt"/>
            </v:group>
            <v:group id="Group 653" o:spid="_x0000_s1077" style="position:absolute;left:6361;top:6654;width:126;height:126" coordorigin="7563,3269" coordsize="126,1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lnlLcQAAADdAAAA&#10;DwAAAAAAAAAAAAAAAACqAgAAZHJzL2Rvd25yZXYueG1sUEsFBgAAAAAEAAQA+gAAAJsDAAAAAA==&#10;">
              <v:oval id="Oval 654" o:spid="_x0000_s1078" style="position:absolute;left:7563;top:3269;width:126;height:12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NocYA&#10;AADdAAAADwAAAGRycy9kb3ducmV2LnhtbESPQUvDQBCF74L/YRnBm93U0FJjt6VYhPbgwVTvQ3aa&#10;hGZnQ3ZM47/vHARvM7w3732z3k6hMyMNqY3sYD7LwBBX0bdcO/g6vT+twCRB9thFJge/lGC7ub9b&#10;Y+HjlT9pLKU2GsKpQAeNSF9Ym6qGAqZZ7IlVO8choOg61NYPeNXw0NnnLFvagC1rQ4M9vTVUXcqf&#10;4GBf78rlaHNZ5Of9QRaX749jPnfu8WHavYIRmuTf/Hd98Ir/slJ+/UZHsJ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Q+NocYAAADdAAAADwAAAAAAAAAAAAAAAACYAgAAZHJz&#10;L2Rvd25yZXYueG1sUEsFBgAAAAAEAAQA9QAAAIsDAAAAAA==&#10;"/>
              <v:line id="Line 655" o:spid="_x0000_s1079" style="position:absolute;visibility:visible" from="7563,3335" to="7689,3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2QbsMAAADdAAAADwAAAGRycy9kb3ducmV2LnhtbERPTWvCQBC9C/0PyxS86cYiEqOrtBah&#10;4EFieultyI5JNDsbdleN/fVuoeBtHu9zluvetOJKzjeWFUzGCQji0uqGKwXfxXaUgvABWWNrmRTc&#10;ycN69TJYYqbtjXO6HkIlYgj7DBXUIXSZlL6syaAf2444ckfrDIYIXSW1w1sMN618S5KZNNhwbKix&#10;o01N5flwMQrSovOf983P1u7d6TffTXOa4odSw9f+fQEiUB+e4n/3l47z5+kE/r6JJ8jV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ldkG7DAAAA3QAAAA8AAAAAAAAAAAAA&#10;AAAAoQIAAGRycy9kb3ducmV2LnhtbFBLBQYAAAAABAAEAPkAAACRAwAAAAA=&#10;" strokeweight=".5pt"/>
              <v:line id="Line 656" o:spid="_x0000_s1080" style="position:absolute;visibility:visible" from="7623,3269" to="7623,3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Y8OGcMAAADdAAAADwAAAGRycy9kb3ducmV2LnhtbERPTWvCQBC9F/oflil4q5uKSBpdpSqC&#10;4EFieultyI5J2uxs2F01+utdQehtHu9zZovetOJMzjeWFXwMExDEpdUNVwq+i817CsIHZI2tZVJw&#10;JQ+L+evLDDNtL5zT+RAqEUPYZ6igDqHLpPRlTQb90HbEkTtaZzBE6CqpHV5iuGnlKEkm0mDDsaHG&#10;jlY1lX+Hk1GQFp1fX1c/G7t3v7d8N85pjEulBm/91xREoD78i5/urY7zP9MRPL6JJ8j5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mPDhnDAAAA3QAAAA8AAAAAAAAAAAAA&#10;AAAAoQIAAGRycy9kb3ducmV2LnhtbFBLBQYAAAAABAAEAPkAAACRAwAAAAA=&#10;" strokeweight=".5pt"/>
            </v:group>
            <v:group id="Group 657" o:spid="_x0000_s1081" style="position:absolute;left:6787;top:6534;width:126;height:126" coordorigin="7563,3269" coordsize="126,1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Si4MUAAADdAAAADwAAAGRycy9kb3ducmV2LnhtbERPTWvCQBC9F/wPyxS8&#10;NZsoLTHNKiJVPIRCVSi9DdkxCWZnQ3abxH/fLRR6m8f7nHwzmVYM1LvGsoIkikEQl1Y3XCm4nPdP&#10;KQjnkTW2lknBnRxs1rOHHDNtR/6g4eQrEULYZaig9r7LpHRlTQZdZDviwF1tb9AH2FdS9ziGcNPK&#10;RRy/SIMNh4YaO9rVVN5O30bBYcRxu0zehuJ23d2/zs/vn0VCSs0fp+0rCE+T/xf/uY86zF+lS/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JkouDFAAAA3QAA&#10;AA8AAAAAAAAAAAAAAAAAqgIAAGRycy9kb3ducmV2LnhtbFBLBQYAAAAABAAEAPoAAACcAwAAAAA=&#10;">
              <v:oval id="Oval 658" o:spid="_x0000_s1082" style="position:absolute;left:7563;top:3269;width:126;height:12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SLosMA&#10;AADdAAAADwAAAGRycy9kb3ducmV2LnhtbERPTWvCQBC9F/oflhF6qxsbFY2uIkrBHnowrfchOybB&#10;7GzIjjH9912h0Ns83uest4NrVE9dqD0bmIwTUMSFtzWXBr6/3l8XoIIgW2w8k4EfCrDdPD+tMbP+&#10;zifqcylVDOGQoYFKpM20DkVFDsPYt8SRu/jOoUTYldp2eI/hrtFvSTLXDmuODRW2tK+ouOY3Z+BQ&#10;7vJ5r1OZpZfDUWbX8+dHOjHmZTTsVqCEBvkX/7mPNs5fLqbw+CaeoD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jSLosMAAADdAAAADwAAAAAAAAAAAAAAAACYAgAAZHJzL2Rv&#10;d25yZXYueG1sUEsFBgAAAAAEAAQA9QAAAIgDAAAAAA==&#10;"/>
              <v:line id="Line 659" o:spid="_x0000_s1083" style="position:absolute;visibility:visible" from="7563,3335" to="7689,3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aWbcQAAADdAAAADwAAAGRycy9kb3ducmV2LnhtbERPS2vCQBC+F/wPywje6sZiS0xdxQdC&#10;wUOJeultyE6T1Oxs2N1q9Ne7guBtPr7nTOedacSJnK8tKxgNExDEhdU1lwoO+81rCsIHZI2NZVJw&#10;IQ/zWe9lipm2Z87ptAuliCHsM1RQhdBmUvqiIoN+aFviyP1aZzBE6EqpHZ5juGnkW5J8SIM1x4YK&#10;W1pVVBx3/0ZBum/9+rL62dhv93fNt+OcxrhUatDvFp8gAnXhKX64v3ScP0nf4f5NPEHO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ZpZtxAAAAN0AAAAPAAAAAAAAAAAA&#10;AAAAAKECAABkcnMvZG93bnJldi54bWxQSwUGAAAAAAQABAD5AAAAkgMAAAAA&#10;" strokeweight=".5pt"/>
              <v:line id="Line 660" o:spid="_x0000_s1084" style="position:absolute;visibility:visible" from="7623,3269" to="7623,3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QIGsQAAADdAAAADwAAAGRycy9kb3ducmV2LnhtbERPTWvCQBC9F/oflil4q5uKSEzdhGoR&#10;BA8S7aW3ITtN0mZnw+5Wo7/eFQRv83ifsygG04kjOd9aVvA2TkAQV1a3XCv4OqxfUxA+IGvsLJOC&#10;M3ko8uenBWbanrik4z7UIoawz1BBE0KfSemrhgz6se2JI/djncEQoauldniK4aaTkySZSYMtx4YG&#10;e1o1VP3t/42C9ND7z/Pqe2137vdSbqclTXGp1Ohl+HgHEWgID/HdvdFx/jydwe2beILM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tAgaxAAAAN0AAAAPAAAAAAAAAAAA&#10;AAAAAKECAABkcnMvZG93bnJldi54bWxQSwUGAAAAAAQABAD5AAAAkgMAAAAA&#10;" strokeweight=".5pt"/>
            </v:group>
            <v:group id="Group 661" o:spid="_x0000_s1085" style="position:absolute;left:5935;top:6528;width:126;height:126" coordorigin="7563,3269" coordsize="126,1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1fpOPFAAAA3QAA&#10;AA8AAAAAAAAAAAAAAAAAqgIAAGRycy9kb3ducmV2LnhtbFBLBQYAAAAABAAEAPoAAACcAwAAAAA=&#10;">
              <v:oval id="Oval 662" o:spid="_x0000_s1086" style="position:absolute;left:7563;top:3269;width:126;height:12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mBp8YA&#10;AADdAAAADwAAAGRycy9kb3ducmV2LnhtbESPQUvDQBCF74L/YRnBm93U0FJjt6VYhPbgwVTvQ3aa&#10;hGZnQ3ZM47/vHARvM7w3732z3k6hMyMNqY3sYD7LwBBX0bdcO/g6vT+twCRB9thFJge/lGC7ub9b&#10;Y+HjlT9pLKU2GsKpQAeNSF9Ym6qGAqZZ7IlVO8choOg61NYPeNXw0NnnLFvagC1rQ4M9vTVUXcqf&#10;4GBf78rlaHNZ5Of9QRaX749jPnfu8WHavYIRmuTf/Hd98Ir/slJc/UZHsJ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3mBp8YAAADdAAAADwAAAAAAAAAAAAAAAACYAgAAZHJz&#10;L2Rvd25yZXYueG1sUEsFBgAAAAAEAAQA9QAAAIsDAAAAAA==&#10;"/>
              <v:line id="Line 663" o:spid="_x0000_s1087" style="position:absolute;visibility:visible" from="7563,3335" to="7689,3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yucaMQAAADdAAAADwAAAGRycy9kb3ducmV2LnhtbERPTWvCQBC9F/wPywi91Y0iJaauoUYE&#10;oQeJ9tLbkJ0mabOzYXer0V/vCkJv83ifs8wH04kTOd9aVjCdJCCIK6tbrhV8HrcvKQgfkDV2lknB&#10;hTzkq9HTEjNtz1zS6RBqEUPYZ6igCaHPpPRVQwb9xPbEkfu2zmCI0NVSOzzHcNPJWZK8SoMtx4YG&#10;eyoaqn4Pf0ZBeuz95lJ8be3e/VzLj3lJc1wr9Twe3t9ABBrCv/jh3uk4f5Eu4P5NPEGu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K5xoxAAAAN0AAAAPAAAAAAAAAAAA&#10;AAAAAKECAABkcnMvZG93bnJldi54bWxQSwUGAAAAAAQABAD5AAAAkgMAAAAA&#10;" strokeweight=".5pt"/>
              <v:line id="Line 664" o:spid="_x0000_s1088" style="position:absolute;visibility:visible" from="7623,3269" to="7623,3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8ijKMYAAADdAAAADwAAAGRycy9kb3ducmV2LnhtbESPQWvCQBCF74X+h2UK3uqmIkWjq7SK&#10;IPRQol68Ddkxic3Oht1Vo7++cyj0NsN7894382XvWnWlEBvPBt6GGSji0tuGKwOH/eZ1AiomZIut&#10;ZzJwpwjLxfPTHHPrb1zQdZcqJSEcczRQp9TlWseyJodx6Dti0U4+OEyyhkrbgDcJd60eZdm7dtiw&#10;NNTY0aqm8md3cQYm+y6u76vjxn+H86P4Ghc0xk9jBi/9xwxUoj79m/+ut1bwp1Phl29kBL34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PIoyjGAAAA3QAAAA8AAAAAAAAA&#10;AAAAAAAAoQIAAGRycy9kb3ducmV2LnhtbFBLBQYAAAAABAAEAPkAAACUAwAAAAA=&#10;" strokeweight=".5pt"/>
            </v:group>
            <v:group id="Group 665" o:spid="_x0000_s1089" style="position:absolute;left:6355;top:4938;width:126;height:126" coordorigin="7959,3527" coordsize="126,1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oIw/RwwAAAN0AAAAP&#10;AAAAAAAAAAAAAAAAAKoCAABkcnMvZG93bnJldi54bWxQSwUGAAAAAAQABAD6AAAAmgMAAAAA&#10;">
              <v:oval id="Oval 666" o:spid="_x0000_s1090" style="position:absolute;left:7959;top:3527;width:126;height:12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ggkMIA&#10;AADdAAAADwAAAGRycy9kb3ducmV2LnhtbERPTWvCQBC9C/6HZYTedKNBqdFVpFKwhx4a633Ijkkw&#10;Oxuy0xj/vVso9DaP9znb/eAa1VMXas8G5rMEFHHhbc2lge/z+/QVVBBki41nMvCgAPvdeLTFzPo7&#10;f1GfS6liCIcMDVQibaZ1KCpyGGa+JY7c1XcOJcKu1LbDewx3jV4kyUo7rDk2VNjSW0XFLf9xBo7l&#10;IV/1OpVlej2eZHm7fH6kc2NeJsNhA0pokH/xn/tk4/z1egG/38QT9O4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SCCQwgAAAN0AAAAPAAAAAAAAAAAAAAAAAJgCAABkcnMvZG93&#10;bnJldi54bWxQSwUGAAAAAAQABAD1AAAAhwMAAAAA&#10;"/>
              <v:oval id="Oval 667" o:spid="_x0000_s1091" style="position:absolute;left:7989;top:3557;width:66;height:6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13MUA&#10;AADdAAAADwAAAGRycy9kb3ducmV2LnhtbERPS2vCQBC+C/6HZYTedKMW0dRVWmvxQQ+peqi3ITsm&#10;wexsyK4a/323IHibj+8503ljSnGl2hWWFfR7EQji1OqCMwWH/Vd3DMJ5ZI2lZVJwJwfzWbs1xVjb&#10;G//QdeczEULYxagg976KpXRpTgZdz1bEgTvZ2qAPsM6krvEWwk0pB1E0kgYLDg05VrTIKT3vLkbB&#10;5/cp2R4NVpvtcrhKzsnv+GPzqtRLp3l/A+Gp8U/xw73WYf5kMoT/b8IJcv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r/XcxQAAAN0AAAAPAAAAAAAAAAAAAAAAAJgCAABkcnMv&#10;ZG93bnJldi54bWxQSwUGAAAAAAQABAD1AAAAigMAAAAA&#10;" fillcolor="black" strokeweight="1pt"/>
            </v:group>
            <v:group id="Group 668" o:spid="_x0000_s1092" style="position:absolute;left:6787;top:5064;width:126;height:126" coordorigin="7959,3527" coordsize="126,1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FSsScQAAADdAAAA&#10;DwAAAAAAAAAAAAAAAACqAgAAZHJzL2Rvd25yZXYueG1sUEsFBgAAAAAEAAQA+gAAAJsDAAAAAA==&#10;">
              <v:oval id="Oval 669" o:spid="_x0000_s1093" style="position:absolute;left:7959;top:3527;width:126;height:12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G45MMA&#10;AADdAAAADwAAAGRycy9kb3ducmV2LnhtbERPTWvCQBC9C/0PyxS86UZDpKauIhXBHnpoqvchOybB&#10;7GzIjjH9991Cobd5vM/Z7EbXqoH60Hg2sJgnoIhLbxuuDJy/jrMXUEGQLbaeycA3BdhtnyYbzK1/&#10;8CcNhVQqhnDI0UAt0uVah7Imh2HuO+LIXX3vUCLsK217fMRw1+plkqy0w4ZjQ40dvdVU3oq7M3Co&#10;9sVq0Klk6fVwkux2+XhPF8ZMn8f9KyihUf7Ff+6TjfPX6wx+v4kn6O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KG45MMAAADdAAAADwAAAAAAAAAAAAAAAACYAgAAZHJzL2Rv&#10;d25yZXYueG1sUEsFBgAAAAAEAAQA9QAAAIgDAAAAAA==&#10;"/>
              <v:oval id="Oval 670" o:spid="_x0000_s1094" style="position:absolute;left:7989;top:3557;width:66;height:6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hWRMYA&#10;AADdAAAADwAAAGRycy9kb3ducmV2LnhtbERPS2vCQBC+F/oflil4q5uqiEZXaX3gAw/xcbC3ITsm&#10;wexsyK4a/323UOhtPr7njKeNKcWdaldYVvDRjkAQp1YXnCk4HZfvAxDOI2ssLZOCJzmYTl5fxhhr&#10;++A93Q8+EyGEXYwKcu+rWEqX5mTQtW1FHLiLrQ36AOtM6hofIdyUshNFfWmw4NCQY0WznNLr4WYU&#10;zHeXZPttsNpsF91Vck3Og69NT6nWW/M5AuGp8f/iP/dah/nDYR9+vwknyM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NhWRMYAAADdAAAADwAAAAAAAAAAAAAAAACYAgAAZHJz&#10;L2Rvd25yZXYueG1sUEsFBgAAAAAEAAQA9QAAAIsDAAAAAA==&#10;" fillcolor="black" strokeweight="1pt"/>
            </v:group>
            <v:group id="Group 671" o:spid="_x0000_s1095" style="position:absolute;left:7093;top:5370;width:126;height:126" coordorigin="7959,3527" coordsize="126,1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IYyPsQAAADdAAAA&#10;DwAAAAAAAAAAAAAAAACqAgAAZHJzL2Rvd25yZXYueG1sUEsFBgAAAAAEAAQA+gAAAJsDAAAAAA==&#10;">
              <v:oval id="Oval 672" o:spid="_x0000_s1096" style="position:absolute;left:7959;top:3527;width:126;height:12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AXesYA&#10;AADdAAAADwAAAGRycy9kb3ducmV2LnhtbESPQUvDQBCF70L/wzIFb3ZTQ4uN3ZZiEerBg6neh+w0&#10;Cc3OhuyYxn/vHARvM7w3732z3U+hMyMNqY3sYLnIwBBX0bdcO/g8vz48gUmC7LGLTA5+KMF+N7vb&#10;YuHjjT9oLKU2GsKpQAeNSF9Ym6qGAqZF7IlVu8QhoOg61NYPeNPw0NnHLFvbgC1rQ4M9vTRUXcvv&#10;4OBYH8r1aHNZ5ZfjSVbXr/e3fOnc/Xw6PIMRmuTf/Hd98oq/2SiufqMj2N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qAXesYAAADdAAAADwAAAAAAAAAAAAAAAACYAgAAZHJz&#10;L2Rvd25yZXYueG1sUEsFBgAAAAAEAAQA9QAAAIsDAAAAAA==&#10;"/>
              <v:oval id="Oval 673" o:spid="_x0000_s1097" style="position:absolute;left:7989;top:3557;width:66;height:6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CNsYA&#10;AADdAAAADwAAAGRycy9kb3ducmV2LnhtbERPS2vCQBC+C/0PywjedGMVMamrtD7wQQ+p7aG9Ddkx&#10;CWZnQ3bV+O/dQqG3+fieM1u0phJXalxpWcFwEIEgzqwuOVfw9bnpT0E4j6yxskwK7uRgMX/qzDDR&#10;9sYfdD36XIQQdgkqKLyvEyldVpBBN7A1ceBOtjHoA2xyqRu8hXBTyecomkiDJYeGAmtaFpSdjxej&#10;YPV+Sg8/Buv9YT3apuf0e/q2HyvV67avLyA8tf5f/Ofe6TA/jmP4/SacIO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fCNsYAAADdAAAADwAAAAAAAAAAAAAAAACYAgAAZHJz&#10;L2Rvd25yZXYueG1sUEsFBgAAAAAEAAQA9QAAAIsDAAAAAA==&#10;" fillcolor="black" strokeweight="1pt"/>
            </v:group>
            <v:group id="Group 674" o:spid="_x0000_s1098" style="position:absolute;left:5935;top:5064;width:126;height:126" coordorigin="7959,3527" coordsize="126,1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W8BRyxgAAAN0A&#10;AAAPAAAAAAAAAAAAAAAAAKoCAABkcnMvZG93bnJldi54bWxQSwUGAAAAAAQABAD6AAAAnQMAAAAA&#10;">
              <v:oval id="Oval 675" o:spid="_x0000_s1099" style="position:absolute;left:7959;top:3527;width:126;height:12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UA38MA&#10;AADdAAAADwAAAGRycy9kb3ducmV2LnhtbESPQWvCQBSE74L/YXmF3nQTg1JSVxGlYA8emrb3R/aZ&#10;BLNvQ/YZ4793C0KPw8x8w6y3o2vVQH1oPBtI5wko4tLbhisDP98fszdQQZAttp7JwJ0CbDfTyRpz&#10;62/8RUMhlYoQDjkaqEW6XOtQ1uQwzH1HHL2z7x1KlH2lbY+3CHetXiTJSjtsOC7U2NG+pvJSXJ2B&#10;Q7UrVoPOZJmdD0dZXn5Pn1lqzOvLuHsHJTTKf/jZPloDkZjC35v4BP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gUA38MAAADdAAAADwAAAAAAAAAAAAAAAACYAgAAZHJzL2Rv&#10;d25yZXYueG1sUEsFBgAAAAAEAAQA9QAAAIgDAAAAAA==&#10;"/>
              <v:oval id="Oval 676" o:spid="_x0000_s1100" style="position:absolute;left:7989;top:3557;width:66;height:6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zuf8YA&#10;AADdAAAADwAAAGRycy9kb3ducmV2LnhtbESPzWvCQBTE74L/w/IK3nRTFZHoKvULP+ghVQ/29sg+&#10;k2D2bciumv733YLQ4zAzv2Gm88aU4kG1KywreO9FIIhTqwvOFJxPm+4YhPPIGkvLpOCHHMxn7dYU&#10;Y22f/EWPo89EgLCLUUHufRVL6dKcDLqerYiDd7W1QR9knUld4zPATSn7UTSSBgsOCzlWtMwpvR3v&#10;RsHq85ocvg1W+8N6sE1uyWW82A+V6rw1HxMQnhr/H361d1pBIPbh7014AnL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nzuf8YAAADdAAAADwAAAAAAAAAAAAAAAACYAgAAZHJz&#10;L2Rvd25yZXYueG1sUEsFBgAAAAAEAAQA9QAAAIsDAAAAAA==&#10;" fillcolor="black" strokeweight="1pt"/>
            </v:group>
            <v:group id="Group 677" o:spid="_x0000_s1101" style="position:absolute;left:5623;top:5376;width:126;height:126" coordorigin="7959,3527" coordsize="126,1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mIooFxgAAAN0A&#10;AAAPAAAAAAAAAAAAAAAAAKoCAABkcnMvZG93bnJldi54bWxQSwUGAAAAAAQABAD6AAAAnQMAAAAA&#10;">
              <v:oval id="Oval 678" o:spid="_x0000_s1102" style="position:absolute;left:7959;top:3527;width:126;height:12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jR8QA&#10;AADdAAAADwAAAGRycy9kb3ducmV2LnhtbESPQWvCQBSE7wX/w/KE3upGU0Wiq4hS0EMPjXp/ZJ9J&#10;MPs2ZF9j+u/dQqHHYWa+YdbbwTWqpy7Ung1MJwko4sLbmksDl/PH2xJUEGSLjWcy8EMBtpvRyxoz&#10;6x/8RX0upYoQDhkaqETaTOtQVOQwTHxLHL2b7xxKlF2pbYePCHeNniXJQjusOS5U2NK+ouKefzsD&#10;h3KXL3qdyjy9HY4yv18/T+nUmNfxsFuBEhrkP/zXPloDkfgOv2/iE9Cb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yo0fEAAAA3QAAAA8AAAAAAAAAAAAAAAAAmAIAAGRycy9k&#10;b3ducmV2LnhtbFBLBQYAAAAABAAEAPUAAACJAwAAAAA=&#10;"/>
              <v:oval id="Oval 679" o:spid="_x0000_s1103" style="position:absolute;left:7989;top:3557;width:66;height:6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V2C8cA&#10;AADdAAAADwAAAGRycy9kb3ducmV2LnhtbESPT2vCQBTE7wW/w/KE3uqm1hZJXUVtxSoe4p9De3tk&#10;n0lI9m3Irib99m5B6HGYmd8wk1lnKnGlxhWWFTwPIhDEqdUFZwpOx9XTGITzyBory6TglxzMpr2H&#10;Ccbatryn68FnIkDYxagg976OpXRpTgbdwNbEwTvbxqAPssmkbrANcFPJYRS9SYMFh4Uca1rmlJaH&#10;i1HwsTsn2x+D9Wb7+bJOyuR7vNiMlHrsd/N3EJ46/x++t7+0gkB8hb834QnI6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2VdgvHAAAA3QAAAA8AAAAAAAAAAAAAAAAAmAIAAGRy&#10;cy9kb3ducmV2LnhtbFBLBQYAAAAABAAEAPUAAACMAwAAAAA=&#10;" fillcolor="black" strokeweight="1pt"/>
            </v:group>
            <v:oval id="Oval 680" o:spid="_x0000_s1104" style="position:absolute;left:4297;top:3732;width:4248;height:424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IKCMYA&#10;AADdAAAADwAAAGRycy9kb3ducmV2LnhtbESPT2vCQBTE74LfYXmCN91YSilpNlLEggUp+Oegt2f2&#10;NZuafRuyq4n99F2h4HGYmd8w2by3tbhS6yvHCmbTBARx4XTFpYL97mPyCsIHZI21Y1JwIw/zfDjI&#10;MNWu4w1dt6EUEcI+RQUmhCaV0heGLPqpa4ij9+1aiyHKtpS6xS7CbS2fkuRFWqw4LhhsaGGoOG8v&#10;VsGv6Z5nP4fT+Zhsdsfl+vT5ZW+NUuNR//4GIlAfHuH/9koruBPh/iY+AZ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jIKCMYAAADdAAAADwAAAAAAAAAAAAAAAACYAgAAZHJz&#10;L2Rvd25yZXYueG1sUEsFBgAAAAAEAAQA9QAAAIsDAAAAAA==&#10;" filled="f" strokeweight=".5pt">
              <v:stroke dashstyle="1 1"/>
            </v:oval>
            <v:line id="Line 681" o:spid="_x0000_s1105" style="position:absolute;visibility:visible" from="4573,5658" to="8263,56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1ACXcMAAADdAAAADwAAAGRycy9kb3ducmV2LnhtbESP3YrCMBSE7wXfIRxhb2RNW/CHapRd&#10;YVHwyp8HODRn02JzUpKo3bffCIKXw8x8w6w2vW3FnXxoHCvIJxkI4srpho2Cy/nncwEiRGSNrWNS&#10;8EcBNuvhYIWldg8+0v0UjUgQDiUqqGPsSilDVZPFMHEdcfJ+nbcYk/RGao+PBLetLLJsJi02nBZq&#10;7GhbU3U93awCc/T5Id/19kw7NN9VMZ4Wi7FSH6P+awkiUh/f4Vd7rxUk4hyeb9ITkO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dQAl3DAAAA3QAAAA8AAAAAAAAAAAAA&#10;AAAAoQIAAGRycy9kb3ducmV2LnhtbFBLBQYAAAAABAAEAPkAAACRAwAAAAA=&#10;" strokeweight=".5pt">
              <v:stroke dashstyle="1 1"/>
            </v:line>
            <v:line id="Line 682" o:spid="_x0000_s1106" style="position:absolute;visibility:visible" from="4564,6060" to="8254,60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WL8MAAADdAAAADwAAAGRycy9kb3ducmV2LnhtbESPwWoCMRCG70LfIUzBi9TsLiiyNYot&#10;FAVPah9g2Eyzi5vJkqS6vr1zKPQ4/PN/M996O/pe3SimLrCBcl6AIm6C7dgZ+L58va1ApYxssQ9M&#10;Bh6UYLt5mayxtuHOJ7qds1MC4VSjgTbnodY6NS15TPMwEEv2E6LHLGN02ka8C9z3uiqKpfbYsVxo&#10;caDPlprr+dcbcKdYHsv96C+0R/fRVLNFtZoZM30dd++gMo35f/mvfbAGhCjvio2YgN4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bPli/DAAAA3QAAAA8AAAAAAAAAAAAA&#10;AAAAoQIAAGRycy9kb3ducmV2LnhtbFBLBQYAAAAABAAEAPkAAACRAwAAAAA=&#10;" strokeweight=".5pt">
              <v:stroke dashstyle="1 1"/>
            </v:line>
            <v:rect id="Rectangle 683" o:spid="_x0000_s1107" style="position:absolute;left:8335;top:5304;width:342;height:10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pdxMUA&#10;AADdAAAADwAAAGRycy9kb3ducmV2LnhtbESPQWvCQBSE70L/w/IKvZlNay0as5FSEIriwUTo9ZF9&#10;JsHs27C7jem/dwuFHoeZ+YbJt5PpxUjOd5YVPCcpCOLa6o4bBedqN1+B8AFZY2+ZFPyQh23xMMsx&#10;0/bGJxrL0IgIYZ+hgjaEIZPS1y0Z9IkdiKN3sc5giNI1Uju8Rbjp5UuavkmDHceFFgf6aKm+lt9G&#10;wa5ausOhPu9fx14fZblaDNXiS6mnx+l9AyLQFP7Df+1PrSAS1/D7Jj4BWd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Wl3ExQAAAN0AAAAPAAAAAAAAAAAAAAAAAJgCAABkcnMv&#10;ZG93bnJldi54bWxQSwUGAAAAAAQABAD1AAAAigMAAAAA&#10;" stroked="f" strokeweight="1pt"/>
            <v:shape id="Arc 684" o:spid="_x0000_s1108" style="position:absolute;left:8257;top:6060;width:222;height:330;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WsIA&#10;AADdAAAADwAAAGRycy9kb3ducmV2LnhtbERPyWrDMBC9F/IPYgq9NVJMKMaJHEpLQ1pyaZIPGKzx&#10;Qq2RY8lL8/XVIdDj4+3b3WxbMVLvG8caVksFgrhwpuFKw+X88ZyC8AHZYOuYNPySh12+eNhiZtzE&#10;3zSeQiViCPsMNdQhdJmUvqjJol+6jjhypesthgj7SpoepxhuW5ko9SItNhwbauzorabi5zRYDap8&#10;vx3D4Zry52VO18NtX8gvq/XT4/y6ARFoDv/iu/tgNCRqFffHN/EJyP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4GdawgAAAN0AAAAPAAAAAAAAAAAAAAAAAJgCAABkcnMvZG93&#10;bnJldi54bWxQSwUGAAAAAAQABAD1AAAAhwMAAAAA&#10;" adj="0,,0" path="m-1,nfc11929,,21600,9670,21600,21600em-1,nsc11929,,21600,9670,21600,21600l,21600,-1,xe" filled="f" strokeweight=".5pt">
              <v:stroke dashstyle="1 1"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222,330;0,330" o:connectangles="0,0,0" textboxrect="3163,3163,18437,18437"/>
              <v:handles>
                <v:h position="@3,#0" polar="10800,10800"/>
                <v:h position="#2,#1" polar="10800,10800" radiusrange="0,10800"/>
              </v:handles>
            </v:shape>
            <v:rect id="Rectangle 685" o:spid="_x0000_s1109" style="position:absolute;left:4189;top:5322;width:342;height:10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XHH8UA&#10;AADdAAAADwAAAGRycy9kb3ducmV2LnhtbESPQWvCQBSE74X+h+UJ3uomakVSVymCIBUPTQJeH9nX&#10;JJh9G3bXmP57t1DwOMzMN8xmN5pODOR8a1lBOktAEFdWt1wrKIvD2xqED8gaO8uk4Jc87LavLxvM&#10;tL3zNw15qEWEsM9QQRNCn0npq4YM+pntiaP3Y53BEKWrpXZ4j3DTyXmSrKTBluNCgz3tG6qu+c0o&#10;OBTv7nSqyq/l0OmzzNeLvlhclJpOxs8PEIHG8Az/t49awTxJU/h7E5+A3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9ccfxQAAAN0AAAAPAAAAAAAAAAAAAAAAAJgCAABkcnMv&#10;ZG93bnJldi54bWxQSwUGAAAAAAQABAD1AAAAigMAAAAA&#10;" stroked="f" strokeweight="1pt"/>
            <v:shape id="Arc 686" o:spid="_x0000_s1110" style="position:absolute;left:4363;top:6060;width:222;height:330;flip:x;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RS/sYA&#10;AADdAAAADwAAAGRycy9kb3ducmV2LnhtbESPT2sCMRTE74V+h/AK3mrWLUjZGqUKtqXiwV176O2x&#10;efsHNy/bJOr67Y1Q8DjM/GaY2WIwnTiR861lBZNxAoK4tLrlWsG+WD+/gvABWWNnmRRcyMNi/vgw&#10;w0zbM+/olIdaxBL2GSpoQugzKX3ZkEE/tj1x9CrrDIYoXS21w3MsN51Mk2QqDbYcFxrsadVQeciP&#10;RkHK/qd4WX78/n3SpjLb6nvj+6lSo6fh/Q1EoCHcw//0l45cMknh9iY+ATm/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vRS/sYAAADdAAAADwAAAAAAAAAAAAAAAACYAgAAZHJz&#10;L2Rvd25yZXYueG1sUEsFBgAAAAAEAAQA9QAAAIsDAAAAAA==&#10;" adj="0,,0" path="m-1,nfc11929,,21600,9670,21600,21600em-1,nsc11929,,21600,9670,21600,21600l,21600,-1,xe" filled="f" strokeweight=".5pt">
              <v:stroke dashstyle="1 1"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222,330;0,330" o:connectangles="0,0,0" textboxrect="3163,3163,18437,18437"/>
              <v:handles>
                <v:h position="@3,#0" polar="10800,10800"/>
                <v:h position="#2,#1" polar="10800,10800" radiusrange="0,10800"/>
              </v:handles>
            </v:shape>
            <v:shape id="Arc 687" o:spid="_x0000_s1111" style="position:absolute;left:8269;top:5328;width:222;height:330;flip:y;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j3ZcUA&#10;AADdAAAADwAAAGRycy9kb3ducmV2LnhtbESPT4vCMBTE7wt+h/AEb2uqgkg1igqronjYqgdvj+b1&#10;DzYv3SZq99tvBGGPw8xvhpktWlOJBzWutKxg0I9AEKdWl5wrOJ++PicgnEfWWFkmBb/kYDHvfMww&#10;1vbJ3/RIfC5CCbsYFRTe17GULi3IoOvbmjh4mW0M+iCbXOoGn6HcVHIYRWNpsOSwUGBN64LSW3I3&#10;CobsLqfRanP92dIhM8dsf3D1WKlet11OQXhq/X/4Te904KLBCF5vwhOQ8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uPdlxQAAAN0AAAAPAAAAAAAAAAAAAAAAAJgCAABkcnMv&#10;ZG93bnJldi54bWxQSwUGAAAAAAQABAD1AAAAigMAAAAA&#10;" adj="0,,0" path="m-1,nfc11929,,21600,9670,21600,21600em-1,nsc11929,,21600,9670,21600,21600l,21600,-1,xe" filled="f" strokeweight=".5pt">
              <v:stroke dashstyle="1 1"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222,330;0,330" o:connectangles="0,0,0" textboxrect="3163,3163,18437,18437"/>
              <v:handles>
                <v:h position="@3,#0" polar="10800,10800"/>
                <v:h position="#2,#1" polar="10800,10800" radiusrange="0,10800"/>
              </v:handles>
            </v:shape>
            <v:shape id="Arc 688" o:spid="_x0000_s1112" style="position:absolute;left:4351;top:5328;width:222;height:330;flip:x y;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DT/MQA&#10;AADdAAAADwAAAGRycy9kb3ducmV2LnhtbESPT2vCQBTE7wW/w/KE3urG2EqJriKi4K02Se+P7DMJ&#10;Zt+G7Jo/375bKHgcZuY3zHY/mkb01LnasoLlIgJBXFhdc6kgz85vnyCcR9bYWCYFEznY72YvW0y0&#10;Hfib+tSXIkDYJaig8r5NpHRFRQbdwrbEwbvZzqAPsiul7nAIcNPIOIrW0mDNYaHClo4VFff0YRR8&#10;xe6SDuZYn7LrI29XH80Bpx+lXufjYQPC0+if4f/2RSuIo+U7/L0JT0D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A0/zEAAAA3QAAAA8AAAAAAAAAAAAAAAAAmAIAAGRycy9k&#10;b3ducmV2LnhtbFBLBQYAAAAABAAEAPUAAACJAwAAAAA=&#10;" adj="0,,0" path="m-1,nfc11929,,21600,9670,21600,21600em-1,nsc11929,,21600,9670,21600,21600l,21600,-1,xe" filled="f" strokeweight=".5pt">
              <v:stroke dashstyle="1 1"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222,330;0,330" o:connectangles="0,0,0" textboxrect="3163,3163,18437,18437"/>
              <v:handles>
                <v:h position="@3,#0" polar="10800,10800"/>
                <v:h position="#2,#1" polar="10800,10800" radiusrange="0,10800"/>
              </v:handles>
            </v:shape>
            <v:line id="Line 689" o:spid="_x0000_s1113" style="position:absolute;flip:y;visibility:visible" from="6415,2520" to="6415,39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MvaMUAAADdAAAADwAAAGRycy9kb3ducmV2LnhtbESPwWrDMBBE74H8g9hCb4kcQ0NxIptS&#10;CCS0hzYx5LpYa8vUWhlJid2/rwqFHoeZecPsq9kO4k4+9I4VbNYZCOLG6Z47BfXlsHoGESKyxsEx&#10;KfimAFW5XOyx0G7iT7qfYycShEOBCkyMYyFlaAxZDGs3Eievdd5iTNJ3UnucEtwOMs+yrbTYc1ow&#10;ONKroebrfLMK5Olt+vCHvG679ji668m8b6dZqceH+WUHItIc/8N/7aNWkGebJ/h9k56AL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GMvaMUAAADdAAAADwAAAAAAAAAA&#10;AAAAAAChAgAAZHJzL2Rvd25yZXYueG1sUEsFBgAAAAAEAAQA+QAAAJMDAAAAAA==&#10;" strokeweight="1.5pt"/>
            <v:line id="Line 690" o:spid="_x0000_s1114" style="position:absolute;flip:y;visibility:visible" from="7915,4195" to="9307,4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GxH8QAAADdAAAADwAAAGRycy9kb3ducmV2LnhtbESPQYvCMBSE74L/ITxhb5raQ5FqFBEE&#10;ZfewuoLXR/PaFJuXkkTb/febhYU9DjPzDbPZjbYTL/KhdaxguchAEFdOt9wouH0d5ysQISJr7ByT&#10;gm8KsNtOJxsstRv4Qq9rbESCcChRgYmxL6UMlSGLYeF64uTVzluMSfpGao9DgttO5llWSIstpwWD&#10;PR0MVY/r0yqQ5/fh0x/zW93Up97dz+ajGEal3mbjfg0i0hj/w3/tk1aQZ8sCft+kJyC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sbEfxAAAAN0AAAAPAAAAAAAAAAAA&#10;AAAAAKECAABkcnMvZG93bnJldi54bWxQSwUGAAAAAAQABAD5AAAAkgMAAAAA&#10;" strokeweight="1.5pt"/>
            <v:oval id="Oval 691" o:spid="_x0000_s1115" style="position:absolute;left:6352;top:2466;width:120;height: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sjssUA&#10;AADdAAAADwAAAGRycy9kb3ducmV2LnhtbESPQWvCQBSE7wX/w/IEb3UTD7GmriKikItI1Utvr9nX&#10;JJh9G3bXGPvru0Khx2FmvmGW68G0oifnG8sK0mkCgri0uuFKweW8f30D4QOyxtYyKXiQh/Vq9LLE&#10;XNs7f1B/CpWIEPY5KqhD6HIpfVmTQT+1HXH0vq0zGKJ0ldQO7xFuWjlLkkwabDgu1NjRtqbyeroZ&#10;BTQ/FLvM7BfZcdjp9LNw25/+S6nJeNi8gwg0hP/wX7vQCmZJOofnm/gE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yyOyxQAAAN0AAAAPAAAAAAAAAAAAAAAAAJgCAABkcnMv&#10;ZG93bnJldi54bWxQSwUGAAAAAAQABAD1AAAAigMAAAAA&#10;" strokeweight="1pt"/>
            <v:oval id="Oval 692" o:spid="_x0000_s1116" style="position:absolute;left:9295;top:4116;width:120;height: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S3wMIA&#10;AADdAAAADwAAAGRycy9kb3ducmV2LnhtbERPPW/CMBDdK/EfrENiK04Y0hIwCCGQsqCqwMJ2xEcS&#10;EZ8j24TQX18PlTo+ve/lejCt6Mn5xrKCdJqAIC6tbrhScD7t3z9B+ICssbVMCl7kYb0avS0x1/bJ&#10;39QfQyViCPscFdQhdLmUvqzJoJ/ajjhyN+sMhghdJbXDZww3rZwlSSYNNhwbauxoW1N5Pz6MAvo4&#10;FLvM7OfZ17DT6aVw25/+qtRkPGwWIAIN4V/85y60glmSxrnxTXwCc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VLfAwgAAAN0AAAAPAAAAAAAAAAAAAAAAAJgCAABkcnMvZG93&#10;bnJldi54bWxQSwUGAAAAAAQABAD1AAAAhwMAAAAA&#10;" strokeweight="1pt"/>
            <v:line id="Line 693" o:spid="_x0000_s1117" style="position:absolute;visibility:visible" from="8017,6773" to="9472,75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8UVMUAAADdAAAADwAAAGRycy9kb3ducmV2LnhtbESPQWvCQBSE74L/YXmCt7pRQdrUVUSw&#10;Fm+NIvT2yD6TNNm36e5G03/fFQSPw8x8wyzXvWnElZyvLCuYThIQxLnVFRcKTsfdyysIH5A1NpZJ&#10;wR95WK+GgyWm2t74i65ZKESEsE9RQRlCm0rp85IM+oltiaN3sc5giNIVUju8Rbhp5CxJFtJgxXGh&#10;xJa2JeV11hkF5y7j75965xrsPvb7y/m39vODUuNRv3kHEagPz/Cj/akVzJLpG9zfxCcg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V8UVMUAAADdAAAADwAAAAAAAAAA&#10;AAAAAAChAgAAZHJzL2Rvd25yZXYueG1sUEsFBgAAAAAEAAQA+QAAAJMDAAAAAA==&#10;" strokeweight="1.5pt"/>
            <v:oval id="Oval 694" o:spid="_x0000_s1118" style="position:absolute;left:9409;top:7536;width:120;height: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5xe8IA&#10;AADdAAAADwAAAGRycy9kb3ducmV2LnhtbERPPW/CMBDdK/EfrENiKw4Z0hIwCCGQsqCqwMJ2xEcS&#10;EZ8j24TQX18PlTo+ve/lejCt6Mn5xrKC2TQBQVxa3XCl4Hzav3+C8AFZY2uZFLzIw3o1eltiru2T&#10;v6k/hkrEEPY5KqhD6HIpfVmTQT+1HXHkbtYZDBG6SmqHzxhuWpkmSSYNNhwbauxoW1N5Pz6MAvo4&#10;FLvM7OfZ17DTs0vhtj/9VanJeNgsQAQawr/4z11oBWmSxv3xTXwCc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TnF7wgAAAN0AAAAPAAAAAAAAAAAAAAAAAJgCAABkcnMvZG93&#10;bnJldi54bWxQSwUGAAAAAAQABAD1AAAAhwMAAAAA&#10;" strokeweight="1pt"/>
            <v:line id="Line 695" o:spid="_x0000_s1119" style="position:absolute;visibility:visible" from="6415,7698" to="6415,94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XS78UAAADdAAAADwAAAGRycy9kb3ducmV2LnhtbESPQWvCQBSE7wX/w/IEb3VjBCmpqxTB&#10;Wrw1FaG3R/aZpMm+jbsbjf++Kwgeh5n5hlmuB9OKCzlfW1YwmyYgiAuray4VHH62r28gfEDW2Fom&#10;BTfysF6NXpaYaXvlb7rkoRQRwj5DBVUIXSalLyoy6Ke2I47eyTqDIUpXSu3wGuGmlWmSLKTBmuNC&#10;hR1tKiqavDcKjn3Ov3/N1rXYf+52p+O58fO9UpPx8PEOItAQnuFH+0srSJN0Bvc38QnI1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UXS78UAAADdAAAADwAAAAAAAAAA&#10;AAAAAAChAgAAZHJzL2Rvd25yZXYueG1sUEsFBgAAAAAEAAQA+QAAAJMDAAAAAA==&#10;" strokeweight="1.5pt"/>
            <v:oval id="Oval 696" o:spid="_x0000_s1120" style="position:absolute;left:6355;top:9348;width:120;height: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BKl8UA&#10;AADdAAAADwAAAGRycy9kb3ducmV2LnhtbESPQWvCQBSE7wX/w/KE3urGHNIaXUVEIRcpVS/entln&#10;Esy+DbtrTP313UKhx2FmvmEWq8G0oifnG8sKppMEBHFpdcOVgtNx9/YBwgdkja1lUvBNHlbL0csC&#10;c20f/EX9IVQiQtjnqKAOocul9GVNBv3EdsTRu1pnMETpKqkdPiLctDJNkkwabDgu1NjRpqbydrgb&#10;BfS+L7aZ2c2yz2Grp+fCbZ79RanX8bCegwg0hP/wX7vQCtIkTeH3TXwCcv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0EqXxQAAAN0AAAAPAAAAAAAAAAAAAAAAAJgCAABkcnMv&#10;ZG93bnJldi54bWxQSwUGAAAAAAQABAD1AAAAigMAAAAA&#10;" strokeweight="1pt"/>
            <v:line id="Line 697" o:spid="_x0000_s1121" style="position:absolute;flip:x;visibility:visible" from="3376,6780" to="4816,7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rYOsQAAADdAAAADwAAAGRycy9kb3ducmV2LnhtbESPQYvCMBSE7wv+h/AEb2tqF2SpRhFB&#10;UNbDrivs9dG8NsXmpSTR1n9vFgSPw8x8wyzXg23FjXxoHCuYTTMQxKXTDdcKzr+7908QISJrbB2T&#10;gjsFWK9Gb0sstOv5h26nWIsE4VCgAhNjV0gZSkMWw9R1xMmrnLcYk/S11B77BLetzLNsLi02nBYM&#10;drQ1VF5OV6tAHr76b7/Lz1Vd7Tv3dzDHeT8oNRkPmwWISEN8hZ/tvVaQZ/kH/L9JT0C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qtg6xAAAAN0AAAAPAAAAAAAAAAAA&#10;AAAAAKECAABkcnMvZG93bnJldi54bWxQSwUGAAAAAAQABAD5AAAAkgMAAAAA&#10;" strokeweight="1.5pt"/>
            <v:oval id="Oval 698" o:spid="_x0000_s1122" style="position:absolute;left:3319;top:7536;width:120;height: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V3eMYA&#10;AADdAAAADwAAAGRycy9kb3ducmV2LnhtbESPQWvCQBSE7wX/w/IKvdWNoaQaXUVEIZci1V56e2af&#10;SWj2bdjdxrS/3hUEj8PMfMMsVoNpRU/ON5YVTMYJCOLS6oYrBV/H3esUhA/IGlvLpOCPPKyWo6cF&#10;5tpe+JP6Q6hEhLDPUUEdQpdL6cuaDPqx7Yijd7bOYIjSVVI7vES4aWWaJJk02HBcqLGjTU3lz+HX&#10;KKD3j2Kbmd0s2w9bPfku3Oa/Pyn18jys5yACDeERvrcLrSBN0je4vYlPQC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3V3eMYAAADdAAAADwAAAAAAAAAAAAAAAACYAgAAZHJz&#10;L2Rvd25yZXYueG1sUEsFBgAAAAAEAAQA9QAAAIsDAAAAAA==&#10;" strokeweight="1pt"/>
            <v:line id="Line 699" o:spid="_x0000_s1123" style="position:absolute;flip:x y;visibility:visible" from="3487,4163" to="4780,48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a/LcUAAADdAAAADwAAAGRycy9kb3ducmV2LnhtbESPT2vCQBTE74LfYXlCb3XjohJSV/EP&#10;Ba/VFvX2mn1NUrNvQ3ar8du7QsHjMDO/YWaLztbiQq2vHGsYDRMQxLkzFRcaPvfvrykIH5AN1o5J&#10;w408LOb93gwz4678QZddKESEsM9QQxlCk0np85Is+qFriKP341qLIcq2kKbFa4TbWqokmUqLFceF&#10;Ehtal5Sfd39WQ8N+rE7fh9WpLlTYjr82Mj3+av0y6JZvIAJ14Rn+b2+NBpWoCTzexCcg5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ha/LcUAAADdAAAADwAAAAAAAAAA&#10;AAAAAAChAgAAZHJzL2Rvd25yZXYueG1sUEsFBgAAAAAEAAQA+QAAAJMDAAAAAA==&#10;" strokeweight="1.5pt"/>
            <v:oval id="Oval 700" o:spid="_x0000_s1124" style="position:absolute;left:3421;top:4098;width:120;height: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tMlMUA&#10;AADdAAAADwAAAGRycy9kb3ducmV2LnhtbESPQWvCQBSE7wX/w/KE3urGHNIaXUVEIRcpVS/entln&#10;Esy+DbtrTP313UKhx2FmvmEWq8G0oifnG8sKppMEBHFpdcOVgtNx9/YBwgdkja1lUvBNHlbL0csC&#10;c20f/EX9IVQiQtjnqKAOocul9GVNBv3EdsTRu1pnMETpKqkdPiLctDJNkkwabDgu1NjRpqbydrgb&#10;BfS+L7aZ2c2yz2Grp+fCbZ79RanX8bCegwg0hP/wX7vQCtIkzeD3TXwCcv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60yUxQAAAN0AAAAPAAAAAAAAAAAAAAAAAJgCAABkcnMv&#10;ZG93bnJldi54bWxQSwUGAAAAAAQABAD1AAAAigMAAAAA&#10;" strokeweight="1pt"/>
            <v:line id="Line 701" o:spid="_x0000_s1125" style="position:absolute;visibility:visible" from="7159,5526" to="7159,6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VePcQAAADdAAAADwAAAGRycy9kb3ducmV2LnhtbESP3WoCMRSE7wt9h3AK3ohmN9AqW6No&#10;QSx45c8DHDbH7NLNyZKkur69KRS8HGbmG2axGlwnrhRi61lDOS1AENfetGw1nE/byRxETMgGO8+k&#10;4U4RVsvXlwVWxt/4QNdjsiJDOFaooUmpr6SMdUMO49T3xNm7+OAwZRmsNAFvGe46qYriQzpsOS80&#10;2NNXQ/XP8ddpsIdQ7svd4E60Q7up1fhdzcdaj96G9SeIREN6hv/b30aDKtQM/t7kJy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85V49xAAAAN0AAAAPAAAAAAAAAAAA&#10;AAAAAKECAABkcnMvZG93bnJldi54bWxQSwUGAAAAAAQABAD5AAAAkgMAAAAA&#10;" strokeweight=".5pt">
              <v:stroke dashstyle="1 1"/>
            </v:line>
            <v:line id="Line 702" o:spid="_x0000_s1126" style="position:absolute;flip:x;visibility:visible" from="6835,5424" to="7153,6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4DgMMAAADdAAAADwAAAGRycy9kb3ducmV2LnhtbERPTWvCQBC9F/oflil4KboxB7HRVUQo&#10;FMFDtaDehuyYRLOzIbua+O87B8Hj433Pl72r1Z3aUHk2MB4loIhzbysuDPztv4dTUCEiW6w9k4EH&#10;BVgu3t/mmFnf8S/dd7FQEsIhQwNljE2mdchLchhGviEW7uxbh1FgW2jbYifhrtZpkky0w4qlocSG&#10;1iXl193NScllXZy2F8oPX4dm003Gn93xeDNm8NGvZqAi9fElfrp/rIE0SWWuvJEnoB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leA4DDAAAA3QAAAA8AAAAAAAAAAAAA&#10;AAAAoQIAAGRycy9kb3ducmV2LnhtbFBLBQYAAAAABAAEAPkAAACRAwAAAAA=&#10;" strokeweight="1pt"/>
            <v:line id="Line 703" o:spid="_x0000_s1127" style="position:absolute;visibility:visible" from="6829,5208" to="6829,65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Zv1MQAAADdAAAADwAAAGRycy9kb3ducmV2LnhtbESP3WoCMRSE7wt9h3AK3ohmN9CiW6No&#10;QSx45c8DHDbH7NLNyZKkur69KRS8HGbmG2axGlwnrhRi61lDOS1AENfetGw1nE/byQxETMgGO8+k&#10;4U4RVsvXlwVWxt/4QNdjsiJDOFaooUmpr6SMdUMO49T3xNm7+OAwZRmsNAFvGe46qYriQzpsOS80&#10;2NNXQ/XP8ddpsIdQ7svd4E60Q7up1fhdzcZaj96G9SeIREN6hv/b30aDKtQc/t7kJy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Nm/UxAAAAN0AAAAPAAAAAAAAAAAA&#10;AAAAAKECAABkcnMvZG93bnJldi54bWxQSwUGAAAAAAQABAD5AAAAkgMAAAAA&#10;" strokeweight=".5pt">
              <v:stroke dashstyle="1 1"/>
            </v:line>
            <v:line id="Line 704" o:spid="_x0000_s1128" style="position:absolute;flip:x;visibility:visible" from="6415,5130" to="6847,67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GZW8MAAADdAAAADwAAAGRycy9kb3ducmV2LnhtbERPTWvCQBC9F/wPywheim60IDW6ShEK&#10;IvSgFtTbkB2TaHY2ZFcT/71zKPT4eN+LVecq9aAmlJ4NjEcJKOLM25JzA7+H7+EnqBCRLVaeycCT&#10;AqyWvbcFpta3vKPHPuZKQjikaKCIsU61DllBDsPI18TCXXzjMApscm0bbCXcVXqSJFPtsGRpKLCm&#10;dUHZbX93UnJd5+efK2XH2bHettPxe3s63Y0Z9LuvOahIXfwX/7k31sAk+ZD98kaegF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LxmVvDAAAA3QAAAA8AAAAAAAAAAAAA&#10;AAAAoQIAAGRycy9kb3ducmV2LnhtbFBLBQYAAAAABAAEAPkAAACRAwAAAAA=&#10;" strokeweight="1pt"/>
            <v:line id="Line 705" o:spid="_x0000_s1129" style="position:absolute;visibility:visible" from="6415,5076" to="6415,66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Zn1D8MAAADdAAAADwAAAGRycy9kb3ducmV2LnhtbESP3YrCMBSE7xf2HcJZ8EY0bWVFukZR&#10;QVzwyp8HODTHtGxzUpKo9e3NguDlMDPfMPNlb1txIx8axwrycQaCuHK6YaPgfNqOZiBCRNbYOiYF&#10;DwqwXHx+zLHU7s4Huh2jEQnCoUQFdYxdKWWoarIYxq4jTt7FeYsxSW+k9nhPcNvKIsum0mLDaaHG&#10;jjY1VX/Hq1VgDj7f57venmiHZl0Vw+9iNlRq8NWvfkBE6uM7/Gr/agVFNsnh/016AnLx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mZ9Q/DAAAA3QAAAA8AAAAAAAAAAAAA&#10;AAAAoQIAAGRycy9kb3ducmV2LnhtbFBLBQYAAAAABAAEAPkAAACRAwAAAAA=&#10;" strokeweight=".5pt">
              <v:stroke dashstyle="1 1"/>
            </v:line>
            <v:line id="Line 706" o:spid="_x0000_s1130" style="position:absolute;flip:x;visibility:visible" from="5995,4998" to="6415,6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it8UAAADdAAAADwAAAGRycy9kb3ducmV2LnhtbESPzYrCMBSF9wO+Q7iCGxlTK4h2jCKC&#10;IIILnYE6u0tzp602N6WJtr69EYRZHs7Px1msOlOJOzWutKxgPIpAEGdWl5wr+Pnefs5AOI+ssbJM&#10;Ch7kYLXsfSww0bblI91PPhdhhF2CCgrv60RKlxVk0I1sTRy8P9sY9EE2udQNtmHcVDKOoqk0WHIg&#10;FFjTpqDserqZALls8t/DhbJ0ntb7djoetufzTalBv1t/gfDU+f/wu73TCuJoEsPrTXgCcvk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W+it8UAAADdAAAADwAAAAAAAAAA&#10;AAAAAAChAgAAZHJzL2Rvd25yZXYueG1sUEsFBgAAAAAEAAQA+QAAAJMDAAAAAA==&#10;" strokeweight="1pt"/>
            <v:line id="Line 707" o:spid="_x0000_s1131" style="position:absolute;visibility:visible" from="6007,5214" to="6007,65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fO48MAAADdAAAADwAAAGRycy9kb3ducmV2LnhtbESP3YrCMBSE7xd8h3AEb0TTVlakGsVd&#10;WBS88ucBDs0xLTYnJclqffvNguDlMDPfMKtNb1txJx8axwryaQaCuHK6YaPgcv6ZLECEiKyxdUwK&#10;nhRgsx58rLDU7sFHup+iEQnCoUQFdYxdKWWoarIYpq4jTt7VeYsxSW+k9vhIcNvKIsvm0mLDaaHG&#10;jr5rqm6nX6vAHH1+yHe9PdMOzVdVjD+LxVip0bDfLkFE6uM7/GrvtYIim83g/016AnL9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YHzuPDAAAA3QAAAA8AAAAAAAAAAAAA&#10;AAAAoQIAAGRycy9kb3ducmV2LnhtbFBLBQYAAAAABAAEAPkAAACRAwAAAAA=&#10;" strokeweight=".5pt">
              <v:stroke dashstyle="1 1"/>
            </v:line>
            <v:line id="Line 708" o:spid="_x0000_s1132" style="position:absolute;flip:x;visibility:visible" from="5689,5130" to="5995,6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qfWMcAAADdAAAADwAAAGRycy9kb3ducmV2LnhtbESPS2vCQBSF90L/w3CFbqROYovU6CQU&#10;oVAKLrQFdXfJXPMwcydkRpP+e0couDycx8dZZYNpxJU6V1lWEE8jEMS51RUXCn5/Pl/eQTiPrLGx&#10;TAr+yEGWPo1WmGjb85auO1+IMMIuQQWl920ipctLMuimtiUO3sl2Bn2QXSF1h30YN42cRdFcGqw4&#10;EEpsaV1Sft5dTIDU6+K4qSnfL/btdz+PJ/3hcFHqeTx8LEF4Gvwj/N/+0gpm0esb3N+EJyDT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9yp9YxwAAAN0AAAAPAAAAAAAA&#10;AAAAAAAAAKECAABkcnMvZG93bnJldi54bWxQSwUGAAAAAAQABAD5AAAAlQMAAAAA&#10;" strokeweight="1pt"/>
            <v:line id="Line 709" o:spid="_x0000_s1133" style="position:absolute;visibility:visible" from="5689,5550" to="5689,6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LzDMMAAADdAAAADwAAAGRycy9kb3ducmV2LnhtbESP3YrCMBSE7wXfIZwFb0TTVhTpGkUX&#10;FgWv/HmAQ3M2LduclCRqfXsjLOzlMDPfMKtNb1txJx8axwryaQaCuHK6YaPgevmeLEGEiKyxdUwK&#10;nhRgsx4OVlhq9+AT3c/RiAThUKKCOsaulDJUNVkMU9cRJ+/HeYsxSW+k9vhIcNvKIssW0mLDaaHG&#10;jr5qqn7PN6vAnHx+zPe9vdAeza4qxvNiOVZq9NFvP0FE6uN/+K990AqKbDaH95v0BOT6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ai8wzDAAAA3QAAAA8AAAAAAAAAAAAA&#10;AAAAoQIAAGRycy9kb3ducmV2LnhtbFBLBQYAAAAABAAEAPkAAACRAwAAAAA=&#10;" strokeweight=".5pt">
              <v:stroke dashstyle="1 1"/>
            </v:line>
            <v:line id="Line 710" o:spid="_x0000_s1134" style="position:absolute;flip:x y;visibility:visible" from="5467,5100" to="5689,5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wdP8gAAADdAAAADwAAAGRycy9kb3ducmV2LnhtbESPQWvCQBSE74X+h+UJvZS6qRWt0VVK&#10;wCKCBW0P7e2RfSYh2bfb7NbEf+8KQo/DzHzDLFa9acSJWl9ZVvA8TEAQ51ZXXCj4+lw/vYLwAVlj&#10;Y5kUnMnDanl/t8BU2473dDqEQkQI+xQVlCG4VEqfl2TQD60jjt7RtgZDlG0hdYtdhJtGjpJkIg1W&#10;HBdKdJSVlNeHP6Ng/bibvn9k2e/mp3Pk6u13XczGSj0M+rc5iEB9+A/f2hutYJS8TOD6Jj4Bubw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rwdP8gAAADdAAAADwAAAAAA&#10;AAAAAAAAAAChAgAAZHJzL2Rvd25yZXYueG1sUEsFBgAAAAAEAAQA+QAAAJYDAAAAAA==&#10;">
              <v:stroke endarrow="block" endarrowwidth="narrow" endarrowlength="short"/>
            </v:line>
            <v:line id="Line 711" o:spid="_x0000_s1135" style="position:absolute;flip:x y;visibility:visible" from="7189,6306" to="7411,66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C4pMgAAADdAAAADwAAAGRycy9kb3ducmV2LnhtbESPQWvCQBSE70L/w/IKXkrdaEutqatI&#10;QBHBQm0P9fbIviYh2bdrdjXpv3cLBY/DzHzDzJe9acSFWl9ZVjAeJSCIc6srLhR8fa4fX0H4gKyx&#10;sUwKfsnDcnE3mGOqbccfdDmEQkQI+xQVlCG4VEqfl2TQj6wjjt6PbQ2GKNtC6ha7CDeNnCTJizRY&#10;cVwo0VFWUl4fzkbB+mE/3bxn2Wl77By5evddF7NnpYb3/eoNRKA+3ML/7a1WMEmepvD3Jj4Bubg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fC4pMgAAADdAAAADwAAAAAA&#10;AAAAAAAAAAChAgAAZHJzL2Rvd25yZXYueG1sUEsFBgAAAAAEAAQA+QAAAJYDAAAAAA==&#10;">
              <v:stroke endarrow="block" endarrowwidth="narrow" endarrowlength="short"/>
            </v:line>
            <v:line id="Line 712" o:spid="_x0000_s1136" style="position:absolute;visibility:visible" from="7519,5658" to="7615,56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KnJcIAAADdAAAADwAAAGRycy9kb3ducmV2LnhtbERPz2vCMBS+D/wfwhN2m6kKOqtRZEXY&#10;YQ7U4fnZPJti81KarGb/vTkIO358v1ebaBvRU+drxwrGowwEcel0zZWCn9Pu7R2ED8gaG8ek4I88&#10;bNaDlxXm2t35QP0xVCKFsM9RgQmhzaX0pSGLfuRa4sRdXWcxJNhVUnd4T+G2kZMsm0mLNacGgy19&#10;GCpvx1+rYG6Kg5zL4uv0XfT1eBH38XxZKPU6jNsliEAx/Iuf7k+tYJJN09z0Jj0BuX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VKnJcIAAADdAAAADwAAAAAAAAAAAAAA&#10;AAChAgAAZHJzL2Rvd25yZXYueG1sUEsFBgAAAAAEAAQA+QAAAJADAAAAAA==&#10;">
              <v:stroke endarrow="block"/>
            </v:line>
            <v:line id="Line 713" o:spid="_x0000_s1137" style="position:absolute;visibility:visible" from="7510,6060" to="7606,60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4CvsYAAADdAAAADwAAAGRycy9kb3ducmV2LnhtbESPQWsCMRSE70L/Q3iF3jSrQu2uRild&#10;hB60oJaeXzfPzdLNy7JJ1/jvG6HgcZiZb5jVJtpWDNT7xrGC6SQDQVw53XCt4PO0Hb+A8AFZY+uY&#10;FFzJw2b9MFphod2FDzQcQy0ShH2BCkwIXSGlrwxZ9BPXESfv7HqLIcm+lrrHS4LbVs6y7FlabDgt&#10;GOzozVD1c/y1ChamPMiFLHenj3Jopnncx6/vXKmnx/i6BBEohnv4v/2uFcyyeQ63N+kJyP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oeAr7GAAAA3QAAAA8AAAAAAAAA&#10;AAAAAAAAoQIAAGRycy9kb3ducmV2LnhtbFBLBQYAAAAABAAEAPkAAACUAwAAAAA=&#10;">
              <v:stroke endarrow="block"/>
            </v:line>
            <v:line id="Line 714" o:spid="_x0000_s1138" style="position:absolute;visibility:visible" from="5251,5658" to="5347,56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LYXsIAAADdAAAADwAAAGRycy9kb3ducmV2LnhtbERPz2vCMBS+D/wfwhN2m6kiOqtRZEXY&#10;YQ7U4fnZPJti81KarGb/vTkIO358v1ebaBvRU+drxwrGowwEcel0zZWCn9Pu7R2ED8gaG8ek4I88&#10;bNaDlxXm2t35QP0xVCKFsM9RgQmhzaX0pSGLfuRa4sRdXWcxJNhVUnd4T+G2kZMsm0mLNacGgy19&#10;GCpvx1+rYG6Kg5zL4uv0XfT1eBH38XxZKPU6jNsliEAx/Iuf7k+tYJJN0/70Jj0BuX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yLYXsIAAADdAAAADwAAAAAAAAAAAAAA&#10;AAChAgAAZHJzL2Rvd25yZXYueG1sUEsFBgAAAAAEAAQA+QAAAJADAAAAAA==&#10;">
              <v:stroke endarrow="block"/>
            </v:line>
            <v:line id="Line 715" o:spid="_x0000_s1139" style="position:absolute;visibility:visible" from="5251,6060" to="5347,60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59xcYAAADdAAAADwAAAGRycy9kb3ducmV2LnhtbESPQWsCMRSE70L/Q3iF3jS7IrWuRild&#10;hB60oJaeXzfPzdLNy7JJ1/jvG6HgcZiZb5jVJtpWDNT7xrGCfJKBIK6cbrhW8Hnajl9A+ICssXVM&#10;Cq7kYbN+GK2w0O7CBxqOoRYJwr5ABSaErpDSV4Ys+onriJN3dr3FkGRfS93jJcFtK6dZ9iwtNpwW&#10;DHb0Zqj6Of5aBXNTHuRclrvTRzk0+SLu49f3Qqmnx/i6BBEohnv4v/2uFUyzWQ63N+kJyP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xufcXGAAAA3QAAAA8AAAAAAAAA&#10;AAAAAAAAoQIAAGRycy9kb3ducmV2LnhtbFBLBQYAAAAABAAEAPkAAACUAwAAAAA=&#10;">
              <v:stroke endarrow="block"/>
            </v:line>
            <v:shape id="Text Box 716" o:spid="_x0000_s1140" type="#_x0000_t202" style="position:absolute;left:4117;top:5646;width:426;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w/qcYA&#10;AADdAAAADwAAAGRycy9kb3ducmV2LnhtbESPQWvCQBCF74L/YZlCb2bTVIpGN6JCoR48VNv7JDsm&#10;IdnZmN3GtL++Wyh4fLx535u33oymFQP1rras4CmKQRAXVtdcKvg4v84WIJxH1thaJgXf5GCTTSdr&#10;TLW98TsNJ1+KAGGXooLK+y6V0hUVGXSR7YiDd7G9QR9kX0rd4y3ATSuTOH6RBmsODRV2tK+oaE5f&#10;JrwxfObPS7+1zh0vye7wg8e8uSr1+DBuVyA8jf5+/J9+0wqSeJ7A35qAAJn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jw/qcYAAADdAAAADwAAAAAAAAAAAAAAAACYAgAAZHJz&#10;L2Rvd25yZXYueG1sUEsFBgAAAAAEAAQA9QAAAIsDAAAAAA==&#10;" filled="f" stroked="f" strokeweight="1pt">
              <v:textbox>
                <w:txbxContent>
                  <w:p w:rsidR="00042C34" w:rsidRDefault="00042C34" w:rsidP="00AC4B39">
                    <w:pPr>
                      <w:rPr>
                        <w:rFonts w:ascii="Arial" w:hAnsi="Arial"/>
                      </w:rPr>
                    </w:pPr>
                    <w:r>
                      <w:rPr>
                        <w:rFonts w:ascii="Arial" w:hAnsi="Arial"/>
                      </w:rPr>
                      <w:t>N</w:t>
                    </w:r>
                  </w:p>
                </w:txbxContent>
              </v:textbox>
            </v:shape>
            <v:shape id="Text Box 717" o:spid="_x0000_s1141" type="#_x0000_t202" style="position:absolute;left:8251;top:5652;width:426;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CaMsUA&#10;AADdAAAADwAAAGRycy9kb3ducmV2LnhtbESPQYvCMBCF74L/IYzgTdOtIm7XKCoIevCwrnsfm7Et&#10;NpPaxFr99WZB2OPjzfvevNmiNaVoqHaFZQUfwwgEcWp1wZmC489mMAXhPLLG0jIpeJCDxbzbmWGi&#10;7Z2/qTn4TAQIuwQV5N5XiZQuzcmgG9qKOHhnWxv0QdaZ1DXeA9yUMo6iiTRYcGjIsaJ1TunlcDPh&#10;jeb3NPr0S+vc/hyvdk/cny5Xpfq9dvkFwlPr/4/f6a1WEEfjEfytCQiQ8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cJoyxQAAAN0AAAAPAAAAAAAAAAAAAAAAAJgCAABkcnMv&#10;ZG93bnJldi54bWxQSwUGAAAAAAQABAD1AAAAigMAAAAA&#10;" filled="f" stroked="f" strokeweight="1pt">
              <v:textbox>
                <w:txbxContent>
                  <w:p w:rsidR="00042C34" w:rsidRDefault="00042C34" w:rsidP="00AC4B39">
                    <w:pPr>
                      <w:rPr>
                        <w:rFonts w:ascii="Arial" w:hAnsi="Arial"/>
                      </w:rPr>
                    </w:pPr>
                    <w:r>
                      <w:rPr>
                        <w:rFonts w:ascii="Arial" w:hAnsi="Arial"/>
                      </w:rPr>
                      <w:t>S</w:t>
                    </w:r>
                  </w:p>
                </w:txbxContent>
              </v:textbox>
            </v:shape>
            <v:shape id="Text Box 718" o:spid="_x0000_s1142" type="#_x0000_t202" style="position:absolute;left:7303;top:6342;width:540;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kCRsYA&#10;AADdAAAADwAAAGRycy9kb3ducmV2LnhtbESPQWvCQBCF7wX/wzJCb3XTGIpN3YgKQj14qLX3MTsm&#10;IdnZmF2T2F/fLRR6fLx535u3XI2mET11rrKs4HkWgSDOra64UHD63D0tQDiPrLGxTAru5GCVTR6W&#10;mGo78Af1R1+IAGGXooLS+zaV0uUlGXQz2xIH72I7gz7IrpC6wyHATSPjKHqRBisODSW2tC0pr483&#10;E97ov87zV7+2zh0u8Wb/jYdzfVXqcTqu30B4Gv3/8V/6XSuIoySB3zUBATL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pkCRsYAAADdAAAADwAAAAAAAAAAAAAAAACYAgAAZHJz&#10;L2Rvd25yZXYueG1sUEsFBgAAAAAEAAQA9QAAAIsDAAAAAA==&#10;" filled="f" stroked="f" strokeweight="1pt">
              <v:textbox>
                <w:txbxContent>
                  <w:p w:rsidR="00042C34" w:rsidRDefault="00042C34" w:rsidP="00AC4B39">
                    <w:pPr>
                      <w:rPr>
                        <w:rFonts w:ascii="Arial" w:hAnsi="Arial"/>
                        <w:vertAlign w:val="subscript"/>
                      </w:rPr>
                    </w:pPr>
                    <w:r>
                      <w:rPr>
                        <w:rFonts w:ascii="Arial" w:hAnsi="Arial"/>
                        <w:b/>
                      </w:rPr>
                      <w:t>I</w:t>
                    </w:r>
                    <w:r>
                      <w:rPr>
                        <w:rFonts w:ascii="Arial" w:hAnsi="Arial"/>
                        <w:vertAlign w:val="subscript"/>
                      </w:rPr>
                      <w:t>ex</w:t>
                    </w:r>
                  </w:p>
                </w:txbxContent>
              </v:textbox>
            </v:shape>
            <v:shape id="Text Box 719" o:spid="_x0000_s1143" type="#_x0000_t202" style="position:absolute;left:6199;top:1974;width:561;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Wn3cYA&#10;AADdAAAADwAAAGRycy9kb3ducmV2LnhtbESPwW7CMBBE70j8g7VIvRGnoVSQYhAgVWoPHKBwX+Il&#10;iYjXIXZD2q/HSEgcR7PzZme26EwlWmpcaVnBaxSDIM6sLjlXsP/5HE5AOI+ssbJMCv7IwWLe780w&#10;1fbKW2p3PhcBwi5FBYX3dSqlywoy6CJbEwfvZBuDPsgml7rBa4CbSiZx/C4NlhwaCqxpXVB23v2a&#10;8EZ7OI6mfmmd25yS1fc/bo7ni1Ivg275AcJT55/Hj/SXVpDEb2O4rwkI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dWn3cYAAADdAAAADwAAAAAAAAAAAAAAAACYAgAAZHJz&#10;L2Rvd25yZXYueG1sUEsFBgAAAAAEAAQA9QAAAIsDAAAAAA==&#10;" filled="f" stroked="f" strokeweight="1pt">
              <v:textbox>
                <w:txbxContent>
                  <w:p w:rsidR="00042C34" w:rsidRDefault="00042C34" w:rsidP="00AC4B39">
                    <w:pPr>
                      <w:pStyle w:val="Footer"/>
                      <w:tabs>
                        <w:tab w:val="clear" w:pos="4419"/>
                        <w:tab w:val="clear" w:pos="8838"/>
                      </w:tabs>
                      <w:rPr>
                        <w:rFonts w:ascii="Arial" w:hAnsi="Arial"/>
                        <w:bCs/>
                        <w:vertAlign w:val="subscript"/>
                      </w:rPr>
                    </w:pPr>
                    <w:r>
                      <w:rPr>
                        <w:rFonts w:ascii="Arial" w:hAnsi="Arial"/>
                        <w:bCs/>
                      </w:rPr>
                      <w:t>u</w:t>
                    </w:r>
                    <w:r>
                      <w:rPr>
                        <w:rFonts w:ascii="Arial" w:hAnsi="Arial"/>
                        <w:bCs/>
                        <w:vertAlign w:val="subscript"/>
                      </w:rPr>
                      <w:t>1</w:t>
                    </w:r>
                  </w:p>
                </w:txbxContent>
              </v:textbox>
            </v:shape>
            <v:shape id="Text Box 720" o:spid="_x0000_s1144" type="#_x0000_t202" style="position:absolute;left:9433;top:3810;width:591;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c5qsYA&#10;AADdAAAADwAAAGRycy9kb3ducmV2LnhtbESPQWvCQBCF74X+h2UK3uqmsYQ2dRUVBHvIwdjex+yY&#10;BLOzMbsmaX99tyB4fLx535s3X46mET11rras4GUagSAurK65VPB12D6/gXAeWWNjmRT8kIPl4vFh&#10;jqm2A++pz30pAoRdigoq79tUSldUZNBNbUscvJPtDPogu1LqDocAN42MoyiRBmsODRW2tKmoOOdX&#10;E97ov4+zd7+yzmWneP35i9nxfFFq8jSuPkB4Gv39+JbeaQVx9JrA/5qAALn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Qc5qsYAAADdAAAADwAAAAAAAAAAAAAAAACYAgAAZHJz&#10;L2Rvd25yZXYueG1sUEsFBgAAAAAEAAQA9QAAAIsDAAAAAA==&#10;" filled="f" stroked="f" strokeweight="1pt">
              <v:textbox>
                <w:txbxContent>
                  <w:p w:rsidR="00042C34" w:rsidRDefault="00042C34" w:rsidP="00AC4B39">
                    <w:pPr>
                      <w:rPr>
                        <w:rFonts w:ascii="Arial" w:hAnsi="Arial"/>
                        <w:bCs/>
                        <w:vertAlign w:val="subscript"/>
                      </w:rPr>
                    </w:pPr>
                    <w:r>
                      <w:rPr>
                        <w:rFonts w:ascii="Arial" w:hAnsi="Arial"/>
                        <w:bCs/>
                      </w:rPr>
                      <w:t>w</w:t>
                    </w:r>
                    <w:r>
                      <w:rPr>
                        <w:rFonts w:ascii="Arial" w:hAnsi="Arial"/>
                        <w:bCs/>
                        <w:vertAlign w:val="subscript"/>
                      </w:rPr>
                      <w:t>2</w:t>
                    </w:r>
                  </w:p>
                </w:txbxContent>
              </v:textbox>
            </v:shape>
            <v:shape id="Text Box 721" o:spid="_x0000_s1145" type="#_x0000_t202" style="position:absolute;left:9535;top:7530;width:489;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ucMcYA&#10;AADdAAAADwAAAGRycy9kb3ducmV2LnhtbESPwW7CMBBE70j8g7VIvRGnoaKQYhAgVWoPHKBwX+Il&#10;iYjXIXZD2q/HSEgcR7PzZme26EwlWmpcaVnBaxSDIM6sLjlXsP/5HE5AOI+ssbJMCv7IwWLe780w&#10;1fbKW2p3PhcBwi5FBYX3dSqlywoy6CJbEwfvZBuDPsgml7rBa4CbSiZxPJYGSw4NBda0Lig7735N&#10;eKM9HEdTv7TObU7J6vsfN8fzRamXQbf8AOGp88/jR/pLK0jit3e4rwkI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kucMcYAAADdAAAADwAAAAAAAAAAAAAAAACYAgAAZHJz&#10;L2Rvd25yZXYueG1sUEsFBgAAAAAEAAQA9QAAAIsDAAAAAA==&#10;" filled="f" stroked="f" strokeweight="1pt">
              <v:textbox>
                <w:txbxContent>
                  <w:p w:rsidR="00042C34" w:rsidRDefault="00042C34" w:rsidP="00AC4B39">
                    <w:pPr>
                      <w:rPr>
                        <w:rFonts w:ascii="Arial" w:hAnsi="Arial"/>
                        <w:bCs/>
                        <w:vertAlign w:val="subscript"/>
                      </w:rPr>
                    </w:pPr>
                    <w:r>
                      <w:rPr>
                        <w:rFonts w:ascii="Arial" w:hAnsi="Arial"/>
                        <w:bCs/>
                      </w:rPr>
                      <w:t>v</w:t>
                    </w:r>
                    <w:r>
                      <w:rPr>
                        <w:rFonts w:ascii="Arial" w:hAnsi="Arial"/>
                        <w:bCs/>
                        <w:vertAlign w:val="subscript"/>
                      </w:rPr>
                      <w:t>1</w:t>
                    </w:r>
                  </w:p>
                </w:txbxContent>
              </v:textbox>
            </v:shape>
            <v:shape id="Text Box 722" o:spid="_x0000_s1146" type="#_x0000_t202" style="position:absolute;left:2896;top:7502;width:573;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IQ8UA&#10;AADdAAAADwAAAGRycy9kb3ducmV2LnhtbESPwW7CMAyG75P2DpEncRspBU1bISCGhAQHDmPb3TSm&#10;rWicrgml8PT4gLSj9fv//Hm26F2tOmpD5dnAaJiAIs69rbgw8PO9fn0HFSKyxdozGbhSgMX8+WmG&#10;mfUX/qJuHwslEA4ZGihjbDKtQ16SwzD0DbFkR986jDK2hbYtXgTuap0myZt2WLFcKLGhVUn5aX92&#10;otH9HsYfcelD2B3Tz+0Nd4fTnzGDl345BRWpj//Lj/bGGkiTiejKN4IAPb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1AhDxQAAAN0AAAAPAAAAAAAAAAAAAAAAAJgCAABkcnMv&#10;ZG93bnJldi54bWxQSwUGAAAAAAQABAD1AAAAigMAAAAA&#10;" filled="f" stroked="f" strokeweight="1pt">
              <v:textbox>
                <w:txbxContent>
                  <w:p w:rsidR="00042C34" w:rsidRDefault="00042C34" w:rsidP="00AC4B39">
                    <w:pPr>
                      <w:rPr>
                        <w:rFonts w:ascii="Arial" w:hAnsi="Arial"/>
                        <w:bCs/>
                        <w:vertAlign w:val="subscript"/>
                      </w:rPr>
                    </w:pPr>
                    <w:r>
                      <w:rPr>
                        <w:rFonts w:ascii="Arial" w:hAnsi="Arial"/>
                        <w:bCs/>
                      </w:rPr>
                      <w:t>w</w:t>
                    </w:r>
                    <w:r>
                      <w:rPr>
                        <w:rFonts w:ascii="Arial" w:hAnsi="Arial"/>
                        <w:bCs/>
                        <w:vertAlign w:val="subscript"/>
                      </w:rPr>
                      <w:t>1</w:t>
                    </w:r>
                  </w:p>
                </w:txbxContent>
              </v:textbox>
            </v:shape>
            <v:shape id="Text Box 723" o:spid="_x0000_s1147" type="#_x0000_t202" style="position:absolute;left:2953;top:3732;width:501;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it2MUA&#10;AADdAAAADwAAAGRycy9kb3ducmV2LnhtbESPzYrCQBCE74LvMPSCN51sFNGso6ggrAcP/uy9zbRJ&#10;MNMTM2PM7tPvCILHorq+6potWlOKhmpXWFbwOYhAEKdWF5wpOB03/QkI55E1lpZJwS85WMy7nRkm&#10;2j54T83BZyJA2CWoIPe+SqR0aU4G3cBWxMG72NqgD7LOpK7xEeCmlHEUjaXBgkNDjhWtc0qvh7sJ&#10;bzQ/5+HUL61zu0u82v7h7ny9KdX7aJdfIDy1/n38Sn9rBXE0msJzTUCAnP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mK3YxQAAAN0AAAAPAAAAAAAAAAAAAAAAAJgCAABkcnMv&#10;ZG93bnJldi54bWxQSwUGAAAAAAQABAD1AAAAigMAAAAA&#10;" filled="f" stroked="f" strokeweight="1pt">
              <v:textbox>
                <w:txbxContent>
                  <w:p w:rsidR="00042C34" w:rsidRDefault="00042C34" w:rsidP="00AC4B39">
                    <w:pPr>
                      <w:rPr>
                        <w:rFonts w:ascii="Arial" w:hAnsi="Arial"/>
                        <w:bCs/>
                        <w:vertAlign w:val="subscript"/>
                      </w:rPr>
                    </w:pPr>
                    <w:r>
                      <w:rPr>
                        <w:rFonts w:ascii="Arial" w:hAnsi="Arial"/>
                        <w:bCs/>
                      </w:rPr>
                      <w:t>v</w:t>
                    </w:r>
                    <w:r>
                      <w:rPr>
                        <w:rFonts w:ascii="Arial" w:hAnsi="Arial"/>
                        <w:bCs/>
                        <w:vertAlign w:val="subscript"/>
                      </w:rPr>
                      <w:t>2</w:t>
                    </w:r>
                  </w:p>
                </w:txbxContent>
              </v:textbox>
            </v:shape>
            <v:shape id="Text Box 724" o:spid="_x0000_s1148" type="#_x0000_t202" style="position:absolute;left:7735;top:2688;width:2370;height:7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uSmMUA&#10;AADdAAAADwAAAGRycy9kb3ducmV2LnhtbESPwW7CMAyG75P2DpEncRspRUxbISCGhAQHDmPb3TSm&#10;rWicrgml8PT4gLSj9fv//Hm26F2tOmpD5dnAaJiAIs69rbgw8PO9fn0HFSKyxdozGbhSgMX8+WmG&#10;mfUX/qJuHwslEA4ZGihjbDKtQ16SwzD0DbFkR986jDK2hbYtXgTuap0myZt2WLFcKLGhVUn5aX92&#10;otH9HsYfcelD2B3Tz+0Nd4fTnzGDl345BRWpj//Lj/bGGkiTifjLN4IAPb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e5KYxQAAAN0AAAAPAAAAAAAAAAAAAAAAAJgCAABkcnMv&#10;ZG93bnJldi54bWxQSwUGAAAAAAQABAD1AAAAigMAAAAA&#10;" filled="f" stroked="f" strokeweight="1pt">
              <v:textbox>
                <w:txbxContent>
                  <w:p w:rsidR="00042C34" w:rsidRDefault="00042C34" w:rsidP="00AC4B39">
                    <w:pPr>
                      <w:rPr>
                        <w:rFonts w:ascii="Arial" w:hAnsi="Arial"/>
                      </w:rPr>
                    </w:pPr>
                    <w:r>
                      <w:rPr>
                        <w:rFonts w:ascii="Arial" w:hAnsi="Arial"/>
                      </w:rPr>
                      <w:t>Líneas de campo magnético</w:t>
                    </w:r>
                  </w:p>
                </w:txbxContent>
              </v:textbox>
            </v:shape>
            <v:line id="Line 725" o:spid="_x0000_s1149" style="position:absolute;visibility:visible" from="7885,3258" to="9415,32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v1YMYAAADdAAAADwAAAGRycy9kb3ducmV2LnhtbESPT2sCMRTE74V+h/AKvdWsfyqyNYpI&#10;heKhsOrB3h6b52Zx87Im6bp+e1MoeBxm5jfMfNnbRnTkQ+1YwXCQgSAuna65UnDYb95mIEJE1tg4&#10;JgU3CrBcPD/NMdfuygV1u1iJBOGQowITY5tLGUpDFsPAtcTJOzlvMSbpK6k9XhPcNnKUZVNpsea0&#10;YLCltaHyvPu1CvxPDMfiMt52k+rz8n32Zk+nQqnXl371ASJSHx/h//aXVjDK3ofw9yY9Abm4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7r9WDGAAAA3QAAAA8AAAAAAAAA&#10;AAAAAAAAoQIAAGRycy9kb3ducmV2LnhtbFBLBQYAAAAABAAEAPkAAACUAwAAAAA=&#10;" strokeweight=".25pt"/>
            <v:line id="Line 726" o:spid="_x0000_s1150" style="position:absolute;flip:x;visibility:visible" from="7516,3258" to="7885,39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1A2sUAAADdAAAADwAAAGRycy9kb3ducmV2LnhtbESPUWvCQBCE3wv9D8cWfKt7BpSSeoq0&#10;tJU+WLT+gCW3JtHcXpq7aPrvvULBx2FmvmHmy8E16sxdqL0YmIw1KJbC21pKA/vvt8cnUCGSWGq8&#10;sIFfDrBc3N/NKbf+Ils+72KpEkRCTgaqGNscMRQVOwpj37Ik7+A7RzHJrkTb0SXBXYOZ1jN0VEta&#10;qKjll4qL0653Bta9tp/vev/z+vG1wVk2QXfs0ZjRw7B6BhV5iLfwf3ttDWR6msHfm/QEcHE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V1A2sUAAADdAAAADwAAAAAAAAAA&#10;AAAAAAChAgAAZHJzL2Rvd25yZXYueG1sUEsFBgAAAAAEAAQA+QAAAJMDAAAAAA==&#10;" strokeweight=".25pt">
              <v:stroke endarrow="block" endarrowwidth="narrow" endarrowlength="short"/>
            </v:line>
            <v:shape id="Text Box 727" o:spid="_x0000_s1151" type="#_x0000_t202" style="position:absolute;left:9151;top:5538;width:1020;height:49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kM78UA&#10;AADdAAAADwAAAGRycy9kb3ducmV2LnhtbESPQYvCMBCF74L/IYzgTdOtKG7XKCoIevCwrnsfm7Et&#10;NpPaxFr99WZB2OPjzfvevNmiNaVoqHaFZQUfwwgEcWp1wZmC489mMAXhPLLG0jIpeJCDxbzbmWGi&#10;7Z2/qTn4TAQIuwQV5N5XiZQuzcmgG9qKOHhnWxv0QdaZ1DXeA9yUMo6iiTRYcGjIsaJ1TunlcDPh&#10;jeb3NPr0S+vc/hyvdk/cny5Xpfq9dvkFwlPr/4/f6a1WEEfjEfytCQiQ8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qQzvxQAAAN0AAAAPAAAAAAAAAAAAAAAAAJgCAABkcnMv&#10;ZG93bnJldi54bWxQSwUGAAAAAAQABAD1AAAAigMAAAAA&#10;" filled="f" stroked="f" strokeweight="1pt">
              <v:textbox>
                <w:txbxContent>
                  <w:p w:rsidR="00042C34" w:rsidRDefault="00042C34" w:rsidP="00AC4B39">
                    <w:pPr>
                      <w:rPr>
                        <w:rFonts w:ascii="Arial" w:hAnsi="Arial"/>
                      </w:rPr>
                    </w:pPr>
                    <w:r>
                      <w:rPr>
                        <w:rFonts w:ascii="Arial" w:hAnsi="Arial"/>
                      </w:rPr>
                      <w:t>Estator</w:t>
                    </w:r>
                  </w:p>
                </w:txbxContent>
              </v:textbox>
            </v:shape>
            <v:line id="Line 728" o:spid="_x0000_s1152" style="position:absolute;flip:x;visibility:visible" from="9043,5850" to="9883,58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fh9NcYAAADdAAAADwAAAGRycy9kb3ducmV2LnhtbESPUUvDQBCE3wX/w7GCb3avoS0l9lpE&#10;aS0+WFr7A5bcmkRze2nu0qb/3hMEH4eZ+YZZrAbXqDN3ofZiYDzSoFgKb2spDRw/1g9zUCGSWGq8&#10;sIErB1gtb28WlFt/kT2fD7FUCSIhJwNVjG2OGIqKHYWRb1mS9+k7RzHJrkTb0SXBXYOZ1jN0VEta&#10;qKjl54qL70PvDGx7bd82+nh6ed294ywbo/vq0Zj7u+HpEVTkIf6H/9pbayDT0wn8vklPAJ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H4fTXGAAAA3QAAAA8AAAAAAAAA&#10;AAAAAAAAoQIAAGRycy9kb3ducmV2LnhtbFBLBQYAAAAABAAEAPkAAACUAwAAAAA=&#10;" strokeweight=".25pt">
              <v:stroke endarrow="block" endarrowwidth="narrow" endarrowlength="short"/>
            </v:line>
            <v:shape id="Text Box 729" o:spid="_x0000_s1153" type="#_x0000_t202" style="position:absolute;left:3991;top:8124;width:840;height:4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wxAMYA&#10;AADdAAAADwAAAGRycy9kb3ducmV2LnhtbESPQWvCQBCF7wX/wzJCb3XTSIpN3YgKQj14qLX3MTsm&#10;IdnZmF2T2F/fLRR6fLx535u3XI2mET11rrKs4HkWgSDOra64UHD63D0tQDiPrLGxTAru5GCVTR6W&#10;mGo78Af1R1+IAGGXooLS+zaV0uUlGXQz2xIH72I7gz7IrpC6wyHATSPjKHqRBisODSW2tC0pr483&#10;E97ov87zV7+2zh0u8Wb/jYdzfVXqcTqu30B4Gv3/8V/6XSuIoySB3zUBATL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AwxAMYAAADdAAAADwAAAAAAAAAAAAAAAACYAgAAZHJz&#10;L2Rvd25yZXYueG1sUEsFBgAAAAAEAAQA9QAAAIsDAAAAAA==&#10;" filled="f" stroked="f" strokeweight="1pt">
              <v:textbox>
                <w:txbxContent>
                  <w:p w:rsidR="00042C34" w:rsidRDefault="00042C34" w:rsidP="00AC4B39">
                    <w:pPr>
                      <w:rPr>
                        <w:rFonts w:ascii="Arial" w:hAnsi="Arial"/>
                      </w:rPr>
                    </w:pPr>
                    <w:r>
                      <w:rPr>
                        <w:rFonts w:ascii="Arial" w:hAnsi="Arial"/>
                      </w:rPr>
                      <w:t>Rotor</w:t>
                    </w:r>
                  </w:p>
                </w:txbxContent>
              </v:textbox>
            </v:shape>
            <v:line id="Line 730" o:spid="_x0000_s1154" style="position:absolute;visibility:visible" from="4081,8460" to="4639,84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JtFMYAAADdAAAADwAAAGRycy9kb3ducmV2LnhtbESPQWsCMRSE74X+h/AK3mpWbUVWo4go&#10;SA+F1R7q7bF5bhY3L2sS1+2/bwoFj8PMfMMsVr1tREc+1I4VjIYZCOLS6ZorBV/H3esMRIjIGhvH&#10;pOCHAqyWz08LzLW7c0HdIVYiQTjkqMDE2OZShtKQxTB0LXHyzs5bjEn6SmqP9wS3jRxn2VRarDkt&#10;GGxpY6i8HG5WgT/F8F1cJx/dW7W9fl68OdK5UGrw0q/nICL18RH+b++1gnH2PoW/N+kJyO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ECbRTGAAAA3QAAAA8AAAAAAAAA&#10;AAAAAAAAoQIAAGRycy9kb3ducmV2LnhtbFBLBQYAAAAABAAEAPkAAACUAwAAAAA=&#10;" strokeweight=".25pt"/>
            <v:line id="Line 731" o:spid="_x0000_s1155" style="position:absolute;flip:y;visibility:visible" from="4627,6486" to="5707,84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rjQsYAAADdAAAADwAAAGRycy9kb3ducmV2LnhtbESPUUvDQBCE3wX/w7GCb+1eA60Sey2i&#10;tJY+WKz9AUtuTaK5vTR3aeO/9woFH4eZ+YaZLwfXqBN3ofZiYDLWoFgKb2spDRw+V6NHUCGSWGq8&#10;sIFfDrBc3N7MKbf+LB982sdSJYiEnAxUMbY5YigqdhTGvmVJ3pfvHMUkuxJtR+cEdw1mWs/QUS1p&#10;oaKWXyoufva9M7Dptd2u9eH4+rZ7x1k2QffdozH3d8PzE6jIQ/wPX9sbayDT0we4vElPAB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Eq40LGAAAA3QAAAA8AAAAAAAAA&#10;AAAAAAAAoQIAAGRycy9kb3ducmV2LnhtbFBLBQYAAAAABAAEAPkAAACUAwAAAAA=&#10;" strokeweight=".25pt">
              <v:stroke endarrow="block" endarrowwidth="narrow" endarrowlength="short"/>
            </v:line>
            <v:shape id="Text Box 732" o:spid="_x0000_s1156" type="#_x0000_t202" style="position:absolute;left:8329;top:7914;width:2275;height:8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2ensUA&#10;AADdAAAADwAAAGRycy9kb3ducmV2LnhtbESPwW7CMAyG75P2DpEncRspRUxbISCGhAQHDmPb3TSm&#10;rWicrgml8PT4gLSj9fv//Hm26F2tOmpD5dnAaJiAIs69rbgw8PO9fn0HFSKyxdozGbhSgMX8+WmG&#10;mfUX/qJuHwslEA4ZGihjbDKtQ16SwzD0DbFkR986jDK2hbYtXgTuap0myZt2WLFcKLGhVUn5aX92&#10;otH9HsYfcelD2B3Tz+0Nd4fTnzGDl345BRWpj//Lj/bGGkiTiejKN4IAPb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Z6exQAAAN0AAAAPAAAAAAAAAAAAAAAAAJgCAABkcnMv&#10;ZG93bnJldi54bWxQSwUGAAAAAAQABAD1AAAAigMAAAAA&#10;" filled="f" stroked="f" strokeweight="1pt">
              <v:textbox>
                <w:txbxContent>
                  <w:p w:rsidR="00042C34" w:rsidRPr="00784E9B" w:rsidRDefault="00042C34" w:rsidP="00AC4B39">
                    <w:pPr>
                      <w:rPr>
                        <w:rFonts w:ascii="Verdana" w:hAnsi="Verdana"/>
                      </w:rPr>
                    </w:pPr>
                    <w:r w:rsidRPr="00784E9B">
                      <w:rPr>
                        <w:rFonts w:ascii="Verdana" w:hAnsi="Verdana"/>
                      </w:rPr>
                      <w:t>Bobina del rotor alimentada con corriente continua</w:t>
                    </w:r>
                  </w:p>
                </w:txbxContent>
              </v:textbox>
            </v:shape>
            <v:line id="Line 733" o:spid="_x0000_s1157" style="position:absolute;visibility:visible" from="8419,8748" to="10069,8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35ZsYAAADdAAAADwAAAGRycy9kb3ducmV2LnhtbESPQWsCMRSE7wX/Q3iCt5rVttKuRhGp&#10;ID0UVj20t8fmuVncvKxJXLf/vikUPA4z8w2zWPW2ER35UDtWMBlnIIhLp2uuFBwP28dXECEia2wc&#10;k4IfCrBaDh4WmGt344K6faxEgnDIUYGJsc2lDKUhi2HsWuLknZy3GJP0ldQebwluGznNspm0WHNa&#10;MNjSxlB53l+tAv8dw1dxefronqv3y+fZmwOdCqVGw349BxGpj/fwf3unFUyzlzf4e5OegFz+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Cd+WbGAAAA3QAAAA8AAAAAAAAA&#10;AAAAAAAAoQIAAGRycy9kb3ducmV2LnhtbFBLBQYAAAAABAAEAPkAAACUAwAAAAA=&#10;" strokeweight=".25pt"/>
            <v:line id="Line 734" o:spid="_x0000_s1158" style="position:absolute;flip:x y;visibility:visible" from="6955,6318" to="8413,87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Z4gsMAAADdAAAADwAAAGRycy9kb3ducmV2LnhtbERPz2vCMBS+D/wfwhO8zdTi6uiMpSjC&#10;DmNQN7bro3mmxealNKnt/vvlMNjx4/u9L2bbiTsNvnWsYLNOQBDXTrdsFHx+nB+fQfiArLFzTAp+&#10;yENxWDzsMddu4orul2BEDGGfo4ImhD6X0tcNWfRr1xNH7uoGiyHCwUg94BTDbSfTJMmkxZZjQ4M9&#10;HRuqb5fRKvja7mqTjTu+PpXf1fh2sifzniq1Ws7lC4hAc/gX/7lftYI0yeL++CY+AXn4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BmeILDAAAA3QAAAA8AAAAAAAAAAAAA&#10;AAAAoQIAAGRycy9kb3ducmV2LnhtbFBLBQYAAAAABAAEAPkAAACRAwAAAAA=&#10;" strokeweight=".25pt">
              <v:stroke endarrow="block" endarrowwidth="narrow" endarrowlength="short"/>
            </v:line>
            <v:line id="Line 735" o:spid="_x0000_s1159" style="position:absolute;visibility:visible" from="5005,8730" to="7813,8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9rL8UAAADdAAAADwAAAGRycy9kb3ducmV2LnhtbESPQWvCQBSE70L/w/IK3nSjBZHUVURQ&#10;i7dGCXh7ZJ9JmuzbuLvR9N93C4Ueh5n5hlltBtOKBzlfW1YwmyYgiAuray4VXM77yRKED8gaW8uk&#10;4Js8bNYvoxWm2j75kx5ZKEWEsE9RQRVCl0rpi4oM+qntiKN3s85giNKVUjt8Rrhp5TxJFtJgzXGh&#10;wo52FRVN1hsFeZ/x9avZuxb7w/F4y++NfzspNX4dtu8gAg3hP/zX/tAK5sliBr9v4hOQ6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y9rL8UAAADdAAAADwAAAAAAAAAA&#10;AAAAAAChAgAAZHJzL2Rvd25yZXYueG1sUEsFBgAAAAAEAAQA+QAAAJMDAAAAAA==&#10;" strokeweight="1.5pt"/>
            <v:line id="Line 736" o:spid="_x0000_s1160" style="position:absolute;flip:x y;visibility:visible" from="7500,8220" to="7795,8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WemcMAAADdAAAADwAAAGRycy9kb3ducmV2LnhtbESPT4vCMBTE78J+h/CEvWlqEJGuUdwV&#10;wav/cL09m2dbt3kpTVbrtzeC4HGYmd8wk1lrK3GlxpeONQz6CQjizJmScw277bI3BuEDssHKMWm4&#10;k4fZ9KMzwdS4G6/pugm5iBD2KWooQqhTKX1WkEXfdzVx9M6usRiibHJpGrxFuK2kSpKRtFhyXCiw&#10;pp+Csr/Nv9VQsx+q4+nwfaxyFVbD/UKOfy9af3bb+ReIQG14h1/tldGgkpGC55v4BOT0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uVnpnDAAAA3QAAAA8AAAAAAAAAAAAA&#10;AAAAoQIAAGRycy9kb3ducmV2LnhtbFBLBQYAAAAABAAEAPkAAACRAwAAAAA=&#10;" strokeweight="1.5pt"/>
            <v:line id="Line 737" o:spid="_x0000_s1161" style="position:absolute;flip:y;visibility:visible" from="4993,8208" to="5294,8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Bh+sQAAADdAAAADwAAAGRycy9kb3ducmV2LnhtbESPQWvCQBSE7wX/w/IEb3VjCqGkrlIK&#10;glIPrQpeH9mXbGj2bdhdTfz3bkHwOMzMN8xyPdpOXMmH1rGCxTwDQVw53XKj4HTcvL6DCBFZY+eY&#10;FNwowHo1eVliqd3Av3Q9xEYkCIcSFZgY+1LKUBmyGOauJ05e7bzFmKRvpPY4JLjtZJ5lhbTYclow&#10;2NOXoervcLEK5O57+PGb/FQ39bZ3553ZF8Oo1Gw6fn6AiDTGZ/jR3moFeVa8wf+b9ATk6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wGH6xAAAAN0AAAAPAAAAAAAAAAAA&#10;AAAAAKECAABkcnMvZG93bnJldi54bWxQSwUGAAAAAAQABAD5AAAAkgMAAAAA&#10;" strokeweight="1.5pt"/>
            <v:line id="Line 738" o:spid="_x0000_s1162" style="position:absolute;visibility:visible" from="7159,4878" to="7195,49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Iww28UAAADdAAAADwAAAGRycy9kb3ducmV2LnhtbESPzWrDMBCE74G+g9hCL6GRa4IpbpRQ&#10;SgKh5JKfB1isrSVsrYylJkqfvgoEchxm5htmsUquF2cag/Ws4G1WgCBuvLbcKjgdN6/vIEJE1th7&#10;JgVXCrBaPk0WWGt/4T2dD7EVGcKhRgUmxqGWMjSGHIaZH4iz9+NHhzHLsZV6xEuGu16WRVFJh5bz&#10;gsGBvgw13eHXKfDrMn3bv3437brKrN18fz3ZpNTLc/r8ABEpxUf43t5qBWVRzeH2Jj8Bu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Iww28UAAADdAAAADwAAAAAAAAAA&#10;AAAAAAChAgAAZHJzL2Rvd25yZXYueG1sUEsFBgAAAAAEAAQA+QAAAJMDAAAAAA==&#10;" strokeweight=".5pt">
              <v:stroke endarrow="classic"/>
            </v:line>
            <v:line id="Line 739" o:spid="_x0000_s1163" style="position:absolute;flip:x y;visibility:visible" from="6985,4758" to="7105,48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5m9DsUAAADdAAAADwAAAGRycy9kb3ducmV2LnhtbESPT2sCMRTE7wW/Q3hCL0WzLnSR1Sgi&#10;tvTQi//uj80zu7h5WZNUt/30jSB4HGbmN8x82dtWXMmHxrGCyTgDQVw53bBRcNh/jKYgQkTW2Dom&#10;Bb8UYLkYvMyx1O7GW7ruohEJwqFEBXWMXSllqGqyGMauI07eyXmLMUlvpPZ4S3DbyjzLCmmx4bRQ&#10;Y0frmqrz7scq2G/o8uZX69OZzfelKI6fJv7lSr0O+9UMRKQ+PsOP9pdWkGfFO9zfpCcgF/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5m9DsUAAADdAAAADwAAAAAAAAAA&#10;AAAAAAChAgAAZHJzL2Rvd25yZXYueG1sUEsFBgAAAAAEAAQA+QAAAJMDAAAAAA==&#10;" strokeweight="1pt"/>
            <v:shape id="Text Box 740" o:spid="_x0000_s1164" type="#_x0000_t202" style="position:absolute;left:7129;top:4704;width:426;height:3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JlysUA&#10;AADdAAAADwAAAGRycy9kb3ducmV2LnhtbESPzYrCQBCE7wu+w9DC3taJEcIaHUWFBffgwb97m2mT&#10;YKYnZmZj9OkdQdhjUV1fdU3nnalES40rLSsYDiIQxJnVJecKDvufr28QziNrrCyTgjs5mM96H1NM&#10;tb3xltqdz0WAsEtRQeF9nUrpsoIMuoGtiYN3to1BH2STS93gLcBNJeMoSqTBkkNDgTWtCsouuz8T&#10;3miPp9HYL6xzm3O8/H3g5nS5KvXZ7xYTEJ46/3/8Tq+1gjhKEnitCQi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smXKxQAAAN0AAAAPAAAAAAAAAAAAAAAAAJgCAABkcnMv&#10;ZG93bnJldi54bWxQSwUGAAAAAAQABAD1AAAAigMAAAAA&#10;" filled="f" stroked="f" strokeweight="1pt">
              <v:textbox>
                <w:txbxContent>
                  <w:p w:rsidR="00042C34" w:rsidRDefault="00042C34" w:rsidP="00AC4B39">
                    <w:pPr>
                      <w:rPr>
                        <w:rFonts w:ascii="Arial" w:hAnsi="Arial"/>
                        <w:sz w:val="24"/>
                      </w:rPr>
                    </w:pPr>
                    <w:r>
                      <w:rPr>
                        <w:rFonts w:ascii="Arial" w:hAnsi="Arial"/>
                        <w:sz w:val="24"/>
                        <w:szCs w:val="24"/>
                      </w:rPr>
                      <w:sym w:font="Symbol" w:char="F077"/>
                    </w:r>
                  </w:p>
                </w:txbxContent>
              </v:textbox>
            </v:shape>
            <v:shapetype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AutoShape 741" o:spid="_x0000_s1165" type="#_x0000_t124" style="position:absolute;left:7750;top:4860;width:289;height:28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lRycUA&#10;AADdAAAADwAAAGRycy9kb3ducmV2LnhtbESPQWsCMRSE7wX/Q3hCb5rVwtpujSKtQi9ia+v9sXnd&#10;bLt5WZK4u/33RhB6HGbmG2a5HmwjOvKhdqxgNs1AEJdO11wp+PrcTR5BhIissXFMCv4owHo1ulti&#10;oV3PH9QdYyUShEOBCkyMbSFlKA1ZDFPXEifv23mLMUlfSe2xT3DbyHmW5dJizWnBYEsvhsrf49kq&#10;qE+vuB+23dabnB5+Dqf3fP/UK3U/HjbPICIN8T98a79pBfMsX8D1TXoCcnU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SVHJxQAAAN0AAAAPAAAAAAAAAAAAAAAAAJgCAABkcnMv&#10;ZG93bnJldi54bWxQSwUGAAAAAAQABAD1AAAAigMAAAAA&#10;" fillcolor="silver"/>
            <v:shape id="AutoShape 742" o:spid="_x0000_s1166" type="#_x0000_t124" alt="20%" style="position:absolute;left:7749;top:6540;width:289;height:28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85PsUA&#10;AADdAAAADwAAAGRycy9kb3ducmV2LnhtbERPTWvCQBC9F/wPywi9iG40JS2pq4ilIDlEG3vpbZqd&#10;JsHsbMhuTfz33YPQ4+N9r7ejacWVetdYVrBcRCCIS6sbrhR8nt/nLyCcR9bYWiYFN3Kw3Uwe1phq&#10;O/AHXQtfiRDCLkUFtfddKqUrazLoFrYjDtyP7Q36APtK6h6HEG5auYqiRBpsODTU2NG+pvJS/BoF&#10;x6c4L3Uen74b3u9mb1/ZMyeZUo/TcfcKwtPo/8V390ErWEVJmBvehCcgN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Dzk+xQAAAN0AAAAPAAAAAAAAAAAAAAAAAJgCAABkcnMv&#10;ZG93bnJldi54bWxQSwUGAAAAAAQABAD1AAAAigMAAAAA&#10;" fillcolor="black">
              <v:fill r:id="rId7" o:title="" type="pattern"/>
            </v:shape>
            <v:oval id="Oval 743" o:spid="_x0000_s1167" style="position:absolute;left:4853;top:6660;width:113;height:11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eZrsgA&#10;AADdAAAADwAAAGRycy9kb3ducmV2LnhtbESPT2vCQBTE7wW/w/IK3uqmKmJTV7FV8Q89RO1Bb4/s&#10;Mwlm34bsqvHbdwuCx2FmfsOMJo0pxZVqV1hW8N6JQBCnVhecKfjdL96GIJxH1lhaJgV3cjAZt15G&#10;GGt74y1ddz4TAcIuRgW591UspUtzMug6tiIO3snWBn2QdSZ1jbcAN6XsRtFAGiw4LORY0XdO6Xl3&#10;MQpmP6dkczRYrTfz3jI5J4fh17qvVPu1mX6C8NT4Z/jRXmkF3WjwAf9vwhOQ4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B5muyAAAAN0AAAAPAAAAAAAAAAAAAAAAAJgCAABk&#10;cnMvZG93bnJldi54bWxQSwUGAAAAAAQABAD1AAAAjQMAAAAA&#10;" fillcolor="black" strokeweight="1pt"/>
            <v:oval id="Oval 744" o:spid="_x0000_s1168" style="position:absolute;left:4841;top:4885;width:113;height:11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Sm7sUA&#10;AADdAAAADwAAAGRycy9kb3ducmV2LnhtbERPu27CMBTdkfgH6yJ1AweoShQwiJZWLYghPAbYruJL&#10;EhFfR7EL6d/joRLj0XnPFq2pxI0aV1pWMBxEIIgzq0vOFRwPX/0YhPPIGivLpOCPHCzm3c4ME23v&#10;vKPb3ucihLBLUEHhfZ1I6bKCDLqBrYkDd7GNQR9gk0vd4D2Em0qOouhNGiw5NBRY00dB2XX/axSs&#10;tpd0czZYrzef4+/0mp7i9/WrUi+9djkF4an1T/G/+0crGEWTsD+8CU9Az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5KbuxQAAAN0AAAAPAAAAAAAAAAAAAAAAAJgCAABkcnMv&#10;ZG93bnJldi54bWxQSwUGAAAAAAQABAD1AAAAigMAAAAA&#10;" fillcolor="black" strokeweight="1pt"/>
            <v:shape id="Text Box 745" o:spid="_x0000_s1169" type="#_x0000_t202" style="position:absolute;left:5689;top:5679;width:426;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JrY8cA&#10;AADdAAAADwAAAGRycy9kb3ducmV2LnhtbESPzWrDMBCE74W+g9hCb7UcF9LUjRKcQKA55JCf3tfW&#10;xjaxVq6l2G6fvgoUchxm55ud+XI0jeipc7VlBZMoBkFcWF1zqeB03LzMQDiPrLGxTAp+yMFy8fgw&#10;x1TbgffUH3wpAoRdigoq79tUSldUZNBFtiUO3tl2Bn2QXSl1h0OAm0YmcTyVBmsODRW2tK6ouByu&#10;JrzRf+Wv7z6zzu3OyWr7i7v88q3U89OYfYDwNPr78X/6UytI4rcJ3NYEB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SCa2PHAAAA3QAAAA8AAAAAAAAAAAAAAAAAmAIAAGRy&#10;cy9kb3ducmV2LnhtbFBLBQYAAAAABAAEAPUAAACMAwAAAAA=&#10;" filled="f" stroked="f" strokeweight="1pt">
              <v:textbox>
                <w:txbxContent>
                  <w:p w:rsidR="00042C34" w:rsidRDefault="00042C34" w:rsidP="00AC4B39">
                    <w:pPr>
                      <w:rPr>
                        <w:rFonts w:ascii="Arial" w:hAnsi="Arial"/>
                      </w:rPr>
                    </w:pPr>
                    <w:r>
                      <w:rPr>
                        <w:rFonts w:ascii="Arial" w:hAnsi="Arial"/>
                      </w:rPr>
                      <w:t>S</w:t>
                    </w:r>
                  </w:p>
                </w:txbxContent>
              </v:textbox>
            </v:shape>
            <v:shape id="Text Box 746" o:spid="_x0000_s1170" type="#_x0000_t202" style="position:absolute;left:6718;top:5679;width:426;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D1FMYA&#10;AADdAAAADwAAAGRycy9kb3ducmV2LnhtbESPQWvCQBCF74L/YZlCb2bTFKxGN6JCoR48VNv7JDsm&#10;IdnZmN3GtL++Wyh4fLx535u33oymFQP1rras4CmKQRAXVtdcKvg4v84WIJxH1thaJgXf5GCTTSdr&#10;TLW98TsNJ1+KAGGXooLK+y6V0hUVGXSR7YiDd7G9QR9kX0rd4y3ATSuTOJ5LgzWHhgo72ldUNKcv&#10;E94YPvPnpd9a546XZHf4wWPeXJV6fBi3KxCeRn8//k+/aQVJ/JLA35qAAJn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FD1FMYAAADdAAAADwAAAAAAAAAAAAAAAACYAgAAZHJz&#10;L2Rvd25yZXYueG1sUEsFBgAAAAAEAAQA9QAAAIsDAAAAAA==&#10;" filled="f" stroked="f" strokeweight="1pt">
              <v:textbox>
                <w:txbxContent>
                  <w:p w:rsidR="00042C34" w:rsidRDefault="00042C34" w:rsidP="00AC4B39">
                    <w:pPr>
                      <w:rPr>
                        <w:rFonts w:ascii="Arial" w:hAnsi="Arial"/>
                      </w:rPr>
                    </w:pPr>
                    <w:r>
                      <w:rPr>
                        <w:rFonts w:ascii="Arial" w:hAnsi="Arial"/>
                      </w:rPr>
                      <w:t>N</w:t>
                    </w:r>
                  </w:p>
                </w:txbxContent>
              </v:textbox>
            </v:shape>
          </v:group>
        </w:pict>
      </w:r>
      <w:r w:rsidRPr="007421CF">
        <w:rPr>
          <w:rFonts w:ascii="Verdana" w:hAnsi="Verdana"/>
        </w:rPr>
        <w:t xml:space="preserve">                                  </w:t>
      </w: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b/>
          <w:lang w:val="es-MX"/>
        </w:rPr>
      </w:pPr>
    </w:p>
    <w:p w:rsidR="00042C34" w:rsidRPr="007421CF" w:rsidRDefault="00042C34" w:rsidP="00AC4B39">
      <w:pPr>
        <w:ind w:left="1416"/>
        <w:jc w:val="both"/>
        <w:rPr>
          <w:rFonts w:ascii="Verdana" w:hAnsi="Verdana"/>
          <w:b/>
          <w:lang w:val="es-MX"/>
        </w:rPr>
      </w:pPr>
      <w:r w:rsidRPr="007421CF">
        <w:rPr>
          <w:rFonts w:ascii="Verdana" w:hAnsi="Verdana"/>
          <w:b/>
          <w:lang w:val="es-MX"/>
        </w:rPr>
        <w:tab/>
      </w:r>
      <w:r w:rsidRPr="007421CF">
        <w:rPr>
          <w:rFonts w:ascii="Verdana" w:hAnsi="Verdana"/>
          <w:b/>
          <w:lang w:val="es-MX"/>
        </w:rPr>
        <w:tab/>
      </w:r>
      <w:r w:rsidRPr="007421CF">
        <w:rPr>
          <w:rFonts w:ascii="Verdana" w:hAnsi="Verdana"/>
          <w:b/>
          <w:lang w:val="es-MX"/>
        </w:rPr>
        <w:tab/>
      </w:r>
      <w:r w:rsidRPr="007421CF">
        <w:rPr>
          <w:rFonts w:ascii="Verdana" w:hAnsi="Verdana"/>
          <w:b/>
          <w:lang w:val="es-MX"/>
        </w:rPr>
        <w:tab/>
      </w:r>
      <w:r w:rsidRPr="007421CF">
        <w:rPr>
          <w:rFonts w:ascii="Verdana" w:hAnsi="Verdana"/>
          <w:b/>
          <w:lang w:val="es-MX"/>
        </w:rPr>
        <w:tab/>
      </w:r>
      <w:r w:rsidRPr="007421CF">
        <w:rPr>
          <w:rFonts w:ascii="Verdana" w:hAnsi="Verdana"/>
          <w:b/>
          <w:lang w:val="es-MX"/>
        </w:rPr>
        <w:tab/>
      </w:r>
      <w:r w:rsidRPr="007421CF">
        <w:rPr>
          <w:rFonts w:ascii="Verdana" w:hAnsi="Verdana"/>
          <w:b/>
          <w:lang w:val="es-MX"/>
        </w:rPr>
        <w:tab/>
      </w:r>
      <w:r w:rsidRPr="007421CF">
        <w:rPr>
          <w:rFonts w:ascii="Verdana" w:hAnsi="Verdana"/>
          <w:b/>
          <w:lang w:val="es-MX"/>
        </w:rPr>
        <w:tab/>
      </w:r>
      <w:r w:rsidRPr="007421CF">
        <w:rPr>
          <w:rFonts w:ascii="Verdana" w:hAnsi="Verdana"/>
          <w:b/>
          <w:lang w:val="es-MX"/>
        </w:rPr>
        <w:tab/>
      </w:r>
      <w:r w:rsidRPr="007421CF">
        <w:rPr>
          <w:rFonts w:ascii="Verdana" w:hAnsi="Verdana"/>
          <w:b/>
          <w:lang w:val="es-MX"/>
        </w:rPr>
        <w:tab/>
      </w:r>
      <w:r w:rsidRPr="007421CF">
        <w:rPr>
          <w:rFonts w:ascii="Verdana" w:hAnsi="Verdana"/>
          <w:b/>
          <w:lang w:val="es-MX"/>
        </w:rPr>
        <w:tab/>
      </w:r>
      <w:r w:rsidRPr="007421CF">
        <w:rPr>
          <w:rFonts w:ascii="Verdana" w:hAnsi="Verdana"/>
          <w:b/>
          <w:lang w:val="es-MX"/>
        </w:rPr>
        <w:tab/>
      </w:r>
      <w:r w:rsidRPr="007421CF">
        <w:rPr>
          <w:rFonts w:ascii="Verdana" w:hAnsi="Verdana"/>
          <w:b/>
          <w:lang w:val="es-MX"/>
        </w:rPr>
        <w:tab/>
        <w:t xml:space="preserve">   </w:t>
      </w:r>
    </w:p>
    <w:p w:rsidR="00042C34" w:rsidRPr="007421CF" w:rsidRDefault="00042C34" w:rsidP="00AC4B39">
      <w:pPr>
        <w:jc w:val="both"/>
        <w:rPr>
          <w:rFonts w:ascii="Verdana" w:hAnsi="Verdana"/>
          <w:b/>
          <w:lang w:val="es-MX"/>
        </w:rPr>
      </w:pPr>
      <w:r w:rsidRPr="007421CF">
        <w:rPr>
          <w:rFonts w:ascii="Verdana" w:hAnsi="Verdana"/>
          <w:b/>
          <w:lang w:val="es-MX"/>
        </w:rPr>
        <w:t xml:space="preserve">                 </w:t>
      </w:r>
    </w:p>
    <w:p w:rsidR="00042C34" w:rsidRPr="007421CF" w:rsidRDefault="00042C34" w:rsidP="00AC4B39">
      <w:pPr>
        <w:jc w:val="both"/>
        <w:rPr>
          <w:rFonts w:ascii="Verdana" w:hAnsi="Verdana"/>
          <w:b/>
          <w:lang w:val="es-MX"/>
        </w:rPr>
      </w:pPr>
    </w:p>
    <w:p w:rsidR="00042C34" w:rsidRPr="007421CF" w:rsidRDefault="00042C34" w:rsidP="00AC4B39">
      <w:pPr>
        <w:jc w:val="both"/>
        <w:rPr>
          <w:rFonts w:ascii="Verdana" w:hAnsi="Verdana"/>
          <w:b/>
          <w:lang w:val="es-MX"/>
        </w:rPr>
      </w:pPr>
      <w:r>
        <w:rPr>
          <w:noProof/>
          <w:lang w:val="es-ES"/>
        </w:rPr>
        <w:pict>
          <v:shape id="Text Box 747" o:spid="_x0000_s1171" type="#_x0000_t202" style="position:absolute;left:0;text-align:left;margin-left:68.45pt;margin-top:6.25pt;width:281.55pt;height:55.75pt;z-index:2516480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" filled="f" stroked="f" strokeweight="1pt">
            <v:textbox>
              <w:txbxContent>
                <w:p w:rsidR="00042C34" w:rsidRPr="00784E9B" w:rsidRDefault="00042C34" w:rsidP="00AC4B39">
                  <w:pPr>
                    <w:jc w:val="both"/>
                    <w:rPr>
                      <w:rFonts w:ascii="Verdana" w:hAnsi="Verdana"/>
                    </w:rPr>
                  </w:pPr>
                  <w:r>
                    <w:rPr>
                      <w:rFonts w:ascii="Verdana" w:hAnsi="Verdana"/>
                    </w:rPr>
                    <w:t>Por donde salen las líneas de campo magnético se define como un polo norte, por lo tanto lo que es un “Norte” en el rotor es un “Sur” en el estator y viceversa.</w:t>
                  </w:r>
                </w:p>
              </w:txbxContent>
            </v:textbox>
          </v:shape>
        </w:pict>
      </w:r>
    </w:p>
    <w:p w:rsidR="00042C34" w:rsidRPr="007421CF" w:rsidRDefault="00042C34" w:rsidP="00AC4B39">
      <w:pPr>
        <w:jc w:val="both"/>
        <w:rPr>
          <w:rFonts w:ascii="Verdana" w:hAnsi="Verdana"/>
          <w:b/>
          <w:lang w:val="es-MX"/>
        </w:rPr>
      </w:pPr>
    </w:p>
    <w:p w:rsidR="00042C34" w:rsidRDefault="00042C34" w:rsidP="00AC4B39">
      <w:pPr>
        <w:jc w:val="both"/>
        <w:rPr>
          <w:rFonts w:ascii="Verdana" w:hAnsi="Verdana"/>
          <w:b/>
          <w:lang w:val="es-MX"/>
        </w:rPr>
      </w:pPr>
      <w:r w:rsidRPr="007421CF">
        <w:rPr>
          <w:rFonts w:ascii="Verdana" w:hAnsi="Verdana"/>
          <w:b/>
          <w:lang w:val="es-MX"/>
        </w:rPr>
        <w:t xml:space="preserve">          </w:t>
      </w:r>
    </w:p>
    <w:p w:rsidR="00042C34" w:rsidRDefault="00042C34" w:rsidP="00AC4B39">
      <w:pPr>
        <w:jc w:val="both"/>
        <w:rPr>
          <w:rFonts w:ascii="Verdana" w:hAnsi="Verdana"/>
          <w:b/>
          <w:lang w:val="es-MX"/>
        </w:rPr>
      </w:pPr>
    </w:p>
    <w:p w:rsidR="00042C34" w:rsidRDefault="00042C34" w:rsidP="00AC4B39">
      <w:pPr>
        <w:jc w:val="both"/>
        <w:rPr>
          <w:rFonts w:ascii="Verdana" w:hAnsi="Verdana"/>
          <w:b/>
          <w:lang w:val="es-MX"/>
        </w:rPr>
      </w:pPr>
    </w:p>
    <w:p w:rsidR="00042C34" w:rsidRPr="007421CF" w:rsidRDefault="00042C34" w:rsidP="00AC4B39">
      <w:pPr>
        <w:jc w:val="both"/>
        <w:rPr>
          <w:rFonts w:ascii="Verdana" w:hAnsi="Verdana"/>
          <w:b/>
          <w:lang w:val="es-MX"/>
        </w:rPr>
      </w:pPr>
    </w:p>
    <w:p w:rsidR="00042C34" w:rsidRPr="007421CF" w:rsidRDefault="00042C34" w:rsidP="00AC4B39">
      <w:pPr>
        <w:pStyle w:val="Heading2"/>
        <w:rPr>
          <w:rFonts w:ascii="Verdana" w:hAnsi="Verdana"/>
          <w:i w:val="0"/>
          <w:sz w:val="20"/>
        </w:rPr>
      </w:pPr>
      <w:r>
        <w:rPr>
          <w:rFonts w:ascii="Verdana" w:hAnsi="Verdana"/>
          <w:i w:val="0"/>
          <w:sz w:val="20"/>
        </w:rPr>
        <w:t>Figura 9</w:t>
      </w:r>
      <w:r w:rsidRPr="007421CF">
        <w:rPr>
          <w:rFonts w:ascii="Verdana" w:hAnsi="Verdana"/>
          <w:i w:val="0"/>
          <w:sz w:val="20"/>
        </w:rPr>
        <w:t>.1 Esquema de un generador sincrónico trifásico</w:t>
      </w:r>
    </w:p>
    <w:p w:rsidR="00042C34" w:rsidRPr="007421CF" w:rsidRDefault="00042C34" w:rsidP="00AC4B39">
      <w:pPr>
        <w:rPr>
          <w:rFonts w:ascii="Verdana" w:hAnsi="Verdana"/>
        </w:rPr>
      </w:pPr>
    </w:p>
    <w:p w:rsidR="00042C34" w:rsidRPr="007421CF" w:rsidRDefault="00042C34" w:rsidP="00AC4B39">
      <w:pPr>
        <w:ind w:firstLine="708"/>
        <w:jc w:val="both"/>
        <w:rPr>
          <w:rFonts w:ascii="Verdana" w:hAnsi="Verdana"/>
        </w:rPr>
      </w:pPr>
      <w:r w:rsidRPr="007421CF">
        <w:rPr>
          <w:rFonts w:ascii="Verdana" w:hAnsi="Verdana"/>
        </w:rPr>
        <w:t>El esquema presenta solamente 6 ranuras, y sobre cada par de ranuras opuestas se colocan los lados de una bobina, cuyos principios y finales tienen la siguiente denominación:</w:t>
      </w:r>
    </w:p>
    <w:p w:rsidR="00042C34" w:rsidRPr="007421CF" w:rsidRDefault="00042C34" w:rsidP="00AC4B39">
      <w:pPr>
        <w:ind w:firstLine="708"/>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bCs/>
          <w:noProof/>
          <w:vertAlign w:val="subscript"/>
        </w:rPr>
      </w:pPr>
      <w:r w:rsidRPr="007421CF">
        <w:rPr>
          <w:rFonts w:ascii="Verdana" w:hAnsi="Verdana"/>
        </w:rPr>
        <w:tab/>
      </w:r>
      <w:r w:rsidRPr="007421CF">
        <w:rPr>
          <w:rFonts w:ascii="Verdana" w:hAnsi="Verdana"/>
        </w:rPr>
        <w:tab/>
      </w:r>
      <w:r>
        <w:rPr>
          <w:rFonts w:ascii="Verdana" w:hAnsi="Verdana"/>
        </w:rPr>
        <w:tab/>
      </w:r>
      <w:r w:rsidRPr="007421CF">
        <w:rPr>
          <w:rFonts w:ascii="Verdana" w:hAnsi="Verdana"/>
        </w:rPr>
        <w:t>Bobina 1</w:t>
      </w:r>
      <w:r w:rsidRPr="007421CF">
        <w:rPr>
          <w:rFonts w:ascii="Verdana" w:hAnsi="Verdana"/>
          <w:noProof/>
        </w:rPr>
        <w:t>:</w:t>
      </w:r>
      <w:r w:rsidRPr="007421CF">
        <w:rPr>
          <w:rFonts w:ascii="Verdana" w:hAnsi="Verdana"/>
          <w:noProof/>
        </w:rPr>
        <w:tab/>
      </w:r>
      <w:r w:rsidRPr="007421CF">
        <w:rPr>
          <w:rFonts w:ascii="Verdana" w:hAnsi="Verdana"/>
          <w:bCs/>
          <w:noProof/>
        </w:rPr>
        <w:t>u</w:t>
      </w:r>
      <w:r w:rsidRPr="007421CF">
        <w:rPr>
          <w:rFonts w:ascii="Verdana" w:hAnsi="Verdana"/>
          <w:bCs/>
          <w:noProof/>
          <w:vertAlign w:val="subscript"/>
        </w:rPr>
        <w:t>1</w:t>
      </w:r>
      <w:r w:rsidRPr="007421CF">
        <w:rPr>
          <w:rFonts w:ascii="Verdana" w:hAnsi="Verdana"/>
          <w:bCs/>
          <w:noProof/>
        </w:rPr>
        <w:t xml:space="preserve"> – u</w:t>
      </w:r>
      <w:r w:rsidRPr="007421CF">
        <w:rPr>
          <w:rFonts w:ascii="Verdana" w:hAnsi="Verdana"/>
          <w:bCs/>
          <w:noProof/>
          <w:vertAlign w:val="subscript"/>
        </w:rPr>
        <w:t>2</w:t>
      </w:r>
    </w:p>
    <w:p w:rsidR="00042C34" w:rsidRPr="007421CF" w:rsidRDefault="00042C34" w:rsidP="00AC4B39">
      <w:pPr>
        <w:jc w:val="both"/>
        <w:rPr>
          <w:rFonts w:ascii="Verdana" w:hAnsi="Verdana"/>
          <w:bCs/>
          <w:noProof/>
          <w:vertAlign w:val="subscript"/>
        </w:rPr>
      </w:pPr>
      <w:r w:rsidRPr="007421CF">
        <w:rPr>
          <w:rFonts w:ascii="Verdana" w:hAnsi="Verdana"/>
          <w:bCs/>
          <w:noProof/>
        </w:rPr>
        <w:tab/>
      </w:r>
      <w:r w:rsidRPr="007421CF">
        <w:rPr>
          <w:rFonts w:ascii="Verdana" w:hAnsi="Verdana"/>
          <w:bCs/>
          <w:noProof/>
        </w:rPr>
        <w:tab/>
      </w:r>
      <w:r>
        <w:rPr>
          <w:rFonts w:ascii="Verdana" w:hAnsi="Verdana"/>
          <w:bCs/>
          <w:noProof/>
        </w:rPr>
        <w:tab/>
      </w:r>
      <w:r w:rsidRPr="007421CF">
        <w:rPr>
          <w:rFonts w:ascii="Verdana" w:hAnsi="Verdana"/>
          <w:bCs/>
          <w:noProof/>
        </w:rPr>
        <w:t xml:space="preserve">Bobina 2: </w:t>
      </w:r>
      <w:r w:rsidRPr="007421CF">
        <w:rPr>
          <w:rFonts w:ascii="Verdana" w:hAnsi="Verdana"/>
          <w:bCs/>
          <w:noProof/>
        </w:rPr>
        <w:tab/>
        <w:t>v</w:t>
      </w:r>
      <w:r w:rsidRPr="007421CF">
        <w:rPr>
          <w:rFonts w:ascii="Verdana" w:hAnsi="Verdana"/>
          <w:bCs/>
          <w:noProof/>
          <w:vertAlign w:val="subscript"/>
        </w:rPr>
        <w:t>1</w:t>
      </w:r>
      <w:r w:rsidRPr="007421CF">
        <w:rPr>
          <w:rFonts w:ascii="Verdana" w:hAnsi="Verdana"/>
          <w:bCs/>
          <w:noProof/>
        </w:rPr>
        <w:t xml:space="preserve"> – v</w:t>
      </w:r>
      <w:r w:rsidRPr="007421CF">
        <w:rPr>
          <w:rFonts w:ascii="Verdana" w:hAnsi="Verdana"/>
          <w:bCs/>
          <w:noProof/>
          <w:vertAlign w:val="subscript"/>
        </w:rPr>
        <w:t>2</w:t>
      </w:r>
    </w:p>
    <w:p w:rsidR="00042C34" w:rsidRPr="007421CF" w:rsidRDefault="00042C34" w:rsidP="00AC4B39">
      <w:pPr>
        <w:jc w:val="both"/>
        <w:rPr>
          <w:rFonts w:ascii="Verdana" w:hAnsi="Verdana"/>
          <w:bCs/>
          <w:noProof/>
          <w:vertAlign w:val="subscript"/>
        </w:rPr>
      </w:pPr>
      <w:r w:rsidRPr="007421CF">
        <w:rPr>
          <w:rFonts w:ascii="Verdana" w:hAnsi="Verdana"/>
          <w:bCs/>
          <w:noProof/>
        </w:rPr>
        <w:tab/>
      </w:r>
      <w:r w:rsidRPr="007421CF">
        <w:rPr>
          <w:rFonts w:ascii="Verdana" w:hAnsi="Verdana"/>
          <w:bCs/>
          <w:noProof/>
        </w:rPr>
        <w:tab/>
      </w:r>
      <w:r>
        <w:rPr>
          <w:rFonts w:ascii="Verdana" w:hAnsi="Verdana"/>
          <w:bCs/>
          <w:noProof/>
        </w:rPr>
        <w:tab/>
      </w:r>
      <w:r w:rsidRPr="007421CF">
        <w:rPr>
          <w:rFonts w:ascii="Verdana" w:hAnsi="Verdana"/>
          <w:bCs/>
          <w:noProof/>
        </w:rPr>
        <w:t>Bobina 3:</w:t>
      </w:r>
      <w:r w:rsidRPr="007421CF">
        <w:rPr>
          <w:rFonts w:ascii="Verdana" w:hAnsi="Verdana"/>
          <w:bCs/>
          <w:noProof/>
        </w:rPr>
        <w:tab/>
        <w:t>w</w:t>
      </w:r>
      <w:r w:rsidRPr="007421CF">
        <w:rPr>
          <w:rFonts w:ascii="Verdana" w:hAnsi="Verdana"/>
          <w:bCs/>
          <w:noProof/>
          <w:vertAlign w:val="subscript"/>
        </w:rPr>
        <w:t>1</w:t>
      </w:r>
      <w:r w:rsidRPr="007421CF">
        <w:rPr>
          <w:rFonts w:ascii="Verdana" w:hAnsi="Verdana"/>
          <w:bCs/>
          <w:noProof/>
        </w:rPr>
        <w:t xml:space="preserve"> – w</w:t>
      </w:r>
      <w:r w:rsidRPr="007421CF">
        <w:rPr>
          <w:rFonts w:ascii="Verdana" w:hAnsi="Verdana"/>
          <w:bCs/>
          <w:noProof/>
          <w:vertAlign w:val="subscript"/>
        </w:rPr>
        <w:t>2</w:t>
      </w:r>
    </w:p>
    <w:p w:rsidR="00042C34" w:rsidRPr="007421CF" w:rsidRDefault="00042C34" w:rsidP="00456EF8">
      <w:pPr>
        <w:jc w:val="both"/>
        <w:rPr>
          <w:rFonts w:ascii="Verdana" w:hAnsi="Verdana"/>
          <w:noProof/>
        </w:rPr>
      </w:pPr>
    </w:p>
    <w:p w:rsidR="00042C34" w:rsidRPr="007421CF" w:rsidRDefault="00042C34" w:rsidP="00AC4B39">
      <w:pPr>
        <w:ind w:firstLine="708"/>
        <w:jc w:val="both"/>
        <w:rPr>
          <w:rFonts w:ascii="Verdana" w:hAnsi="Verdana"/>
          <w:noProof/>
        </w:rPr>
      </w:pPr>
      <w:r>
        <w:rPr>
          <w:rFonts w:ascii="Verdana" w:hAnsi="Verdana"/>
          <w:noProof/>
        </w:rPr>
        <w:t>En la figura 9.</w:t>
      </w:r>
      <w:r w:rsidRPr="007421CF">
        <w:rPr>
          <w:rFonts w:ascii="Verdana" w:hAnsi="Verdana"/>
          <w:noProof/>
        </w:rPr>
        <w:t>2 se ha esquematizado la bobina 1, donde se puede ver como están ubicados los conductores en las ranuras, siendo las otras dos bobinas idénticas, pero con su ejes magnéticos, formando un ángulo de 120 °, entre si.</w:t>
      </w:r>
    </w:p>
    <w:p w:rsidR="00042C34" w:rsidRPr="00456EF8" w:rsidRDefault="00042C34" w:rsidP="00456EF8">
      <w:pPr>
        <w:pStyle w:val="BodyTextIndent2"/>
        <w:rPr>
          <w:rFonts w:ascii="Verdana" w:hAnsi="Verdana"/>
          <w:sz w:val="20"/>
        </w:rPr>
      </w:pPr>
      <w:r w:rsidRPr="007421CF">
        <w:rPr>
          <w:rFonts w:ascii="Verdana" w:hAnsi="Verdana"/>
          <w:sz w:val="20"/>
        </w:rPr>
        <w:t>Dado que el electroimán produce un flujo magnético [</w:t>
      </w:r>
      <w:r w:rsidRPr="007421CF">
        <w:rPr>
          <w:rFonts w:ascii="Verdana" w:hAnsi="Verdana"/>
          <w:sz w:val="20"/>
        </w:rPr>
        <w:sym w:font="Symbol" w:char="F046"/>
      </w:r>
      <w:r w:rsidRPr="007421CF">
        <w:rPr>
          <w:rFonts w:ascii="Verdana" w:hAnsi="Verdana"/>
          <w:sz w:val="20"/>
        </w:rPr>
        <w:t>] de valor constante, las bobinas concatenarán un valor de dicho flujo de acuerdo a la posición instantánea del rotor.</w:t>
      </w:r>
    </w:p>
    <w:p w:rsidR="00042C34" w:rsidRPr="007421CF" w:rsidRDefault="00042C34" w:rsidP="00AC4B39">
      <w:pPr>
        <w:jc w:val="both"/>
        <w:rPr>
          <w:rFonts w:ascii="Verdana" w:hAnsi="Verdana"/>
          <w:noProof/>
        </w:rPr>
      </w:pPr>
    </w:p>
    <w:p w:rsidR="00042C34" w:rsidRPr="007421CF" w:rsidRDefault="00042C34" w:rsidP="00AC4B39">
      <w:pPr>
        <w:jc w:val="both"/>
        <w:rPr>
          <w:rFonts w:ascii="Verdana" w:hAnsi="Verdana"/>
          <w:noProof/>
        </w:rPr>
      </w:pPr>
    </w:p>
    <w:p w:rsidR="00042C34" w:rsidRPr="007421CF" w:rsidRDefault="00042C34" w:rsidP="00AC4B39">
      <w:pPr>
        <w:jc w:val="both"/>
        <w:rPr>
          <w:rFonts w:ascii="Verdana" w:hAnsi="Verdana"/>
          <w:noProof/>
        </w:rPr>
      </w:pPr>
      <w:r>
        <w:rPr>
          <w:noProof/>
          <w:lang w:val="es-ES"/>
        </w:rPr>
        <w:pict>
          <v:group id="Group 2323" o:spid="_x0000_s1172" style="position:absolute;left:0;text-align:left;margin-left:2.9pt;margin-top:7.65pt;width:425.4pt;height:203.2pt;z-index:251673600" coordorigin="2326,4084" coordsize="8508,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">
            <v:shape id="Text Box 749" o:spid="_x0000_s1173" type="#_x0000_t202" style="position:absolute;left:5902;top:7318;width:1626;height:83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RBQscA&#10;AADdAAAADwAAAGRycy9kb3ducmV2LnhtbESPQU/CQBCF7yb+h82YeCGwVQmUykKMiQZuiASuk+7Q&#10;NnZn6+5a6r93DiTeZvLevPfNcj24VvUUYuPZwMMkA0VcettwZeDw+TbOQcWEbLH1TAZ+KcJ6dXuz&#10;xML6C39Qv0+VkhCOBRqoU+oKrWNZk8M48R2xaGcfHCZZQ6VtwIuEu1Y/ZtlMO2xYGmrs6LWm8mv/&#10;4wzk001/itun3bGcndtFGs379+9gzP3d8PIMKtGQ/s3X640V/DwXXPlGRtCr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oEQULHAAAA3QAAAA8AAAAAAAAAAAAAAAAAmAIAAGRy&#10;cy9kb3ducmV2LnhtbFBLBQYAAAAABAAEAPUAAACMAwAAAAA=&#10;">
              <v:textbox>
                <w:txbxContent>
                  <w:p w:rsidR="00042C34" w:rsidRDefault="00042C34" w:rsidP="00AC4B39">
                    <w:pPr>
                      <w:pStyle w:val="BodyText2"/>
                      <w:jc w:val="center"/>
                      <w:rPr>
                        <w:rFonts w:ascii="Arial" w:hAnsi="Arial"/>
                        <w:b w:val="0"/>
                        <w:i w:val="0"/>
                        <w:sz w:val="20"/>
                      </w:rPr>
                    </w:pPr>
                    <w:r>
                      <w:rPr>
                        <w:rFonts w:ascii="Arial" w:hAnsi="Arial"/>
                        <w:b w:val="0"/>
                        <w:i w:val="0"/>
                        <w:sz w:val="20"/>
                      </w:rPr>
                      <w:t>Conductores</w:t>
                    </w:r>
                  </w:p>
                  <w:p w:rsidR="00042C34" w:rsidRDefault="00042C34" w:rsidP="00AC4B39">
                    <w:pPr>
                      <w:pStyle w:val="BodyText2"/>
                      <w:jc w:val="center"/>
                    </w:pPr>
                    <w:r>
                      <w:rPr>
                        <w:rFonts w:ascii="Arial" w:hAnsi="Arial"/>
                        <w:b w:val="0"/>
                        <w:i w:val="0"/>
                        <w:sz w:val="20"/>
                      </w:rPr>
                      <w:t>ubicados en la ranura inferior</w:t>
                    </w:r>
                  </w:p>
                </w:txbxContent>
              </v:textbox>
            </v:shape>
            <v:group id="Group 776" o:spid="_x0000_s1174" style="position:absolute;left:8476;top:4084;width:2358;height:1518" coordorigin="8193,3323" coordsize="2358,15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W2al8QAAADdAAAA&#10;DwAAAAAAAAAAAAAAAACqAgAAZHJzL2Rvd25yZXYueG1sUEsFBgAAAAAEAAQA+gAAAJsDAAAAAA==&#10;">
              <v:line id="Line 777" o:spid="_x0000_s1175" style="position:absolute;visibility:visible" from="8457,3899" to="9591,38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bQO8YAAADdAAAADwAAAGRycy9kb3ducmV2LnhtbESPT0/DMAzF70h8h8hI3Fg6Dttalk2I&#10;CmkHQNof7ew1pqlonKoJXfj2+IDEzdZ7fu/n9Tb7Xk00xi6wgfmsAEXcBNtxa+B0fH1YgYoJ2WIf&#10;mAz8UITt5vZmjZUNV97TdEitkhCOFRpwKQ2V1rFx5DHOwkAs2mcYPSZZx1bbEa8S7nv9WBQL7bFj&#10;aXA40Iuj5uvw7Q0sXb3XS12/HT/qqZuX+T2fL6Ux93f5+QlUopz+zX/XOyv4q1L45RsZQW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I20DvGAAAA3QAAAA8AAAAAAAAA&#10;AAAAAAAAoQIAAGRycy9kb3ducmV2LnhtbFBLBQYAAAAABAAEAPkAAACUAwAAAAA=&#10;">
                <v:stroke endarrow="block"/>
              </v:line>
              <v:line id="Line 778" o:spid="_x0000_s1176" style="position:absolute;visibility:visible" from="8451,4037" to="10047,4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1oMQAAADdAAAADwAAAGRycy9kb3ducmV2LnhtbERPyWrDMBC9B/oPYgq9JbJ7aGI3Sig1&#10;hR7aQBZynloTy8QaGUt11L+vAoHc5vHWWa6j7cRIg28dK8hnGQji2umWGwWH/cd0AcIHZI2dY1Lw&#10;Rx7Wq4fJEkvtLrylcRcakULYl6jAhNCXUvrakEU/cz1x4k5usBgSHBqpB7ykcNvJ5yx7kRZbTg0G&#10;e3o3VJ93v1bB3FRbOZfV135TjW1exO94/CmUenqMb68gAsVwF9/cnzrNXxQ5XL9JJ8jV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enWgxAAAAN0AAAAPAAAAAAAAAAAA&#10;AAAAAKECAABkcnMvZG93bnJldi54bWxQSwUGAAAAAAQABAD5AAAAkgMAAAAA&#10;">
                <v:stroke endarrow="block"/>
              </v:line>
              <v:shape id="Text Box 779" o:spid="_x0000_s1177" type="#_x0000_t202" style="position:absolute;left:8193;top:3323;width:1670;height:58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OQc8EA&#10;AADdAAAADwAAAGRycy9kb3ducmV2LnhtbERPTYvCMBC9L/gfwgje1kRxF61GEUXwtLKuCt6GZmyL&#10;zaQ00dZ/bwRhb/N4nzNbtLYUd6p94VjDoK9AEKfOFJxpOPxtPscgfEA2WDomDQ/ysJh3PmaYGNfw&#10;L933IRMxhH2CGvIQqkRKn+Zk0fddRRy5i6sthgjrTJoamxhuSzlU6ltaLDg25FjRKqf0ur9ZDcef&#10;y/k0Urtsbb+qxrVKsp1IrXvddjkFEagN/+K3e2vi/PFkCK9v4gly/g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GjkHPBAAAA3QAAAA8AAAAAAAAAAAAAAAAAmAIAAGRycy9kb3du&#10;cmV2LnhtbFBLBQYAAAAABAAEAPUAAACGAwAAAAA=&#10;" filled="f" stroked="f">
                <v:textbox>
                  <w:txbxContent>
                    <w:p w:rsidR="00042C34" w:rsidRDefault="00042C34" w:rsidP="00AC4B39">
                      <w:pPr>
                        <w:jc w:val="center"/>
                        <w:rPr>
                          <w:rFonts w:ascii="Arial" w:hAnsi="Arial" w:cs="Arial"/>
                          <w:sz w:val="16"/>
                          <w:szCs w:val="16"/>
                        </w:rPr>
                      </w:pPr>
                      <w:r w:rsidRPr="00CC1762">
                        <w:rPr>
                          <w:rFonts w:ascii="Arial" w:hAnsi="Arial" w:cs="Arial"/>
                          <w:sz w:val="16"/>
                          <w:szCs w:val="16"/>
                        </w:rPr>
                        <w:t xml:space="preserve">Eje magnético </w:t>
                      </w:r>
                    </w:p>
                    <w:p w:rsidR="00042C34" w:rsidRPr="00CC1762" w:rsidRDefault="00042C34" w:rsidP="00AC4B39">
                      <w:pPr>
                        <w:jc w:val="center"/>
                        <w:rPr>
                          <w:rFonts w:ascii="Arial" w:hAnsi="Arial" w:cs="Arial"/>
                          <w:sz w:val="16"/>
                          <w:szCs w:val="16"/>
                        </w:rPr>
                      </w:pPr>
                      <w:r w:rsidRPr="00CC1762">
                        <w:rPr>
                          <w:rFonts w:ascii="Arial" w:hAnsi="Arial" w:cs="Arial"/>
                          <w:sz w:val="16"/>
                          <w:szCs w:val="16"/>
                        </w:rPr>
                        <w:t>de la bobina u-x</w:t>
                      </w:r>
                    </w:p>
                  </w:txbxContent>
                </v:textbox>
              </v:shape>
              <v:shape id="Text Box 780" o:spid="_x0000_s1178" type="#_x0000_t202" style="position:absolute;left:8307;top:4055;width:1728;height:7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816MIA&#10;AADdAAAADwAAAGRycy9kb3ducmV2LnhtbERPS4vCMBC+C/6HMMLe1mR3VbRrlEURPCk+YW9DM7Zl&#10;m0lpoq3/3ggL3ubje8503tpS3Kj2hWMNH30Fgjh1puBMw/Gweh+D8AHZYOmYNNzJw3zW7UwxMa7h&#10;Hd32IRMxhH2CGvIQqkRKn+Zk0fddRRy5i6sthgjrTJoamxhuS/mp1EhaLDg25FjRIqf0b3+1Gk6b&#10;y+95oLbZ0g6rxrVKsp1Ird967c83iEBteIn/3WsT548nX/D8Jp4gZ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7zXowgAAAN0AAAAPAAAAAAAAAAAAAAAAAJgCAABkcnMvZG93&#10;bnJldi54bWxQSwUGAAAAAAQABAD1AAAAhwMAAAAA&#10;" filled="f" stroked="f">
                <v:textbox>
                  <w:txbxContent>
                    <w:p w:rsidR="00042C34" w:rsidRPr="00CC1762" w:rsidRDefault="00042C34" w:rsidP="00AC4B39">
                      <w:pPr>
                        <w:rPr>
                          <w:rFonts w:ascii="Arial" w:hAnsi="Arial" w:cs="Arial"/>
                          <w:sz w:val="16"/>
                          <w:szCs w:val="16"/>
                        </w:rPr>
                      </w:pPr>
                      <w:r w:rsidRPr="00CC1762">
                        <w:rPr>
                          <w:rFonts w:ascii="Arial" w:hAnsi="Arial" w:cs="Arial"/>
                          <w:sz w:val="16"/>
                          <w:szCs w:val="16"/>
                        </w:rPr>
                        <w:t>Eje magnético del electroimán para la posición del dibujo</w:t>
                      </w:r>
                    </w:p>
                  </w:txbxContent>
                </v:textbox>
              </v:shape>
              <v:shape id="Text Box 781" o:spid="_x0000_s1179" type="#_x0000_t202" style="position:absolute;left:9981;top:3827;width:570;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atnMMA&#10;AADdAAAADwAAAGRycy9kb3ducmV2LnhtbERPTWvCQBC9F/wPywi9NbuWWGLqGqSl4EmptoK3ITsm&#10;odnZkN2a+O/dQsHbPN7nLIvRtuJCvW8ca5glCgRx6UzDlYavw8dTBsIHZIOtY9JwJQ/FavKwxNy4&#10;gT/psg+ViCHsc9RQh9DlUvqyJos+cR1x5M6utxgi7CtpehxiuG3ls1Iv0mLDsaHGjt5qKn/2v1bD&#10;9/Z8OqZqV73beTe4UUm2C6n143Rcv4IINIa7+N+9MXF+tkjh75t4gl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QatnMMAAADdAAAADwAAAAAAAAAAAAAAAACYAgAAZHJzL2Rv&#10;d25yZXYueG1sUEsFBgAAAAAEAAQA9QAAAIgDAAAAAA==&#10;" filled="f" stroked="f">
                <v:textbox>
                  <w:txbxContent>
                    <w:p w:rsidR="00042C34" w:rsidRPr="0067038C" w:rsidRDefault="00042C34" w:rsidP="00AC4B39">
                      <w:r>
                        <w:rPr>
                          <w:rFonts w:ascii="Arial" w:hAnsi="Arial" w:cs="Arial"/>
                        </w:rPr>
                        <w:sym w:font="Symbol" w:char="F046"/>
                      </w:r>
                    </w:p>
                  </w:txbxContent>
                </v:textbox>
              </v:shape>
            </v:group>
            <v:group id="Group 782" o:spid="_x0000_s1180" style="position:absolute;left:8386;top:6154;width:2424;height:1878" coordorigin="8643,5765" coordsize="2424,18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H5Bk/FAAAA3QAA&#10;AA8AAAAAAAAAAAAAAAAAqgIAAGRycy9kb3ducmV2LnhtbFBLBQYAAAAABAAEAPoAAACcAwAAAAA=&#10;">
              <v:line id="Line 783" o:spid="_x0000_s1181" style="position:absolute;visibility:visible" from="9013,6311" to="10147,63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Pt1MMAAADdAAAADwAAAGRycy9kb3ducmV2LnhtbERPS2sCMRC+F/ofwhS81aw9qLsapXQR&#10;PNiCD3qebsbN0s1k2cQ1/vumIHibj+85y3W0rRio941jBZNxBoK4crrhWsHpuHmdg/ABWWPrmBTc&#10;yMN69fy0xEK7K+9pOIRapBD2BSowIXSFlL4yZNGPXUecuLPrLYYE+1rqHq8p3LbyLcum0mLDqcFg&#10;Rx+Gqt/DxSqYmXIvZ7LcHb/KoZnk8TN+/+RKjV7i+wJEoBge4rt7q9P8eT6F/2/SCX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T7dTDAAAA3QAAAA8AAAAAAAAAAAAA&#10;AAAAoQIAAGRycy9kb3ducmV2LnhtbFBLBQYAAAAABAAEAPkAAACRAwAAAAA=&#10;">
                <v:stroke endarrow="block"/>
              </v:line>
              <v:shape id="Text Box 784" o:spid="_x0000_s1182" type="#_x0000_t202" style="position:absolute;left:8781;top:5765;width:1670;height:58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Qz68IA&#10;AADdAAAADwAAAGRycy9kb3ducmV2LnhtbERPS4vCMBC+C/6HMMLe1mSX9dU1yqIInhSfsLehGduy&#10;zaQ00dZ/b4QFb/PxPWc6b20pblT7wrGGj74CQZw6U3Cm4XhYvY9B+IBssHRMGu7kYT7rdqaYGNfw&#10;jm77kIkYwj5BDXkIVSKlT3Oy6PuuIo7cxdUWQ4R1Jk2NTQy3pfxUaigtFhwbcqxokVP6t79aDafN&#10;5ff8pbbZ0g6qxrVKsp1Ird967c83iEBteIn/3WsT548nI3h+E0+Qs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1DPrwgAAAN0AAAAPAAAAAAAAAAAAAAAAAJgCAABkcnMvZG93&#10;bnJldi54bWxQSwUGAAAAAAQABAD1AAAAhwMAAAAA&#10;" filled="f" stroked="f">
                <v:textbox>
                  <w:txbxContent>
                    <w:p w:rsidR="00042C34" w:rsidRDefault="00042C34" w:rsidP="00AC4B39">
                      <w:pPr>
                        <w:jc w:val="center"/>
                        <w:rPr>
                          <w:rFonts w:ascii="Arial" w:hAnsi="Arial" w:cs="Arial"/>
                          <w:sz w:val="16"/>
                          <w:szCs w:val="16"/>
                        </w:rPr>
                      </w:pPr>
                      <w:r w:rsidRPr="00CC1762">
                        <w:rPr>
                          <w:rFonts w:ascii="Arial" w:hAnsi="Arial" w:cs="Arial"/>
                          <w:sz w:val="16"/>
                          <w:szCs w:val="16"/>
                        </w:rPr>
                        <w:t xml:space="preserve">Eje magnético </w:t>
                      </w:r>
                    </w:p>
                    <w:p w:rsidR="00042C34" w:rsidRPr="00CC1762" w:rsidRDefault="00042C34" w:rsidP="00AC4B39">
                      <w:pPr>
                        <w:jc w:val="center"/>
                        <w:rPr>
                          <w:rFonts w:ascii="Arial" w:hAnsi="Arial" w:cs="Arial"/>
                          <w:sz w:val="16"/>
                          <w:szCs w:val="16"/>
                        </w:rPr>
                      </w:pPr>
                      <w:r w:rsidRPr="00CC1762">
                        <w:rPr>
                          <w:rFonts w:ascii="Arial" w:hAnsi="Arial" w:cs="Arial"/>
                          <w:sz w:val="16"/>
                          <w:szCs w:val="16"/>
                        </w:rPr>
                        <w:t>de la bobina u-x</w:t>
                      </w:r>
                    </w:p>
                  </w:txbxContent>
                </v:textbox>
              </v:shape>
              <v:shape id="Text Box 785" o:spid="_x0000_s1183" type="#_x0000_t202" style="position:absolute;left:8643;top:6647;width:1728;height:99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unmcUA&#10;AADdAAAADwAAAGRycy9kb3ducmV2LnhtbESPQWvCQBCF74X+h2UK3upuRYumrlIqBU9Koy30NmTH&#10;JDQ7G7JbE/+9cxC8zfDevPfNcj34Rp2pi3VgCy9jA4q4CK7m0sLx8Pk8BxUTssMmMFm4UIT16vFh&#10;iZkLPX/ROU+lkhCOGVqoUmozrWNRkcc4Di2xaKfQeUyydqV2HfYS7hs9MeZVe6xZGips6aOi4i//&#10;9xa+d6ffn6nZlxs/a/swGM1+oa0dPQ3vb6ASDeluvl1vneDPF4Ir38gIen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S6eZxQAAAN0AAAAPAAAAAAAAAAAAAAAAAJgCAABkcnMv&#10;ZG93bnJldi54bWxQSwUGAAAAAAQABAD1AAAAigMAAAAA&#10;" filled="f" stroked="f">
                <v:textbox>
                  <w:txbxContent>
                    <w:p w:rsidR="00042C34" w:rsidRPr="00CC1762" w:rsidRDefault="00042C34" w:rsidP="00AC4B39">
                      <w:pPr>
                        <w:rPr>
                          <w:rFonts w:ascii="Arial" w:hAnsi="Arial" w:cs="Arial"/>
                          <w:sz w:val="16"/>
                          <w:szCs w:val="16"/>
                        </w:rPr>
                      </w:pPr>
                      <w:r w:rsidRPr="00CC1762">
                        <w:rPr>
                          <w:rFonts w:ascii="Arial" w:hAnsi="Arial" w:cs="Arial"/>
                          <w:sz w:val="16"/>
                          <w:szCs w:val="16"/>
                        </w:rPr>
                        <w:t>Eje magnético del electroim</w:t>
                      </w:r>
                      <w:r>
                        <w:rPr>
                          <w:rFonts w:ascii="Arial" w:hAnsi="Arial" w:cs="Arial"/>
                          <w:sz w:val="16"/>
                          <w:szCs w:val="16"/>
                        </w:rPr>
                        <w:t>án para un giro del rotor en un ángulo α</w:t>
                      </w:r>
                    </w:p>
                  </w:txbxContent>
                </v:textbox>
              </v:shape>
              <v:shape id="Text Box 786" o:spid="_x0000_s1184" type="#_x0000_t202" style="position:absolute;left:9567;top:6203;width:570;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CAsIA&#10;AADdAAAADwAAAGRycy9kb3ducmV2LnhtbERPS2vCQBC+F/oflil4q7sVLUl0FVEKPSn1Bd6G7JiE&#10;ZmdDdmvSf+8Kgrf5+J4zW/S2FldqfeVYw8dQgSDOnam40HDYf70nIHxANlg7Jg3/5GExf32ZYWZc&#10;xz903YVCxBD2GWooQ2gyKX1ekkU/dA1x5C6utRgibAtpWuxiuK3lSKlPabHi2FBiQ6uS8t/dn9Vw&#10;3FzOp7HaFms7aTrXK8k2lVoP3vrlFESgPjzFD/e3ifOTNIX7N/EEOb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wICwgAAAN0AAAAPAAAAAAAAAAAAAAAAAJgCAABkcnMvZG93&#10;bnJldi54bWxQSwUGAAAAAAQABAD1AAAAhwMAAAAA&#10;" filled="f" stroked="f">
                <v:textbox>
                  <w:txbxContent>
                    <w:p w:rsidR="00042C34" w:rsidRPr="00F62648" w:rsidRDefault="00042C34" w:rsidP="00AC4B39">
                      <w:pPr>
                        <w:jc w:val="center"/>
                        <w:rPr>
                          <w:rFonts w:ascii="Arial" w:hAnsi="Arial" w:cs="Arial"/>
                        </w:rPr>
                      </w:pPr>
                      <w:r w:rsidRPr="00F62648">
                        <w:rPr>
                          <w:rFonts w:ascii="Arial" w:hAnsi="Arial" w:cs="Arial"/>
                        </w:rPr>
                        <w:t>α</w:t>
                      </w:r>
                    </w:p>
                  </w:txbxContent>
                </v:textbox>
              </v:shape>
              <v:shape id="Text Box 787" o:spid="_x0000_s1185" type="#_x0000_t202" style="position:absolute;left:10497;top:6683;width:570;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YxhcUA&#10;AADdAAAADwAAAGRycy9kb3ducmV2LnhtbESPQWvCQBCF74L/YRmhN921VNHUVcRS6MlitIXehuyY&#10;BLOzIbs16b/vHAq9zfDevPfNZjf4Rt2pi3VgC/OZAUVcBFdzaeFyfp2uQMWE7LAJTBZ+KMJuOx5t&#10;MHOh5xPd81QqCeGYoYUqpTbTOhYVeYyz0BKLdg2dxyRrV2rXYS/hvtGPxiy1x5qlocKWDhUVt/zb&#10;W/g4Xr8+n8x7+eIXbR8Go9mvtbUPk2H/DCrRkP7Nf9dvTvDXRvjlGxlBb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1jGFxQAAAN0AAAAPAAAAAAAAAAAAAAAAAJgCAABkcnMv&#10;ZG93bnJldi54bWxQSwUGAAAAAAQABAD1AAAAigMAAAAA&#10;" filled="f" stroked="f">
                <v:textbox>
                  <w:txbxContent>
                    <w:p w:rsidR="00042C34" w:rsidRPr="0067038C" w:rsidRDefault="00042C34" w:rsidP="00AC4B39">
                      <w:r>
                        <w:rPr>
                          <w:rFonts w:ascii="Arial" w:hAnsi="Arial" w:cs="Arial"/>
                        </w:rPr>
                        <w:sym w:font="Symbol" w:char="F046"/>
                      </w:r>
                    </w:p>
                  </w:txbxContent>
                </v:textbox>
              </v:shape>
              <v:line id="Line 788" o:spid="_x0000_s1186" style="position:absolute;rotation:19;visibility:visible" from="8997,6569" to="10593,65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1vVsIAAADdAAAADwAAAGRycy9kb3ducmV2LnhtbERPS2rDMBDdF3IHMYHuGjldlNqJEkoh&#10;pLTE4LQHGKyJ7cQaGUn+3T4qFLqbx/vOdj+ZVgzkfGNZwXqVgCAurW64UvDzfXh6BeEDssbWMimY&#10;ycN+t3jYYqbtyAUN51CJGMI+QwV1CF0mpS9rMuhXtiOO3MU6gyFCV0ntcIzhppXPSfIiDTYcG2rs&#10;6L2m8nbujQJ/LWfnv3SR9sfPasxnnZ/SoNTjcnrbgAg0hX/xn/tDx/lpsobfb+IJcnc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1vVsIAAADdAAAADwAAAAAAAAAAAAAA&#10;AAChAgAAZHJzL2Rvd25yZXYueG1sUEsFBgAAAAAEAAQA+QAAAJADAAAAAA==&#10;">
                <v:stroke endarrow="block"/>
              </v:line>
            </v:group>
            <v:line id="Line 751" o:spid="_x0000_s1187" style="position:absolute;visibility:visible" from="6604,4262" to="6604,59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L07YMMAAADdAAAADwAAAGRycy9kb3ducmV2LnhtbERPS27CMBDdI/UO1lTqjjiwqCDFiap+&#10;pKIuENADDPEQB+JxZLuQ9vQYCYndPL3vLKrBduJEPrSOFUyyHARx7XTLjYKf7ed4BiJEZI2dY1Lw&#10;RwGq8mG0wEK7M6/ptImNSCEcClRgYuwLKUNtyGLIXE+cuL3zFmOCvpHa4zmF205O8/xZWmw5NRjs&#10;6c1Qfdz8WgVLv/s+Tv4bI3e89B/d6n0e7EGpp8fh9QVEpCHexTf3l07z5/kUrt+kE2R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S9O2DDAAAA3QAAAA8AAAAAAAAAAAAA&#10;AAAAoQIAAGRycy9kb3ducmV2LnhtbFBLBQYAAAAABAAEAPkAAACRAwAAAAA=&#10;" strokeweight="1pt"/>
            <v:line id="Line 752" o:spid="_x0000_s1188" style="position:absolute;flip:y;visibility:visible" from="4096,5968" to="6604,74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rmLscAAADdAAAADwAAAGRycy9kb3ducmV2LnhtbESPT2vCQBDF7wW/wzJCL6IbWwgaXUUE&#10;oRQ8NC2otyE7JtHsbMhu/vjtuwWhtxnem/d7s94OphIdNa60rGA+i0AQZ1aXnCv4+T5MFyCcR9ZY&#10;WSYFD3Kw3Yxe1pho2/MXdanPRQhhl6CCwvs6kdJlBRl0M1sTB+1qG4M+rE0udYN9CDeVfIuiWBos&#10;ORAKrGlfUHZPWxMgt31+Od4oOy1P9Wcfzyf9+dwq9ToedisQngb/b35ef+hQfxm9w983YQS5+Q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2uYuxwAAAN0AAAAPAAAAAAAA&#10;AAAAAAAAAKECAABkcnMvZG93bnJldi54bWxQSwUGAAAAAAQABAD5AAAAlQMAAAAA&#10;" strokeweight="1pt"/>
            <v:line id="Line 753" o:spid="_x0000_s1189" style="position:absolute;flip:y;visibility:visible" from="4096,5877" to="4096,74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N+WscAAADdAAAADwAAAGRycy9kb3ducmV2LnhtbESPT2vCQBDF7wW/wzJCL6IbSwkaXUUE&#10;oRQ8NC2otyE7JtHsbMhu/vjtuwWhtxnem/d7s94OphIdNa60rGA+i0AQZ1aXnCv4+T5MFyCcR9ZY&#10;WSYFD3Kw3Yxe1pho2/MXdanPRQhhl6CCwvs6kdJlBRl0M1sTB+1qG4M+rE0udYN9CDeVfIuiWBos&#10;ORAKrGlfUHZPWxMgt31+Od4oOy1P9Wcfzyf9+dwq9ToedisQngb/b35ef+hQfxm9w983YQS5+Q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KM35axwAAAN0AAAAPAAAAAAAA&#10;AAAAAAAAAKECAABkcnMvZG93bnJldi54bWxQSwUGAAAAAAQABAD5AAAAlQMAAAAA&#10;" strokeweight="1pt"/>
            <v:line id="Line 754" o:spid="_x0000_s1190" style="position:absolute;flip:y;visibility:visible" from="4096,4287" to="6889,58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X/bwccAAADdAAAADwAAAGRycy9kb3ducmV2LnhtbESPT2vCQBDF7wW/wzJCL6IbCw0aXUUE&#10;oRQ8NC2otyE7JtHsbMhu/vjtuwWhtxnem/d7s94OphIdNa60rGA+i0AQZ1aXnCv4+T5MFyCcR9ZY&#10;WSYFD3Kw3Yxe1pho2/MXdanPRQhhl6CCwvs6kdJlBRl0M1sTB+1qG4M+rE0udYN9CDeVfIuiWBos&#10;ORAKrGlfUHZPWxMgt31+Od4oOy1P9Wcfzyf9+dwq9ToedisQngb/b35ef+hQfxm9w983YQS5+Q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lf9vBxwAAAN0AAAAPAAAAAAAA&#10;AAAAAAAAAKECAABkcnMvZG93bnJldi54bWxQSwUGAAAAAAQABAD5AAAAlQMAAAAA&#10;" strokeweight="1pt"/>
            <v:line id="Line 755" o:spid="_x0000_s1191" style="position:absolute;visibility:visible" from="6889,4301" to="6889,60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4Y9Y8IAAADdAAAADwAAAGRycy9kb3ducmV2LnhtbERPzWoCMRC+F/oOYQreulk9iK5GKW0F&#10;pQep+gDjZtysbiZLEnXt0xuh4G0+vt+ZzjvbiAv5UDtW0M9yEMSl0zVXCnbbxfsIRIjIGhvHpOBG&#10;Aeaz15cpFtpd+Zcum1iJFMKhQAUmxraQMpSGLIbMtcSJOzhvMSboK6k9XlO4beQgz4fSYs2pwWBL&#10;n4bK0+ZsFaz8/ufU/6uM3PPKfzfrr3GwR6V6b93HBESkLj7F/+6lTvPH+RAe36QT5Ow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4Y9Y8IAAADdAAAADwAAAAAAAAAAAAAA&#10;AAChAgAAZHJzL2Rvd25yZXYueG1sUEsFBgAAAAAEAAQA+QAAAJADAAAAAA==&#10;" strokeweight="1pt"/>
            <v:line id="Line 756" o:spid="_x0000_s1192" style="position:absolute;flip:y;visibility:visible" from="4381,6081" to="6889,7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HgLcYAAADdAAAADwAAAGRycy9kb3ducmV2LnhtbESPzarCMBCF9xd8hzCCm4umuvBqNYoI&#10;gggu/AF1NzRjW20mpYm2vr0RhLub4Zw535npvDGFeFLlcssK+r0IBHFidc6pguNh1R2BcB5ZY2GZ&#10;FLzIwXzW+plirG3NO3rufSpCCLsYFWTel7GULsnIoOvZkjhoV1sZ9GGtUqkrrEO4KeQgiobSYM6B&#10;kGFJy4yS+/5hAuS2TC/bGyWn8anc1MP+b30+P5TqtJvFBISnxv+bv9drHeqPoz/4fBNGkLM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rh4C3GAAAA3QAAAA8AAAAAAAAA&#10;AAAAAAAAoQIAAGRycy9kb3ducmV2LnhtbFBLBQYAAAAABAAEAPkAAACUAwAAAAA=&#10;" strokeweight="1pt"/>
            <v:line id="Line 757" o:spid="_x0000_s1193" style="position:absolute;flip:y;visibility:visible" from="4381,5991" to="4381,7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50X8UAAADdAAAADwAAAGRycy9kb3ducmV2LnhtbESPTYvCQAyG78L+hyELexGdugfR6iiL&#10;sCDCHvwA9RY6sa12MqUz2u6/NwfBW0LejyfzZecq9aAmlJ4NjIYJKOLM25JzA4f972ACKkRki5Vn&#10;MvBPAZaLj94cU+tb3tJjF3MlIRxSNFDEWKdah6wgh2Hoa2K5XXzjMMra5No22Eq4q/R3koy1w5Kl&#10;ocCaVgVlt93dScl1lZ//rpQdp8d6045H/fZ0uhvz9dn9zEBF6uJb/HKvreBPE8GVb2QEvXg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350X8UAAADdAAAADwAAAAAAAAAA&#10;AAAAAAChAgAAZHJzL2Rvd25yZXYueG1sUEsFBgAAAAAEAAQA+QAAAJMDAAAAAA==&#10;" strokeweight="1pt"/>
            <v:line id="Line 758" o:spid="_x0000_s1194" style="position:absolute;flip:y;visibility:visible" from="4381,4389" to="7174,6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LRxMYAAADdAAAADwAAAGRycy9kb3ducmV2LnhtbESPT4vCMBDF74LfIYzgRTTVg2y7prII&#10;ggge1hXU29DM9s82k9JEW7+9WRC8zfDevN+b1bo3tbhT60rLCuazCARxZnXJuYLTz3b6AcJ5ZI21&#10;ZVLwIAfrdDhYYaJtx990P/pchBB2CSoovG8SKV1WkEE3sw1x0H5ta9CHtc2lbrEL4aaWiyhaSoMl&#10;B0KBDW0Kyv6ONxMg1Sa/HirKzvG52XfL+aS7XG5KjUf91ycIT71/m1/XOx3qx1EM/9+EEWT6B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Qy0cTGAAAA3QAAAA8AAAAAAAAA&#10;AAAAAAAAoQIAAGRycy9kb3ducmV2LnhtbFBLBQYAAAAABAAEAPkAAACUAwAAAAA=&#10;" strokeweight="1pt"/>
            <v:line id="Line 759" o:spid="_x0000_s1195" style="position:absolute;visibility:visible" from="7174,4419" to="7174,6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qWUcYAAADdAAAADwAAAGRycy9kb3ducmV2LnhtbESPQU/DMAyF70j8h8hI3FhaDhMry6YJ&#10;mLSJA1rhB3iNabo1TpVkW+HX4wPSbrbe83uf58vR9+pMMXWBDZSTAhRxE2zHrYGvz/XDE6iUkS32&#10;gcnADyVYLm5v5ljZcOEdnevcKgnhVKEBl/NQaZ0aRx7TJAzEon2H6DHLGlttI14k3Pf6sSim2mPH&#10;0uBwoBdHzbE+eQPbuH8/lr+t03vexrf+43WW/MGY+7tx9Qwq05iv5v/rjRX8WSn88o2MoB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76llHGAAAA3QAAAA8AAAAAAAAA&#10;AAAAAAAAoQIAAGRycy9kb3ducmV2LnhtbFBLBQYAAAAABAAEAPkAAACUAwAAAAA=&#10;" strokeweight="1pt"/>
            <v:line id="Line 760" o:spid="_x0000_s1196" style="position:absolute;visibility:visible" from="3865,5820" to="3865,6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YzysIAAADdAAAADwAAAGRycy9kb3ducmV2LnhtbERPzWoCMRC+C32HMIXeNLseiq5GkdZC&#10;xYNo+wDjZtysbiZLkurWpzeC4G0+vt+ZzjvbiDP5UDtWkA8yEMSl0zVXCn5/vvojECEia2wck4J/&#10;CjCfvfSmWGh34S2dd7ESKYRDgQpMjG0hZSgNWQwD1xIn7uC8xZigr6T2eEnhtpHDLHuXFmtODQZb&#10;+jBUnnZ/VsHK79en/FoZueeVXzabz3GwR6XeXrvFBESkLj7FD/e3TvPHeQ73b9IJcnY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bYzysIAAADdAAAADwAAAAAAAAAAAAAA&#10;AAChAgAAZHJzL2Rvd25yZXYueG1sUEsFBgAAAAAEAAQA+QAAAJADAAAAAA==&#10;" strokeweight="1pt"/>
            <v:line id="Line 761" o:spid="_x0000_s1197" style="position:absolute;flip:x;visibility:visible" from="3868,4250" to="6604,58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0/VaMYAAADdAAAADwAAAGRycy9kb3ducmV2LnhtbESPQYvCMBCF74L/IYzgRda0HkS7TUUE&#10;QQQP6oLubWhm27rNpDTR1n9vhIW9zfDevO9NuupNLR7UusqygngagSDOra64UPB13n4sQDiPrLG2&#10;TAqe5GCVDQcpJtp2fKTHyRcihLBLUEHpfZNI6fKSDLqpbYiD9mNbgz6sbSF1i10IN7WcRdFcGqw4&#10;EEpsaFNS/nu6mwC5bYrvw43yy/LS7Lt5POmu17tS41G//gThqff/5r/rnQ71l/EM3t+EEWT2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9P1WjGAAAA3QAAAA8AAAAAAAAA&#10;AAAAAAAAoQIAAGRycy9kb3ducmV2LnhtbFBLBQYAAAAABAAEAPkAAACUAwAAAAA=&#10;" strokeweight="1pt"/>
            <v:line id="Line 762" o:spid="_x0000_s1198" style="position:absolute;flip:y;visibility:visible" from="4666,6195" to="7174,7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Nw88YAAADdAAAADwAAAGRycy9kb3ducmV2LnhtbESPQYvCMBCF7wv+hzCCF9G0CqLVKCII&#10;InhYd0G9Dc3YVptJaaKt/94sCHub4b1535vFqjWleFLtCssK4mEEgji1uuBMwe/PdjAF4TyyxtIy&#10;KXiRg9Wy87XARNuGv+l59JkIIewSVJB7XyVSujQng25oK+KgXW1t0Ie1zqSusQnhppSjKJpIgwUH&#10;Qo4VbXJK78eHCZDbJrscbpSeZqdq30zifnM+P5Tqddv1HISn1v+bP9c7HerP4jH8fRNGkMs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ADcPPGAAAA3QAAAA8AAAAAAAAA&#10;AAAAAAAAoQIAAGRycy9kb3ducmV2LnhtbFBLBQYAAAAABAAEAPkAAACUAwAAAAA=&#10;" strokeweight="1pt"/>
            <v:line id="Line 763" o:spid="_x0000_s1199" style="position:absolute;flip:x;visibility:visible" from="3355,6773" to="4666,7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oh8YAAADdAAAADwAAAGRycy9kb3ducmV2LnhtbESPQYvCMBCF7wv+hzCCF9G0IqLVKCII&#10;InhYd0G9Dc3YVptJaaKt/94sCHub4b1535vFqjWleFLtCssK4mEEgji1uuBMwe/PdjAF4TyyxtIy&#10;KXiRg9Wy87XARNuGv+l59JkIIewSVJB7XyVSujQng25oK+KgXW1t0Ie1zqSusQnhppSjKJpIgwUH&#10;Qo4VbXJK78eHCZDbJrscbpSeZqdq30zifnM+P5Tqddv1HISn1v+bP9c7HerP4jH8fRNGkMs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q6IfGAAAA3QAAAA8AAAAAAAAA&#10;AAAAAAAAoQIAAGRycy9kb3ducmV2LnhtbFBLBQYAAAAABAAEAPkAAACUAwAAAAA=&#10;" strokeweight="1pt"/>
            <v:line id="Line 764" o:spid="_x0000_s1200" style="position:absolute;visibility:visible" from="4666,6789" to="4666,7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o01ycMAAADdAAAADwAAAGRycy9kb3ducmV2LnhtbERPzWoCMRC+F/oOYQreanYFS12NIq2C&#10;4qFo+wDjZtysbiZLEnXt05tCwdt8fL8zmXW2ERfyoXasIO9nIIhLp2uuFPx8L1/fQYSIrLFxTApu&#10;FGA2fX6aYKHdlbd02cVKpBAOBSowMbaFlKE0ZDH0XUucuIPzFmOCvpLa4zWF20YOsuxNWqw5NRhs&#10;6cNQedqdrYK1329O+W9l5J7XftF8fY6CPSrVe+nmYxCRuvgQ/7tXOs0f5UP4+yadIK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6NNcnDAAAA3QAAAA8AAAAAAAAAAAAA&#10;AAAAoQIAAGRycy9kb3ducmV2LnhtbFBLBQYAAAAABAAEAPkAAACRAwAAAAA=&#10;" strokeweight="1pt"/>
            <v:line id="Line 765" o:spid="_x0000_s1201" style="position:absolute;flip:x;visibility:visible" from="2557,6675" to="3868,7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TTa8gAAADdAAAADwAAAGRycy9kb3ducmV2LnhtbESPT2uDQBDF74F+h2UKvYRmtQeJNhsJ&#10;QqEUesgf0N4Gd6om7qy4m2i/fTdQ6G2G9+b93mzy2fTiRqPrLCuIVxEI4trqjhsFp+Pb8xqE88ga&#10;e8uk4Icc5NuHxQYzbSfe0+3gGxFC2GWooPV+yKR0dUsG3coOxEH7tqNBH9axkXrEKYSbXr5EUSIN&#10;dhwILQ5UtFRfDlcTIOei+fo8U12m5fAxJfFyqqqrUk+P8+4VhKfZ/5v/rt91qJ/GCdy/CSPI7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HTTa8gAAADdAAAADwAAAAAA&#10;AAAAAAAAAAChAgAAZHJzL2Rvd25yZXYueG1sUEsFBgAAAAAEAAQA+QAAAJYDAAAAAA==&#10;" strokeweight="1pt"/>
            <v:shape id="Text Box 766" o:spid="_x0000_s1202" type="#_x0000_t202" style="position:absolute;left:2395;top:7329;width:492;height:39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QRY8EA&#10;AADdAAAADwAAAGRycy9kb3ducmV2LnhtbERPy6rCMBDdX/AfwghuLpoqXqvVKCoobn18wNiMbbGZ&#10;lCba+vdGEO5uDuc5i1VrSvGk2hWWFQwHEQji1OqCMwWX864/BeE8ssbSMil4kYPVsvOzwETbho/0&#10;PPlMhBB2CSrIva8SKV2ak0E3sBVx4G62NugDrDOpa2xCuCnlKIom0mDBoSHHirY5pffTwyi4HZrf&#10;v1lz3ftLfBxPNljEV/tSqtdt13MQnlr/L/66DzrMnw1j+HwTTpDL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REEWPBAAAA3QAAAA8AAAAAAAAAAAAAAAAAmAIAAGRycy9kb3du&#10;cmV2LnhtbFBLBQYAAAAABAAEAPUAAACGAwAAAAA=&#10;" stroked="f">
              <v:textbox>
                <w:txbxContent>
                  <w:p w:rsidR="00042C34" w:rsidRDefault="00042C34" w:rsidP="00AC4B39">
                    <w:pPr>
                      <w:pStyle w:val="Footer"/>
                      <w:tabs>
                        <w:tab w:val="clear" w:pos="4419"/>
                        <w:tab w:val="clear" w:pos="8838"/>
                      </w:tabs>
                      <w:rPr>
                        <w:rFonts w:ascii="Arial" w:hAnsi="Arial"/>
                        <w:bCs/>
                        <w:vertAlign w:val="subscript"/>
                        <w:lang w:val="es-AR"/>
                      </w:rPr>
                    </w:pPr>
                    <w:r>
                      <w:rPr>
                        <w:rFonts w:ascii="Arial" w:hAnsi="Arial"/>
                        <w:bCs/>
                        <w:lang w:val="es-AR"/>
                      </w:rPr>
                      <w:t>u</w:t>
                    </w:r>
                    <w:r>
                      <w:rPr>
                        <w:rFonts w:ascii="Arial" w:hAnsi="Arial"/>
                        <w:bCs/>
                        <w:vertAlign w:val="subscript"/>
                        <w:lang w:val="es-AR"/>
                      </w:rPr>
                      <w:t>1</w:t>
                    </w:r>
                  </w:p>
                </w:txbxContent>
              </v:textbox>
            </v:shape>
            <v:shape id="Text Box 767" o:spid="_x0000_s1203" type="#_x0000_t202" style="position:absolute;left:3151;top:7568;width:513;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mrXsUA&#10;AADdAAAADwAAAGRycy9kb3ducmV2LnhtbESPQWvCQBCF70L/wzIFb7qrWNHUVUql4KlibAu9Ddkx&#10;Cc3OhuzWxH/vHAq9zfDevPfNZjf4Rl2pi3VgC7OpAUVcBFdzaeHj/DZZgYoJ2WETmCzcKMJu+zDa&#10;YOZCzye65qlUEsIxQwtVSm2mdSwq8hinoSUW7RI6j0nWrtSuw17CfaPnxiy1x5qlocKWXisqfvJf&#10;b+Hz/fL9tTDHcu+f2j4MRrNfa2vHj8PLM6hEQ/o3/10fnOCvZ4Ir38gIen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eatexQAAAN0AAAAPAAAAAAAAAAAAAAAAAJgCAABkcnMv&#10;ZG93bnJldi54bWxQSwUGAAAAAAQABAD1AAAAigMAAAAA&#10;" filled="f" stroked="f">
              <v:textbox>
                <w:txbxContent>
                  <w:p w:rsidR="00042C34" w:rsidRDefault="00042C34" w:rsidP="00AC4B39">
                    <w:pPr>
                      <w:pStyle w:val="Footer"/>
                      <w:tabs>
                        <w:tab w:val="clear" w:pos="4419"/>
                        <w:tab w:val="clear" w:pos="8838"/>
                      </w:tabs>
                      <w:rPr>
                        <w:rFonts w:ascii="Arial" w:hAnsi="Arial"/>
                        <w:bCs/>
                        <w:vertAlign w:val="subscript"/>
                        <w:lang w:val="es-AR"/>
                      </w:rPr>
                    </w:pPr>
                    <w:r>
                      <w:rPr>
                        <w:rFonts w:ascii="Arial" w:hAnsi="Arial"/>
                        <w:bCs/>
                        <w:lang w:val="es-AR"/>
                      </w:rPr>
                      <w:t>u</w:t>
                    </w:r>
                    <w:r>
                      <w:rPr>
                        <w:rFonts w:ascii="Arial" w:hAnsi="Arial"/>
                        <w:bCs/>
                        <w:vertAlign w:val="subscript"/>
                        <w:lang w:val="es-AR"/>
                      </w:rPr>
                      <w:t>2</w:t>
                    </w:r>
                  </w:p>
                </w:txbxContent>
              </v:textbox>
            </v:shape>
            <v:shape id="Text Box 768" o:spid="_x0000_s1204" type="#_x0000_t202" style="position:absolute;left:2326;top:4178;width:1770;height:85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N+w8QA&#10;AADdAAAADwAAAGRycy9kb3ducmV2LnhtbERPTWvCQBC9C/6HZQq9SN1YxZrUVURQ7K3G0l6H7JiE&#10;Zmfj7hrTf98tCL3N433Oct2bRnTkfG1ZwWScgCAurK65VPBx2j0tQPiArLGxTAp+yMN6NRwsMdP2&#10;xkfq8lCKGMI+QwVVCG0mpS8qMujHtiWO3Nk6gyFCV0rt8BbDTSOfk2QuDdYcGypsaVtR8Z1fjYLF&#10;7NB9+bfp+2cxPzdpGL10+4tT6vGh37yCCNSHf/HdfdBxfjpJ4e+beIJ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jfsPEAAAA3QAAAA8AAAAAAAAAAAAAAAAAmAIAAGRycy9k&#10;b3ducmV2LnhtbFBLBQYAAAAABAAEAPUAAACJAwAAAAA=&#10;">
              <v:textbox>
                <w:txbxContent>
                  <w:p w:rsidR="00042C34" w:rsidRDefault="00042C34" w:rsidP="00AC4B39">
                    <w:pPr>
                      <w:pStyle w:val="BodyText2"/>
                      <w:jc w:val="center"/>
                      <w:rPr>
                        <w:rFonts w:ascii="Arial" w:hAnsi="Arial"/>
                        <w:b w:val="0"/>
                        <w:i w:val="0"/>
                        <w:sz w:val="20"/>
                      </w:rPr>
                    </w:pPr>
                    <w:r>
                      <w:rPr>
                        <w:rFonts w:ascii="Arial" w:hAnsi="Arial"/>
                        <w:b w:val="0"/>
                        <w:i w:val="0"/>
                        <w:sz w:val="20"/>
                      </w:rPr>
                      <w:t>Conductores</w:t>
                    </w:r>
                  </w:p>
                  <w:p w:rsidR="00042C34" w:rsidRDefault="00042C34" w:rsidP="00AC4B39">
                    <w:pPr>
                      <w:pStyle w:val="BodyText2"/>
                      <w:jc w:val="center"/>
                      <w:rPr>
                        <w:rFonts w:ascii="Arial" w:hAnsi="Arial"/>
                        <w:b w:val="0"/>
                        <w:i w:val="0"/>
                        <w:sz w:val="20"/>
                      </w:rPr>
                    </w:pPr>
                    <w:r>
                      <w:rPr>
                        <w:rFonts w:ascii="Arial" w:hAnsi="Arial"/>
                        <w:b w:val="0"/>
                        <w:i w:val="0"/>
                        <w:sz w:val="20"/>
                      </w:rPr>
                      <w:t>ubicados en la ranura</w:t>
                    </w:r>
                    <w:r>
                      <w:rPr>
                        <w:rFonts w:ascii="Arial" w:hAnsi="Arial"/>
                        <w:sz w:val="20"/>
                      </w:rPr>
                      <w:t xml:space="preserve"> </w:t>
                    </w:r>
                    <w:r>
                      <w:rPr>
                        <w:rFonts w:ascii="Arial" w:hAnsi="Arial"/>
                        <w:b w:val="0"/>
                        <w:i w:val="0"/>
                        <w:sz w:val="20"/>
                      </w:rPr>
                      <w:t>superior</w:t>
                    </w:r>
                  </w:p>
                </w:txbxContent>
              </v:textbox>
            </v:shape>
            <v:oval id="Oval 769" o:spid="_x0000_s1205" style="position:absolute;left:4837;top:4917;width:1140;height:51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9GNsUA&#10;AADdAAAADwAAAGRycy9kb3ducmV2LnhtbESPT4vCQAzF78J+hyELexE71YNodRRXWPAk+Af0GDrZ&#10;trSTKZ3Rdr/95iB4S3gv7/2y3g6uUU/qQuXZwDRJQRHn3lZcGLhefiYLUCEiW2w8k4E/CrDdfIzW&#10;mFnf84me51goCeGQoYEyxjbTOuQlOQyJb4lF+/WdwyhrV2jbYS/hrtGzNJ1rhxVLQ4kt7UvK6/PD&#10;GRjrIb0/xtfvfnlbHOY1k93lR2O+PofdClSkIb7Nr+uDFfzlTPjlGxlBb/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T0Y2xQAAAN0AAAAPAAAAAAAAAAAAAAAAAJgCAABkcnMv&#10;ZG93bnJldi54bWxQSwUGAAAAAAQABAD1AAAAigMAAAAA&#10;" filled="f">
              <v:stroke dashstyle="1 1"/>
            </v:oval>
            <v:line id="Line 770" o:spid="_x0000_s1206" style="position:absolute;flip:x y;visibility:visible" from="4096,4679" to="4894,50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ng6MMAAADdAAAADwAAAGRycy9kb3ducmV2LnhtbERPS2vCQBC+F/wPywheim4UWjW6iigp&#10;ngo+0duQHZNgdjZktyb9926h4G0+vufMl60pxYNqV1hWMBxEIIhTqwvOFBwPSX8CwnlkjaVlUvBL&#10;DpaLztscY20b3tFj7zMRQtjFqCD3voqldGlOBt3AVsSBu9naoA+wzqSusQnhppSjKPqUBgsODTlW&#10;tM4pve9/jILkq32fZsfx5Tuy1OirPJ03H4lSvW67moHw1PqX+N+91WH+dDSEv2/CCXLx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mJ4OjDAAAA3QAAAA8AAAAAAAAAAAAA&#10;AAAAoQIAAGRycy9kb3ducmV2LnhtbFBLBQYAAAAABAAEAPkAAACRAwAAAAA=&#10;" strokeweight=".25pt"/>
            <v:oval id="Oval 771" o:spid="_x0000_s1207" style="position:absolute;left:5350;top:6390;width:1140;height:51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F92r8A&#10;AADdAAAADwAAAGRycy9kb3ducmV2LnhtbERPSwrCMBDdC94hjOBGNLUL0WoUFQRXgh/Q5dCMbbGZ&#10;lCbaensjCO7m8b6zWLWmFC+qXWFZwXgUgSBOrS44U3A574ZTEM4jaywtk4I3OVgtu50FJto2fKTX&#10;yWcihLBLUEHufZVI6dKcDLqRrYgDd7e1QR9gnUldYxPCTSnjKJpIgwWHhhwr2uaUPk5Po2Ag2+j2&#10;HFw2zew63U8eTHqdHpTq99r1HISn1v/FP/deh/mzOIbvN+EEufw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e0X3avwAAAN0AAAAPAAAAAAAAAAAAAAAAAJgCAABkcnMvZG93bnJl&#10;di54bWxQSwUGAAAAAAQABAD1AAAAhAMAAAAA&#10;" filled="f">
              <v:stroke dashstyle="1 1"/>
            </v:oval>
            <v:line id="Line 772" o:spid="_x0000_s1208" style="position:absolute;visibility:visible" from="6490,6675" to="6634,73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aWTsMAAADdAAAADwAAAGRycy9kb3ducmV2LnhtbERPTWsCMRC9F/wPYYTealYtRVejSGmh&#10;eCisetDbsBk3i5vJmqTr+u+bQsHbPN7nLNe9bURHPtSOFYxHGQji0umaKwWH/efLDESIyBobx6Tg&#10;TgHWq8HTEnPtblxQt4uVSCEcclRgYmxzKUNpyGIYuZY4cWfnLcYEfSW1x1sKt42cZNmbtFhzajDY&#10;0ruh8rL7sQr8KYZjcZ1uu9fq4/p98WZP50Kp52G/WYCI1MeH+N/9pdP8+WQKf9+kE+Tq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Dmlk7DAAAA3QAAAA8AAAAAAAAAAAAA&#10;AAAAoQIAAGRycy9kb3ducmV2LnhtbFBLBQYAAAAABAAEAPkAAACRAwAAAAA=&#10;" strokeweight=".25pt"/>
            <v:line id="Line 773" o:spid="_x0000_s1209" style="position:absolute;visibility:visible" from="4378,5991" to="4378,61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61a78QAAADdAAAADwAAAGRycy9kb3ducmV2LnhtbERP22oCMRB9L/gPYYS+1axSiq5mF7Et&#10;VPpQvHzAuBk3q5vJkqS67dc3BcG3OZzrLMretuJCPjSOFYxHGQjiyumGawX73fvTFESIyBpbx6Tg&#10;hwKUxeBhgbl2V97QZRtrkUI45KjAxNjlUobKkMUwch1x4o7OW4wJ+lpqj9cUbls5ybIXabHh1GCw&#10;o5Wh6rz9tgrW/vB5Hv/WRh547d/ar9dZsCelHof9cg4iUh/v4pv7Q6f5s8kz/H+TTpD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VrvxAAAAN0AAAAPAAAAAAAAAAAA&#10;AAAAAKECAABkcnMvZG93bnJldi54bWxQSwUGAAAAAAQABAD5AAAAkgMAAAAA&#10;" strokeweight="1pt"/>
            <v:oval id="Oval 774" o:spid="_x0000_s1210" style="position:absolute;left:2689;top:7287;width:78;height: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z5XMMA&#10;AADdAAAADwAAAGRycy9kb3ducmV2LnhtbERPTWvCQBC9C/0PyxS86UahaY2uUkQhF5FqL71Ns2MS&#10;mp0Nu9sY/fWuIHibx/ucxao3jejI+dqygsk4AUFcWF1zqeD7uB19gPABWWNjmRRcyMNq+TJYYKbt&#10;mb+oO4RSxBD2GSqoQmgzKX1RkUE/ti1x5E7WGQwRulJqh+cYbho5TZJUGqw5NlTY0rqi4u/wbxTQ&#10;+y7fpGY7S/f9Rk9+cre+dr9KDV/7zzmIQH14ih/uXMf5s+kb3L+JJ8j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az5XMMAAADdAAAADwAAAAAAAAAAAAAAAACYAgAAZHJzL2Rv&#10;d25yZXYueG1sUEsFBgAAAAAEAAQA9QAAAIgDAAAAAA==&#10;" strokeweight="1pt"/>
            <v:oval id="Oval 775" o:spid="_x0000_s1211" style="position:absolute;left:3319;top:7492;width:78;height: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5nK8MA&#10;AADdAAAADwAAAGRycy9kb3ducmV2LnhtbERPTYvCMBC9L/gfwgh7W1M91LUaRUShF1lWvXgbm7Et&#10;NpOSxNr112+Ehb3N433OYtWbRnTkfG1ZwXiUgCAurK65VHA67j4+QfiArLGxTAp+yMNqOXhbYKbt&#10;g7+pO4RSxBD2GSqoQmgzKX1RkUE/si1x5K7WGQwRulJqh48Ybho5SZJUGqw5NlTY0qai4na4GwU0&#10;3efb1Oxm6Ve/1eNz7jbP7qLU+7Bfz0EE6sO/+M+d6zh/Nknh9U08QS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X5nK8MAAADdAAAADwAAAAAAAAAAAAAAAACYAgAAZHJzL2Rv&#10;d25yZXYueG1sUEsFBgAAAAAEAAQA9QAAAIgDAAAAAA==&#10;" strokeweight="1pt"/>
          </v:group>
        </w:pict>
      </w:r>
    </w:p>
    <w:p w:rsidR="00042C34" w:rsidRPr="007421CF" w:rsidRDefault="00042C34" w:rsidP="00AC4B39">
      <w:pPr>
        <w:jc w:val="both"/>
        <w:rPr>
          <w:rFonts w:ascii="Verdana" w:hAnsi="Verdana"/>
          <w:noProof/>
        </w:rPr>
      </w:pPr>
    </w:p>
    <w:p w:rsidR="00042C34" w:rsidRPr="007421CF" w:rsidRDefault="00042C34" w:rsidP="00AC4B39">
      <w:pPr>
        <w:jc w:val="both"/>
        <w:rPr>
          <w:rFonts w:ascii="Verdana" w:hAnsi="Verdana"/>
          <w:noProof/>
        </w:rPr>
      </w:pPr>
    </w:p>
    <w:p w:rsidR="00042C34" w:rsidRPr="007421CF" w:rsidRDefault="00042C34" w:rsidP="00AC4B39">
      <w:pPr>
        <w:jc w:val="both"/>
        <w:rPr>
          <w:rFonts w:ascii="Verdana" w:hAnsi="Verdana"/>
          <w:noProof/>
        </w:rPr>
      </w:pPr>
    </w:p>
    <w:p w:rsidR="00042C34" w:rsidRPr="007421CF" w:rsidRDefault="00042C34" w:rsidP="00AC4B39">
      <w:pPr>
        <w:jc w:val="both"/>
        <w:rPr>
          <w:rFonts w:ascii="Verdana" w:hAnsi="Verdana"/>
          <w:noProof/>
        </w:rPr>
      </w:pPr>
    </w:p>
    <w:p w:rsidR="00042C34" w:rsidRPr="007421CF" w:rsidRDefault="00042C34" w:rsidP="00AC4B39">
      <w:pPr>
        <w:jc w:val="both"/>
        <w:rPr>
          <w:rFonts w:ascii="Verdana" w:hAnsi="Verdana"/>
          <w:noProof/>
        </w:rPr>
      </w:pPr>
    </w:p>
    <w:p w:rsidR="00042C34" w:rsidRPr="007421CF" w:rsidRDefault="00042C34" w:rsidP="00AC4B39">
      <w:pPr>
        <w:jc w:val="both"/>
        <w:rPr>
          <w:rFonts w:ascii="Verdana" w:hAnsi="Verdana"/>
          <w:noProof/>
        </w:rPr>
      </w:pPr>
    </w:p>
    <w:p w:rsidR="00042C34" w:rsidRPr="007421CF" w:rsidRDefault="00042C34" w:rsidP="00AC4B39">
      <w:pPr>
        <w:jc w:val="both"/>
        <w:rPr>
          <w:rFonts w:ascii="Verdana" w:hAnsi="Verdana"/>
          <w:noProof/>
        </w:rPr>
      </w:pPr>
    </w:p>
    <w:p w:rsidR="00042C34" w:rsidRPr="007421CF" w:rsidRDefault="00042C34" w:rsidP="00AC4B39">
      <w:pPr>
        <w:jc w:val="both"/>
        <w:rPr>
          <w:rFonts w:ascii="Verdana" w:hAnsi="Verdana"/>
          <w:noProof/>
        </w:rPr>
      </w:pPr>
    </w:p>
    <w:p w:rsidR="00042C34" w:rsidRPr="007421CF" w:rsidRDefault="00042C34" w:rsidP="00AC4B39">
      <w:pPr>
        <w:jc w:val="both"/>
        <w:rPr>
          <w:rFonts w:ascii="Verdana" w:hAnsi="Verdana"/>
          <w:noProof/>
        </w:rPr>
      </w:pPr>
    </w:p>
    <w:p w:rsidR="00042C34" w:rsidRPr="007421CF" w:rsidRDefault="00042C34" w:rsidP="00AC4B39">
      <w:pPr>
        <w:jc w:val="both"/>
        <w:rPr>
          <w:rFonts w:ascii="Verdana" w:hAnsi="Verdana"/>
          <w:noProof/>
        </w:rPr>
      </w:pPr>
    </w:p>
    <w:p w:rsidR="00042C34" w:rsidRPr="007421CF" w:rsidRDefault="00042C34" w:rsidP="00AC4B39">
      <w:pPr>
        <w:jc w:val="both"/>
        <w:rPr>
          <w:rFonts w:ascii="Verdana" w:hAnsi="Verdana"/>
          <w:noProof/>
        </w:rPr>
      </w:pPr>
    </w:p>
    <w:p w:rsidR="00042C34" w:rsidRPr="007421CF" w:rsidRDefault="00042C34" w:rsidP="00AC4B39">
      <w:pPr>
        <w:jc w:val="both"/>
        <w:rPr>
          <w:rFonts w:ascii="Verdana" w:hAnsi="Verdana"/>
          <w:noProof/>
        </w:rPr>
      </w:pPr>
    </w:p>
    <w:p w:rsidR="00042C34" w:rsidRPr="007421CF" w:rsidRDefault="00042C34" w:rsidP="00AC4B39">
      <w:pPr>
        <w:jc w:val="both"/>
        <w:rPr>
          <w:rFonts w:ascii="Verdana" w:hAnsi="Verdana"/>
          <w:noProof/>
        </w:rPr>
      </w:pPr>
    </w:p>
    <w:p w:rsidR="00042C34" w:rsidRPr="007421CF" w:rsidRDefault="00042C34" w:rsidP="00AC4B39">
      <w:pPr>
        <w:jc w:val="both"/>
        <w:rPr>
          <w:rFonts w:ascii="Verdana" w:hAnsi="Verdana"/>
          <w:noProof/>
        </w:rPr>
      </w:pPr>
    </w:p>
    <w:p w:rsidR="00042C34" w:rsidRPr="007421CF" w:rsidRDefault="00042C34" w:rsidP="00AC4B39">
      <w:pPr>
        <w:jc w:val="both"/>
        <w:rPr>
          <w:rFonts w:ascii="Verdana" w:hAnsi="Verdana"/>
          <w:noProof/>
        </w:rPr>
      </w:pPr>
    </w:p>
    <w:p w:rsidR="00042C34" w:rsidRPr="007421CF" w:rsidRDefault="00042C34" w:rsidP="00AC4B39">
      <w:pPr>
        <w:jc w:val="both"/>
        <w:rPr>
          <w:rFonts w:ascii="Verdana" w:hAnsi="Verdana"/>
          <w:noProof/>
        </w:rPr>
      </w:pPr>
    </w:p>
    <w:p w:rsidR="00042C34" w:rsidRPr="007421CF" w:rsidRDefault="00042C34" w:rsidP="00AC4B39">
      <w:pPr>
        <w:jc w:val="both"/>
        <w:rPr>
          <w:rFonts w:ascii="Verdana" w:hAnsi="Verdana"/>
          <w:noProof/>
        </w:rPr>
      </w:pPr>
    </w:p>
    <w:p w:rsidR="00042C34" w:rsidRPr="007421CF" w:rsidRDefault="00042C34" w:rsidP="00AC4B39">
      <w:pPr>
        <w:jc w:val="center"/>
        <w:rPr>
          <w:rFonts w:ascii="Verdana" w:hAnsi="Verdana"/>
          <w:noProof/>
        </w:rPr>
      </w:pPr>
    </w:p>
    <w:p w:rsidR="00042C34" w:rsidRDefault="00042C34" w:rsidP="00AC4B39">
      <w:pPr>
        <w:jc w:val="center"/>
        <w:rPr>
          <w:rFonts w:ascii="Verdana" w:hAnsi="Verdana"/>
          <w:noProof/>
        </w:rPr>
      </w:pPr>
      <w:r w:rsidRPr="007421CF">
        <w:rPr>
          <w:rFonts w:ascii="Verdana" w:hAnsi="Verdana"/>
          <w:noProof/>
        </w:rPr>
        <w:t xml:space="preserve">Figura </w:t>
      </w:r>
      <w:r>
        <w:rPr>
          <w:rFonts w:ascii="Verdana" w:hAnsi="Verdana"/>
          <w:noProof/>
        </w:rPr>
        <w:t>9</w:t>
      </w:r>
      <w:r w:rsidRPr="007421CF">
        <w:rPr>
          <w:rFonts w:ascii="Verdana" w:hAnsi="Verdana"/>
          <w:noProof/>
        </w:rPr>
        <w:t>.2 Disposición de la bobina 1 (u</w:t>
      </w:r>
      <w:r w:rsidRPr="007421CF">
        <w:rPr>
          <w:rFonts w:ascii="Verdana" w:hAnsi="Verdana"/>
          <w:noProof/>
          <w:vertAlign w:val="subscript"/>
        </w:rPr>
        <w:t>1</w:t>
      </w:r>
      <w:r w:rsidRPr="007421CF">
        <w:rPr>
          <w:rFonts w:ascii="Verdana" w:hAnsi="Verdana"/>
          <w:noProof/>
        </w:rPr>
        <w:t xml:space="preserve"> – u</w:t>
      </w:r>
      <w:r w:rsidRPr="007421CF">
        <w:rPr>
          <w:rFonts w:ascii="Verdana" w:hAnsi="Verdana"/>
          <w:noProof/>
          <w:vertAlign w:val="subscript"/>
        </w:rPr>
        <w:t>2</w:t>
      </w:r>
      <w:r w:rsidRPr="007421CF">
        <w:rPr>
          <w:rFonts w:ascii="Verdana" w:hAnsi="Verdana"/>
          <w:noProof/>
        </w:rPr>
        <w:t>)</w:t>
      </w:r>
    </w:p>
    <w:p w:rsidR="00042C34" w:rsidRDefault="00042C34" w:rsidP="00AC4B39">
      <w:pPr>
        <w:jc w:val="both"/>
        <w:rPr>
          <w:rFonts w:ascii="Verdana" w:hAnsi="Verdana"/>
          <w:noProof/>
        </w:rPr>
      </w:pPr>
    </w:p>
    <w:p w:rsidR="00042C34" w:rsidRDefault="00042C34" w:rsidP="00FB1AC2">
      <w:pPr>
        <w:jc w:val="both"/>
        <w:rPr>
          <w:rFonts w:ascii="Verdana" w:hAnsi="Verdana"/>
          <w:noProof/>
        </w:rPr>
      </w:pPr>
    </w:p>
    <w:p w:rsidR="00042C34" w:rsidRDefault="00042C34" w:rsidP="00FB1AC2">
      <w:pPr>
        <w:pStyle w:val="BodyTextIndent"/>
        <w:ind w:left="0" w:firstLine="708"/>
        <w:jc w:val="both"/>
        <w:rPr>
          <w:rFonts w:ascii="Verdana" w:hAnsi="Verdana" w:cs="Arial"/>
          <w:i w:val="0"/>
          <w:sz w:val="20"/>
        </w:rPr>
      </w:pPr>
      <w:r w:rsidRPr="00FB1AC2">
        <w:rPr>
          <w:rFonts w:ascii="Verdana" w:hAnsi="Verdana" w:cs="Arial"/>
          <w:i w:val="0"/>
          <w:sz w:val="20"/>
        </w:rPr>
        <w:t>Si analizamos la bobina u</w:t>
      </w:r>
      <w:r>
        <w:rPr>
          <w:rFonts w:ascii="Verdana" w:hAnsi="Verdana" w:cs="Arial"/>
          <w:i w:val="0"/>
          <w:sz w:val="20"/>
          <w:vertAlign w:val="subscript"/>
        </w:rPr>
        <w:t>1</w:t>
      </w:r>
      <w:r>
        <w:rPr>
          <w:rFonts w:ascii="Verdana" w:hAnsi="Verdana" w:cs="Arial"/>
          <w:i w:val="0"/>
          <w:sz w:val="20"/>
        </w:rPr>
        <w:t xml:space="preserve"> – u</w:t>
      </w:r>
      <w:r>
        <w:rPr>
          <w:rFonts w:ascii="Verdana" w:hAnsi="Verdana" w:cs="Arial"/>
          <w:i w:val="0"/>
          <w:sz w:val="20"/>
          <w:vertAlign w:val="subscript"/>
        </w:rPr>
        <w:t>2</w:t>
      </w:r>
      <w:r>
        <w:rPr>
          <w:rFonts w:ascii="Verdana" w:hAnsi="Verdana" w:cs="Arial"/>
          <w:i w:val="0"/>
          <w:sz w:val="20"/>
        </w:rPr>
        <w:t>,</w:t>
      </w:r>
      <w:r w:rsidRPr="00FB1AC2">
        <w:rPr>
          <w:rFonts w:ascii="Verdana" w:hAnsi="Verdana" w:cs="Arial"/>
          <w:i w:val="0"/>
          <w:sz w:val="20"/>
        </w:rPr>
        <w:t xml:space="preserve"> para la posición indicada en el dibujo, su eje </w:t>
      </w:r>
      <w:r>
        <w:rPr>
          <w:rFonts w:ascii="Verdana" w:hAnsi="Verdana" w:cs="Arial"/>
          <w:i w:val="0"/>
          <w:sz w:val="20"/>
        </w:rPr>
        <w:t>magnético está alineado</w:t>
      </w:r>
      <w:r w:rsidRPr="00FB1AC2">
        <w:rPr>
          <w:rFonts w:ascii="Verdana" w:hAnsi="Verdana" w:cs="Arial"/>
          <w:i w:val="0"/>
          <w:sz w:val="20"/>
        </w:rPr>
        <w:t xml:space="preserve"> con el d</w:t>
      </w:r>
      <w:r>
        <w:rPr>
          <w:rFonts w:ascii="Verdana" w:hAnsi="Verdana" w:cs="Arial"/>
          <w:i w:val="0"/>
          <w:sz w:val="20"/>
        </w:rPr>
        <w:t xml:space="preserve">el rotor, con lo cual la misma </w:t>
      </w:r>
      <w:r w:rsidRPr="00FB1AC2">
        <w:rPr>
          <w:rFonts w:ascii="Verdana" w:hAnsi="Verdana" w:cs="Arial"/>
          <w:i w:val="0"/>
          <w:sz w:val="20"/>
        </w:rPr>
        <w:t xml:space="preserve">concatena </w:t>
      </w:r>
      <w:r>
        <w:rPr>
          <w:rFonts w:ascii="Verdana" w:hAnsi="Verdana" w:cs="Arial"/>
          <w:i w:val="0"/>
          <w:sz w:val="20"/>
        </w:rPr>
        <w:t xml:space="preserve">la totalidad del </w:t>
      </w:r>
      <w:r w:rsidRPr="00FB1AC2">
        <w:rPr>
          <w:rFonts w:ascii="Verdana" w:hAnsi="Verdana" w:cs="Arial"/>
          <w:i w:val="0"/>
          <w:sz w:val="20"/>
        </w:rPr>
        <w:t>flujo</w:t>
      </w:r>
      <w:r>
        <w:rPr>
          <w:rFonts w:ascii="Verdana" w:hAnsi="Verdana" w:cs="Arial"/>
          <w:i w:val="0"/>
          <w:sz w:val="20"/>
        </w:rPr>
        <w:t xml:space="preserve"> originado en el mismo</w:t>
      </w:r>
      <w:r w:rsidRPr="00FB1AC2">
        <w:rPr>
          <w:rFonts w:ascii="Verdana" w:hAnsi="Verdana" w:cs="Arial"/>
          <w:i w:val="0"/>
          <w:sz w:val="20"/>
        </w:rPr>
        <w:t xml:space="preserve">, a medida que el rotor va girando, </w:t>
      </w:r>
      <w:r>
        <w:rPr>
          <w:rFonts w:ascii="Verdana" w:hAnsi="Verdana" w:cs="Arial"/>
          <w:i w:val="0"/>
          <w:sz w:val="20"/>
        </w:rPr>
        <w:t xml:space="preserve">dicha bobina va a comenzar a concatenar menos flujo, hasta llegar a cero con </w:t>
      </w:r>
      <w:r w:rsidRPr="00FB1AC2">
        <w:rPr>
          <w:rFonts w:ascii="Verdana" w:hAnsi="Verdana" w:cs="Arial"/>
          <w:i w:val="0"/>
          <w:sz w:val="20"/>
        </w:rPr>
        <w:t xml:space="preserve">un giro de 90°, a partir del cual vuelve a </w:t>
      </w:r>
      <w:r>
        <w:rPr>
          <w:rFonts w:ascii="Verdana" w:hAnsi="Verdana" w:cs="Arial"/>
          <w:i w:val="0"/>
          <w:sz w:val="20"/>
        </w:rPr>
        <w:t>aumentar hasta hacerse máximo</w:t>
      </w:r>
      <w:r w:rsidRPr="00FB1AC2">
        <w:rPr>
          <w:rFonts w:ascii="Verdana" w:hAnsi="Verdana" w:cs="Arial"/>
          <w:i w:val="0"/>
          <w:sz w:val="20"/>
        </w:rPr>
        <w:t xml:space="preserve"> con un ángulo de 180°</w:t>
      </w:r>
      <w:r>
        <w:rPr>
          <w:rFonts w:ascii="Verdana" w:hAnsi="Verdana" w:cs="Arial"/>
          <w:i w:val="0"/>
          <w:sz w:val="20"/>
        </w:rPr>
        <w:t xml:space="preserve"> pero en sentido contrario al inicial. </w:t>
      </w:r>
    </w:p>
    <w:p w:rsidR="00042C34" w:rsidRPr="00FB1AC2" w:rsidRDefault="00042C34" w:rsidP="00FB1AC2">
      <w:pPr>
        <w:pStyle w:val="BodyTextIndent"/>
        <w:ind w:left="0" w:firstLine="708"/>
        <w:jc w:val="both"/>
        <w:rPr>
          <w:rFonts w:ascii="Verdana" w:hAnsi="Verdana" w:cs="Arial"/>
          <w:i w:val="0"/>
          <w:sz w:val="20"/>
        </w:rPr>
      </w:pPr>
      <w:r>
        <w:rPr>
          <w:rFonts w:ascii="Verdana" w:hAnsi="Verdana" w:cs="Arial"/>
          <w:i w:val="0"/>
          <w:sz w:val="20"/>
        </w:rPr>
        <w:t>Al seguir girando el rotor, vuelve a disminuir</w:t>
      </w:r>
      <w:r w:rsidRPr="00FB1AC2">
        <w:rPr>
          <w:rFonts w:ascii="Verdana" w:hAnsi="Verdana" w:cs="Arial"/>
          <w:i w:val="0"/>
          <w:sz w:val="20"/>
        </w:rPr>
        <w:t xml:space="preserve"> el flujo concatenado</w:t>
      </w:r>
      <w:r>
        <w:rPr>
          <w:rFonts w:ascii="Verdana" w:hAnsi="Verdana" w:cs="Arial"/>
          <w:i w:val="0"/>
          <w:sz w:val="20"/>
        </w:rPr>
        <w:t xml:space="preserve"> hasta hacerse</w:t>
      </w:r>
      <w:r w:rsidRPr="00FB1AC2">
        <w:rPr>
          <w:rFonts w:ascii="Verdana" w:hAnsi="Verdana" w:cs="Arial"/>
          <w:i w:val="0"/>
          <w:sz w:val="20"/>
        </w:rPr>
        <w:t xml:space="preserve"> </w:t>
      </w:r>
      <w:r>
        <w:rPr>
          <w:rFonts w:ascii="Verdana" w:hAnsi="Verdana" w:cs="Arial"/>
          <w:i w:val="0"/>
          <w:sz w:val="20"/>
        </w:rPr>
        <w:t>cero</w:t>
      </w:r>
      <w:r w:rsidRPr="00FB1AC2">
        <w:rPr>
          <w:rFonts w:ascii="Verdana" w:hAnsi="Verdana" w:cs="Arial"/>
          <w:i w:val="0"/>
          <w:sz w:val="20"/>
        </w:rPr>
        <w:t xml:space="preserve"> nuevamente, tras haber girado 270°, </w:t>
      </w:r>
      <w:r>
        <w:rPr>
          <w:rFonts w:ascii="Verdana" w:hAnsi="Verdana" w:cs="Arial"/>
          <w:i w:val="0"/>
          <w:sz w:val="20"/>
        </w:rPr>
        <w:t>a partir de esta situación se vuelve a incrementar el flujo en el sentido original hasta que con un vuelta completa vuelve al valor máximo inicial. En la figura 9.3</w:t>
      </w:r>
      <w:r w:rsidRPr="00FB1AC2">
        <w:rPr>
          <w:rFonts w:ascii="Verdana" w:hAnsi="Verdana" w:cs="Arial"/>
          <w:i w:val="0"/>
          <w:sz w:val="20"/>
        </w:rPr>
        <w:t xml:space="preserve"> se muestran las distintas posiciones estudiadas.</w:t>
      </w:r>
    </w:p>
    <w:p w:rsidR="00042C34" w:rsidRPr="00FB1AC2" w:rsidRDefault="00042C34" w:rsidP="00FB1AC2">
      <w:pPr>
        <w:pStyle w:val="BodyTextIndent"/>
        <w:jc w:val="both"/>
        <w:rPr>
          <w:rFonts w:ascii="Verdana" w:hAnsi="Verdana" w:cs="Arial"/>
          <w:i w:val="0"/>
          <w:sz w:val="20"/>
        </w:rPr>
      </w:pPr>
    </w:p>
    <w:p w:rsidR="00042C34" w:rsidRPr="00FB1AC2"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17453F">
      <w:pPr>
        <w:tabs>
          <w:tab w:val="left" w:pos="5871"/>
        </w:tabs>
        <w:jc w:val="both"/>
        <w:rPr>
          <w:rFonts w:ascii="Verdana" w:hAnsi="Verdana"/>
          <w:noProof/>
        </w:rPr>
      </w:pPr>
      <w:r>
        <w:rPr>
          <w:rFonts w:ascii="Verdana" w:hAnsi="Verdana"/>
          <w:noProof/>
        </w:rPr>
        <w:tab/>
      </w: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r>
        <w:rPr>
          <w:noProof/>
          <w:lang w:val="es-ES"/>
        </w:rPr>
        <w:pict>
          <v:group id="Group 2304" o:spid="_x0000_s1212" style="position:absolute;left:0;text-align:left;margin-left:80.05pt;margin-top:7.45pt;width:320.9pt;height:491.1pt;z-index:251671552" coordorigin="3869,2134" coordsize="6418,9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">
            <v:shape id="Text Box 2180" o:spid="_x0000_s1213" type="#_x0000_t202" style="position:absolute;left:7375;top:4346;width:2648;height:100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I3Y8MA&#10;AADdAAAADwAAAGRycy9kb3ducmV2LnhtbERPTWvCQBC9C/6HZYTedLdWrabZSGkRemqpVsHbkB2T&#10;YHY2ZLcm/fddQfA2j/c56bq3tbhQ6yvHGh4nCgRx7kzFhYaf3Wa8BOEDssHaMWn4Iw/rbDhIMTGu&#10;42+6bEMhYgj7BDWUITSJlD4vyaKfuIY4cifXWgwRtoU0LXYx3NZyqtRCWqw4NpTY0FtJ+Xn7azXs&#10;P0/Hw0x9Fe923nSuV5LtSmr9MOpfX0AE6sNdfHN/mDj/efkE12/iCTL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YI3Y8MAAADdAAAADwAAAAAAAAAAAAAAAACYAgAAZHJzL2Rv&#10;d25yZXYueG1sUEsFBgAAAAAEAAQA9QAAAIgDAAAAAA==&#10;" filled="f" stroked="f">
              <v:textbox>
                <w:txbxContent>
                  <w:p w:rsidR="00042C34" w:rsidRPr="007D5706" w:rsidRDefault="00042C34" w:rsidP="00002CD4">
                    <w:pPr>
                      <w:jc w:val="both"/>
                      <w:rPr>
                        <w:rFonts w:ascii="Verdana" w:hAnsi="Verdana"/>
                      </w:rPr>
                    </w:pPr>
                    <w:r w:rsidRPr="007D5706">
                      <w:rPr>
                        <w:rFonts w:ascii="Verdana" w:hAnsi="Verdana"/>
                      </w:rPr>
                      <w:t>Posición del rotor con</w:t>
                    </w:r>
                  </w:p>
                  <w:p w:rsidR="00042C34" w:rsidRPr="007D5706" w:rsidRDefault="00042C34" w:rsidP="00002CD4">
                    <w:pPr>
                      <w:jc w:val="both"/>
                      <w:rPr>
                        <w:rFonts w:ascii="Verdana" w:hAnsi="Verdana"/>
                      </w:rPr>
                    </w:pPr>
                    <w:r w:rsidRPr="007D5706">
                      <w:rPr>
                        <w:rFonts w:ascii="Verdana" w:hAnsi="Verdana"/>
                      </w:rPr>
                      <w:t>un giro d</w:t>
                    </w:r>
                    <w:r>
                      <w:rPr>
                        <w:rFonts w:ascii="Verdana" w:hAnsi="Verdana"/>
                      </w:rPr>
                      <w:t>e 90°, flujo concatenado “cero</w:t>
                    </w:r>
                    <w:r w:rsidRPr="007D5706">
                      <w:rPr>
                        <w:rFonts w:ascii="Verdana" w:hAnsi="Verdana"/>
                      </w:rPr>
                      <w:t>”</w:t>
                    </w:r>
                  </w:p>
                </w:txbxContent>
              </v:textbox>
            </v:shape>
            <v:group id="Group 2181" o:spid="_x0000_s1214" style="position:absolute;left:4981;top:6818;width:743;height:540" coordorigin="3965,5662" coordsize="743,5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dihX8QAAADdAAAA&#10;DwAAAAAAAAAAAAAAAACqAgAAZHJzL2Rvd25yZXYueG1sUEsFBgAAAAAEAAQA+gAAAJsDAAAAAA==&#10;">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2182" o:spid="_x0000_s1215" type="#_x0000_t67" style="position:absolute;left:4067;top:5560;width:540;height:743;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NJ98AA&#10;AADdAAAADwAAAGRycy9kb3ducmV2LnhtbERPzWoCMRC+F3yHMIK3mijY6moUERR7KlUfYNiMu4ub&#10;yZJEzb69KRR6m4/vd1abZFvxIB8axxomYwWCuHSm4UrD5bx/n4MIEdlg65g09BRgsx68rbAw7sk/&#10;9DjFSuQQDgVqqGPsCilDWZPFMHYdceauzluMGfpKGo/PHG5bOVXqQ1psODfU2NGupvJ2ulsNIdEk&#10;nf1379Th+hW5N91OLbQeDdN2CSJSiv/iP/fR5Pmf8xn8fpNPkO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ZNJ98AAAADdAAAADwAAAAAAAAAAAAAAAACYAgAAZHJzL2Rvd25y&#10;ZXYueG1sUEsFBgAAAAAEAAQA9QAAAIUDAAAAAA==&#10;">
                <v:textbox style="layout-flow:vertical-ideographic"/>
              </v:shape>
              <v:shape id="Text Box 2183" o:spid="_x0000_s1216" type="#_x0000_t202" style="position:absolute;left:4116;top:5710;width:463;height:38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iGRcEA&#10;AADdAAAADwAAAGRycy9kb3ducmV2LnhtbERPS2vCQBC+F/wPyxR6qxsFrURXER/goZfa9D5kx2xo&#10;djZkRxP/fbcgeJuP7zmrzeAbdaMu1oENTMYZKOIy2JorA8X38X0BKgqyxSYwGbhThM169LLC3Iae&#10;v+h2lkqlEI45GnAiba51LB15jOPQEifuEjqPkmBXadthn8J9o6dZNtcea04NDlvaOSp/z1dvQMRu&#10;J/fi4OPpZ/jc9y4rZ1gY8/Y6bJeghAZ5ih/uk03zPxZz+P8mnaD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lIhkXBAAAA3QAAAA8AAAAAAAAAAAAAAAAAmAIAAGRycy9kb3du&#10;cmV2LnhtbFBLBQYAAAAABAAEAPUAAACGAwAAAAA=&#10;" filled="f" stroked="f">
                <v:textbox style="mso-fit-shape-to-text:t">
                  <w:txbxContent>
                    <w:p w:rsidR="00042C34" w:rsidRPr="003A736E" w:rsidRDefault="00042C34" w:rsidP="00002CD4">
                      <w:r>
                        <w:rPr>
                          <w:rFonts w:ascii="Verdana" w:hAnsi="Verdana"/>
                          <w:lang w:val="es-ES"/>
                        </w:rPr>
                        <w:t>ф</w:t>
                      </w:r>
                    </w:p>
                  </w:txbxContent>
                </v:textbox>
              </v:shape>
            </v:group>
            <v:shape id="Text Box 2184" o:spid="_x0000_s1217" type="#_x0000_t202" style="position:absolute;left:7252;top:2637;width:2979;height:9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kxYMMA&#10;AADdAAAADwAAAGRycy9kb3ducmV2LnhtbERPS2vCQBC+F/oflin0VndbbNXoJpSK4MlifIC3ITsm&#10;wexsyG5N+u/dQsHbfHzPWWSDbcSVOl871vA6UiCIC2dqLjXsd6uXKQgfkA02jknDL3nI0seHBSbG&#10;9bylax5KEUPYJ6ihCqFNpPRFRRb9yLXEkTu7zmKIsCul6bCP4baRb0p9SIs1x4YKW/qqqLjkP1bD&#10;YXM+Hcfqu1za97Z3g5JsZ1Lr56fhcw4i0BDu4n/32sT5k+kE/r6JJ8j0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rkxYMMAAADdAAAADwAAAAAAAAAAAAAAAACYAgAAZHJzL2Rv&#10;d25yZXYueG1sUEsFBgAAAAAEAAQA9QAAAIgDAAAAAA==&#10;" filled="f" stroked="f">
              <v:textbox>
                <w:txbxContent>
                  <w:p w:rsidR="00042C34" w:rsidRPr="007D5706" w:rsidRDefault="00042C34" w:rsidP="001F5C2F">
                    <w:pPr>
                      <w:jc w:val="center"/>
                      <w:rPr>
                        <w:rFonts w:ascii="Verdana" w:hAnsi="Verdana"/>
                      </w:rPr>
                    </w:pPr>
                    <w:r w:rsidRPr="007D5706">
                      <w:rPr>
                        <w:rFonts w:ascii="Verdana" w:hAnsi="Verdana"/>
                      </w:rPr>
                      <w:t xml:space="preserve">Posición </w:t>
                    </w:r>
                    <w:r>
                      <w:rPr>
                        <w:rFonts w:ascii="Verdana" w:hAnsi="Verdana"/>
                      </w:rPr>
                      <w:t>inicial del rotor</w:t>
                    </w:r>
                    <w:r w:rsidRPr="007D5706">
                      <w:rPr>
                        <w:rFonts w:ascii="Verdana" w:hAnsi="Verdana"/>
                      </w:rPr>
                      <w:t>,</w:t>
                    </w:r>
                  </w:p>
                  <w:p w:rsidR="00042C34" w:rsidRDefault="00042C34" w:rsidP="001F5C2F">
                    <w:pPr>
                      <w:jc w:val="center"/>
                      <w:rPr>
                        <w:rFonts w:ascii="Verdana" w:hAnsi="Verdana"/>
                      </w:rPr>
                    </w:pPr>
                    <w:r>
                      <w:rPr>
                        <w:rFonts w:ascii="Verdana" w:hAnsi="Verdana"/>
                      </w:rPr>
                      <w:t>flujo concatenado</w:t>
                    </w:r>
                  </w:p>
                  <w:p w:rsidR="00042C34" w:rsidRPr="007D5706" w:rsidRDefault="00042C34" w:rsidP="001F5C2F">
                    <w:pPr>
                      <w:jc w:val="center"/>
                      <w:rPr>
                        <w:rFonts w:ascii="Verdana" w:hAnsi="Verdana"/>
                      </w:rPr>
                    </w:pPr>
                    <w:r>
                      <w:rPr>
                        <w:rFonts w:ascii="Verdana" w:hAnsi="Verdana"/>
                      </w:rPr>
                      <w:t>“máximo</w:t>
                    </w:r>
                    <w:r w:rsidRPr="007D5706">
                      <w:rPr>
                        <w:rFonts w:ascii="Verdana" w:hAnsi="Verdana"/>
                      </w:rPr>
                      <w:t>”</w:t>
                    </w:r>
                  </w:p>
                </w:txbxContent>
              </v:textbox>
            </v:shape>
            <v:group id="Group 2185" o:spid="_x0000_s1218" style="position:absolute;left:5196;top:4707;width:493;height:683" coordorigin="6554,1940" coordsize="493,6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PJWrWscAAADd&#10;AAAADwAAAAAAAAAAAAAAAACqAgAAZHJzL2Rvd25yZXYueG1sUEsFBgAAAAAEAAQA+gAAAJ4DAAAA&#10;AA==&#10;">
              <v:shape id="AutoShape 2186" o:spid="_x0000_s1219" type="#_x0000_t67" style="position:absolute;left:6554;top:1940;width:493;height:68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kl7sEA&#10;AADdAAAADwAAAGRycy9kb3ducmV2LnhtbERP22oCMRB9L/Qfwgi+1ewWvHRrlCIIvnnrBwyb6e7i&#10;ZpImcY1/b4RC3+ZwrrNcJ9OLgXzoLCsoJwUI4trqjhsF3+ft2wJEiMgae8uk4E4B1qvXlyVW2t74&#10;SMMpNiKHcKhQQRujq6QMdUsGw8Q64sz9WG8wZugbqT3ecrjp5XtRzKTBjnNDi442LdWX09Uo+B0O&#10;5Q7LWdqndHVeb6fTTXRKjUfp6xNEpBT/xX/unc7z54sPeH6TT5Cr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S5Je7BAAAA3QAAAA8AAAAAAAAAAAAAAAAAmAIAAGRycy9kb3du&#10;cmV2LnhtbFBLBQYAAAAABAAEAPUAAACGAwAAAAA=&#10;">
                <v:textbox style="layout-flow:vertical-ideographic"/>
              </v:shape>
              <v:shape id="Text Box 2187" o:spid="_x0000_s1220" type="#_x0000_t202" style="position:absolute;left:6569;top:2047;width:463;height:3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Qtd8QA&#10;AADdAAAADwAAAGRycy9kb3ducmV2LnhtbESPzWrDQAyE74W8w6JCb806hf452YSQpJBDL03du/Aq&#10;XlOv1njV2Hn76lDoTWJGM59Wmyl25kJDbhM7WMwLMMR18i03DqrPt/sXMFmQPXaJycGVMmzWs5sV&#10;lj6N/EGXkzRGQziX6CCI9KW1uQ4UMc9TT6zaOQ0RRdehsX7AUcNjZx+K4slGbFkbAva0C1R/n36i&#10;AxG/XVyrQ8zHr+l9P4aifsTKubvbabsEIzTJv/nv+ugV//lV+fUbHcG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0LXfEAAAA3QAAAA8AAAAAAAAAAAAAAAAAmAIAAGRycy9k&#10;b3ducmV2LnhtbFBLBQYAAAAABAAEAPUAAACJAwAAAAA=&#10;" filled="f" stroked="f">
                <v:textbox style="mso-fit-shape-to-text:t">
                  <w:txbxContent>
                    <w:p w:rsidR="00042C34" w:rsidRPr="003A736E" w:rsidRDefault="00042C34" w:rsidP="00002CD4">
                      <w:r>
                        <w:rPr>
                          <w:rFonts w:ascii="Verdana" w:hAnsi="Verdana"/>
                          <w:lang w:val="es-ES"/>
                        </w:rPr>
                        <w:t>ф</w:t>
                      </w:r>
                    </w:p>
                  </w:txbxContent>
                </v:textbox>
              </v:shape>
            </v:group>
            <v:shape id="Text Box 2188" o:spid="_x0000_s1221" type="#_x0000_t202" style="position:absolute;left:7343;top:6545;width:2944;height:100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8WaUsMA&#10;AADdAAAADwAAAGRycy9kb3ducmV2LnhtbERPS2vCQBC+C/6HZQRvumuxPqKrlJZCTxXTKngbsmMS&#10;zM6G7NbEf+8WBG/z8T1nve1sJa7U+NKxhslYgSDOnCk51/D78zlagPAB2WDlmDTcyMN20++tMTGu&#10;5T1d05CLGMI+QQ1FCHUipc8KsujHriaO3Nk1FkOETS5Ng20Mt5V8UWomLZYcGwqs6b2g7JL+WQ2H&#10;7/PpOFW7/MO+1q3rlGS7lFoPB93bCkSgLjzFD/eXifPnywn8fxNPkJ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8WaUsMAAADdAAAADwAAAAAAAAAAAAAAAACYAgAAZHJzL2Rv&#10;d25yZXYueG1sUEsFBgAAAAAEAAQA9QAAAIgDAAAAAA==&#10;" filled="f" stroked="f">
              <v:textbox>
                <w:txbxContent>
                  <w:p w:rsidR="00042C34" w:rsidRPr="007D5706" w:rsidRDefault="00042C34" w:rsidP="00002CD4">
                    <w:pPr>
                      <w:rPr>
                        <w:rFonts w:ascii="Verdana" w:hAnsi="Verdana"/>
                      </w:rPr>
                    </w:pPr>
                    <w:r w:rsidRPr="007D5706">
                      <w:rPr>
                        <w:rFonts w:ascii="Verdana" w:hAnsi="Verdana"/>
                      </w:rPr>
                      <w:t xml:space="preserve">Posición del rotor con </w:t>
                    </w:r>
                  </w:p>
                  <w:p w:rsidR="00042C34" w:rsidRPr="007D5706" w:rsidRDefault="00042C34" w:rsidP="00002CD4">
                    <w:pPr>
                      <w:rPr>
                        <w:rFonts w:ascii="Verdana" w:hAnsi="Verdana"/>
                      </w:rPr>
                    </w:pPr>
                    <w:r w:rsidRPr="007D5706">
                      <w:rPr>
                        <w:rFonts w:ascii="Verdana" w:hAnsi="Verdana"/>
                      </w:rPr>
                      <w:t>un gi</w:t>
                    </w:r>
                    <w:r>
                      <w:rPr>
                        <w:rFonts w:ascii="Verdana" w:hAnsi="Verdana"/>
                      </w:rPr>
                      <w:t>ro de 180°, flujo concatenado “máxim</w:t>
                    </w:r>
                    <w:r w:rsidRPr="007D5706">
                      <w:rPr>
                        <w:rFonts w:ascii="Verdana" w:hAnsi="Verdana"/>
                      </w:rPr>
                      <w:t>o”</w:t>
                    </w:r>
                  </w:p>
                </w:txbxContent>
              </v:textbox>
            </v:shape>
            <v:group id="Group 2189" o:spid="_x0000_s1222" style="position:absolute;left:5167;top:8695;width:540;height:681" coordorigin="4098,8302" coordsize="540,7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KQKbcQAAADdAAAA&#10;DwAAAAAAAAAAAAAAAACqAgAAZHJzL2Rvd25yZXYueG1sUEsFBgAAAAAEAAQA+gAAAJsDAAAAAA==&#10;">
              <v:shape id="AutoShape 2190" o:spid="_x0000_s1223" type="#_x0000_t67" style="position:absolute;left:4098;top:8302;width:540;height:743;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plb8cA&#10;AADdAAAADwAAAGRycy9kb3ducmV2LnhtbERPTWvCQBC9F/wPywi9lLpRoabRVaq0pVBKWhXxOGTH&#10;JE12NmS3Jv33bqHgbR7vcxar3tTiTK0rLSsYjyIQxJnVJecK9ruX+xiE88gaa8uk4JccrJaDmwUm&#10;2nb8Reetz0UIYZeggsL7JpHSZQUZdCPbEAfuZFuDPsA2l7rFLoSbWk6i6EEaLDk0FNjQpqCs2v4Y&#10;BeuPXZo/v9+l359NV+n0eDjE1atSt8P+aQ7CU++v4n/3mw7zZ49T+PsmnC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oaZW/HAAAA3QAAAA8AAAAAAAAAAAAAAAAAmAIAAGRy&#10;cy9kb3ducmV2LnhtbFBLBQYAAAAABAAEAPUAAACMAwAAAAA=&#10;">
                <v:textbox style="layout-flow:vertical-ideographic"/>
              </v:shape>
              <v:shape id="Text Box 2191" o:spid="_x0000_s1224" type="#_x0000_t202" style="position:absolute;left:4128;top:8392;width:463;height:38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7I5ysIA&#10;AADdAAAADwAAAGRycy9kb3ducmV2LnhtbERPS2vCQBC+F/wPywjedNdiq0Y3QSqFnlp8grchOybB&#10;7GzIbk3677sFobf5+J6zznpbizu1vnKsYTpRIIhzZyouNBwP7+MFCB+QDdaOScMPecjSwdMaE+M6&#10;3tF9HwoRQ9gnqKEMoUmk9HlJFv3ENcSRu7rWYoiwLaRpsYvhtpbPSr1KixXHhhIbeispv+2/rYbT&#10;5/VynqmvYmtfms71SrJdSq1Hw36zAhGoD//ih/vDxPnz5Qz+voknyPQ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sjnKwgAAAN0AAAAPAAAAAAAAAAAAAAAAAJgCAABkcnMvZG93&#10;bnJldi54bWxQSwUGAAAAAAQABAD1AAAAhwMAAAAA&#10;" filled="f" stroked="f">
                <v:textbox>
                  <w:txbxContent>
                    <w:p w:rsidR="00042C34" w:rsidRPr="003A736E" w:rsidRDefault="00042C34" w:rsidP="00002CD4">
                      <w:r>
                        <w:rPr>
                          <w:rFonts w:ascii="Verdana" w:hAnsi="Verdana"/>
                          <w:lang w:val="es-ES"/>
                        </w:rPr>
                        <w:t>ф</w:t>
                      </w:r>
                    </w:p>
                  </w:txbxContent>
                </v:textbox>
              </v:shape>
            </v:group>
            <v:shape id="Text Box 2192" o:spid="_x0000_s1225" type="#_x0000_t202" style="position:absolute;left:7327;top:8453;width:2610;height:100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6cUcIA&#10;AADdAAAADwAAAGRycy9kb3ducmV2LnhtbERPS2vCQBC+C/6HZYTe6q7FZ3QVqQieKqZV8DZkxySY&#10;nQ3ZrUn/fbdQ8DYf33NWm85W4kGNLx1rGA0VCOLMmZJzDV+f+9c5CB+QDVaOScMPedis+70VJsa1&#10;fKJHGnIRQ9gnqKEIoU6k9FlBFv3Q1cSRu7nGYoiwyaVpsI3htpJvSk2lxZJjQ4E1vReU3dNvq+H8&#10;cbtexuqY7+ykbl2nJNuF1Ppl0G2XIAJ14Sn+dx9MnD9bTODvm3iCX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pxRwgAAAN0AAAAPAAAAAAAAAAAAAAAAAJgCAABkcnMvZG93&#10;bnJldi54bWxQSwUGAAAAAAQABAD1AAAAhwMAAAAA&#10;" filled="f" stroked="f">
              <v:textbox>
                <w:txbxContent>
                  <w:p w:rsidR="00042C34" w:rsidRPr="007D5706" w:rsidRDefault="00042C34" w:rsidP="00002CD4">
                    <w:pPr>
                      <w:rPr>
                        <w:rFonts w:ascii="Verdana" w:hAnsi="Verdana"/>
                      </w:rPr>
                    </w:pPr>
                    <w:r w:rsidRPr="007D5706">
                      <w:rPr>
                        <w:rFonts w:ascii="Verdana" w:hAnsi="Verdana"/>
                      </w:rPr>
                      <w:t xml:space="preserve">Posición del rotor con </w:t>
                    </w:r>
                  </w:p>
                  <w:p w:rsidR="00042C34" w:rsidRPr="007D5706" w:rsidRDefault="00042C34" w:rsidP="00002CD4">
                    <w:pPr>
                      <w:rPr>
                        <w:rFonts w:ascii="Verdana" w:hAnsi="Verdana"/>
                      </w:rPr>
                    </w:pPr>
                    <w:r w:rsidRPr="007D5706">
                      <w:rPr>
                        <w:rFonts w:ascii="Verdana" w:hAnsi="Verdana"/>
                      </w:rPr>
                      <w:t>un giro de</w:t>
                    </w:r>
                    <w:r>
                      <w:rPr>
                        <w:rFonts w:ascii="Verdana" w:hAnsi="Verdana"/>
                      </w:rPr>
                      <w:t xml:space="preserve"> 270°, flujo concatenado “cero</w:t>
                    </w:r>
                    <w:r w:rsidRPr="007D5706">
                      <w:rPr>
                        <w:rFonts w:ascii="Verdana" w:hAnsi="Verdana"/>
                      </w:rPr>
                      <w:t>”</w:t>
                    </w:r>
                  </w:p>
                </w:txbxContent>
              </v:textbox>
            </v:shape>
            <v:group id="Group 2193" o:spid="_x0000_s1226" style="position:absolute;left:5016;top:2775;width:743;height:540" coordorigin="4037,11181" coordsize="743,5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58MbsQAAADdAAAA&#10;DwAAAAAAAAAAAAAAAACqAgAAZHJzL2Rvd25yZXYueG1sUEsFBgAAAAAEAAQA+gAAAJsDAAAAAA==&#10;">
              <v:shape id="AutoShape 2194" o:spid="_x0000_s1227" type="#_x0000_t67" style="position:absolute;left:4139;top:11079;width:540;height:743;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agO8MA&#10;AADdAAAADwAAAGRycy9kb3ducmV2LnhtbERPTYvCMBC9C/sfwix401SRVbtGEWVxDyKsK0hvQzPb&#10;FptJSbK1/nsjCN7m8T5nsepMLVpyvrKsYDRMQBDnVldcKDj9fg1mIHxA1lhbJgU38rBavvUWmGp7&#10;5R9qj6EQMYR9igrKEJpUSp+XZNAPbUMcuT/rDIYIXSG1w2sMN7UcJ8mHNFhxbCixoU1J+eX4bxRk&#10;7Wx/5vluO84358nhcMq8k5lS/fdu/QkiUBde4qf7W8f50/kUHt/EE+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KagO8MAAADdAAAADwAAAAAAAAAAAAAAAACYAgAAZHJzL2Rv&#10;d25yZXYueG1sUEsFBgAAAAAEAAQA9QAAAIgDAAAAAA==&#10;">
                <v:textbox style="layout-flow:vertical-ideographic"/>
              </v:shape>
              <v:shape id="Text Box 2195" o:spid="_x0000_s1228" type="#_x0000_t202" style="position:absolute;left:4139;top:11229;width:463;height:38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IhccQA&#10;AADdAAAADwAAAGRycy9kb3ducmV2LnhtbESPzWrDQAyE74W8w6JCb806hf452YSQpJBDL03du/Aq&#10;XlOv1njV2Hn76lDoTWJGM59Wmyl25kJDbhM7WMwLMMR18i03DqrPt/sXMFmQPXaJycGVMmzWs5sV&#10;lj6N/EGXkzRGQziX6CCI9KW1uQ4UMc9TT6zaOQ0RRdehsX7AUcNjZx+K4slGbFkbAva0C1R/n36i&#10;AxG/XVyrQ8zHr+l9P4aifsTKubvbabsEIzTJv/nv+ugV//lVcfUbHcG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CIXHEAAAA3QAAAA8AAAAAAAAAAAAAAAAAmAIAAGRycy9k&#10;b3ducmV2LnhtbFBLBQYAAAAABAAEAPUAAACJAwAAAAA=&#10;" filled="f" stroked="f">
                <v:textbox style="mso-fit-shape-to-text:t">
                  <w:txbxContent>
                    <w:p w:rsidR="00042C34" w:rsidRPr="003A736E" w:rsidRDefault="00042C34" w:rsidP="00002CD4">
                      <w:r>
                        <w:rPr>
                          <w:rFonts w:ascii="Verdana" w:hAnsi="Verdana"/>
                          <w:lang w:val="es-ES"/>
                        </w:rPr>
                        <w:t>ф</w:t>
                      </w:r>
                    </w:p>
                  </w:txbxContent>
                </v:textbox>
              </v:shape>
            </v:group>
            <v:shape id="Text Box 2196" o:spid="_x0000_s1229" type="#_x0000_t202" style="position:absolute;left:7327;top:10547;width:2794;height:100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OWVMMA&#10;AADdAAAADwAAAGRycy9kb3ducmV2LnhtbERPyWrDMBC9B/IPYgK9JVJKs9i1EkpLIaeGLC30Nljj&#10;hVgjY6mx+/dVIZDbPN462XawjbhS52vHGuYzBYI4d6bmUsP59D5dg/AB2WDjmDT8koftZjzKMDWu&#10;5wNdj6EUMYR9ihqqENpUSp9XZNHPXEscucJ1FkOEXSlNh30Mt418VGopLdYcGyps6bWi/HL8sRo+&#10;P4rvrye1L9/sou3doCTbRGr9MBlenkEEGsJdfHPvTJy/ShL4/yaeID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bOWVMMAAADdAAAADwAAAAAAAAAAAAAAAACYAgAAZHJzL2Rv&#10;d25yZXYueG1sUEsFBgAAAAAEAAQA9QAAAIgDAAAAAA==&#10;" filled="f" stroked="f">
              <v:textbox>
                <w:txbxContent>
                  <w:p w:rsidR="00042C34" w:rsidRDefault="00042C34" w:rsidP="00002CD4">
                    <w:pPr>
                      <w:rPr>
                        <w:rFonts w:ascii="Verdana" w:hAnsi="Verdana"/>
                      </w:rPr>
                    </w:pPr>
                    <w:r w:rsidRPr="007D5706">
                      <w:rPr>
                        <w:rFonts w:ascii="Verdana" w:hAnsi="Verdana"/>
                      </w:rPr>
                      <w:t>Posici</w:t>
                    </w:r>
                    <w:r>
                      <w:rPr>
                        <w:rFonts w:ascii="Verdana" w:hAnsi="Verdana"/>
                      </w:rPr>
                      <w:t xml:space="preserve">ón del rotor con </w:t>
                    </w:r>
                  </w:p>
                  <w:p w:rsidR="00042C34" w:rsidRPr="007D5706" w:rsidRDefault="00042C34" w:rsidP="00002CD4">
                    <w:pPr>
                      <w:rPr>
                        <w:rFonts w:ascii="Verdana" w:hAnsi="Verdana"/>
                      </w:rPr>
                    </w:pPr>
                    <w:r>
                      <w:rPr>
                        <w:rFonts w:ascii="Verdana" w:hAnsi="Verdana"/>
                      </w:rPr>
                      <w:t>un giro de 360°</w:t>
                    </w:r>
                    <w:r w:rsidRPr="007D5706">
                      <w:rPr>
                        <w:rFonts w:ascii="Verdana" w:hAnsi="Verdana"/>
                      </w:rPr>
                      <w:t>,</w:t>
                    </w:r>
                    <w:r>
                      <w:rPr>
                        <w:rFonts w:ascii="Verdana" w:hAnsi="Verdana"/>
                      </w:rPr>
                      <w:t xml:space="preserve"> flujo concatenado “máximo</w:t>
                    </w:r>
                    <w:r w:rsidRPr="007D5706">
                      <w:rPr>
                        <w:rFonts w:ascii="Verdana" w:hAnsi="Verdana"/>
                      </w:rPr>
                      <w:t>”</w:t>
                    </w:r>
                  </w:p>
                </w:txbxContent>
              </v:textbox>
            </v:shape>
            <v:group id="Group 2291" o:spid="_x0000_s1230" style="position:absolute;left:5076;top:10767;width:683;height:540" coordorigin="10720,8777" coordsize="683,5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ZhDBQxgAAAN0A&#10;AAAPAAAAAAAAAAAAAAAAAKoCAABkcnMvZG93bnJldi54bWxQSwUGAAAAAAQABAD6AAAAnQMAAAAA&#10;">
              <v:shape id="AutoShape 2198" o:spid="_x0000_s1231" type="#_x0000_t67" style="position:absolute;left:10792;top:8705;width:540;height:683;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2cBcMA&#10;AADdAAAADwAAAGRycy9kb3ducmV2LnhtbERPTYvCMBC9L/gfwgh7W1NFpFajiLK4BxFWBeltaMa2&#10;2ExKkq3df78RhL3N433Oct2bRnTkfG1ZwXiUgCAurK65VHA5f36kIHxA1thYJgW/5GG9GrwtMdP2&#10;wd/UnUIpYgj7DBVUIbSZlL6oyKAf2ZY4cjfrDIYIXSm1w0cMN42cJMlMGqw5NlTY0rai4n76MQry&#10;Lj1ceb7fTYrtdXo8XnLvZK7U+7DfLEAE6sO/+OX+0nF+mozh+U08Qa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r2cBcMAAADdAAAADwAAAAAAAAAAAAAAAACYAgAAZHJzL2Rv&#10;d25yZXYueG1sUEsFBgAAAAAEAAQA9QAAAIgDAAAAAA==&#10;">
                <v:textbox style="layout-flow:vertical-ideographic"/>
              </v:shape>
              <v:shape id="Text Box 2199" o:spid="_x0000_s1232" type="#_x0000_t202" style="position:absolute;left:10822;top:8832;width:463;height: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kF9MMA&#10;AADdAAAADwAAAGRycy9kb3ducmV2LnhtbERPyWrDMBC9F/IPYgK91VJCWxwnsgktgZ5amg1yG6yJ&#10;bWKNjKXE7t9XhUJu83jrrIrRtuJGvW8ca5glCgRx6UzDlYb9bvOUgvAB2WDrmDT8kIcinzysMDNu&#10;4G+6bUMlYgj7DDXUIXSZlL6syaJPXEccubPrLYYI+0qaHocYbls5V+pVWmw4NtTY0VtN5WV7tRoO&#10;n+fT8Vl9Ve/2pRvcqCTbhdT6cTqulyACjeEu/nd/mDg/VXP4+yaeI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akF9MMAAADdAAAADwAAAAAAAAAAAAAAAACYAgAAZHJzL2Rv&#10;d25yZXYueG1sUEsFBgAAAAAEAAQA9QAAAIgDAAAAAA==&#10;" filled="f" stroked="f">
                <v:textbox>
                  <w:txbxContent>
                    <w:p w:rsidR="00042C34" w:rsidRPr="003A736E" w:rsidRDefault="00042C34" w:rsidP="00002CD4">
                      <w:r>
                        <w:rPr>
                          <w:rFonts w:ascii="Verdana" w:hAnsi="Verdana"/>
                          <w:lang w:val="es-ES"/>
                        </w:rPr>
                        <w:t>ф</w:t>
                      </w:r>
                    </w:p>
                  </w:txbxContent>
                </v:textbox>
              </v:shape>
            </v:group>
            <v:shapetype id="_x0000_t32" coordsize="21600,21600" o:spt="32" o:oned="t" path="m,l21600,21600e" filled="f">
              <v:path arrowok="t" fillok="f" o:connecttype="none"/>
              <o:lock v:ext="edit" shapetype="t"/>
            </v:shapetype>
            <v:shape id="AutoShape 2201" o:spid="_x0000_s1233" type="#_x0000_t32" style="position:absolute;left:4890;top:2520;width:1134;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inWcMAAADdAAAADwAAAGRycy9kb3ducmV2LnhtbERPTWvCQBC9F/wPywi9lLqxBZXoKiJY&#10;igdRY+9jdpqNzc6G7DaJ/94VCr3N433OYtXbSrTU+NKxgvEoAUGcO11yoeCcbV9nIHxA1lg5JgU3&#10;8rBaDp4WmGrX8ZHaUyhEDGGfogITQp1K6XNDFv3I1cSR+3aNxRBhU0jdYBfDbSXfkmQiLZYcGwzW&#10;tDGU/5x+rYLNddteD1/d5WPnjZza3T7L+EWp52G/noMI1Id/8Z/7U8f5s+QdHt/EE+Ty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yop1nDAAAA3QAAAA8AAAAAAAAAAAAA&#10;AAAAoQIAAGRycy9kb3ducmV2LnhtbFBLBQYAAAAABAAEAPkAAACRAwAAAAA=&#10;"/>
            <v:shape id="AutoShape 2202" o:spid="_x0000_s1234" type="#_x0000_t32" style="position:absolute;left:5794;top:2134;width:0;height:130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Sh1MQAAADdAAAADwAAAGRycy9kb3ducmV2LnhtbERPTWsCMRC9F/wPYQq9lJq1tEVWo6yC&#10;UAUPbut93Iyb0M1k3UTd/vtGKHibx/uc6bx3jbhQF6xnBaNhBoK48tpyreD7a/UyBhEissbGMyn4&#10;pQDz2eBhirn2V97RpYy1SCEcclRgYmxzKUNlyGEY+pY4cUffOYwJdrXUHV5TuGvka5Z9SIeWU4PB&#10;lpaGqp/y7BRs16NFcTB2vdmd7PZ9VTTn+nmv1NNjX0xAROrjXfzv/tRp/jh7g9s36QQ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BKHUxAAAAN0AAAAPAAAAAAAAAAAA&#10;AAAAAKECAABkcnMvZG93bnJldi54bWxQSwUGAAAAAAQABAD5AAAAkgMAAAAA&#10;"/>
            <v:shape id="AutoShape 2203" o:spid="_x0000_s1235" type="#_x0000_t32" style="position:absolute;left:4733;top:2742;width:0;height:34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0gET8MAAADdAAAADwAAAGRycy9kb3ducmV2LnhtbERPTWsCMRC9F/wPYYReimYtKLIaZS0I&#10;teBBW+/jZroJ3UzWTdTtvzeC4G0e73Pmy87V4kJtsJ4VjIYZCOLSa8uVgp/v9WAKIkRkjbVnUvBP&#10;AZaL3sscc+2vvKPLPlYihXDIUYGJscmlDKUhh2HoG+LE/frWYUywraRu8ZrCXS3fs2wiHVpODQYb&#10;+jBU/u3PTsF2M1oVR2M3X7uT3Y7XRX2u3g5Kvfa7YgYiUhef4of7U6f502wM92/SCXJx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dIBE/DAAAA3QAAAA8AAAAAAAAAAAAA&#10;AAAAoQIAAGRycy9kb3ducmV2LnhtbFBLBQYAAAAABAAEAPkAAACRAwAAAAA=&#10;"/>
            <v:shape id="AutoShape 2204" o:spid="_x0000_s1236" type="#_x0000_t32" style="position:absolute;left:4695;top:2325;width:1134;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8EwcMAAADdAAAADwAAAGRycy9kb3ducmV2LnhtbERPTWvCQBC9F/wPywi9FN3Yg5XoKiIo&#10;4qG0Ru9jdsxGs7Mhuybpv+8WCt7m8T5nseptJVpqfOlYwWScgCDOnS65UHDKtqMZCB+QNVaOScEP&#10;eVgtBy8LTLXr+JvaYyhEDGGfogITQp1K6XNDFv3Y1cSRu7rGYoiwKaRusIvhtpLvSTKVFkuODQZr&#10;2hjK78eHVbC5bdvb17m77A7eyA97+MwyflPqddiv5yAC9eEp/nfvdZw/S6bw9008QS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zfBMHDAAAA3QAAAA8AAAAAAAAAAAAA&#10;AAAAoQIAAGRycy9kb3ducmV2LnhtbFBLBQYAAAAABAAEAPkAAACRAwAAAAA=&#10;"/>
            <v:shape id="AutoShape 2205" o:spid="_x0000_s1237" type="#_x0000_t32" style="position:absolute;left:4942;top:3592;width:879;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5OhWsMAAADdAAAADwAAAGRycy9kb3ducmV2LnhtbERPTWvCQBC9C/6HZYReRDf2UCV1lSIo&#10;4kFao/cxO83GZmdDdk3iv+8WCt7m8T5nue5tJVpqfOlYwWyagCDOnS65UHDOtpMFCB+QNVaOScGD&#10;PKxXw8ESU+06/qL2FAoRQ9inqMCEUKdS+tyQRT91NXHkvl1jMUTYFFI32MVwW8nXJHmTFkuODQZr&#10;2hjKf053q2Bz27a3z0t33R28kXN7OGYZj5V6GfUf7yAC9eEp/nfvdZy/SObw9008Qa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OToVrDAAAA3QAAAA8AAAAAAAAAAAAA&#10;AAAAoQIAAGRycy9kb3ducmV2LnhtbFBLBQYAAAAABAAEAPkAAACRAwAAAAA=&#10;"/>
            <v:shape id="AutoShape 2206" o:spid="_x0000_s1238" type="#_x0000_t32" style="position:absolute;left:4733;top:2502;width:0;height:56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Umr0ccAAADdAAAADwAAAGRycy9kb3ducmV2LnhtbESPT2vDMAzF74N+B6PBLqN1OtgoWd2S&#10;DgrroIf+u6uxFpvFcha7bfbtp8NgN4n39N5P8+UQWnWlPvnIBqaTAhRxHa3nxsDxsB7PQKWMbLGN&#10;TAZ+KMFyMbqbY2njjXd03edGSQinEg24nLtS61Q7CpgmsSMW7TP2AbOsfaNtjzcJD61+KooXHdCz&#10;NDjs6M1R/bW/BAPbzXRVnZ3ffOy+/fZ5XbWX5vFkzMP9UL2CyjTkf/Pf9bsV/FkhuPKNjKA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ZSavRxwAAAN0AAAAPAAAAAAAA&#10;AAAAAAAAAKECAABkcnMvZG93bnJldi54bWxQSwUGAAAAAAQABAD5AAAAlQMAAAAA&#10;"/>
            <v:shape id="AutoShape 2207" o:spid="_x0000_s1239" type="#_x0000_t32" style="position:absolute;left:4939;top:2710;width:12;height:10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UOSsQAAADdAAAADwAAAGRycy9kb3ducmV2LnhtbERPTWsCMRC9C/6HMIIXqVkFi90aZSsI&#10;KnjQtvfpZroJ3Uy2m6jrvzcFobd5vM9ZrDpXiwu1wXpWMBlnIIhLry1XCj7eN09zECEia6w9k4Ib&#10;BVgt+70F5tpf+UiXU6xECuGQowITY5NLGUpDDsPYN8SJ+/atw5hgW0nd4jWFu1pOs+xZOrScGgw2&#10;tDZU/pzOTsFhN3krvozd7Y+/9jDbFPW5Gn0qNRx0xSuISF38Fz/cW53mz7MX+PsmnS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BQ5KxAAAAN0AAAAPAAAAAAAAAAAA&#10;AAAAAKECAABkcnMvZG93bnJldi54bWxQSwUGAAAAAAQABAD5AAAAkgMAAAAA&#10;"/>
            <v:shape id="AutoShape 2208" o:spid="_x0000_s1240" type="#_x0000_t32" style="position:absolute;left:4350;top:3155;width:397;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Ov88YAAADdAAAADwAAAGRycy9kb3ducmV2LnhtbESPQU/DMAyF75P4D5GRdplYuh1gKssm&#10;NGlo2gFBC3fTmKajcaomtN2/xwckbrbe83uft/vJt2qgPjaBDayWGSjiKtiGawPv5fFuAyomZItt&#10;YDJwpQj73c1si7kNI7/RUKRaSQjHHA24lLpc61g58hiXoSMW7Sv0HpOsfa1tj6OE+1avs+xee2xY&#10;Ghx2dHBUfRc/3sDhchwurx/j5/M5Ov3gzy9lyQtj5rfT0yOoRFP6N/9dn6zgb1bCL9/ICHr3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mjr/PGAAAA3QAAAA8AAAAAAAAA&#10;AAAAAAAAoQIAAGRycy9kb3ducmV2LnhtbFBLBQYAAAAABAAEAPkAAACUAwAAAAA=&#10;"/>
            <v:shape id="AutoShape 2209" o:spid="_x0000_s1241" type="#_x0000_t32" style="position:absolute;left:4770;top:3468;width:397;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8KaMMAAADdAAAADwAAAGRycy9kb3ducmV2LnhtbERPTWvCQBC9F/oflin0UuomPaikrlIE&#10;pXgQNXqfZqfZ2OxsyK5J+u9dQfA2j/c5s8Vga9FR6yvHCtJRAoK4cLriUsExX71PQfiArLF2TAr+&#10;ycNi/vw0w0y7nvfUHUIpYgj7DBWYEJpMSl8YsuhHriGO3K9rLYYI21LqFvsYbmv5kSRjabHi2GCw&#10;oaWh4u9wsQqW51V33p36n/XGGzmxm22e85tSry/D1yeIQEN4iO/ubx3nT9MUbt/EE+T8C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bvCmjDAAAA3QAAAA8AAAAAAAAAAAAA&#10;AAAAoQIAAGRycy9kb3ducmV2LnhtbFBLBQYAAAAABAAEAPkAAACRAwAAAAA=&#10;"/>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2210" o:spid="_x0000_s1242" type="#_x0000_t120" style="position:absolute;left:4297;top:3202;width:74;height: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7D7cEA&#10;AADdAAAADwAAAGRycy9kb3ducmV2LnhtbERPS4vCMBC+L/gfwgje1lRlVapRdFEoXsQHeB2asS0m&#10;k9Jkbf33G2Fhb/PxPWe57qwRT2p85VjBaJiAIM6drrhQcL3sP+cgfEDWaByTghd5WK96H0tMtWv5&#10;RM9zKEQMYZ+igjKEOpXS5yVZ9ENXE0fu7hqLIcKmkLrBNoZbI8dJMpUWK44NJdb0XVL+OP9YBSF7&#10;mUPVmqOd7Ta3drL9yphqpQb9brMAEagL/+I/d6bj/PloDO9v4gly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VOw+3BAAAA3QAAAA8AAAAAAAAAAAAAAAAAmAIAAGRycy9kb3du&#10;cmV2LnhtbFBLBQYAAAAABAAEAPUAAACGAwAAAAA=&#10;"/>
            <v:shape id="AutoShape 2211" o:spid="_x0000_s1243" type="#_x0000_t120" style="position:absolute;left:4757;top:3507;width:74;height: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JmdsEA&#10;AADdAAAADwAAAGRycy9kb3ducmV2LnhtbERPS4vCMBC+L/gfwgje1tSVValG0UWheBEf4HVoxraY&#10;TEoTbf33G2Fhb/PxPWex6qwRT2p85VjBaJiAIM6drrhQcDnvPmcgfEDWaByTghd5WC17HwtMtWv5&#10;SM9TKEQMYZ+igjKEOpXS5yVZ9ENXE0fu5hqLIcKmkLrBNoZbI7+SZCItVhwbSqzpp6T8fnpYBSF7&#10;mX3VmoOdbtfXdrz5zphqpQb9bj0HEagL/+I/d6bj/NloDO9v4gly+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oCZnbBAAAA3QAAAA8AAAAAAAAAAAAAAAAAmAIAAGRycy9kb3du&#10;cmV2LnhtbFBLBQYAAAAABAAEAPUAAACGAwAAAAA=&#10;"/>
            <v:shape id="Text Box 2212" o:spid="_x0000_s1244" type="#_x0000_t202" style="position:absolute;left:3869;top:3010;width:735;height:38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i8eMEA&#10;AADdAAAADwAAAGRycy9kb3ducmV2LnhtbERPTWvCQBC9F/wPywi91U2kLZK6imgLHnqppvchO2aD&#10;2dmQHU38992C4G0e73OW69G36kp9bAIbyGcZKOIq2IZrA+Xx62UBKgqyxTYwGbhRhPVq8rTEwoaB&#10;f+h6kFqlEI4FGnAiXaF1rBx5jLPQESfuFHqPkmBfa9vjkMJ9q+dZ9q49NpwaHHa0dVSdDxdvQMRu&#10;8lv56eP+d/zeDS6r3rA05nk6bj5ACY3yEN/de5vmL/JX+P8mnaB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hovHjBAAAA3QAAAA8AAAAAAAAAAAAAAAAAmAIAAGRycy9kb3du&#10;cmV2LnhtbFBLBQYAAAAABAAEAPUAAACGAwAAAAA=&#10;" filled="f" stroked="f">
              <v:textbox style="mso-fit-shape-to-text:t">
                <w:txbxContent>
                  <w:p w:rsidR="00042C34" w:rsidRPr="001E5A49" w:rsidRDefault="00042C34" w:rsidP="00002CD4">
                    <w:pPr>
                      <w:rPr>
                        <w:rFonts w:ascii="Verdana" w:hAnsi="Verdana"/>
                        <w:vertAlign w:val="subscript"/>
                        <w:lang w:val="es-ES"/>
                      </w:rPr>
                    </w:pPr>
                    <w:r>
                      <w:rPr>
                        <w:rFonts w:ascii="Verdana" w:hAnsi="Verdana"/>
                        <w:lang w:val="es-ES"/>
                      </w:rPr>
                      <w:t>u</w:t>
                    </w:r>
                    <w:r>
                      <w:rPr>
                        <w:rFonts w:ascii="Verdana" w:hAnsi="Verdana"/>
                        <w:vertAlign w:val="subscript"/>
                        <w:lang w:val="es-ES"/>
                      </w:rPr>
                      <w:t>1</w:t>
                    </w:r>
                  </w:p>
                </w:txbxContent>
              </v:textbox>
            </v:shape>
            <v:shape id="Text Box 2213" o:spid="_x0000_s1245" type="#_x0000_t202" style="position:absolute;left:4304;top:3400;width:606;height:38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QZ48EA&#10;AADdAAAADwAAAGRycy9kb3ducmV2LnhtbERPTWvDMAy9F/YfjAa7tU4GHSWrE0q3QQ+9rEvvItbi&#10;0FgOsdak/74eDHbT431qW82+V1caYxfYQL7KQBE3wXbcGqi/PpYbUFGQLfaBycCNIlTlw2KLhQ0T&#10;f9L1JK1KIRwLNOBEhkLr2DjyGFdhIE7cdxg9SoJjq+2IUwr3vX7OshftsePU4HCgvaPmcvrxBkTs&#10;Lr/V7z4ezvPxbXJZs8bamKfHefcKSmiWf/Gf+2DT/E2+ht9v0gm6v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ckGePBAAAA3QAAAA8AAAAAAAAAAAAAAAAAmAIAAGRycy9kb3du&#10;cmV2LnhtbFBLBQYAAAAABAAEAPUAAACGAwAAAAA=&#10;" filled="f" stroked="f">
              <v:textbox style="mso-fit-shape-to-text:t">
                <w:txbxContent>
                  <w:p w:rsidR="00042C34" w:rsidRPr="001E5A49" w:rsidRDefault="00042C34" w:rsidP="00002CD4">
                    <w:pPr>
                      <w:rPr>
                        <w:rFonts w:ascii="Verdana" w:hAnsi="Verdana"/>
                        <w:vertAlign w:val="subscript"/>
                        <w:lang w:val="es-ES"/>
                      </w:rPr>
                    </w:pPr>
                    <w:r>
                      <w:rPr>
                        <w:rFonts w:ascii="Verdana" w:hAnsi="Verdana"/>
                        <w:lang w:val="es-ES"/>
                      </w:rPr>
                      <w:t>u</w:t>
                    </w:r>
                    <w:r>
                      <w:rPr>
                        <w:rFonts w:ascii="Verdana" w:hAnsi="Verdana"/>
                        <w:vertAlign w:val="subscript"/>
                        <w:lang w:val="es-ES"/>
                      </w:rPr>
                      <w:t>2</w:t>
                    </w:r>
                  </w:p>
                </w:txbxContent>
              </v:textbox>
            </v:shape>
            <v:shape id="AutoShape 2214" o:spid="_x0000_s1246" type="#_x0000_t32" style="position:absolute;left:6009;top:2313;width:0;height:130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kMM5cQAAADdAAAADwAAAGRycy9kb3ducmV2LnhtbERPTWsCMRC9F/wPYYReima3UJHVKGtB&#10;qAUP2nofN+MmuJmsm6jbf98UCt7m8T5nvuxdI27UBetZQT7OQBBXXluuFXx/rUdTECEia2w8k4If&#10;CrBcDJ7mWGh/5x3d9rEWKYRDgQpMjG0hZagMOQxj3xIn7uQ7hzHBrpa6w3sKd418zbKJdGg5NRhs&#10;6d1Qdd5fnYLtJl+VR2M3n7uL3b6ty+ZavxyUeh725QxEpD4+xP/uD53mT/MJ/H2TTp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QwzlxAAAAN0AAAAPAAAAAAAAAAAA&#10;AAAAAKECAABkcnMvZG93bnJldi54bWxQSwUGAAAAAAQABAD5AAAAkgMAAAAA&#10;"/>
            <v:shape id="AutoShape 2215" o:spid="_x0000_s1247" type="#_x0000_t32" style="position:absolute;left:5146;top:3782;width:879;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o3h8MAAADdAAAADwAAAGRycy9kb3ducmV2LnhtbERPTWvCQBC9C/6HZQq9SN3Yg0p0lSIo&#10;4qFUY+9jdpqNzc6G7Jqk/94tCN7m8T5nue5tJVpqfOlYwWScgCDOnS65UHDOtm9zED4ga6wck4I/&#10;8rBeDQdLTLXr+EjtKRQihrBPUYEJoU6l9Lkhi37sauLI/bjGYoiwKaRusIvhtpLvSTKVFkuODQZr&#10;2hjKf083q2Bz3bbXr+/usjt4I2f28JllPFLq9aX/WIAI1Ien+OHe6zh/PpnB/zfxBLm6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ZKN4fDAAAA3QAAAA8AAAAAAAAAAAAA&#10;AAAAoQIAAGRycy9kb3ducmV2LnhtbFBLBQYAAAAABAAEAPkAAACRAwAAAAA=&#10;"/>
            <v:shape id="AutoShape 2216" o:spid="_x0000_s1248" type="#_x0000_t32" style="position:absolute;left:5168;top:3421;width:0;height:51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A9DMcAAADdAAAADwAAAGRycy9kb3ducmV2LnhtbESPT0sDMRDF74LfIYzQi9jsCkpZm5ZV&#10;KFihh/67j5txE9xM1k3abr+9cxC8zfDevPeb+XIMnTrTkHxkA+W0AEXcROu5NXDYrx5moFJGtthF&#10;JgNXSrBc3N7MsbLxwls673KrJIRThQZczn2ldWocBUzT2BOL9hWHgFnWodV2wIuEh04/FsWzDuhZ&#10;Ghz29Oao+d6dgoHNunytP51ff2x//OZpVXen9v5ozORurF9AZRrzv/nv+t0K/qwUXPlGRtC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ckD0MxwAAAN0AAAAPAAAAAAAA&#10;AAAAAAAAAKECAABkcnMvZG93bnJldi54bWxQSwUGAAAAAAQABAD5AAAAlQMAAAAA&#10;"/>
            <v:group id="Group 2294" o:spid="_x0000_s1249" style="position:absolute;left:3885;top:4999;width:1041;height:777" coordorigin="2022,3863" coordsize="1041,7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WcPEMMAAADdAAAADwAAAGRycy9kb3ducmV2LnhtbERPS4vCMBC+C/6HMII3&#10;Tavs4naNIqLiQRZ8wLK3oRnbYjMpTWzrv98Igrf5+J4zX3amFA3VrrCsIB5HIIhTqwvOFFzO29EM&#10;hPPIGkvLpOBBDpaLfm+OibYtH6k5+UyEEHYJKsi9rxIpXZqTQTe2FXHgrrY26AOsM6lrbEO4KeUk&#10;ij6lwYJDQ44VrXNKb6e7UbBrsV1N401zuF3Xj7/zx8/vISalhoNu9Q3CU+ff4pd7r8P8WfwF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NZw8QwwAAAN0AAAAP&#10;AAAAAAAAAAAAAAAAAKoCAABkcnMvZG93bnJldi54bWxQSwUGAAAAAAQABAD6AAAAmgMAAAAA&#10;">
              <v:shape id="Text Box 2292" o:spid="_x0000_s1250" type="#_x0000_t202" style="position:absolute;left:2022;top:3863;width:735;height:38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9wxsMA&#10;AADdAAAADwAAAGRycy9kb3ducmV2LnhtbESPQWvDMAyF74P9B6NCb6vTwkbJ6pbSbdBDL+uyu4i1&#10;OCyWQ6w16b+vDoXdJN7Te582uyl25kJDbhM7WC4KMMR18i03Dqqvj6c1mCzIHrvE5OBKGXbbx4cN&#10;lj6N/EmXszRGQziX6CCI9KW1uQ4UMS9ST6zaTxoiiq5DY/2Ao4bHzq6K4sVGbFkbAvZ0CFT/nv+i&#10;AxG/X16r95iP39PpbQxF/YyVc/PZtH8FIzTJv/l+ffSKv14pv36jI9jt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T9wxsMAAADdAAAADwAAAAAAAAAAAAAAAACYAgAAZHJzL2Rv&#10;d25yZXYueG1sUEsFBgAAAAAEAAQA9QAAAIgDAAAAAA==&#10;" filled="f" stroked="f">
                <v:textbox style="mso-fit-shape-to-text:t">
                  <w:txbxContent>
                    <w:p w:rsidR="00042C34" w:rsidRPr="001E5A49" w:rsidRDefault="00042C34" w:rsidP="001E5A49">
                      <w:pPr>
                        <w:rPr>
                          <w:rFonts w:ascii="Verdana" w:hAnsi="Verdana"/>
                          <w:vertAlign w:val="subscript"/>
                          <w:lang w:val="es-ES"/>
                        </w:rPr>
                      </w:pPr>
                      <w:r>
                        <w:rPr>
                          <w:rFonts w:ascii="Verdana" w:hAnsi="Verdana"/>
                          <w:lang w:val="es-ES"/>
                        </w:rPr>
                        <w:t>u</w:t>
                      </w:r>
                      <w:r>
                        <w:rPr>
                          <w:rFonts w:ascii="Verdana" w:hAnsi="Verdana"/>
                          <w:vertAlign w:val="subscript"/>
                          <w:lang w:val="es-ES"/>
                        </w:rPr>
                        <w:t>1</w:t>
                      </w:r>
                    </w:p>
                  </w:txbxContent>
                </v:textbox>
              </v:shape>
              <v:shape id="Text Box 2293" o:spid="_x0000_s1251" type="#_x0000_t202" style="position:absolute;left:2457;top:4253;width:606;height:38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PVXcAA&#10;AADdAAAADwAAAGRycy9kb3ducmV2LnhtbERPTWvCQBC9F/wPywi91U2EFkldRbQFD71U433ITrPB&#10;7GzIjib++64geJvH+5zlevStulIfm8AG8lkGirgKtuHaQHn8fluAioJssQ1MBm4UYb2avCyxsGHg&#10;X7oepFYphGOBBpxIV2gdK0ce4yx0xIn7C71HSbCvte1xSOG+1fMs+9AeG04NDjvaOqrOh4s3IGI3&#10;+a388nF/Gn92g8uqdyyNeZ2Om09QQqM8xQ/33qb5i3kO92/SCXr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nPVXcAAAADdAAAADwAAAAAAAAAAAAAAAACYAgAAZHJzL2Rvd25y&#10;ZXYueG1sUEsFBgAAAAAEAAQA9QAAAIUDAAAAAA==&#10;" filled="f" stroked="f">
                <v:textbox style="mso-fit-shape-to-text:t">
                  <w:txbxContent>
                    <w:p w:rsidR="00042C34" w:rsidRPr="001E5A49" w:rsidRDefault="00042C34" w:rsidP="001E5A49">
                      <w:pPr>
                        <w:rPr>
                          <w:rFonts w:ascii="Verdana" w:hAnsi="Verdana"/>
                          <w:vertAlign w:val="subscript"/>
                          <w:lang w:val="es-ES"/>
                        </w:rPr>
                      </w:pPr>
                      <w:r>
                        <w:rPr>
                          <w:rFonts w:ascii="Verdana" w:hAnsi="Verdana"/>
                          <w:lang w:val="es-ES"/>
                        </w:rPr>
                        <w:t>u</w:t>
                      </w:r>
                      <w:r>
                        <w:rPr>
                          <w:rFonts w:ascii="Verdana" w:hAnsi="Verdana"/>
                          <w:vertAlign w:val="subscript"/>
                          <w:lang w:val="es-ES"/>
                        </w:rPr>
                        <w:t>2</w:t>
                      </w:r>
                    </w:p>
                  </w:txbxContent>
                </v:textbox>
              </v:shape>
            </v:group>
            <v:shape id="AutoShape 2218" o:spid="_x0000_s1252" type="#_x0000_t32" style="position:absolute;left:4890;top:4485;width:1134;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FeosMAAADdAAAADwAAAGRycy9kb3ducmV2LnhtbERPTWvCQBC9F/oflil4KXVjDlVSVymC&#10;UjwUNXqfZqfZ2OxsyG6T+O9dQfA2j/c58+Vga9FR6yvHCibjBARx4XTFpYJjvn6bgfABWWPtmBRc&#10;yMNy8fw0x0y7nvfUHUIpYgj7DBWYEJpMSl8YsujHriGO3K9rLYYI21LqFvsYbmuZJsm7tFhxbDDY&#10;0MpQ8Xf4twpW53V33p36n83WGzm12+8851elRi/D5weIQEN4iO/uLx3nz9IUbt/EE+TiC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hRXqLDAAAA3QAAAA8AAAAAAAAAAAAA&#10;AAAAoQIAAGRycy9kb3ducmV2LnhtbFBLBQYAAAAABAAEAPkAAACRAwAAAAA=&#10;"/>
            <v:shape id="AutoShape 2219" o:spid="_x0000_s1253" type="#_x0000_t32" style="position:absolute;left:5794;top:4099;width:0;height:130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hlwMQAAADdAAAADwAAAGRycy9kb3ducmV2LnhtbERPS2sCMRC+F/wPYYReima1KLIaZVsQ&#10;asGDr/u4mW5CN5PtJur23zcFwdt8fM9ZrDpXiyu1wXpWMBpmIIhLry1XCo6H9WAGIkRkjbVnUvBL&#10;AVbL3tMCc+1vvKPrPlYihXDIUYGJscmlDKUhh2HoG+LEffnWYUywraRu8ZbCXS3HWTaVDi2nBoMN&#10;vRsqv/cXp2C7Gb0VZ2M3n7sfu52si/pSvZyUeu53xRxEpC4+xHf3h07zZ+NX+P8mnSC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WGXAxAAAAN0AAAAPAAAAAAAAAAAA&#10;AAAAAKECAABkcnMvZG93bnJldi54bWxQSwUGAAAAAAQABAD5AAAAkgMAAAAA&#10;"/>
            <v:shape id="AutoShape 2220" o:spid="_x0000_s1254" type="#_x0000_t32" style="position:absolute;left:4733;top:4707;width:0;height:34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7H9tMQAAADdAAAADwAAAGRycy9kb3ducmV2LnhtbERPS2sCMRC+F/wPYYReimaVKrIaZVsQ&#10;asGDr/u4mW5CN5PtJur23zcFwdt8fM9ZrDpXiyu1wXpWMBpmIIhLry1XCo6H9WAGIkRkjbVnUvBL&#10;AVbL3tMCc+1vvKPrPlYihXDIUYGJscmlDKUhh2HoG+LEffnWYUywraRu8ZbCXS3HWTaVDi2nBoMN&#10;vRsqv/cXp2C7Gb0VZ2M3n7sfu52si/pSvZyUeu53xRxEpC4+xHf3h07zZ+NX+P8mnSC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sf20xAAAAN0AAAAPAAAAAAAAAAAA&#10;AAAAAKECAABkcnMvZG93bnJldi54bWxQSwUGAAAAAAQABAD5AAAAkgMAAAAA&#10;"/>
            <v:shape id="AutoShape 2221" o:spid="_x0000_s1255" type="#_x0000_t32" style="position:absolute;left:4695;top:4290;width:1134;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7jG1sQAAADdAAAADwAAAGRycy9kb3ducmV2LnhtbERPTWvCQBC9F/wPyxR6Ed0otJXUVURQ&#10;iofSJnofs9NsbHY2ZLdJ/PduQehtHu9zluvB1qKj1leOFcymCQjiwumKSwXHfDdZgPABWWPtmBRc&#10;ycN6NXpYYqpdz1/UZaEUMYR9igpMCE0qpS8MWfRT1xBH7tu1FkOEbSl1i30Mt7WcJ8mLtFhxbDDY&#10;0NZQ8ZP9WgXby667fJ768/7gjXy1h48857FST4/D5g1EoCH8i+/udx3nL+bP8PdNPEGu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3uMbWxAAAAN0AAAAPAAAAAAAAAAAA&#10;AAAAAKECAABkcnMvZG93bnJldi54bWxQSwUGAAAAAAQABAD5AAAAkgMAAAAA&#10;"/>
            <v:shape id="AutoShape 2222" o:spid="_x0000_s1256" type="#_x0000_t32" style="position:absolute;left:4942;top:5557;width:879;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2pYocMAAADdAAAADwAAAGRycy9kb3ducmV2LnhtbERPTWvCQBC9C/6HZYRepG70YCW6ighK&#10;8VCsae9jdpqNzc6G7Jqk/94VhN7m8T5nteltJVpqfOlYwXSSgCDOnS65UPCV7V8XIHxA1lg5JgV/&#10;5GGzHg5WmGrX8Se151CIGMI+RQUmhDqV0ueGLPqJq4kj9+MaiyHCppC6wS6G20rOkmQuLZYcGwzW&#10;tDOU/55vVsHuum+vp+/ucjh6I9/s8SPLeKzUy6jfLkEE6sO/+Ol+13H+YjaHxzfxBLm+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dqWKHDAAAA3QAAAA8AAAAAAAAAAAAA&#10;AAAAoQIAAGRycy9kb3ducmV2LnhtbFBLBQYAAAAABAAEAPkAAACRAwAAAAA=&#10;"/>
            <v:shape id="AutoShape 2223" o:spid="_x0000_s1257" type="#_x0000_t32" style="position:absolute;left:4733;top:4467;width:0;height:56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2Njw8QAAADdAAAADwAAAGRycy9kb3ducmV2LnhtbERPS2sCMRC+F/wPYYReimYVqrIaZVsQ&#10;asGDr/u4mW5CN5PtJur23zcFwdt8fM9ZrDpXiyu1wXpWMBpmIIhLry1XCo6H9WAGIkRkjbVnUvBL&#10;AVbL3tMCc+1vvKPrPlYihXDIUYGJscmlDKUhh2HoG+LEffnWYUywraRu8ZbCXS3HWTaRDi2nBoMN&#10;vRsqv/cXp2C7Gb0VZ2M3n7sfu31dF/Wlejkp9dzvijmISF18iO/uD53mz8ZT+P8mnSC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Y2PDxAAAAN0AAAAPAAAAAAAAAAAA&#10;AAAAAKECAABkcnMvZG93bnJldi54bWxQSwUGAAAAAAQABAD5AAAAkgMAAAAA&#10;"/>
            <v:shape id="AutoShape 2224" o:spid="_x0000_s1258" type="#_x0000_t32" style="position:absolute;left:4939;top:4675;width:12;height:10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z3sccAAADdAAAADwAAAGRycy9kb3ducmV2LnhtbESPQWsCMRCF74X+hzCFXkrNKlhkNcpa&#10;EKrgQdvex810E7qZrJuo23/fORR6m+G9ee+bxWoIrbpSn3xkA+NRAYq4jtZzY+DjffM8A5UyssU2&#10;Mhn4oQSr5f3dAksbb3yg6zE3SkI4lWjA5dyVWqfaUcA0ih2xaF+xD5hl7Rtte7xJeGj1pChedEDP&#10;0uCwo1dH9ffxEgzst+N1dXJ+uzuc/X66qdpL8/RpzOPDUM1BZRryv/nv+s0K/mwiuPKNjKC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S/PexxwAAAN0AAAAPAAAAAAAA&#10;AAAAAAAAAKECAABkcnMvZG93bnJldi54bWxQSwUGAAAAAAQABAD5AAAAlQMAAAAA&#10;"/>
            <v:shape id="AutoShape 2225" o:spid="_x0000_s1259" type="#_x0000_t32" style="position:absolute;left:4350;top:5120;width:397;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XM08QAAADdAAAADwAAAGRycy9kb3ducmV2LnhtbERPTWvCQBC9C/0PyxR6Ed3oodXoKiJY&#10;igdpjd7H7JiNZmdDdpuk/94tFHqbx/uc5bq3lWip8aVjBZNxAoI4d7rkQsEp241mIHxA1lg5JgU/&#10;5GG9ehosMdWu4y9qj6EQMYR9igpMCHUqpc8NWfRjVxNH7uoaiyHCppC6wS6G20pOk+RVWiw5Nhis&#10;aWsovx+/rYLtbdfePs/d5X3vjXyz+0OW8VCpl+d+swARqA//4j/3h47zZ9M5/H4TT5Cr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29czTxAAAAN0AAAAPAAAAAAAAAAAA&#10;AAAAAKECAABkcnMvZG93bnJldi54bWxQSwUGAAAAAAQABAD5AAAAkgMAAAAA&#10;"/>
            <v:shape id="AutoShape 2226" o:spid="_x0000_s1260" type="#_x0000_t32" style="position:absolute;left:4770;top:5433;width:397;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bzk8cAAADdAAAADwAAAGRycy9kb3ducmV2LnhtbESPQUvDQBCF74L/YRnBi9iNFrSk3RYp&#10;VKSHoo29T7PTbGp2NmTXJP33nYPgbYb35r1vFqvRN6qnLtaBDTxNMlDEZbA1Vwa+i83jDFRMyBab&#10;wGTgQhFWy9ubBeY2DPxF/T5VSkI45mjApdTmWsfSkcc4CS2xaKfQeUyydpW2HQ4S7hv9nGUv2mPN&#10;0uCwpbWj8mf/6w2sz5v+/HkYju/b6PSr3+6Kgh+Mub8b3+agEo3p3/x3/WEFfzYVfvlGRtDL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iFvOTxwAAAN0AAAAPAAAAAAAA&#10;AAAAAAAAAKECAABkcnMvZG93bnJldi54bWxQSwUGAAAAAAQABAD5AAAAlQMAAAAA&#10;"/>
            <v:shape id="AutoShape 2227" o:spid="_x0000_s1261" type="#_x0000_t120" style="position:absolute;left:4297;top:5167;width:74;height: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kB+sEA&#10;AADdAAAADwAAAGRycy9kb3ducmV2LnhtbERPS4vCMBC+L/gfwgje1tSVValG0UWheBEf4HVoxraY&#10;TEoTbf33G2Fhb/PxPWex6qwRT2p85VjBaJiAIM6drrhQcDnvPmcgfEDWaByTghd5WC17HwtMtWv5&#10;SM9TKEQMYZ+igjKEOpXS5yVZ9ENXE0fu5hqLIcKmkLrBNoZbI7+SZCItVhwbSqzpp6T8fnpYBSF7&#10;mX3VmoOdbtfXdrz5zphqpQb9bj0HEagL/+I/d6bj/Nl4BO9v4gly+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4pAfrBAAAA3QAAAA8AAAAAAAAAAAAAAAAAmAIAAGRycy9kb3du&#10;cmV2LnhtbFBLBQYAAAAABAAEAPUAAACGAwAAAAA=&#10;"/>
            <v:shape id="AutoShape 2228" o:spid="_x0000_s1262" type="#_x0000_t120" style="position:absolute;left:4757;top:5472;width:74;height: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ufjcMA&#10;AADdAAAADwAAAGRycy9kb3ducmV2LnhtbERPTWvCQBC9F/oflin0VjcmtJXoKlEshF6KVvA6ZMck&#10;uDsbsmsS/323UOhtHu9zVpvJGjFQ71vHCuazBARx5XTLtYLT98fLAoQPyBqNY1JwJw+b9ePDCnPt&#10;Rj7QcAy1iCHsc1TQhNDlUvqqIYt+5jriyF1cbzFE2NdS9zjGcGtkmiRv0mLLsaHBjnYNVdfjzSoI&#10;5d18tqP5su/74jxm29eSqVPq+WkqliACTeFf/OcudZy/yFL4/SaeIN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vufjcMAAADdAAAADwAAAAAAAAAAAAAAAACYAgAAZHJzL2Rv&#10;d25yZXYueG1sUEsFBgAAAAAEAAQA9QAAAIgDAAAAAA==&#10;"/>
            <v:shape id="AutoShape 2231" o:spid="_x0000_s1263" type="#_x0000_t32" style="position:absolute;left:6009;top:4278;width:0;height:130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HzHcQAAADdAAAADwAAAGRycy9kb3ducmV2LnhtbERPTWsCMRC9F/wPYYReSs2qKLI1ylYQ&#10;quDBbXufbqab0M1ku4m6/feNIHibx/uc5bp3jThTF6xnBeNRBoK48tpyreDjffu8ABEissbGMyn4&#10;owDr1eBhibn2Fz7SuYy1SCEcclRgYmxzKUNlyGEY+ZY4cd++cxgT7GqpO7ykcNfISZbNpUPLqcFg&#10;SxtD1U95cgoOu/Fr8WXsbn/8tYfZtmhO9dOnUo/DvngBEamPd/HN/abT/MV0Ctdv0gly9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gfMdxAAAAN0AAAAPAAAAAAAAAAAA&#10;AAAAAKECAABkcnMvZG93bnJldi54bWxQSwUGAAAAAAQABAD5AAAAkgMAAAAA&#10;"/>
            <v:shape id="AutoShape 2232" o:spid="_x0000_s1264" type="#_x0000_t32" style="position:absolute;left:5146;top:5747;width:879;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31kMQAAADdAAAADwAAAGRycy9kb3ducmV2LnhtbERPTWvCQBC9F/oflin0UuqmVVqJriKC&#10;pXgQNfU+ZsdsNDsbstsk/ntXKPQ2j/c503lvK9FS40vHCt4GCQji3OmSCwU/2ep1DMIHZI2VY1Jw&#10;JQ/z2ePDFFPtOt5Ruw+FiCHsU1RgQqhTKX1uyKIfuJo4cifXWAwRNoXUDXYx3FbyPUk+pMWSY4PB&#10;mpaG8sv+1ypYnlfteXvojl9rb+SnXW+yjF+Uen7qFxMQgfrwL/5zf+s4fzwcwf2beIKc3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LfWQxAAAAN0AAAAPAAAAAAAAAAAA&#10;AAAAAKECAABkcnMvZG93bnJldi54bWxQSwUGAAAAAAQABAD5AAAAkgMAAAAA&#10;"/>
            <v:shape id="AutoShape 2233" o:spid="_x0000_s1265" type="#_x0000_t32" style="position:absolute;left:5168;top:5386;width:0;height:51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O8sQAAADdAAAADwAAAGRycy9kb3ducmV2LnhtbERPTWsCMRC9F/ofwhR6KZq1RZHVKNuC&#10;UAUPrnofN9NN6Gay3UTd/ntTKHibx/uc+bJ3jbhQF6xnBaNhBoK48tpyreCwXw2mIEJE1th4JgW/&#10;FGC5eHyYY679lXd0KWMtUgiHHBWYGNtcylAZchiGviVO3JfvHMYEu1rqDq8p3DXyNcsm0qHl1GCw&#10;pQ9D1Xd5dgq269F7cTJ2vdn92O14VTTn+uWo1PNTX8xAROrjXfzv/tRp/vRtDH/fpB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JM7yxAAAAN0AAAAPAAAAAAAAAAAA&#10;AAAAAKECAABkcnMvZG93bnJldi54bWxQSwUGAAAAAAQABAD5AAAAkgMAAAAA&#10;"/>
            <v:shape id="AutoShape 2235" o:spid="_x0000_s1266" type="#_x0000_t32" style="position:absolute;left:4890;top:6540;width:1134;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POfMMAAADdAAAADwAAAGRycy9kb3ducmV2LnhtbERPTWvCQBC9C/6HZQq9iG5swUrqKiIo&#10;xYO0Ru9jdpqNzc6G7DZJ/71bELzN433OYtXbSrTU+NKxgukkAUGcO11yoeCUbcdzED4ga6wck4I/&#10;8rBaDgcLTLXr+IvaYyhEDGGfogITQp1K6XNDFv3E1cSR+3aNxRBhU0jdYBfDbSVfkmQmLZYcGwzW&#10;tDGU/xx/rYLNddteP8/dZbf3Rr7Z/SHLeKTU81O/fgcRqA8P8d39oeP8+esM/r+JJ8jl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KzznzDAAAA3QAAAA8AAAAAAAAAAAAA&#10;AAAAoQIAAGRycy9kb3ducmV2LnhtbFBLBQYAAAAABAAEAPkAAACRAwAAAAA=&#10;"/>
            <v:shape id="AutoShape 2236" o:spid="_x0000_s1267" type="#_x0000_t32" style="position:absolute;left:5794;top:6154;width:0;height:130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r1HsQAAADdAAAADwAAAGRycy9kb3ducmV2LnhtbERPTWsCMRC9C/6HMEIvUrO2aGVrlLUg&#10;VMGD2t6nm+kmdDNZN1G3/74pCN7m8T5nvuxcLS7UButZwXiUgSAuvbZcKfg4rh9nIEJE1lh7JgW/&#10;FGC56PfmmGt/5T1dDrESKYRDjgpMjE0uZSgNOQwj3xAn7tu3DmOCbSV1i9cU7mr5lGVT6dByajDY&#10;0Juh8udwdgp2m/Gq+DJ2s92f7G6yLupzNfxU6mHQFa8gInXxLr6533WaP3t+gf9v0gl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uvUexAAAAN0AAAAPAAAAAAAAAAAA&#10;AAAAAKECAABkcnMvZG93bnJldi54bWxQSwUGAAAAAAQABAD5AAAAkgMAAAAA&#10;"/>
            <v:shape id="AutoShape 2237" o:spid="_x0000_s1268" type="#_x0000_t32" style="position:absolute;left:4733;top:6762;width:0;height:34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VhbMcAAADdAAAADwAAAGRycy9kb3ducmV2LnhtbESPQU8CMRCF7yb8h2ZIvBjootGQlUJW&#10;ExIx4QDKfdwO24btdN0WWP+9czDxNpP35r1vFqshtOpCffKRDcymBSjiOlrPjYHPj/VkDiplZItt&#10;ZDLwQwlWy9HNAksbr7yjyz43SkI4lWjA5dyVWqfaUcA0jR2xaMfYB8yy9o22PV4lPLT6viiedEDP&#10;0uCwo1dH9Wl/Dga2m9lL9eX85n337beP66o9N3cHY27HQ/UMKtOQ/81/129W8OcPgivfyAh6+Q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XJWFsxwAAAN0AAAAPAAAAAAAA&#10;AAAAAAAAAKECAABkcnMvZG93bnJldi54bWxQSwUGAAAAAAQABAD5AAAAlQMAAAAA&#10;"/>
            <v:shape id="AutoShape 2238" o:spid="_x0000_s1269" type="#_x0000_t32" style="position:absolute;left:4695;top:6345;width:1134;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yxaDsQAAADdAAAADwAAAGRycy9kb3ducmV2LnhtbERPS2vCQBC+F/oflin0UnTTCj5SVxHB&#10;UjyImvY+ZqfZaHY2ZLdJ/PeuUOhtPr7nzJe9rURLjS8dK3gdJiCIc6dLLhR8ZZvBFIQPyBorx6Tg&#10;Sh6Wi8eHOabadXyg9hgKEUPYp6jAhFCnUvrckEU/dDVx5H5cYzFE2BRSN9jFcFvJtyQZS4slxwaD&#10;Na0N5Zfjr1WwPm/a8/67O31svZETu91lGb8o9fzUr95BBOrDv/jP/anj/OloBvdv4glyc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LFoOxAAAAN0AAAAPAAAAAAAAAAAA&#10;AAAAAKECAABkcnMvZG93bnJldi54bWxQSwUGAAAAAAQABAD5AAAAkgMAAAAA&#10;"/>
            <v:shape id="AutoShape 2239" o:spid="_x0000_s1270" type="#_x0000_t32" style="position:absolute;left:4942;top:7612;width:879;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CA7scAAADdAAAADwAAAGRycy9kb3ducmV2LnhtbESPQUvDQBCF74L/YRnBi9iNUrSk3RYp&#10;VKSHoo29T7PTbGp2NmTXJP33nYPgbYb35r1vFqvRN6qnLtaBDTxNMlDEZbA1Vwa+i83jDFRMyBab&#10;wGTgQhFWy9ubBeY2DPxF/T5VSkI45mjApdTmWsfSkcc4CS2xaKfQeUyydpW2HQ4S7hv9nGUv2mPN&#10;0uCwpbWj8mf/6w2sz5v+/HkYju/b6PSr3+6Kgh+Mub8b3+agEo3p3/x3/WEFfzYVfvlGRtDL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6EIDuxwAAAN0AAAAPAAAAAAAA&#10;AAAAAAAAAKECAABkcnMvZG93bnJldi54bWxQSwUGAAAAAAQABAD5AAAAlQMAAAAA&#10;"/>
            <v:shape id="AutoShape 2240" o:spid="_x0000_s1271" type="#_x0000_t32" style="position:absolute;left:4733;top:6522;width:0;height:56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hm7jMQAAADdAAAADwAAAGRycy9kb3ducmV2LnhtbERPTWsCMRC9F/ofwhS8FM2u2CKrUbYF&#10;QQsetHofN+MmdDPZbqJu/31TKHibx/uc+bJ3jbhSF6xnBfkoA0FceW25VnD4XA2nIEJE1th4JgU/&#10;FGC5eHyYY6H9jXd03cdapBAOBSowMbaFlKEy5DCMfEucuLPvHMYEu1rqDm8p3DVynGWv0qHl1GCw&#10;pXdD1df+4hRsN/lbeTJ287H7ttuXVdlc6uejUoOnvpyBiNTHu/jfvdZp/nSSw9836QS5+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GbuMxAAAAN0AAAAPAAAAAAAAAAAA&#10;AAAAAKECAABkcnMvZG93bnJldi54bWxQSwUGAAAAAAQABAD5AAAAkgMAAAAA&#10;"/>
            <v:shape id="AutoShape 2241" o:spid="_x0000_s1272" type="#_x0000_t32" style="position:absolute;left:4939;top:6730;width:12;height:10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ssl+8QAAADdAAAADwAAAGRycy9kb3ducmV2LnhtbERPS2sCMRC+F/wPYYReimaVKrIaZVsQ&#10;asGDr/u4mW5CN5PtJur23zcFwdt8fM9ZrDpXiyu1wXpWMBpmIIhLry1XCo6H9WAGIkRkjbVnUvBL&#10;AVbL3tMCc+1vvKPrPlYihXDIUYGJscmlDKUhh2HoG+LEffnWYUywraRu8ZbCXS3HWTaVDi2nBoMN&#10;vRsqv/cXp2C7Gb0VZ2M3n7sfu52si/pSvZyUeu53xRxEpC4+xHf3h07zZ69j+P8mnSC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yyX7xAAAAN0AAAAPAAAAAAAAAAAA&#10;AAAAAKECAABkcnMvZG93bnJldi54bWxQSwUGAAAAAAQABAD5AAAAkgMAAAAA&#10;"/>
            <v:shape id="AutoShape 2242" o:spid="_x0000_s1273" type="#_x0000_t32" style="position:absolute;left:4350;top:7175;width:397;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IemcQAAADdAAAADwAAAGRycy9kb3ducmV2LnhtbERPTWvCQBC9F/oflin0UuqmVVqJriKC&#10;pXgQNfU+ZsdsNDsbstsk/ntXKPQ2j/c503lvK9FS40vHCt4GCQji3OmSCwU/2ep1DMIHZI2VY1Jw&#10;JQ/z2ePDFFPtOt5Ruw+FiCHsU1RgQqhTKX1uyKIfuJo4cifXWAwRNoXUDXYx3FbyPUk+pMWSY4PB&#10;mpaG8sv+1ypYnlfteXvojl9rb+SnXW+yjF+Uen7qFxMQgfrwL/5zf+s4fzwawv2beIKc3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wh6ZxAAAAN0AAAAPAAAAAAAAAAAA&#10;AAAAAKECAABkcnMvZG93bnJldi54bWxQSwUGAAAAAAQABAD5AAAAkgMAAAAA&#10;"/>
            <v:shape id="AutoShape 2243" o:spid="_x0000_s1274" type="#_x0000_t32" style="position:absolute;left:4770;top:7488;width:397;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uG7cMAAADdAAAADwAAAGRycy9kb3ducmV2LnhtbERPTWvCQBC9C/6HZQq9iG4sYiV1FRGU&#10;4qFYo/cxO83GZmdDdpuk/75bELzN433Oct3bSrTU+NKxgukkAUGcO11yoeCc7cYLED4ga6wck4Jf&#10;8rBeDQdLTLXr+JPaUyhEDGGfogITQp1K6XNDFv3E1cSR+3KNxRBhU0jdYBfDbSVfkmQuLZYcGwzW&#10;tDWUf59+rILtbdfejpfuuj94I1/t4SPLeKTU81O/eQMRqA8P8d39ruP8xWwG/9/EE+Tq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Urhu3DAAAA3QAAAA8AAAAAAAAAAAAA&#10;AAAAoQIAAGRycy9kb3ducmV2LnhtbFBLBQYAAAAABAAEAPkAAACRAwAAAAA=&#10;"/>
            <v:shape id="AutoShape 2244" o:spid="_x0000_s1275" type="#_x0000_t120" style="position:absolute;left:4297;top:7222;width:74;height: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R0hMMA&#10;AADdAAAADwAAAGRycy9kb3ducmV2LnhtbERPTWvCQBC9F/wPywi91U1btZJmI1YUQi9iKngdstMk&#10;dHc2ZFcT/71bKPQ2j/c52Xq0Rlyp961jBc+zBARx5XTLtYLT1/5pBcIHZI3GMSm4kYd1PnnIMNVu&#10;4CNdy1CLGMI+RQVNCF0qpa8asuhnriOO3LfrLYYI+1rqHocYbo18SZKltNhybGiwo21D1U95sQpC&#10;cTOf7WAO9m23OQ+vH4uCqVPqcTpu3kEEGsO/+M9d6Dh/NV/A7zfxBJn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RR0hMMAAADdAAAADwAAAAAAAAAAAAAAAACYAgAAZHJzL2Rv&#10;d25yZXYueG1sUEsFBgAAAAAEAAQA9QAAAIgDAAAAAA==&#10;"/>
            <v:shape id="AutoShape 2245" o:spid="_x0000_s1276" type="#_x0000_t120" style="position:absolute;left:4757;top:7527;width:74;height: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bq88MA&#10;AADdAAAADwAAAGRycy9kb3ducmV2LnhtbERPTWvCQBC9C/0PyxS86aatpiFmFS0KoRepLXgdstMk&#10;dHc2ZFcT/323UPA2j/c5xWa0Rlyp961jBU/zBARx5XTLtYKvz8MsA+EDskbjmBTcyMNm/TApMNdu&#10;4A+6nkItYgj7HBU0IXS5lL5qyKKfu444ct+utxgi7GupexxiuDXyOUlSabHl2NBgR28NVT+ni1UQ&#10;ypt5bwdztK/77Xl42S1Lpk6p6eO4XYEINIa7+N9d6jg/W6Tw9008Qa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cbq88MAAADdAAAADwAAAAAAAAAAAAAAAACYAgAAZHJzL2Rv&#10;d25yZXYueG1sUEsFBgAAAAAEAAQA9QAAAIgDAAAAAA==&#10;"/>
            <v:shape id="AutoShape 2248" o:spid="_x0000_s1277" type="#_x0000_t32" style="position:absolute;left:6009;top:6333;width:0;height:130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yGY8QAAADdAAAADwAAAGRycy9kb3ducmV2LnhtbERPTWsCMRC9C/6HMEIvUrOWamVrlLUg&#10;VMGD2t6nm+kmdDNZN1G3/74pCN7m8T5nvuxcLS7UButZwXiUgSAuvbZcKfg4rh9nIEJE1lh7JgW/&#10;FGC56PfmmGt/5T1dDrESKYRDjgpMjE0uZSgNOQwj3xAn7tu3DmOCbSV1i9cU7mr5lGVT6dByajDY&#10;0Juh8udwdgp2m/Gq+DJ2s92f7G6yLupzNfxU6mHQFa8gInXxLr6533WaP3t+gf9v0gl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IZjxAAAAN0AAAAPAAAAAAAAAAAA&#10;AAAAAKECAABkcnMvZG93bnJldi54bWxQSwUGAAAAAAQABAD5AAAAkgMAAAAA&#10;"/>
            <v:shape id="AutoShape 2249" o:spid="_x0000_s1278" type="#_x0000_t32" style="position:absolute;left:5146;top:7802;width:879;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aM6McAAADdAAAADwAAAGRycy9kb3ducmV2LnhtbESPQUvDQBCF74L/YRnBi9iNUrSk3RYp&#10;VKSHoo29T7PTbGp2NmTXJP33nYPgbYb35r1vFqvRN6qnLtaBDTxNMlDEZbA1Vwa+i83jDFRMyBab&#10;wGTgQhFWy9ubBeY2DPxF/T5VSkI45mjApdTmWsfSkcc4CS2xaKfQeUyydpW2HQ4S7hv9nGUv2mPN&#10;0uCwpbWj8mf/6w2sz5v+/HkYju/b6PSr3+6Kgh+Mub8b3+agEo3p3/x3/WEFfzYVXPlGRtDL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EZozoxwAAAN0AAAAPAAAAAAAA&#10;AAAAAAAAAKECAABkcnMvZG93bnJldi54bWxQSwUGAAAAAAQABAD5AAAAlQMAAAAA&#10;"/>
            <v:shape id="AutoShape 2250" o:spid="_x0000_s1279" type="#_x0000_t32" style="position:absolute;left:5168;top:7441;width:0;height:51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3isQAAADdAAAADwAAAGRycy9kb3ducmV2LnhtbERPTWsCMRC9C/6HMEIvUrOWWuxqlLUg&#10;VMGDtr2Pm+kmdDNZN1G3/74pCN7m8T5nvuxcLS7UButZwXiUgSAuvbZcKfj8WD9OQYSIrLH2TAp+&#10;KcBy0e/NMdf+ynu6HGIlUgiHHBWYGJtcylAachhGviFO3LdvHcYE20rqFq8p3NXyKctepEPLqcFg&#10;Q2+Gyp/D2SnYbcar4mjsZrs/2d1kXdTnavil1MOgK2YgInXxLr6533WaP31+hf9v0gl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b7eKxAAAAN0AAAAPAAAAAAAAAAAA&#10;AAAAAKECAABkcnMvZG93bnJldi54bWxQSwUGAAAAAAQABAD5AAAAkgMAAAAA&#10;"/>
            <v:shape id="AutoShape 2252" o:spid="_x0000_s1280" type="#_x0000_t32" style="position:absolute;left:4890;top:8505;width:1134;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8kWM8cAAADdAAAADwAAAGRycy9kb3ducmV2LnhtbESPQUvDQBCF74L/YRnBi9iNQrWk3RYp&#10;VKSHoo29T7PTbGp2NmTXJP33nYPgbYb35r1vFqvRN6qnLtaBDTxNMlDEZbA1Vwa+i83jDFRMyBab&#10;wGTgQhFWy9ubBeY2DPxF/T5VSkI45mjApdTmWsfSkcc4CS2xaKfQeUyydpW2HQ4S7hv9nGUv2mPN&#10;0uCwpbWj8mf/6w2sz5v+/HkYju/b6PSr3+6Kgh+Mub8b3+agEo3p3/x3/WEFfzYVfvlGRtDL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yRYzxwAAAN0AAAAPAAAAAAAA&#10;AAAAAAAAAKECAABkcnMvZG93bnJldi54bWxQSwUGAAAAAAQABAD5AAAAlQMAAAAA&#10;"/>
            <v:shape id="AutoShape 2253" o:spid="_x0000_s1281" type="#_x0000_t32" style="position:absolute;left:5794;top:8119;width:0;height:130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8AtUcQAAADdAAAADwAAAGRycy9kb3ducmV2LnhtbERPTWsCMRC9F/ofwhR6KZrdgiKrUbYF&#10;oQoetPU+bsZNcDPZbqKu/74pCN7m8T5ntuhdIy7UBetZQT7MQBBXXluuFfx8LwcTECEia2w8k4Ib&#10;BVjMn59mWGh/5S1ddrEWKYRDgQpMjG0hZagMOQxD3xIn7ug7hzHBrpa6w2sKd418z7KxdGg5NRhs&#10;6dNQddqdnYLNKv8oD8au1ttfuxkty+Zcv+2Ven3pyymISH18iO/uL53mT0Y5/H+TTpD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wC1RxAAAAN0AAAAPAAAAAAAAAAAA&#10;AAAAAKECAABkcnMvZG93bnJldi54bWxQSwUGAAAAAAQABAD5AAAAkgMAAAAA&#10;"/>
            <v:shape id="AutoShape 2254" o:spid="_x0000_s1282" type="#_x0000_t32" style="position:absolute;left:4733;top:8727;width:0;height:34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KzJsMAAADdAAAADwAAAGRycy9kb3ducmV2LnhtbERPTWsCMRC9C/6HMEIvUrMKFtkaZRWE&#10;WvCg1ft0M90EN5N1E3X7741Q6G0e73Pmy87V4kZtsJ4VjEcZCOLSa8uVguPX5nUGIkRkjbVnUvBL&#10;AZaLfm+OufZ33tPtECuRQjjkqMDE2ORShtKQwzDyDXHifnzrMCbYVlK3eE/hrpaTLHuTDi2nBoMN&#10;rQ2V58PVKdhtx6vi29jt5/5id9NNUV+r4Umpl0FXvIOI1MV/8Z/7Q6f5s+kEnt+kE+Ti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sSsybDAAAA3QAAAA8AAAAAAAAAAAAA&#10;AAAAoQIAAGRycy9kb3ducmV2LnhtbFBLBQYAAAAABAAEAPkAAACRAwAAAAA=&#10;"/>
            <v:shape id="AutoShape 2255" o:spid="_x0000_s1283" type="#_x0000_t32" style="position:absolute;left:4695;top:8310;width:1134;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uIRMQAAADdAAAADwAAAGRycy9kb3ducmV2LnhtbERPTWvCQBC9F/oflin0UuqmFVuJriKC&#10;pXgQNfU+ZsdsNDsbstsk/ntXKPQ2j/c503lvK9FS40vHCt4GCQji3OmSCwU/2ep1DMIHZI2VY1Jw&#10;JQ/z2ePDFFPtOt5Ruw+FiCHsU1RgQqhTKX1uyKIfuJo4cifXWAwRNoXUDXYx3FbyPUk+pMWSY4PB&#10;mpaG8sv+1ypYnlfteXvojl9rb+SnXW+yjF+Uen7qFxMQgfrwL/5zf+s4fzwawv2beIKc3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G4hExAAAAN0AAAAPAAAAAAAAAAAA&#10;AAAAAKECAABkcnMvZG93bnJldi54bWxQSwUGAAAAAAQABAD5AAAAkgMAAAAA&#10;"/>
            <v:shape id="AutoShape 2256" o:spid="_x0000_s1284" type="#_x0000_t32" style="position:absolute;left:4942;top:9577;width:879;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IQMMQAAADdAAAADwAAAGRycy9kb3ducmV2LnhtbERPTWvCQBC9F/oflin0UuqmRVuJriKC&#10;pXgQNfU+ZsdsNDsbstsk/ntXKPQ2j/c503lvK9FS40vHCt4GCQji3OmSCwU/2ep1DMIHZI2VY1Jw&#10;JQ/z2ePDFFPtOt5Ruw+FiCHsU1RgQqhTKX1uyKIfuJo4cifXWAwRNoXUDXYx3FbyPUk+pMWSY4PB&#10;mpaG8sv+1ypYnlfteXvojl9rb+SnXW+yjF+Uen7qFxMQgfrwL/5zf+s4fzwawv2beIKc3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8hAwxAAAAN0AAAAPAAAAAAAAAAAA&#10;AAAAAKECAABkcnMvZG93bnJldi54bWxQSwUGAAAAAAQABAD5AAAAkgMAAAAA&#10;"/>
            <v:shape id="AutoShape 2257" o:spid="_x0000_s1285" type="#_x0000_t32" style="position:absolute;left:4733;top:8487;width:0;height:56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srUsQAAADdAAAADwAAAGRycy9kb3ducmV2LnhtbERPTWsCMRC9F/ofwhR6KZq1sCKrUbYF&#10;oQoetPU+bsZNcDPZbqKu/74pCN7m8T5ntuhdIy7UBetZwWiYgSCuvLZcK/j5Xg4mIEJE1th4JgU3&#10;CrCYPz/NsND+ylu67GItUgiHAhWYGNtCylAZchiGviVO3NF3DmOCXS11h9cU7hr5nmVj6dByajDY&#10;0qeh6rQ7OwWb1eijPBi7Wm9/7SZfls25ftsr9frSl1MQkfr4EN/dXzrNn+Q5/H+TTpD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ytSxAAAAN0AAAAPAAAAAAAAAAAA&#10;AAAAAKECAABkcnMvZG93bnJldi54bWxQSwUGAAAAAAQABAD5AAAAkgMAAAAA&#10;"/>
            <v:shape id="AutoShape 2258" o:spid="_x0000_s1286" type="#_x0000_t32" style="position:absolute;left:4939;top:8695;width:12;height:10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Cm1JcMAAADdAAAADwAAAGRycy9kb3ducmV2LnhtbERPTWsCMRC9C/6HMEIvUrMKimyNsgqC&#10;Fjxo9T7dTDfBzWTdRN3++6ZQ6G0e73MWq87V4kFtsJ4VjEcZCOLSa8uVgvPH9nUOIkRkjbVnUvBN&#10;AVbLfm+BufZPPtLjFCuRQjjkqMDE2ORShtKQwzDyDXHivnzrMCbYVlK3+EzhrpaTLJtJh5ZTg8GG&#10;NobK6+nuFBz243Xxaez+/Xizh+m2qO/V8KLUy6Ar3kBE6uK/+M+902n+fDqD32/SCX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QptSXDAAAA3QAAAA8AAAAAAAAAAAAA&#10;AAAAoQIAAGRycy9kb3ducmV2LnhtbFBLBQYAAAAABAAEAPkAAACRAwAAAAA=&#10;"/>
            <v:shape id="AutoShape 2259" o:spid="_x0000_s1287" type="#_x0000_t32" style="position:absolute;left:4350;top:9140;width:397;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COR8MAAADdAAAADwAAAGRycy9kb3ducmV2LnhtbERPTWvCQBC9C/6HZQq9iG4sVCV1FRGU&#10;4kFao/cxO83GZmdDdpuk/94tCL3N433Oct3bSrTU+NKxgukkAUGcO11yoeCc7cYLED4ga6wck4Jf&#10;8rBeDQdLTLXr+JPaUyhEDGGfogITQp1K6XNDFv3E1cSR+3KNxRBhU0jdYBfDbSVfkmQmLZYcGwzW&#10;tDWUf59+rILtbdfePi7ddX/wRs7t4ZhlPFLq+anfvIEI1Id/8cP9ruP8xesc/r6JJ8jV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AgjkfDAAAA3QAAAA8AAAAAAAAAAAAA&#10;AAAAoQIAAGRycy9kb3ducmV2LnhtbFBLBQYAAAAABAAEAPkAAACRAwAAAAA=&#10;"/>
            <v:shape id="AutoShape 2260" o:spid="_x0000_s1288" type="#_x0000_t32" style="position:absolute;left:4770;top:9453;width:397;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8aNccAAADdAAAADwAAAGRycy9kb3ducmV2LnhtbESPQUvDQBCF74L/YRnBi9iNQrWk3RYp&#10;VKSHoo29T7PTbGp2NmTXJP33nYPgbYb35r1vFqvRN6qnLtaBDTxNMlDEZbA1Vwa+i83jDFRMyBab&#10;wGTgQhFWy9ubBeY2DPxF/T5VSkI45mjApdTmWsfSkcc4CS2xaKfQeUyydpW2HQ4S7hv9nGUv2mPN&#10;0uCwpbWj8mf/6w2sz5v+/HkYju/b6PSr3+6Kgh+Mub8b3+agEo3p3/x3/WEFfzYVXPlGRtDL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Bvxo1xwAAAN0AAAAPAAAAAAAA&#10;AAAAAAAAAKECAABkcnMvZG93bnJldi54bWxQSwUGAAAAAAQABAD5AAAAlQMAAAAA&#10;"/>
            <v:shape id="AutoShape 2261" o:spid="_x0000_s1289" type="#_x0000_t120" style="position:absolute;left:4297;top:9187;width:74;height: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DoXMIA&#10;AADdAAAADwAAAGRycy9kb3ducmV2LnhtbERPTYvCMBC9L+x/CLPgTVMVXa1G0WUXihdZFbwOzdgW&#10;k0lpsrb+eyMIe5vH+5zlurNG3KjxlWMFw0ECgjh3uuJCwen405+B8AFZo3FMCu7kYb16f1tiql3L&#10;v3Q7hELEEPYpKihDqFMpfV6SRT9wNXHkLq6xGCJsCqkbbGO4NXKUJFNpseLYUGJNXyXl18OfVRCy&#10;u9lVrdnbz+/NuR1vJxlTrVTvo9ssQATqwr/45c50nD+bzOH5TTxBr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gOhcwgAAAN0AAAAPAAAAAAAAAAAAAAAAAJgCAABkcnMvZG93&#10;bnJldi54bWxQSwUGAAAAAAQABAD1AAAAhwMAAAAA&#10;"/>
            <v:shape id="AutoShape 2262" o:spid="_x0000_s1290" type="#_x0000_t120" style="position:absolute;left:4757;top:9492;width:74;height: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aLfMUA&#10;AADdAAAADwAAAGRycy9kb3ducmV2LnhtbESPQWvCQBCF70L/wzKF3nRTi1ZSV1FpIXgppoVeh+w0&#10;Cd2dDdnVxH/vHITeZnhv3vtmvR29UxfqYxvYwPMsA0VcBdtybeD762O6AhUTskUXmAxcKcJ28zBZ&#10;Y27DwCe6lKlWEsIxRwNNSl2udawa8hhnoSMW7Tf0HpOsfa1tj4OEe6fnWbbUHluWhgY7OjRU/ZVn&#10;byAVV3dsB/fpX993P8PLflEwdcY8PY67N1CJxvRvvl8XVvBXS+GXb2QEvb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1ot8xQAAAN0AAAAPAAAAAAAAAAAAAAAAAJgCAABkcnMv&#10;ZG93bnJldi54bWxQSwUGAAAAAAQABAD1AAAAigMAAAAA&#10;"/>
            <v:shape id="AutoShape 2265" o:spid="_x0000_s1291" type="#_x0000_t32" style="position:absolute;left:6009;top:8298;width:0;height:130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zn7MQAAADdAAAADwAAAGRycy9kb3ducmV2LnhtbERPTWsCMRC9F/wPYYReima3UJHVKGtB&#10;qAUP2nofN+MmuJmsm6jbf98UCt7m8T5nvuxdI27UBetZQT7OQBBXXluuFXx/rUdTECEia2w8k4If&#10;CrBcDJ7mWGh/5x3d9rEWKYRDgQpMjG0hZagMOQxj3xIn7uQ7hzHBrpa6w3sKd418zbKJdGg5NRhs&#10;6d1Qdd5fnYLtJl+VR2M3n7uL3b6ty+ZavxyUeh725QxEpD4+xP/uD53mTyc5/H2TTp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rOfsxAAAAN0AAAAPAAAAAAAAAAAA&#10;AAAAAKECAABkcnMvZG93bnJldi54bWxQSwUGAAAAAAQABAD5AAAAkgMAAAAA&#10;"/>
            <v:shape id="AutoShape 2266" o:spid="_x0000_s1292" type="#_x0000_t32" style="position:absolute;left:5146;top:9767;width:879;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jvnYsMAAADdAAAADwAAAGRycy9kb3ducmV2LnhtbERPTWvCQBC9C/6HZYRepG70YCW6ighK&#10;8VCsae9jdpqNzc6G7Jqk/94VhN7m8T5nteltJVpqfOlYwXSSgCDOnS65UPCV7V8XIHxA1lg5JgV/&#10;5GGzHg5WmGrX8Se151CIGMI+RQUmhDqV0ueGLPqJq4kj9+MaiyHCppC6wS6G20rOkmQuLZYcGwzW&#10;tDOU/55vVsHuum+vp+/ucjh6I9/s8SPLeKzUy6jfLkEE6sO/+Ol+13H+Yj6DxzfxBLm+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4752LDAAAA3QAAAA8AAAAAAAAAAAAA&#10;AAAAoQIAAGRycy9kb3ducmV2LnhtbFBLBQYAAAAABAAEAPkAAACRAwAAAAA=&#10;"/>
            <v:shape id="AutoShape 2267" o:spid="_x0000_s1293" type="#_x0000_t32" style="position:absolute;left:5168;top:9406;width:0;height:51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LcAMQAAADdAAAADwAAAGRycy9kb3ducmV2LnhtbERPTWsCMRC9F/wPYYReSs1qUWRrlK0g&#10;VMGD2/Y+3Uw3oZvJdhN1+++NIHibx/ucxap3jThRF6xnBeNRBoK48tpyreDzY/M8BxEissbGMyn4&#10;pwCr5eBhgbn2Zz7QqYy1SCEcclRgYmxzKUNlyGEY+ZY4cT++cxgT7GqpOzyncNfISZbNpEPLqcFg&#10;S2tD1W95dAr22/Fb8W3sdnf4s/vppmiO9dOXUo/DvngFEamPd/HN/a7T/PnsBa7fpBPk8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MtwAxAAAAN0AAAAPAAAAAAAAAAAA&#10;AAAAAKECAABkcnMvZG93bnJldi54bWxQSwUGAAAAAAQABAD5AAAAkgMAAAAA&#10;"/>
            <v:shape id="AutoShape 2269" o:spid="_x0000_s1294" type="#_x0000_t32" style="position:absolute;left:4890;top:10545;width:1134;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7ajcMAAADdAAAADwAAAGRycy9kb3ducmV2LnhtbERPTWvCQBC9C/6HZQq9iG4sxUrqKiIo&#10;xYO0Ru9jdpqNzc6G7DZJ/71bELzN433OYtXbSrTU+NKxgukkAUGcO11yoeCUbcdzED4ga6wck4I/&#10;8rBaDgcLTLXr+IvaYyhEDGGfogITQp1K6XNDFv3E1cSR+3aNxRBhU0jdYBfDbSVfkmQmLZYcGwzW&#10;tDGU/xx/rYLNddteP8/dZbf3Rr7Z/SHLeKTU81O/fgcRqA8P8d39oeP8+ewV/r+JJ8jl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6e2o3DAAAA3QAAAA8AAAAAAAAAAAAA&#10;AAAAoQIAAGRycy9kb3ducmV2LnhtbFBLBQYAAAAABAAEAPkAAACRAwAAAAA=&#10;"/>
            <v:shape id="AutoShape 2270" o:spid="_x0000_s1295" type="#_x0000_t32" style="position:absolute;left:5794;top:10159;width:0;height:130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pfh78MAAADdAAAADwAAAGRycy9kb3ducmV2LnhtbERPTWsCMRC9C/6HMEIvUrMKimyNsgqC&#10;Fjxo9T7dTDfBzWTdRN3++6ZQ6G0e73MWq87V4kFtsJ4VjEcZCOLSa8uVgvPH9nUOIkRkjbVnUvBN&#10;AVbLfm+BufZPPtLjFCuRQjjkqMDE2ORShtKQwzDyDXHivnzrMCbYVlK3+EzhrpaTLJtJh5ZTg8GG&#10;NobK6+nuFBz243Xxaez+/Xizh+m2qO/V8KLUy6Ar3kBE6uK/+M+902n+fDaF32/SCX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X4e/DAAAA3QAAAA8AAAAAAAAAAAAA&#10;AAAAoQIAAGRycy9kb3ducmV2LnhtbFBLBQYAAAAABAAEAPkAAACRAwAAAAA=&#10;"/>
            <v:shape id="AutoShape 2271" o:spid="_x0000_s1296" type="#_x0000_t32" style="position:absolute;left:4733;top:10767;width:0;height:34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V/mMQAAADdAAAADwAAAGRycy9kb3ducmV2LnhtbERPTWsCMRC9F/ofwhR6KZq10EVWo2wL&#10;QhU8aOt93Iyb4Gay3URd/30jCN7m8T5nOu9dI87UBetZwWiYgSCuvLZcK/j9WQzGIEJE1th4JgVX&#10;CjCfPT9NsdD+whs6b2MtUgiHAhWYGNtCylAZchiGviVO3MF3DmOCXS11h5cU7hr5nmW5dGg5NRhs&#10;6ctQddyenIL1cvRZ7o1drjZ/dv2xKJtT/bZT6vWlLycgIvXxIb67v3WaP85zuH2TTpCz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RX+YxAAAAN0AAAAPAAAAAAAAAAAA&#10;AAAAAKECAABkcnMvZG93bnJldi54bWxQSwUGAAAAAAQABAD5AAAAkgMAAAAA&#10;"/>
            <v:shape id="AutoShape 2272" o:spid="_x0000_s1297" type="#_x0000_t32" style="position:absolute;left:4695;top:10350;width:1134;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E+sMAAADdAAAADwAAAGRycy9kb3ducmV2LnhtbERPTWvCQBC9F/wPywheim70oBJdRQSL&#10;eCitqfcxO2aj2dmQ3Sbx33cLhd7m8T5nve1tJVpqfOlYwXSSgCDOnS65UPCVHcZLED4ga6wck4In&#10;edhuBi9rTLXr+JPacyhEDGGfogITQp1K6XNDFv3E1cSRu7nGYoiwKaRusIvhtpKzJJlLiyXHBoM1&#10;7Q3lj/O3VbC/H9r7x6W7vp28kQt7es8yflVqNOx3KxCB+vAv/nMfdZy/nC/g95t4gtz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5MRPrDAAAA3QAAAA8AAAAAAAAAAAAA&#10;AAAAoQIAAGRycy9kb3ducmV2LnhtbFBLBQYAAAAABAAEAPkAAACRAwAAAAA=&#10;"/>
            <v:shape id="AutoShape 2273" o:spid="_x0000_s1298" type="#_x0000_t32" style="position:absolute;left:4942;top:11617;width:879;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9PQiMYAAADdAAAADwAAAGRycy9kb3ducmV2LnhtbESPQU/DMAyF75P4D5GRuEwshcM2lWUT&#10;mjSEdkCs3e6mMU1H41RNaMu/xwckbrbe83ufN7vJt2qgPjaBDTwsMlDEVbAN1wbO5eF+DSomZItt&#10;YDLwQxF225vZBnMbRj7RUKRaSQjHHA24lLpc61g58hgXoSMW7TP0HpOsfa1tj6OE+1Y/ZtlSe2xY&#10;Ghx2tHdUfRXf3sD+ehiu75fx4+UYnV7541tZ8tyYu9vp+QlUoin9m/+uX63gr5eCK9/ICHr7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T0IjGAAAA3QAAAA8AAAAAAAAA&#10;AAAAAAAAoQIAAGRycy9kb3ducmV2LnhtbFBLBQYAAAAABAAEAPkAAACUAwAAAAA=&#10;"/>
            <v:shape id="AutoShape 2274" o:spid="_x0000_s1299" type="#_x0000_t32" style="position:absolute;left:4733;top:10527;width:0;height:56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9rr6sQAAADdAAAADwAAAGRycy9kb3ducmV2LnhtbERPS2sCMRC+F/ofwhR6KZq1UNGtUbaC&#10;UAUPvu7jZroJ3UzWTdT13xuh0Nt8fM+ZzDpXiwu1wXpWMOhnIIhLry1XCva7RW8EIkRkjbVnUnCj&#10;ALPp89MEc+2vvKHLNlYihXDIUYGJscmlDKUhh6HvG+LE/fjWYUywraRu8ZrCXS3fs2woHVpODQYb&#10;mhsqf7dnp2C9HHwVR2OXq83Jrj8WRX2u3g5Kvb50xSeISF38F/+5v3WaPxqO4fFNOkFO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2uvqxAAAAN0AAAAPAAAAAAAAAAAA&#10;AAAAAKECAABkcnMvZG93bnJldi54bWxQSwUGAAAAAAQABAD5AAAAkgMAAAAA&#10;"/>
            <v:shape id="AutoShape 2275" o:spid="_x0000_s1300" type="#_x0000_t32" style="position:absolute;left:4939;top:10735;width:12;height:10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nUqscAAADdAAAADwAAAGRycy9kb3ducmV2LnhtbESPQU8CMRCF7yb8h2ZIvBjoYqKSlUJW&#10;ExIx4QDKfdwO24btdN0WWP+9czDxNpP35r1vFqshtOpCffKRDcymBSjiOlrPjYHPj/VkDiplZItt&#10;ZDLwQwlWy9HNAksbr7yjyz43SkI4lWjA5dyVWqfaUcA0jR2xaMfYB8yy9o22PV4lPLT6vigedUDP&#10;0uCwo1dH9Wl/Dga2m9lL9eX85n337bcP66o9N3cHY27HQ/UMKtOQ/81/129W8OdPwi/fyAh6+Q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OdSqxwAAAN0AAAAPAAAAAAAA&#10;AAAAAAAAAKECAABkcnMvZG93bnJldi54bWxQSwUGAAAAAAQABAD5AAAAlQMAAAAA&#10;"/>
            <v:shape id="AutoShape 2276" o:spid="_x0000_s1301" type="#_x0000_t32" style="position:absolute;left:4350;top:11180;width:397;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DvyMMAAADdAAAADwAAAGRycy9kb3ducmV2LnhtbERPTWvCQBC9C/6HZQq9SN3Yg0p0lSIo&#10;4qFUY+9jdpqNzc6G7Jqk/94tCN7m8T5nue5tJVpqfOlYwWScgCDOnS65UHDOtm9zED4ga6wck4I/&#10;8rBeDQdLTLXr+EjtKRQihrBPUYEJoU6l9Lkhi37sauLI/bjGYoiwKaRusIvhtpLvSTKVFkuODQZr&#10;2hjKf083q2Bz3bbXr+/usjt4I2f28JllPFLq9aX/WIAI1Ien+OHe6zh/PpvA/zfxBLm6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sw78jDAAAA3QAAAA8AAAAAAAAAAAAA&#10;AAAAoQIAAGRycy9kb3ducmV2LnhtbFBLBQYAAAAABAAEAPkAAACRAwAAAAA=&#10;"/>
            <v:shape id="AutoShape 2277" o:spid="_x0000_s1302" type="#_x0000_t32" style="position:absolute;left:4770;top:11493;width:397;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xv8MAAADdAAAADwAAAGRycy9kb3ducmV2LnhtbERPTWvCQBC9C/6HZYRepG70oBJdRQRL&#10;8VCssfcxO83GZmdDdpuk/94VCt7m8T5nve1tJVpqfOlYwXSSgCDOnS65UHDJDq9LED4ga6wck4I/&#10;8rDdDAdrTLXr+JPacyhEDGGfogITQp1K6XNDFv3E1cSR+3aNxRBhU0jdYBfDbSVnSTKXFkuODQZr&#10;2hvKf86/VsH+dmhvp6/u+nb0Ri7s8SPLeKzUy6jfrUAE6sNT/O9+13H+cjGDxzfxBLm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vicb/DAAAA3QAAAA8AAAAAAAAAAAAA&#10;AAAAoQIAAGRycy9kb3ducmV2LnhtbFBLBQYAAAAABAAEAPkAAACRAwAAAAA=&#10;"/>
            <v:shape id="AutoShape 2278" o:spid="_x0000_s1303" type="#_x0000_t120" style="position:absolute;left:4297;top:11227;width:74;height: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2D1sEA&#10;AADdAAAADwAAAGRycy9kb3ducmV2LnhtbERPS4vCMBC+C/sfwix403QVH1SjuLJC8SK6C16HZmyL&#10;yaQ0WVv/vREEb/PxPWe57qwRN2p85VjB1zABQZw7XXGh4O93N5iD8AFZo3FMCu7kYb366C0x1a7l&#10;I91OoRAxhH2KCsoQ6lRKn5dk0Q9dTRy5i2sshgibQuoG2xhujRwlyVRarDg2lFjTtqT8evq3CkJ2&#10;N/uqNQc7+9mc2/H3JGOqlep/dpsFiEBdeItf7kzH+fPZGJ7fxBPk6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fdg9bBAAAA3QAAAA8AAAAAAAAAAAAAAAAAmAIAAGRycy9kb3du&#10;cmV2LnhtbFBLBQYAAAAABAAEAPUAAACGAwAAAAA=&#10;"/>
            <v:shape id="AutoShape 2279" o:spid="_x0000_s1304" type="#_x0000_t120" style="position:absolute;left:4757;top:11532;width:74;height: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QbosMA&#10;AADdAAAADwAAAGRycy9kb3ducmV2LnhtbERPTWvCQBC9C/0PyxS86aat1hCzihaF0Is0LXgdstMk&#10;dHc2ZFcT/323UPA2j/c5+Xa0Rlyp961jBU/zBARx5XTLtYKvz+MsBeEDskbjmBTcyMN28zDJMdNu&#10;4A+6lqEWMYR9hgqaELpMSl81ZNHPXUccuW/XWwwR9rXUPQ4x3Br5nCSv0mLLsaHBjt4aqn7Ki1UQ&#10;ipt5bwdzsqvD7jy87JcFU6fU9HHcrUEEGsNd/O8udJyfrhbw9008QW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DQbosMAAADdAAAADwAAAAAAAAAAAAAAAACYAgAAZHJzL2Rv&#10;d25yZXYueG1sUEsFBgAAAAAEAAQA9QAAAIgDAAAAAA==&#10;"/>
            <v:shape id="AutoShape 2282" o:spid="_x0000_s1305" type="#_x0000_t32" style="position:absolute;left:6009;top:10338;width:0;height:130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053MsUAAADdAAAADwAAAGRycy9kb3ducmV2LnhtbERPS2sCMRC+F/wPYYReSs0q+GBrlK0g&#10;VMGD2/Y+3Uw3oZvJdhN1++8bQfA2H99zluveNeJMXbCeFYxHGQjiymvLtYKP9+3zAkSIyBobz6Tg&#10;jwKsV4OHJebaX/hI5zLWIoVwyFGBibHNpQyVIYdh5FvixH37zmFMsKul7vCSwl0jJ1k2kw4tpwaD&#10;LW0MVT/lySk47MavxZexu/3x1x6m26I51U+fSj0O++IFRKQ+3sU395tO8xfzKVy/SSfI1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053MsUAAADdAAAADwAAAAAAAAAA&#10;AAAAAAChAgAAZHJzL2Rvd25yZXYueG1sUEsFBgAAAAAEAAQA+QAAAJMDAAAAAA==&#10;"/>
            <v:shape id="AutoShape 2283" o:spid="_x0000_s1306" type="#_x0000_t32" style="position:absolute;left:5146;top:11807;width:879;height:0;rotation:-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l3vMMAAADdAAAADwAAAGRycy9kb3ducmV2LnhtbERPTWvCQBC9F/wPywheim70oBJdRQSL&#10;eCitqfcxO2aj2dmQ3Sbx33cLhd7m8T5nve1tJVpqfOlYwXSSgCDOnS65UPCVHcZLED4ga6wck4In&#10;edhuBi9rTLXr+JPacyhEDGGfogITQp1K6XNDFv3E1cSRu7nGYoiwKaRusIvhtpKzJJlLiyXHBoM1&#10;7Q3lj/O3VbC/H9r7x6W7vp28kQt7es8yflVqNOx3KxCB+vAv/nMfdZy/XMzh95t4gtz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TZd7zDAAAA3QAAAA8AAAAAAAAAAAAA&#10;AAAAoQIAAGRycy9kb3ducmV2LnhtbFBLBQYAAAAABAAEAPkAAACRAwAAAAA=&#10;"/>
            <v:shape id="AutoShape 2284" o:spid="_x0000_s1307" type="#_x0000_t32" style="position:absolute;left:5168;top:11446;width:0;height:51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NBM3sQAAADdAAAADwAAAGRycy9kb3ducmV2LnhtbERPTWsCMRC9F/wPYYReSs0qVGVrlK0g&#10;VMGD2/Y+3Uw3oZvJdhN1+++NIHibx/ucxap3jThRF6xnBeNRBoK48tpyreDzY/M8BxEissbGMyn4&#10;pwCr5eBhgbn2Zz7QqYy1SCEcclRgYmxzKUNlyGEY+ZY4cT++cxgT7GqpOzyncNfISZZNpUPLqcFg&#10;S2tD1W95dAr22/Fb8W3sdnf4s/uXTdEc66cvpR6HffEKIlIf7+Kb+12n+fPZDK7fpBPk8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0EzexAAAAN0AAAAPAAAAAAAAAAAA&#10;AAAAAKECAABkcnMvZG93bnJldi54bWxQSwUGAAAAAAQABAD5AAAAkgMAAAAA&#10;"/>
            <v:group id="Group 2295" o:spid="_x0000_s1308" style="position:absolute;left:3874;top:9026;width:1041;height:781" coordorigin="2022,3863" coordsize="1041,7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RPK8cAAADd&#10;AAAADwAAAAAAAAAAAAAAAACqAgAAZHJzL2Rvd25yZXYueG1sUEsFBgAAAAAEAAQA+gAAAJ4DAAAA&#10;AA==&#10;">
              <v:shape id="Text Box 2296" o:spid="_x0000_s1309" type="#_x0000_t202" style="position:absolute;left:2022;top:3863;width:735;height:38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vk+MIA&#10;AADdAAAADwAAAGRycy9kb3ducmV2LnhtbERPS4vCMBC+C/6HMMLe1mSX9dU1yqIInhSfsLehGduy&#10;zaQ00dZ/b4QFb/PxPWc6b20pblT7wrGGj74CQZw6U3Cm4XhYvY9B+IBssHRMGu7kYT7rdqaYGNfw&#10;jm77kIkYwj5BDXkIVSKlT3Oy6PuuIo7cxdUWQ4R1Jk2NTQy3pfxUaigtFhwbcqxokVP6t79aDafN&#10;5ff8pbbZ0g6qxrVKsp1Ird967c83iEBteIn/3WsT549HE3h+E0+Qs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C+T4wgAAAN0AAAAPAAAAAAAAAAAAAAAAAJgCAABkcnMvZG93&#10;bnJldi54bWxQSwUGAAAAAAQABAD1AAAAhwMAAAAA&#10;" filled="f" stroked="f">
                <v:textbox>
                  <w:txbxContent>
                    <w:p w:rsidR="00042C34" w:rsidRPr="001E5A49" w:rsidRDefault="00042C34" w:rsidP="001E5A49">
                      <w:pPr>
                        <w:rPr>
                          <w:rFonts w:ascii="Verdana" w:hAnsi="Verdana"/>
                          <w:vertAlign w:val="subscript"/>
                          <w:lang w:val="es-ES"/>
                        </w:rPr>
                      </w:pPr>
                      <w:r>
                        <w:rPr>
                          <w:rFonts w:ascii="Verdana" w:hAnsi="Verdana"/>
                          <w:lang w:val="es-ES"/>
                        </w:rPr>
                        <w:t>u</w:t>
                      </w:r>
                      <w:r>
                        <w:rPr>
                          <w:rFonts w:ascii="Verdana" w:hAnsi="Verdana"/>
                          <w:vertAlign w:val="subscript"/>
                          <w:lang w:val="es-ES"/>
                        </w:rPr>
                        <w:t>1</w:t>
                      </w:r>
                    </w:p>
                  </w:txbxContent>
                </v:textbox>
              </v:shape>
              <v:shape id="Text Box 2297" o:spid="_x0000_s1310" type="#_x0000_t202" style="position:absolute;left:2457;top:4253;width:606;height:38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9QsUA&#10;AADdAAAADwAAAGRycy9kb3ducmV2LnhtbESPQWvCQBCF7wX/wzKCt7pbsSWNriJKwVOl2ha8Ddkx&#10;Cc3OhuzWxH/vHAq9zfDevPfNcj34Rl2pi3VgC09TA4q4CK7m0sLn6e0xAxUTssMmMFm4UYT1avSw&#10;xNyFnj/oekylkhCOOVqoUmpzrWNRkcc4DS2xaJfQeUyydqV2HfYS7hs9M+ZFe6xZGipsaVtR8XP8&#10;9Ra+3i/n77k5lDv/3PZhMJr9q7Z2Mh42C1CJhvRv/rveO8HPMuGXb2QEvb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5D1CxQAAAN0AAAAPAAAAAAAAAAAAAAAAAJgCAABkcnMv&#10;ZG93bnJldi54bWxQSwUGAAAAAAQABAD1AAAAigMAAAAA&#10;" filled="f" stroked="f">
                <v:textbox>
                  <w:txbxContent>
                    <w:p w:rsidR="00042C34" w:rsidRPr="001E5A49" w:rsidRDefault="00042C34" w:rsidP="001E5A49">
                      <w:pPr>
                        <w:rPr>
                          <w:rFonts w:ascii="Verdana" w:hAnsi="Verdana"/>
                          <w:vertAlign w:val="subscript"/>
                          <w:lang w:val="es-ES"/>
                        </w:rPr>
                      </w:pPr>
                      <w:r>
                        <w:rPr>
                          <w:rFonts w:ascii="Verdana" w:hAnsi="Verdana"/>
                          <w:lang w:val="es-ES"/>
                        </w:rPr>
                        <w:t>u</w:t>
                      </w:r>
                      <w:r>
                        <w:rPr>
                          <w:rFonts w:ascii="Verdana" w:hAnsi="Verdana"/>
                          <w:vertAlign w:val="subscript"/>
                          <w:lang w:val="es-ES"/>
                        </w:rPr>
                        <w:t>2</w:t>
                      </w:r>
                    </w:p>
                  </w:txbxContent>
                </v:textbox>
              </v:shape>
            </v:group>
            <v:group id="Group 2298" o:spid="_x0000_s1311" style="position:absolute;left:3899;top:7040;width:1041;height:777" coordorigin="2022,3863" coordsize="1041,7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bG5aRwwAAAN0AAAAP&#10;AAAAAAAAAAAAAAAAAKoCAABkcnMvZG93bnJldi54bWxQSwUGAAAAAAQABAD6AAAAmgMAAAAA&#10;">
              <v:shape id="Text Box 2299" o:spid="_x0000_s1312" type="#_x0000_t202" style="position:absolute;left:2022;top:3863;width:735;height:38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oGrsMA&#10;AADdAAAADwAAAGRycy9kb3ducmV2LnhtbERPTWvCQBC9F/wPyxS8NbsNWtLUVUQp9KRUbaG3ITsm&#10;odnZkN0m6b93BcHbPN7nLFajbURPna8da3hOFAjiwpmaSw2n4/tTBsIHZIONY9LwTx5Wy8nDAnPj&#10;Bv6k/hBKEUPY56ihCqHNpfRFRRZ94lriyJ1dZzFE2JXSdDjEcNvIVKkXabHm2FBhS5uKit/Dn9Xw&#10;tTv/fM/UvtzaeTu4UUm2r1Lr6eO4fgMRaAx38c39YeL8LEvh+k08QS4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HoGrsMAAADdAAAADwAAAAAAAAAAAAAAAACYAgAAZHJzL2Rv&#10;d25yZXYueG1sUEsFBgAAAAAEAAQA9QAAAIgDAAAAAA==&#10;" filled="f" stroked="f">
                <v:textbox>
                  <w:txbxContent>
                    <w:p w:rsidR="00042C34" w:rsidRPr="001E5A49" w:rsidRDefault="00042C34" w:rsidP="001F5C2F">
                      <w:pPr>
                        <w:rPr>
                          <w:rFonts w:ascii="Verdana" w:hAnsi="Verdana"/>
                          <w:vertAlign w:val="subscript"/>
                          <w:lang w:val="es-ES"/>
                        </w:rPr>
                      </w:pPr>
                      <w:r>
                        <w:rPr>
                          <w:rFonts w:ascii="Verdana" w:hAnsi="Verdana"/>
                          <w:lang w:val="es-ES"/>
                        </w:rPr>
                        <w:t>u</w:t>
                      </w:r>
                      <w:r>
                        <w:rPr>
                          <w:rFonts w:ascii="Verdana" w:hAnsi="Verdana"/>
                          <w:vertAlign w:val="subscript"/>
                          <w:lang w:val="es-ES"/>
                        </w:rPr>
                        <w:t>1</w:t>
                      </w:r>
                    </w:p>
                  </w:txbxContent>
                </v:textbox>
              </v:shape>
              <v:shape id="Text Box 2300" o:spid="_x0000_s1313" type="#_x0000_t202" style="position:absolute;left:2457;top:4253;width:606;height:38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ajNcIA&#10;AADdAAAADwAAAGRycy9kb3ducmV2LnhtbERPyWrDMBC9B/IPYgK9JVLbJDiulVBaCjk1ZIXeBmu8&#10;UGtkLDV2/74qBHKbx1sn2wy2EVfqfO1Yw+NMgSDOnam51HA6fkwTED4gG2wck4Zf8rBZj0cZpsb1&#10;vKfrIZQihrBPUUMVQptK6fOKLPqZa4kjV7jOYoiwK6XpsI/htpFPSi2lxZpjQ4UtvVWUfx9+rIbz&#10;Z/F1matd+W4Xbe8GJdmupNYPk+H1BUSgIdzFN/fWxPlJ8gz/38QT5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NqM1wgAAAN0AAAAPAAAAAAAAAAAAAAAAAJgCAABkcnMvZG93&#10;bnJldi54bWxQSwUGAAAAAAQABAD1AAAAhwMAAAAA&#10;" filled="f" stroked="f">
                <v:textbox>
                  <w:txbxContent>
                    <w:p w:rsidR="00042C34" w:rsidRPr="001E5A49" w:rsidRDefault="00042C34" w:rsidP="001F5C2F">
                      <w:pPr>
                        <w:rPr>
                          <w:rFonts w:ascii="Verdana" w:hAnsi="Verdana"/>
                          <w:vertAlign w:val="subscript"/>
                          <w:lang w:val="es-ES"/>
                        </w:rPr>
                      </w:pPr>
                      <w:r>
                        <w:rPr>
                          <w:rFonts w:ascii="Verdana" w:hAnsi="Verdana"/>
                          <w:lang w:val="es-ES"/>
                        </w:rPr>
                        <w:t>u</w:t>
                      </w:r>
                      <w:r>
                        <w:rPr>
                          <w:rFonts w:ascii="Verdana" w:hAnsi="Verdana"/>
                          <w:vertAlign w:val="subscript"/>
                          <w:lang w:val="es-ES"/>
                        </w:rPr>
                        <w:t>2</w:t>
                      </w:r>
                    </w:p>
                  </w:txbxContent>
                </v:textbox>
              </v:shape>
            </v:group>
            <v:group id="Group 2301" o:spid="_x0000_s1314" style="position:absolute;left:3902;top:11030;width:1041;height:777" coordorigin="2022,3863" coordsize="1041,7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2w1CcQAAADdAAAA&#10;DwAAAAAAAAAAAAAAAACqAgAAZHJzL2Rvd25yZXYueG1sUEsFBgAAAAAEAAQA+gAAAJsDAAAAAA==&#10;">
              <v:shape id="Text Box 2302" o:spid="_x0000_s1315" type="#_x0000_t202" style="position:absolute;left:2022;top:3863;width:735;height:38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6MZMAA&#10;AADdAAAADwAAAGRycy9kb3ducmV2LnhtbERPTWvCQBC9F/oflin0VjcKSkhdRawFD72o8T5kp9lg&#10;djZkpyb++64geJvH+5zlevStulIfm8AGppMMFHEVbMO1gfL0/ZGDioJssQ1MBm4UYb16fVliYcPA&#10;B7oepVYphGOBBpxIV2gdK0ce4yR0xIn7Db1HSbCvte1xSOG+1bMsW2iPDacGhx1tHVWX4583IGI3&#10;01u583F/Hn++BpdVcyyNeX8bN5+ghEZ5ih/uvU3z83wO92/SCXr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y6MZMAAAADdAAAADwAAAAAAAAAAAAAAAACYAgAAZHJzL2Rvd25y&#10;ZXYueG1sUEsFBgAAAAAEAAQA9QAAAIUDAAAAAA==&#10;" filled="f" stroked="f">
                <v:textbox style="mso-fit-shape-to-text:t">
                  <w:txbxContent>
                    <w:p w:rsidR="00042C34" w:rsidRPr="001E5A49" w:rsidRDefault="00042C34" w:rsidP="001F5C2F">
                      <w:pPr>
                        <w:rPr>
                          <w:rFonts w:ascii="Verdana" w:hAnsi="Verdana"/>
                          <w:vertAlign w:val="subscript"/>
                          <w:lang w:val="es-ES"/>
                        </w:rPr>
                      </w:pPr>
                      <w:r>
                        <w:rPr>
                          <w:rFonts w:ascii="Verdana" w:hAnsi="Verdana"/>
                          <w:lang w:val="es-ES"/>
                        </w:rPr>
                        <w:t>u</w:t>
                      </w:r>
                      <w:r>
                        <w:rPr>
                          <w:rFonts w:ascii="Verdana" w:hAnsi="Verdana"/>
                          <w:vertAlign w:val="subscript"/>
                          <w:lang w:val="es-ES"/>
                        </w:rPr>
                        <w:t>1</w:t>
                      </w:r>
                    </w:p>
                  </w:txbxContent>
                </v:textbox>
              </v:shape>
              <v:shape id="Text Box 2303" o:spid="_x0000_s1316" type="#_x0000_t202" style="position:absolute;left:2457;top:4253;width:606;height:38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SE8AA&#10;AADdAAAADwAAAGRycy9kb3ducmV2LnhtbERPTWvCQBC9C/0PyxS86caCElJXEVvBQy/aeB+y02ww&#10;OxuyUxP/vVsQepvH+5z1dvStulEfm8AGFvMMFHEVbMO1gfL7MMtBRUG22AYmA3eKsN28TNZY2DDw&#10;iW5nqVUK4VigASfSFVrHypHHOA8dceJ+Qu9REuxrbXscUrhv9VuWrbTHhlODw472jqrr+dcbELG7&#10;xb389PF4Gb8+BpdVSyyNmb6Ou3dQQqP8i5/uo03z83wFf9+kE/Tm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wSE8AAAADdAAAADwAAAAAAAAAAAAAAAACYAgAAZHJzL2Rvd25y&#10;ZXYueG1sUEsFBgAAAAAEAAQA9QAAAIUDAAAAAA==&#10;" filled="f" stroked="f">
                <v:textbox style="mso-fit-shape-to-text:t">
                  <w:txbxContent>
                    <w:p w:rsidR="00042C34" w:rsidRPr="001E5A49" w:rsidRDefault="00042C34" w:rsidP="001F5C2F">
                      <w:pPr>
                        <w:rPr>
                          <w:rFonts w:ascii="Verdana" w:hAnsi="Verdana"/>
                          <w:vertAlign w:val="subscript"/>
                          <w:lang w:val="es-ES"/>
                        </w:rPr>
                      </w:pPr>
                      <w:r>
                        <w:rPr>
                          <w:rFonts w:ascii="Verdana" w:hAnsi="Verdana"/>
                          <w:lang w:val="es-ES"/>
                        </w:rPr>
                        <w:t>u</w:t>
                      </w:r>
                      <w:r>
                        <w:rPr>
                          <w:rFonts w:ascii="Verdana" w:hAnsi="Verdana"/>
                          <w:vertAlign w:val="subscript"/>
                          <w:lang w:val="es-ES"/>
                        </w:rPr>
                        <w:t>2</w:t>
                      </w:r>
                    </w:p>
                  </w:txbxContent>
                </v:textbox>
              </v:shape>
            </v:group>
          </v:group>
        </w:pict>
      </w: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AC4B39">
      <w:pPr>
        <w:jc w:val="both"/>
        <w:rPr>
          <w:rFonts w:ascii="Verdana" w:hAnsi="Verdana"/>
          <w:noProof/>
        </w:rPr>
      </w:pPr>
    </w:p>
    <w:p w:rsidR="00042C34" w:rsidRDefault="00042C34" w:rsidP="00D4458F">
      <w:pPr>
        <w:jc w:val="center"/>
        <w:rPr>
          <w:rFonts w:ascii="Verdana" w:hAnsi="Verdana"/>
          <w:noProof/>
          <w:vertAlign w:val="subscript"/>
        </w:rPr>
      </w:pPr>
      <w:r>
        <w:rPr>
          <w:rFonts w:ascii="Verdana" w:hAnsi="Verdana"/>
          <w:noProof/>
        </w:rPr>
        <w:t>Figura 9.3 Flujo magnético concatenado por la bobina u</w:t>
      </w:r>
      <w:r>
        <w:rPr>
          <w:rFonts w:ascii="Verdana" w:hAnsi="Verdana"/>
          <w:noProof/>
          <w:vertAlign w:val="subscript"/>
        </w:rPr>
        <w:t>1</w:t>
      </w:r>
      <w:r>
        <w:rPr>
          <w:rFonts w:ascii="Verdana" w:hAnsi="Verdana"/>
          <w:noProof/>
        </w:rPr>
        <w:t xml:space="preserve"> – u</w:t>
      </w:r>
      <w:r>
        <w:rPr>
          <w:rFonts w:ascii="Verdana" w:hAnsi="Verdana"/>
          <w:noProof/>
          <w:vertAlign w:val="subscript"/>
        </w:rPr>
        <w:t>2,</w:t>
      </w:r>
    </w:p>
    <w:p w:rsidR="00042C34" w:rsidRDefault="00042C34" w:rsidP="00D4458F">
      <w:pPr>
        <w:jc w:val="center"/>
        <w:rPr>
          <w:rFonts w:ascii="Verdana" w:hAnsi="Verdana"/>
          <w:noProof/>
        </w:rPr>
      </w:pPr>
      <w:r>
        <w:rPr>
          <w:rFonts w:ascii="Verdana" w:hAnsi="Verdana"/>
          <w:noProof/>
        </w:rPr>
        <w:t>de</w:t>
      </w:r>
      <w:r>
        <w:rPr>
          <w:rFonts w:ascii="Verdana" w:hAnsi="Verdana"/>
          <w:noProof/>
          <w:vertAlign w:val="subscript"/>
        </w:rPr>
        <w:t xml:space="preserve"> </w:t>
      </w:r>
      <w:r>
        <w:rPr>
          <w:rFonts w:ascii="Verdana" w:hAnsi="Verdana"/>
          <w:noProof/>
        </w:rPr>
        <w:t>acuerdo a la posición del rotor</w:t>
      </w:r>
    </w:p>
    <w:p w:rsidR="00042C34" w:rsidRDefault="00042C34" w:rsidP="00D4458F">
      <w:pPr>
        <w:jc w:val="center"/>
        <w:rPr>
          <w:rFonts w:ascii="Verdana" w:hAnsi="Verdana"/>
          <w:noProof/>
        </w:rPr>
      </w:pPr>
    </w:p>
    <w:p w:rsidR="00042C34" w:rsidRDefault="00042C34" w:rsidP="00D4458F">
      <w:pPr>
        <w:jc w:val="center"/>
        <w:rPr>
          <w:rFonts w:ascii="Verdana" w:hAnsi="Verdana"/>
          <w:noProof/>
        </w:rPr>
      </w:pPr>
    </w:p>
    <w:p w:rsidR="00042C34" w:rsidRDefault="00042C34" w:rsidP="00D4458F">
      <w:pPr>
        <w:jc w:val="center"/>
        <w:rPr>
          <w:rFonts w:ascii="Verdana" w:hAnsi="Verdana"/>
          <w:noProof/>
        </w:rPr>
      </w:pPr>
    </w:p>
    <w:p w:rsidR="00042C34" w:rsidRPr="00D4458F" w:rsidRDefault="00042C34" w:rsidP="00D4458F">
      <w:pPr>
        <w:jc w:val="center"/>
        <w:rPr>
          <w:rFonts w:ascii="Verdana" w:hAnsi="Verdana"/>
          <w:noProof/>
        </w:rPr>
      </w:pPr>
    </w:p>
    <w:p w:rsidR="00042C34" w:rsidRPr="007421CF" w:rsidRDefault="00042C34" w:rsidP="007C7112">
      <w:pPr>
        <w:ind w:firstLine="708"/>
        <w:jc w:val="both"/>
        <w:rPr>
          <w:rFonts w:ascii="Verdana" w:hAnsi="Verdana"/>
          <w:noProof/>
        </w:rPr>
      </w:pPr>
      <w:r w:rsidRPr="007421CF">
        <w:rPr>
          <w:rFonts w:ascii="Verdana" w:hAnsi="Verdana"/>
          <w:noProof/>
        </w:rPr>
        <w:t xml:space="preserve">Si analizamos la bobina </w:t>
      </w:r>
      <w:r w:rsidRPr="007421CF">
        <w:rPr>
          <w:rFonts w:ascii="Verdana" w:hAnsi="Verdana"/>
          <w:bCs/>
          <w:noProof/>
        </w:rPr>
        <w:t>u</w:t>
      </w:r>
      <w:r w:rsidRPr="007421CF">
        <w:rPr>
          <w:rFonts w:ascii="Verdana" w:hAnsi="Verdana"/>
          <w:bCs/>
          <w:noProof/>
          <w:vertAlign w:val="subscript"/>
        </w:rPr>
        <w:t>1</w:t>
      </w:r>
      <w:r w:rsidRPr="007421CF">
        <w:rPr>
          <w:rFonts w:ascii="Verdana" w:hAnsi="Verdana"/>
          <w:bCs/>
          <w:noProof/>
        </w:rPr>
        <w:t xml:space="preserve"> – u</w:t>
      </w:r>
      <w:r w:rsidRPr="007421CF">
        <w:rPr>
          <w:rFonts w:ascii="Verdana" w:hAnsi="Verdana"/>
          <w:bCs/>
          <w:noProof/>
          <w:vertAlign w:val="subscript"/>
        </w:rPr>
        <w:t>2</w:t>
      </w:r>
      <w:r w:rsidRPr="007421CF">
        <w:rPr>
          <w:rFonts w:ascii="Verdana" w:hAnsi="Verdana"/>
          <w:noProof/>
        </w:rPr>
        <w:t xml:space="preserve"> de “N” espiras</w:t>
      </w:r>
      <w:r>
        <w:rPr>
          <w:rFonts w:ascii="Verdana" w:hAnsi="Verdana"/>
          <w:noProof/>
        </w:rPr>
        <w:t xml:space="preserve"> (La cual en el esquema de la figura 6.1</w:t>
      </w:r>
      <w:r w:rsidRPr="007421CF">
        <w:rPr>
          <w:rFonts w:ascii="Verdana" w:hAnsi="Verdana"/>
          <w:noProof/>
        </w:rPr>
        <w:t xml:space="preserve"> está representada por una sola por simplicidad del dibujo), y llamamos “</w:t>
      </w:r>
      <w:r w:rsidRPr="007421CF">
        <w:rPr>
          <w:rFonts w:ascii="Verdana" w:hAnsi="Verdana"/>
          <w:noProof/>
        </w:rPr>
        <w:sym w:font="Symbol" w:char="F061"/>
      </w:r>
      <w:r w:rsidRPr="007421CF">
        <w:rPr>
          <w:rFonts w:ascii="Verdana" w:hAnsi="Verdana"/>
          <w:noProof/>
        </w:rPr>
        <w:t>” al ángulo entre el eje magnético del electroimán y el eje magnético de la bobina</w:t>
      </w:r>
      <w:r>
        <w:rPr>
          <w:rFonts w:ascii="Verdana" w:hAnsi="Verdana"/>
          <w:noProof/>
        </w:rPr>
        <w:t>, según se observa en la figura 9.2</w:t>
      </w:r>
      <w:r w:rsidRPr="007421CF">
        <w:rPr>
          <w:rFonts w:ascii="Verdana" w:hAnsi="Verdana"/>
          <w:noProof/>
        </w:rPr>
        <w:t>, el valor del flujo concatenado por la misma para un instante cualquiera está dado por, la proyección del flujo producido por el electroimán sobre el eje magnético de la bobina, o sea:</w:t>
      </w:r>
    </w:p>
    <w:p w:rsidR="00042C34" w:rsidRDefault="00042C34" w:rsidP="00AC4B39">
      <w:pPr>
        <w:ind w:left="284"/>
        <w:jc w:val="both"/>
        <w:rPr>
          <w:rFonts w:ascii="Verdana" w:hAnsi="Verdana"/>
          <w:noProof/>
        </w:rPr>
      </w:pPr>
      <w:r w:rsidRPr="007421CF">
        <w:rPr>
          <w:rFonts w:ascii="Verdana" w:hAnsi="Verdana"/>
          <w:noProof/>
        </w:rPr>
        <w:tab/>
      </w:r>
      <w:r w:rsidRPr="007421CF">
        <w:rPr>
          <w:rFonts w:ascii="Verdana" w:hAnsi="Verdana"/>
          <w:noProof/>
        </w:rPr>
        <w:tab/>
      </w:r>
      <w:r w:rsidRPr="007421CF">
        <w:rPr>
          <w:rFonts w:ascii="Verdana" w:hAnsi="Verdana"/>
          <w:noProof/>
        </w:rPr>
        <w:sym w:font="Symbol" w:char="F06A"/>
      </w:r>
      <w:r w:rsidRPr="007421CF">
        <w:rPr>
          <w:rFonts w:ascii="Verdana" w:hAnsi="Verdana"/>
          <w:noProof/>
        </w:rPr>
        <w:t xml:space="preserve"> = </w:t>
      </w:r>
      <w:r w:rsidRPr="007421CF">
        <w:rPr>
          <w:rFonts w:ascii="Verdana" w:hAnsi="Verdana"/>
          <w:noProof/>
        </w:rPr>
        <w:sym w:font="Symbol" w:char="F046"/>
      </w:r>
      <w:r w:rsidRPr="007421CF">
        <w:rPr>
          <w:rFonts w:ascii="Verdana" w:hAnsi="Verdana"/>
          <w:noProof/>
        </w:rPr>
        <w:t xml:space="preserve"> cos </w:t>
      </w:r>
      <w:r w:rsidRPr="007421CF">
        <w:rPr>
          <w:rFonts w:ascii="Verdana" w:hAnsi="Verdana"/>
          <w:noProof/>
        </w:rPr>
        <w:sym w:font="Symbol" w:char="F061"/>
      </w:r>
      <w:r w:rsidRPr="007421CF">
        <w:rPr>
          <w:rFonts w:ascii="Verdana" w:hAnsi="Verdana"/>
          <w:noProof/>
        </w:rPr>
        <w:t xml:space="preserve"> = </w:t>
      </w:r>
      <w:r w:rsidRPr="007421CF">
        <w:rPr>
          <w:rFonts w:ascii="Verdana" w:hAnsi="Verdana"/>
          <w:noProof/>
        </w:rPr>
        <w:sym w:font="Symbol" w:char="F046"/>
      </w:r>
      <w:r w:rsidRPr="007421CF">
        <w:rPr>
          <w:rFonts w:ascii="Verdana" w:hAnsi="Verdana"/>
          <w:noProof/>
        </w:rPr>
        <w:t xml:space="preserve"> cos </w:t>
      </w:r>
      <w:r w:rsidRPr="007421CF">
        <w:rPr>
          <w:rFonts w:ascii="Verdana" w:hAnsi="Verdana"/>
          <w:noProof/>
        </w:rPr>
        <w:sym w:font="Symbol" w:char="F077"/>
      </w:r>
      <w:r>
        <w:rPr>
          <w:rFonts w:ascii="Verdana" w:hAnsi="Verdana"/>
          <w:noProof/>
        </w:rPr>
        <w:t>t</w:t>
      </w:r>
    </w:p>
    <w:p w:rsidR="00042C34" w:rsidRDefault="00042C34" w:rsidP="00AC4B39">
      <w:pPr>
        <w:ind w:left="284"/>
        <w:jc w:val="both"/>
        <w:rPr>
          <w:rFonts w:ascii="Verdana" w:hAnsi="Verdana"/>
          <w:noProof/>
        </w:rPr>
      </w:pPr>
    </w:p>
    <w:p w:rsidR="00042C34" w:rsidRPr="007421CF" w:rsidRDefault="00042C34" w:rsidP="00AC4B39">
      <w:pPr>
        <w:ind w:left="284"/>
        <w:jc w:val="both"/>
        <w:rPr>
          <w:rFonts w:ascii="Verdana" w:hAnsi="Verdana"/>
          <w:noProof/>
        </w:rPr>
      </w:pPr>
      <w:r>
        <w:rPr>
          <w:rFonts w:ascii="Verdana" w:hAnsi="Verdana"/>
          <w:noProof/>
        </w:rPr>
        <w:tab/>
      </w:r>
      <w:r>
        <w:rPr>
          <w:rFonts w:ascii="Verdana" w:hAnsi="Verdana"/>
          <w:noProof/>
        </w:rPr>
        <w:tab/>
      </w:r>
      <w:r w:rsidRPr="007421CF">
        <w:rPr>
          <w:rFonts w:ascii="Verdana" w:hAnsi="Verdana"/>
          <w:noProof/>
        </w:rPr>
        <w:sym w:font="Symbol" w:char="F061"/>
      </w:r>
      <w:r>
        <w:rPr>
          <w:rFonts w:ascii="Verdana" w:hAnsi="Verdana"/>
          <w:noProof/>
        </w:rPr>
        <w:t xml:space="preserve"> = </w:t>
      </w:r>
      <w:r w:rsidRPr="007421CF">
        <w:rPr>
          <w:rFonts w:ascii="Verdana" w:hAnsi="Verdana"/>
          <w:noProof/>
        </w:rPr>
        <w:sym w:font="Symbol" w:char="F077"/>
      </w:r>
      <w:r>
        <w:rPr>
          <w:rFonts w:ascii="Verdana" w:hAnsi="Verdana"/>
          <w:noProof/>
        </w:rPr>
        <w:t xml:space="preserve">t                        </w:t>
      </w:r>
      <w:r w:rsidRPr="007421CF">
        <w:rPr>
          <w:rFonts w:ascii="Verdana" w:hAnsi="Verdana"/>
          <w:noProof/>
        </w:rPr>
        <w:t xml:space="preserve">Siendo </w:t>
      </w:r>
      <w:r w:rsidRPr="007421CF">
        <w:rPr>
          <w:rFonts w:ascii="Verdana" w:hAnsi="Verdana"/>
          <w:noProof/>
        </w:rPr>
        <w:sym w:font="Symbol" w:char="F077"/>
      </w:r>
      <w:r w:rsidRPr="007421CF">
        <w:rPr>
          <w:rFonts w:ascii="Verdana" w:hAnsi="Verdana"/>
          <w:noProof/>
        </w:rPr>
        <w:t xml:space="preserve"> la velocidad angular del rotor.</w:t>
      </w:r>
    </w:p>
    <w:p w:rsidR="00042C34" w:rsidRPr="007421CF" w:rsidRDefault="00042C34" w:rsidP="00AC4B39">
      <w:pPr>
        <w:jc w:val="both"/>
        <w:rPr>
          <w:rFonts w:ascii="Verdana" w:hAnsi="Verdana"/>
          <w:noProof/>
        </w:rPr>
      </w:pPr>
    </w:p>
    <w:p w:rsidR="00042C34" w:rsidRPr="007421CF" w:rsidRDefault="00042C34" w:rsidP="00AC4B39">
      <w:pPr>
        <w:ind w:firstLine="708"/>
        <w:jc w:val="both"/>
        <w:rPr>
          <w:rFonts w:ascii="Verdana" w:hAnsi="Verdana"/>
          <w:noProof/>
        </w:rPr>
      </w:pPr>
      <w:r w:rsidRPr="007421CF">
        <w:rPr>
          <w:rFonts w:ascii="Verdana" w:hAnsi="Verdana"/>
          <w:noProof/>
        </w:rPr>
        <w:t>De acuerdo a la ley de Faraday-Lenz, entre los términales de la bobina se inducira una fuerza electromotriz cuyo valor está dado por:</w:t>
      </w:r>
    </w:p>
    <w:p w:rsidR="00042C34" w:rsidRPr="007421CF" w:rsidRDefault="00042C34" w:rsidP="00AC4B39">
      <w:pPr>
        <w:ind w:left="284"/>
        <w:jc w:val="both"/>
        <w:rPr>
          <w:rFonts w:ascii="Verdana" w:hAnsi="Verdana"/>
          <w:noProof/>
        </w:rPr>
      </w:pPr>
    </w:p>
    <w:p w:rsidR="00042C34" w:rsidRPr="00CE7F24" w:rsidRDefault="00042C34" w:rsidP="00AC4B39">
      <w:pPr>
        <w:ind w:left="284"/>
        <w:jc w:val="both"/>
        <w:rPr>
          <w:rFonts w:ascii="Verdana" w:hAnsi="Verdana"/>
          <w:noProof/>
          <w:lang w:val="pt-BR"/>
        </w:rPr>
      </w:pPr>
      <w:r w:rsidRPr="007421CF">
        <w:rPr>
          <w:rFonts w:ascii="Verdana" w:hAnsi="Verdana"/>
          <w:noProof/>
        </w:rPr>
        <w:tab/>
      </w:r>
      <w:r w:rsidRPr="007421CF">
        <w:rPr>
          <w:rFonts w:ascii="Verdana" w:hAnsi="Verdana"/>
          <w:noProof/>
        </w:rPr>
        <w:tab/>
      </w:r>
      <w:r w:rsidRPr="00CE7F24">
        <w:rPr>
          <w:rFonts w:ascii="Verdana" w:hAnsi="Verdana"/>
          <w:noProof/>
          <w:lang w:val="pt-BR"/>
        </w:rPr>
        <w:t>e</w:t>
      </w:r>
      <w:r w:rsidRPr="00CE7F24">
        <w:rPr>
          <w:rFonts w:ascii="Verdana" w:hAnsi="Verdana"/>
          <w:noProof/>
          <w:vertAlign w:val="subscript"/>
          <w:lang w:val="pt-BR"/>
        </w:rPr>
        <w:t>u1-u2</w:t>
      </w:r>
      <w:r w:rsidRPr="00CE7F24">
        <w:rPr>
          <w:rFonts w:ascii="Verdana" w:hAnsi="Verdana"/>
          <w:noProof/>
          <w:lang w:val="pt-BR"/>
        </w:rPr>
        <w:t xml:space="preserve"> = - N d</w:t>
      </w:r>
      <w:r w:rsidRPr="007421CF">
        <w:rPr>
          <w:rFonts w:ascii="Verdana" w:hAnsi="Verdana"/>
          <w:noProof/>
        </w:rPr>
        <w:sym w:font="Symbol" w:char="F06A"/>
      </w:r>
      <w:r w:rsidRPr="00CE7F24">
        <w:rPr>
          <w:rFonts w:ascii="Verdana" w:hAnsi="Verdana"/>
          <w:noProof/>
          <w:lang w:val="pt-BR"/>
        </w:rPr>
        <w:t xml:space="preserve">/dt = N </w:t>
      </w:r>
      <w:r w:rsidRPr="007421CF">
        <w:rPr>
          <w:rFonts w:ascii="Verdana" w:hAnsi="Verdana"/>
          <w:noProof/>
        </w:rPr>
        <w:sym w:font="Symbol" w:char="F046"/>
      </w:r>
      <w:r w:rsidRPr="00CE7F24">
        <w:rPr>
          <w:rFonts w:ascii="Verdana" w:hAnsi="Verdana"/>
          <w:noProof/>
          <w:lang w:val="pt-BR"/>
        </w:rPr>
        <w:t xml:space="preserve"> </w:t>
      </w:r>
      <w:r w:rsidRPr="007421CF">
        <w:rPr>
          <w:rFonts w:ascii="Verdana" w:hAnsi="Verdana"/>
          <w:noProof/>
        </w:rPr>
        <w:sym w:font="Symbol" w:char="F077"/>
      </w:r>
      <w:r w:rsidRPr="00CE7F24">
        <w:rPr>
          <w:rFonts w:ascii="Verdana" w:hAnsi="Verdana"/>
          <w:noProof/>
          <w:lang w:val="pt-BR"/>
        </w:rPr>
        <w:t xml:space="preserve"> sen </w:t>
      </w:r>
      <w:r w:rsidRPr="007421CF">
        <w:rPr>
          <w:rFonts w:ascii="Verdana" w:hAnsi="Verdana"/>
          <w:noProof/>
        </w:rPr>
        <w:sym w:font="Symbol" w:char="F077"/>
      </w:r>
      <w:r w:rsidRPr="00CE7F24">
        <w:rPr>
          <w:rFonts w:ascii="Verdana" w:hAnsi="Verdana"/>
          <w:noProof/>
          <w:lang w:val="pt-BR"/>
        </w:rPr>
        <w:t xml:space="preserve">t         </w:t>
      </w:r>
      <w:r w:rsidRPr="00CE7F24">
        <w:rPr>
          <w:rFonts w:ascii="Verdana" w:hAnsi="Verdana"/>
          <w:noProof/>
          <w:lang w:val="pt-BR"/>
        </w:rPr>
        <w:tab/>
      </w:r>
    </w:p>
    <w:p w:rsidR="00042C34" w:rsidRPr="00CE7F24" w:rsidRDefault="00042C34" w:rsidP="00AC4B39">
      <w:pPr>
        <w:ind w:left="284"/>
        <w:jc w:val="both"/>
        <w:rPr>
          <w:rFonts w:ascii="Verdana" w:hAnsi="Verdana"/>
          <w:noProof/>
          <w:lang w:val="pt-BR"/>
        </w:rPr>
      </w:pPr>
    </w:p>
    <w:p w:rsidR="00042C34" w:rsidRPr="007421CF" w:rsidRDefault="00042C34" w:rsidP="00AC4B39">
      <w:pPr>
        <w:ind w:left="1416"/>
        <w:jc w:val="both"/>
        <w:rPr>
          <w:rFonts w:ascii="Verdana" w:hAnsi="Verdana"/>
          <w:noProof/>
        </w:rPr>
      </w:pPr>
      <w:r w:rsidRPr="007421CF">
        <w:rPr>
          <w:rFonts w:ascii="Verdana" w:hAnsi="Verdana"/>
          <w:noProof/>
        </w:rPr>
        <w:t>Llamando E</w:t>
      </w:r>
      <w:r w:rsidRPr="007421CF">
        <w:rPr>
          <w:rFonts w:ascii="Verdana" w:hAnsi="Verdana"/>
          <w:noProof/>
          <w:vertAlign w:val="subscript"/>
        </w:rPr>
        <w:t>max.</w:t>
      </w:r>
      <w:r w:rsidRPr="007421CF">
        <w:rPr>
          <w:rFonts w:ascii="Verdana" w:hAnsi="Verdana"/>
          <w:noProof/>
        </w:rPr>
        <w:t xml:space="preserve"> = N </w:t>
      </w:r>
      <w:r w:rsidRPr="007421CF">
        <w:rPr>
          <w:rFonts w:ascii="Verdana" w:hAnsi="Verdana"/>
          <w:noProof/>
        </w:rPr>
        <w:sym w:font="Symbol" w:char="F046"/>
      </w:r>
      <w:r w:rsidRPr="007421CF">
        <w:rPr>
          <w:rFonts w:ascii="Verdana" w:hAnsi="Verdana"/>
          <w:noProof/>
        </w:rPr>
        <w:t xml:space="preserve"> </w:t>
      </w:r>
      <w:r w:rsidRPr="007421CF">
        <w:rPr>
          <w:rFonts w:ascii="Verdana" w:hAnsi="Verdana"/>
          <w:noProof/>
        </w:rPr>
        <w:sym w:font="Symbol" w:char="F077"/>
      </w:r>
      <w:r w:rsidRPr="007421CF">
        <w:rPr>
          <w:rFonts w:ascii="Verdana" w:hAnsi="Verdana"/>
          <w:noProof/>
        </w:rPr>
        <w:t xml:space="preserve">        nos queda:</w:t>
      </w:r>
    </w:p>
    <w:p w:rsidR="00042C34" w:rsidRPr="007421CF" w:rsidRDefault="00042C34" w:rsidP="00AC4B39">
      <w:pPr>
        <w:ind w:left="284"/>
        <w:jc w:val="both"/>
        <w:rPr>
          <w:rFonts w:ascii="Verdana" w:hAnsi="Verdana"/>
          <w:noProof/>
        </w:rPr>
      </w:pPr>
    </w:p>
    <w:p w:rsidR="00042C34" w:rsidRPr="007421CF" w:rsidRDefault="00042C34" w:rsidP="00AC4B39">
      <w:pPr>
        <w:ind w:left="284"/>
        <w:jc w:val="both"/>
        <w:rPr>
          <w:rFonts w:ascii="Verdana" w:hAnsi="Verdana"/>
          <w:noProof/>
          <w:lang w:val="es-ES"/>
        </w:rPr>
      </w:pPr>
      <w:r w:rsidRPr="007421CF">
        <w:rPr>
          <w:rFonts w:ascii="Verdana" w:hAnsi="Verdana"/>
          <w:noProof/>
        </w:rPr>
        <w:tab/>
      </w:r>
      <w:r w:rsidRPr="007421CF">
        <w:rPr>
          <w:rFonts w:ascii="Verdana" w:hAnsi="Verdana"/>
          <w:noProof/>
        </w:rPr>
        <w:tab/>
      </w:r>
      <w:r w:rsidRPr="007421CF">
        <w:rPr>
          <w:rFonts w:ascii="Verdana" w:hAnsi="Verdana"/>
          <w:noProof/>
          <w:lang w:val="es-ES"/>
        </w:rPr>
        <w:t>e</w:t>
      </w:r>
      <w:r w:rsidRPr="007421CF">
        <w:rPr>
          <w:rFonts w:ascii="Verdana" w:hAnsi="Verdana"/>
          <w:noProof/>
          <w:vertAlign w:val="subscript"/>
          <w:lang w:val="es-ES"/>
        </w:rPr>
        <w:t>u1-u2</w:t>
      </w:r>
      <w:r w:rsidRPr="007421CF">
        <w:rPr>
          <w:rFonts w:ascii="Verdana" w:hAnsi="Verdana"/>
          <w:noProof/>
          <w:lang w:val="es-ES"/>
        </w:rPr>
        <w:t xml:space="preserve"> = E</w:t>
      </w:r>
      <w:r w:rsidRPr="007421CF">
        <w:rPr>
          <w:rFonts w:ascii="Verdana" w:hAnsi="Verdana"/>
          <w:noProof/>
          <w:vertAlign w:val="subscript"/>
          <w:lang w:val="es-ES"/>
        </w:rPr>
        <w:t xml:space="preserve">max. </w:t>
      </w:r>
      <w:r w:rsidRPr="007421CF">
        <w:rPr>
          <w:rFonts w:ascii="Verdana" w:hAnsi="Verdana"/>
          <w:noProof/>
          <w:lang w:val="es-ES"/>
        </w:rPr>
        <w:t xml:space="preserve">sen </w:t>
      </w:r>
      <w:r w:rsidRPr="007421CF">
        <w:rPr>
          <w:rFonts w:ascii="Verdana" w:hAnsi="Verdana"/>
          <w:noProof/>
        </w:rPr>
        <w:sym w:font="Symbol" w:char="F077"/>
      </w:r>
      <w:r w:rsidRPr="007421CF">
        <w:rPr>
          <w:rFonts w:ascii="Verdana" w:hAnsi="Verdana"/>
          <w:noProof/>
          <w:lang w:val="es-ES"/>
        </w:rPr>
        <w:t>t</w:t>
      </w:r>
    </w:p>
    <w:p w:rsidR="00042C34" w:rsidRPr="007421CF" w:rsidRDefault="00042C34" w:rsidP="00AC4B39">
      <w:pPr>
        <w:jc w:val="both"/>
        <w:rPr>
          <w:rFonts w:ascii="Verdana" w:hAnsi="Verdana"/>
          <w:noProof/>
          <w:lang w:val="es-ES"/>
        </w:rPr>
      </w:pPr>
    </w:p>
    <w:p w:rsidR="00042C34" w:rsidRPr="007421CF" w:rsidRDefault="00042C34" w:rsidP="00456EF8">
      <w:pPr>
        <w:ind w:firstLine="708"/>
        <w:jc w:val="both"/>
        <w:rPr>
          <w:rFonts w:ascii="Verdana" w:hAnsi="Verdana"/>
          <w:noProof/>
        </w:rPr>
      </w:pPr>
      <w:r w:rsidRPr="007421CF">
        <w:rPr>
          <w:rFonts w:ascii="Verdana" w:hAnsi="Verdana"/>
          <w:noProof/>
        </w:rPr>
        <w:t xml:space="preserve">Si analizamos la bobina </w:t>
      </w:r>
      <w:r w:rsidRPr="007421CF">
        <w:rPr>
          <w:rFonts w:ascii="Verdana" w:hAnsi="Verdana"/>
          <w:bCs/>
          <w:noProof/>
        </w:rPr>
        <w:t>v</w:t>
      </w:r>
      <w:r w:rsidRPr="007421CF">
        <w:rPr>
          <w:rFonts w:ascii="Verdana" w:hAnsi="Verdana"/>
          <w:bCs/>
          <w:noProof/>
          <w:vertAlign w:val="subscript"/>
        </w:rPr>
        <w:t>1</w:t>
      </w:r>
      <w:r w:rsidRPr="007421CF">
        <w:rPr>
          <w:rFonts w:ascii="Verdana" w:hAnsi="Verdana"/>
          <w:bCs/>
          <w:noProof/>
        </w:rPr>
        <w:t xml:space="preserve"> – v</w:t>
      </w:r>
      <w:r w:rsidRPr="007421CF">
        <w:rPr>
          <w:rFonts w:ascii="Verdana" w:hAnsi="Verdana"/>
          <w:bCs/>
          <w:noProof/>
          <w:vertAlign w:val="subscript"/>
        </w:rPr>
        <w:t>2</w:t>
      </w:r>
      <w:r w:rsidRPr="007421CF">
        <w:rPr>
          <w:rFonts w:ascii="Verdana" w:hAnsi="Verdana"/>
          <w:noProof/>
        </w:rPr>
        <w:t xml:space="preserve"> , vemos que el fenómeno se repite pero con un atraso de 120°, debido a la disposición geométrica en que las mismas están colocadas, o sea que:</w:t>
      </w:r>
    </w:p>
    <w:p w:rsidR="00042C34" w:rsidRPr="007421CF" w:rsidRDefault="00042C34" w:rsidP="00AC4B39">
      <w:pPr>
        <w:ind w:left="284"/>
        <w:jc w:val="both"/>
        <w:rPr>
          <w:rFonts w:ascii="Verdana" w:hAnsi="Verdana"/>
          <w:noProof/>
        </w:rPr>
      </w:pPr>
    </w:p>
    <w:p w:rsidR="00042C34" w:rsidRPr="00CE7F24" w:rsidRDefault="00042C34" w:rsidP="00AC4B39">
      <w:pPr>
        <w:ind w:left="284"/>
        <w:jc w:val="both"/>
        <w:rPr>
          <w:rFonts w:ascii="Verdana" w:hAnsi="Verdana"/>
          <w:noProof/>
          <w:lang w:val="fi-FI"/>
        </w:rPr>
      </w:pPr>
      <w:r w:rsidRPr="007421CF">
        <w:rPr>
          <w:rFonts w:ascii="Verdana" w:hAnsi="Verdana"/>
          <w:noProof/>
        </w:rPr>
        <w:tab/>
      </w:r>
      <w:r w:rsidRPr="007421CF">
        <w:rPr>
          <w:rFonts w:ascii="Verdana" w:hAnsi="Verdana"/>
          <w:noProof/>
        </w:rPr>
        <w:tab/>
      </w:r>
      <w:r w:rsidRPr="00CE7F24">
        <w:rPr>
          <w:rFonts w:ascii="Verdana" w:hAnsi="Verdana"/>
          <w:noProof/>
          <w:lang w:val="fi-FI"/>
        </w:rPr>
        <w:t>e</w:t>
      </w:r>
      <w:r w:rsidRPr="00CE7F24">
        <w:rPr>
          <w:rFonts w:ascii="Verdana" w:hAnsi="Verdana"/>
          <w:noProof/>
          <w:vertAlign w:val="subscript"/>
          <w:lang w:val="fi-FI"/>
        </w:rPr>
        <w:t>v1-v2</w:t>
      </w:r>
      <w:r w:rsidRPr="00CE7F24">
        <w:rPr>
          <w:rFonts w:ascii="Verdana" w:hAnsi="Verdana"/>
          <w:noProof/>
          <w:lang w:val="fi-FI"/>
        </w:rPr>
        <w:t xml:space="preserve"> = E</w:t>
      </w:r>
      <w:r w:rsidRPr="00CE7F24">
        <w:rPr>
          <w:rFonts w:ascii="Verdana" w:hAnsi="Verdana"/>
          <w:noProof/>
          <w:vertAlign w:val="subscript"/>
          <w:lang w:val="fi-FI"/>
        </w:rPr>
        <w:t xml:space="preserve">max. </w:t>
      </w:r>
      <w:r w:rsidRPr="00CE7F24">
        <w:rPr>
          <w:rFonts w:ascii="Verdana" w:hAnsi="Verdana"/>
          <w:noProof/>
          <w:lang w:val="fi-FI"/>
        </w:rPr>
        <w:t xml:space="preserve">(sen </w:t>
      </w:r>
      <w:r w:rsidRPr="007421CF">
        <w:rPr>
          <w:rFonts w:ascii="Verdana" w:hAnsi="Verdana"/>
          <w:noProof/>
        </w:rPr>
        <w:sym w:font="Symbol" w:char="F077"/>
      </w:r>
      <w:r w:rsidRPr="00CE7F24">
        <w:rPr>
          <w:rFonts w:ascii="Verdana" w:hAnsi="Verdana"/>
          <w:noProof/>
          <w:lang w:val="fi-FI"/>
        </w:rPr>
        <w:t>t - 2</w:t>
      </w:r>
      <w:r w:rsidRPr="007421CF">
        <w:rPr>
          <w:rFonts w:ascii="Verdana" w:hAnsi="Verdana"/>
          <w:noProof/>
        </w:rPr>
        <w:sym w:font="Symbol" w:char="F070"/>
      </w:r>
      <w:r w:rsidRPr="00CE7F24">
        <w:rPr>
          <w:rFonts w:ascii="Verdana" w:hAnsi="Verdana"/>
          <w:noProof/>
          <w:lang w:val="fi-FI"/>
        </w:rPr>
        <w:t>/3)</w:t>
      </w:r>
    </w:p>
    <w:p w:rsidR="00042C34" w:rsidRPr="00CE7F24" w:rsidRDefault="00042C34" w:rsidP="00AC4B39">
      <w:pPr>
        <w:ind w:left="284"/>
        <w:jc w:val="both"/>
        <w:rPr>
          <w:rFonts w:ascii="Verdana" w:hAnsi="Verdana"/>
          <w:noProof/>
          <w:lang w:val="fi-FI"/>
        </w:rPr>
      </w:pPr>
    </w:p>
    <w:p w:rsidR="00042C34" w:rsidRPr="007421CF" w:rsidRDefault="00042C34" w:rsidP="00AC4B39">
      <w:pPr>
        <w:ind w:left="284" w:firstLine="424"/>
        <w:jc w:val="both"/>
        <w:rPr>
          <w:rFonts w:ascii="Verdana" w:hAnsi="Verdana"/>
          <w:b/>
          <w:noProof/>
        </w:rPr>
      </w:pPr>
      <w:r w:rsidRPr="007421CF">
        <w:rPr>
          <w:rFonts w:ascii="Verdana" w:hAnsi="Verdana"/>
          <w:noProof/>
        </w:rPr>
        <w:t xml:space="preserve">Lo mismo sucede con la bobina </w:t>
      </w:r>
      <w:r w:rsidRPr="007421CF">
        <w:rPr>
          <w:rFonts w:ascii="Verdana" w:hAnsi="Verdana"/>
          <w:bCs/>
          <w:noProof/>
        </w:rPr>
        <w:t>w</w:t>
      </w:r>
      <w:r w:rsidRPr="007421CF">
        <w:rPr>
          <w:rFonts w:ascii="Verdana" w:hAnsi="Verdana"/>
          <w:bCs/>
          <w:noProof/>
          <w:vertAlign w:val="subscript"/>
        </w:rPr>
        <w:t>1</w:t>
      </w:r>
      <w:r w:rsidRPr="007421CF">
        <w:rPr>
          <w:rFonts w:ascii="Verdana" w:hAnsi="Verdana"/>
          <w:bCs/>
          <w:noProof/>
        </w:rPr>
        <w:t xml:space="preserve"> – w</w:t>
      </w:r>
      <w:r w:rsidRPr="007421CF">
        <w:rPr>
          <w:rFonts w:ascii="Verdana" w:hAnsi="Verdana"/>
          <w:bCs/>
          <w:noProof/>
          <w:vertAlign w:val="subscript"/>
        </w:rPr>
        <w:t>2</w:t>
      </w:r>
      <w:r w:rsidRPr="007421CF">
        <w:rPr>
          <w:rFonts w:ascii="Verdana" w:hAnsi="Verdana"/>
          <w:bCs/>
          <w:noProof/>
        </w:rPr>
        <w:t>:</w:t>
      </w:r>
    </w:p>
    <w:p w:rsidR="00042C34" w:rsidRPr="007421CF" w:rsidRDefault="00042C34" w:rsidP="00AC4B39">
      <w:pPr>
        <w:ind w:left="284" w:firstLine="424"/>
        <w:jc w:val="both"/>
        <w:rPr>
          <w:rFonts w:ascii="Verdana" w:hAnsi="Verdana"/>
          <w:b/>
          <w:noProof/>
        </w:rPr>
      </w:pPr>
    </w:p>
    <w:p w:rsidR="00042C34" w:rsidRPr="00CE7F24" w:rsidRDefault="00042C34" w:rsidP="00AC4B39">
      <w:pPr>
        <w:ind w:left="284"/>
        <w:jc w:val="both"/>
        <w:rPr>
          <w:rFonts w:ascii="Verdana" w:hAnsi="Verdana"/>
          <w:noProof/>
          <w:lang w:val="fi-FI"/>
        </w:rPr>
      </w:pPr>
      <w:r w:rsidRPr="007421CF">
        <w:rPr>
          <w:rFonts w:ascii="Verdana" w:hAnsi="Verdana"/>
          <w:b/>
          <w:noProof/>
        </w:rPr>
        <w:tab/>
      </w:r>
      <w:r w:rsidRPr="007421CF">
        <w:rPr>
          <w:rFonts w:ascii="Verdana" w:hAnsi="Verdana"/>
          <w:b/>
          <w:noProof/>
        </w:rPr>
        <w:tab/>
      </w:r>
      <w:r w:rsidRPr="00CE7F24">
        <w:rPr>
          <w:rFonts w:ascii="Verdana" w:hAnsi="Verdana"/>
          <w:noProof/>
          <w:lang w:val="fi-FI"/>
        </w:rPr>
        <w:t>e</w:t>
      </w:r>
      <w:r w:rsidRPr="00CE7F24">
        <w:rPr>
          <w:rFonts w:ascii="Verdana" w:hAnsi="Verdana"/>
          <w:noProof/>
          <w:vertAlign w:val="subscript"/>
          <w:lang w:val="fi-FI"/>
        </w:rPr>
        <w:t>w1-w2</w:t>
      </w:r>
      <w:r w:rsidRPr="00CE7F24">
        <w:rPr>
          <w:rFonts w:ascii="Verdana" w:hAnsi="Verdana"/>
          <w:noProof/>
          <w:lang w:val="fi-FI"/>
        </w:rPr>
        <w:t xml:space="preserve"> = E</w:t>
      </w:r>
      <w:r w:rsidRPr="00CE7F24">
        <w:rPr>
          <w:rFonts w:ascii="Verdana" w:hAnsi="Verdana"/>
          <w:noProof/>
          <w:vertAlign w:val="subscript"/>
          <w:lang w:val="fi-FI"/>
        </w:rPr>
        <w:t xml:space="preserve">max. </w:t>
      </w:r>
      <w:r w:rsidRPr="00CE7F24">
        <w:rPr>
          <w:rFonts w:ascii="Verdana" w:hAnsi="Verdana"/>
          <w:noProof/>
          <w:lang w:val="fi-FI"/>
        </w:rPr>
        <w:t xml:space="preserve">(sen </w:t>
      </w:r>
      <w:r w:rsidRPr="007421CF">
        <w:rPr>
          <w:rFonts w:ascii="Verdana" w:hAnsi="Verdana"/>
          <w:noProof/>
        </w:rPr>
        <w:sym w:font="Symbol" w:char="F077"/>
      </w:r>
      <w:r w:rsidRPr="00CE7F24">
        <w:rPr>
          <w:rFonts w:ascii="Verdana" w:hAnsi="Verdana"/>
          <w:noProof/>
          <w:lang w:val="fi-FI"/>
        </w:rPr>
        <w:t>t - 4</w:t>
      </w:r>
      <w:r w:rsidRPr="007421CF">
        <w:rPr>
          <w:rFonts w:ascii="Verdana" w:hAnsi="Verdana"/>
          <w:noProof/>
        </w:rPr>
        <w:sym w:font="Symbol" w:char="F070"/>
      </w:r>
      <w:r w:rsidRPr="00CE7F24">
        <w:rPr>
          <w:rFonts w:ascii="Verdana" w:hAnsi="Verdana"/>
          <w:noProof/>
          <w:lang w:val="fi-FI"/>
        </w:rPr>
        <w:t>/3)</w:t>
      </w:r>
    </w:p>
    <w:p w:rsidR="00042C34" w:rsidRPr="00CE7F24" w:rsidRDefault="00042C34" w:rsidP="00AC4B39">
      <w:pPr>
        <w:ind w:left="284"/>
        <w:jc w:val="both"/>
        <w:rPr>
          <w:rFonts w:ascii="Verdana" w:hAnsi="Verdana"/>
          <w:noProof/>
          <w:lang w:val="fi-FI"/>
        </w:rPr>
      </w:pPr>
    </w:p>
    <w:p w:rsidR="00042C34" w:rsidRPr="007421CF" w:rsidRDefault="00042C34" w:rsidP="00AC4B39">
      <w:pPr>
        <w:ind w:firstLine="708"/>
        <w:jc w:val="both"/>
        <w:rPr>
          <w:rFonts w:ascii="Verdana" w:hAnsi="Verdana"/>
          <w:noProof/>
        </w:rPr>
      </w:pPr>
      <w:r w:rsidRPr="007421CF">
        <w:rPr>
          <w:rFonts w:ascii="Verdana" w:hAnsi="Verdana"/>
          <w:noProof/>
        </w:rPr>
        <w:t xml:space="preserve">De esta manera se ha logrado tener un sistema de tres tensiones alternas desfasadas una de otra, 120° en el tiempo, según puede observarse en la figura </w:t>
      </w:r>
      <w:r>
        <w:rPr>
          <w:rFonts w:ascii="Verdana" w:hAnsi="Verdana"/>
          <w:noProof/>
        </w:rPr>
        <w:t>9</w:t>
      </w:r>
      <w:r w:rsidRPr="007421CF">
        <w:rPr>
          <w:rFonts w:ascii="Verdana" w:hAnsi="Verdana"/>
          <w:noProof/>
        </w:rPr>
        <w:t>.</w:t>
      </w:r>
      <w:r>
        <w:rPr>
          <w:rFonts w:ascii="Verdana" w:hAnsi="Verdana"/>
          <w:noProof/>
        </w:rPr>
        <w:t>4</w:t>
      </w:r>
      <w:r w:rsidRPr="007421CF">
        <w:rPr>
          <w:rFonts w:ascii="Verdana" w:hAnsi="Verdana"/>
          <w:noProof/>
        </w:rPr>
        <w:t>.</w:t>
      </w:r>
    </w:p>
    <w:p w:rsidR="00042C34" w:rsidRPr="007421CF" w:rsidRDefault="00042C34" w:rsidP="00AC4B39">
      <w:pPr>
        <w:ind w:firstLine="708"/>
        <w:jc w:val="both"/>
        <w:rPr>
          <w:rFonts w:ascii="Verdana" w:hAnsi="Verdana"/>
          <w:noProof/>
        </w:rPr>
      </w:pPr>
    </w:p>
    <w:p w:rsidR="00042C34" w:rsidRPr="007421CF" w:rsidRDefault="00042C34" w:rsidP="00AC4B39">
      <w:pPr>
        <w:jc w:val="both"/>
        <w:rPr>
          <w:rFonts w:ascii="Verdana" w:hAnsi="Verdana"/>
          <w:noProof/>
        </w:rPr>
      </w:pPr>
      <w:r>
        <w:rPr>
          <w:noProof/>
          <w:lang w:val="es-ES"/>
        </w:rPr>
        <w:pict>
          <v:group id="Group 9" o:spid="_x0000_s1317" style="position:absolute;left:0;text-align:left;margin-left:69.4pt;margin-top:14.9pt;width:324.8pt;height:90.85pt;z-index:251634688" coordorigin="3375,1997" coordsize="6496,1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">
            <v:rect id="Rectangle 10" o:spid="_x0000_s1318" style="position:absolute;left:5019;top:2103;width:618;height:3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q9c8IA&#10;AADdAAAADwAAAGRycy9kb3ducmV2LnhtbERPS4vCMBC+C/6HMAt701RB61aj6IKweFofex+ase3a&#10;TGKTrfXfmwXB23x8z1msOlOLlhpfWVYwGiYgiHOrKy4UnI7bwQyED8gaa8uk4E4eVst+b4GZtjfe&#10;U3sIhYgh7DNUUIbgMil9XpJBP7SOOHJn2xgMETaF1A3eYrip5ThJptJgxbGhREefJeWXw59RcBld&#10;J+2vTncfsylvxrtv9+O2Tqn3t249BxGoCy/x0/2l4/w0ncD/N/EE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Kr1zwgAAAN0AAAAPAAAAAAAAAAAAAAAAAJgCAABkcnMvZG93&#10;bnJldi54bWxQSwUGAAAAAAQABAD1AAAAhwMAAAAA&#10;" filled="f" stroked="f" strokeweight="1pt">
              <v:textbox inset="1pt,1pt,1pt,1pt">
                <w:txbxContent>
                  <w:p w:rsidR="00042C34" w:rsidRDefault="00042C34" w:rsidP="00AC4B39">
                    <w:pPr>
                      <w:rPr>
                        <w:rFonts w:ascii="Arial" w:hAnsi="Arial"/>
                      </w:rPr>
                    </w:pPr>
                    <w:r>
                      <w:rPr>
                        <w:rFonts w:ascii="Arial" w:hAnsi="Arial"/>
                      </w:rPr>
                      <w:t>e</w:t>
                    </w:r>
                    <w:r>
                      <w:rPr>
                        <w:rFonts w:ascii="Arial" w:hAnsi="Arial"/>
                        <w:b/>
                        <w:vertAlign w:val="subscript"/>
                      </w:rPr>
                      <w:t>u1-u2</w:t>
                    </w:r>
                  </w:p>
                </w:txbxContent>
              </v:textbox>
            </v:rect>
            <v:rect id="Rectangle 11" o:spid="_x0000_s1319" style="position:absolute;left:6957;top:2103;width:591;height:3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gjBMIA&#10;AADdAAAADwAAAGRycy9kb3ducmV2LnhtbERPTWvCQBC9F/oflil4qxsFE42uooIgnqy29yE7TVKz&#10;s2t2jem/7woFb/N4n7NY9aYRHbW+tqxgNExAEBdW11wq+Dzv3qcgfEDW2FgmBb/kYbV8fVlgru2d&#10;P6g7hVLEEPY5KqhCcLmUvqjIoB9aRxy5b9saDBG2pdQt3mO4aeQ4SVJpsObYUKGjbUXF5XQzCi6j&#10;66T70dlhNk15Mz4c3ZfbOaUGb/16DiJQH57if/dex/lZlsLjm3iCX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CMEwgAAAN0AAAAPAAAAAAAAAAAAAAAAAJgCAABkcnMvZG93&#10;bnJldi54bWxQSwUGAAAAAAQABAD1AAAAhwMAAAAA&#10;" filled="f" stroked="f" strokeweight="1pt">
              <v:textbox inset="1pt,1pt,1pt,1pt">
                <w:txbxContent>
                  <w:p w:rsidR="00042C34" w:rsidRDefault="00042C34" w:rsidP="00AC4B39">
                    <w:r>
                      <w:rPr>
                        <w:rFonts w:ascii="Arial" w:hAnsi="Arial"/>
                      </w:rPr>
                      <w:t>e</w:t>
                    </w:r>
                    <w:r>
                      <w:rPr>
                        <w:rFonts w:ascii="Arial" w:hAnsi="Arial"/>
                        <w:b/>
                        <w:vertAlign w:val="subscript"/>
                      </w:rPr>
                      <w:t>v1-v2</w:t>
                    </w:r>
                  </w:p>
                </w:txbxContent>
              </v:textbox>
            </v:rect>
            <v:rect id="Rectangle 12" o:spid="_x0000_s1320" style="position:absolute;left:8724;top:2103;width:865;height:4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SGn8MA&#10;AADdAAAADwAAAGRycy9kb3ducmV2LnhtbERPTWvCQBC9F/oflil4qxuFmhjdSBUE8VSt3ofsNEmT&#10;nd1mtzH9992C0Ns83uesN6PpxEC9bywrmE0TEMSl1Q1XCi7v++cMhA/IGjvLpOCHPGyKx4c15tre&#10;+ETDOVQihrDPUUEdgsul9GVNBv3UOuLIfdjeYIiwr6Tu8RbDTSfnSbKQBhuODTU62tVUtudvo6Cd&#10;fb0Mnzo9LrMFb+fHN3d1e6fU5Gl8XYEINIZ/8d190HF+mqbw9008QR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rSGn8MAAADdAAAADwAAAAAAAAAAAAAAAACYAgAAZHJzL2Rv&#10;d25yZXYueG1sUEsFBgAAAAAEAAQA9QAAAIgDAAAAAA==&#10;" filled="f" stroked="f" strokeweight="1pt">
              <v:textbox inset="1pt,1pt,1pt,1pt">
                <w:txbxContent>
                  <w:p w:rsidR="00042C34" w:rsidRDefault="00042C34" w:rsidP="00AC4B39">
                    <w:pPr>
                      <w:rPr>
                        <w:rFonts w:ascii="Arial" w:hAnsi="Arial"/>
                      </w:rPr>
                    </w:pPr>
                    <w:r>
                      <w:rPr>
                        <w:rFonts w:ascii="Arial" w:hAnsi="Arial"/>
                        <w:b/>
                      </w:rPr>
                      <w:t xml:space="preserve"> </w:t>
                    </w:r>
                    <w:r>
                      <w:rPr>
                        <w:rFonts w:ascii="Arial" w:hAnsi="Arial"/>
                      </w:rPr>
                      <w:t>e</w:t>
                    </w:r>
                    <w:r>
                      <w:rPr>
                        <w:rFonts w:ascii="Arial" w:hAnsi="Arial"/>
                        <w:b/>
                        <w:vertAlign w:val="subscript"/>
                      </w:rPr>
                      <w:t>w1-w2</w:t>
                    </w:r>
                  </w:p>
                </w:txbxContent>
              </v:textbox>
            </v:rect>
            <v:rect id="Rectangle 13" o:spid="_x0000_s1321" style="position:absolute;left:9351;top:3528;width:520;height:2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sS7cUA&#10;AADdAAAADwAAAGRycy9kb3ducmV2LnhtbESPQW/CMAyF75P2HyJP4jZSkKCsI6CBhIQ4MdjuVuO1&#10;HY2TNaF0/34+IO1m6z2/93m5Hlyreupi49nAZJyBIi69bbgy8HHePS9AxYRssfVMBn4pwnr1+LDE&#10;wvobv1N/SpWSEI4FGqhTCoXWsazJYRz7QCzal+8cJlm7StsObxLuWj3Nsrl22LA01BhoW1N5OV2d&#10;gcvkZ9Z/2/zwspjzZno4hs+wC8aMnoa3V1CJhvRvvl/vreDnueDKNzKCXv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KxLtxQAAAN0AAAAPAAAAAAAAAAAAAAAAAJgCAABkcnMv&#10;ZG93bnJldi54bWxQSwUGAAAAAAQABAD1AAAAigMAAAAA&#10;" filled="f" stroked="f" strokeweight="1pt">
              <v:textbox inset="1pt,1pt,1pt,1pt">
                <w:txbxContent>
                  <w:p w:rsidR="00042C34" w:rsidRDefault="00042C34" w:rsidP="00AC4B39">
                    <w:pPr>
                      <w:pStyle w:val="Footer"/>
                      <w:tabs>
                        <w:tab w:val="clear" w:pos="4419"/>
                        <w:tab w:val="clear" w:pos="8838"/>
                      </w:tabs>
                      <w:rPr>
                        <w:rFonts w:ascii="Arial" w:hAnsi="Arial"/>
                      </w:rPr>
                    </w:pPr>
                    <w:r>
                      <w:rPr>
                        <w:rFonts w:ascii="Arial" w:hAnsi="Arial"/>
                      </w:rPr>
                      <w:t>t</w:t>
                    </w:r>
                  </w:p>
                </w:txbxContent>
              </v:textbox>
            </v:rect>
            <v:line id="Line 14" o:spid="_x0000_s1322" style="position:absolute;flip:y;visibility:visible" from="4734,2332" to="4736,3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Afe8QAAADdAAAADwAAAGRycy9kb3ducmV2LnhtbERPS2vCQBC+F/wPywi9lLqxULWpq0hE&#10;KPXU1IPHITtNgtnZsLt5/Xu3UOhtPr7nbPejaURPzteWFSwXCQjiwuqaSwWX79PzBoQPyBoby6Rg&#10;Ig/73exhi6m2A39Rn4dSxBD2KSqoQmhTKX1RkUG/sC1x5H6sMxgidKXUDocYbhr5kiQrabDm2FBh&#10;S1lFxS3vjILOHXIzrKbza700+ef1aM9P2VWpx/l4eAcRaAz/4j/3h47z1+s3+P0mniB3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gB97xAAAAN0AAAAPAAAAAAAAAAAA&#10;AAAAAKECAABkcnMvZG93bnJldi54bWxQSwUGAAAAAAQABAD5AAAAkgMAAAAA&#10;" strokeweight="1pt">
              <v:stroke endarrow="open"/>
            </v:line>
            <v:rect id="Rectangle 15" o:spid="_x0000_s1323" style="position:absolute;left:4791;top:2845;width:865;height:2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huzMUA&#10;AADdAAAADwAAAGRycy9kb3ducmV2LnhtbESPQW/CMAyF75P2HyJP4jZSkICuI6CBhIQ4MdjuVuO1&#10;HY2TNaF0/34+IO1m6z2/93m5Hlyreupi49nAZJyBIi69bbgy8HHePeegYkK22HomA78UYb16fFhi&#10;Yf2N36k/pUpJCMcCDdQphULrWNbkMI59IBbty3cOk6xdpW2HNwl3rZ5m2Vw7bFgaagy0ram8nK7O&#10;wGXyM+u/7eLwks95Mz0cw2fYBWNGT8PbK6hEQ/o336/3VvAXufDLNzKCXv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iG7MxQAAAN0AAAAPAAAAAAAAAAAAAAAAAJgCAABkcnMv&#10;ZG93bnJldi54bWxQSwUGAAAAAAQABAD1AAAAigMAAAAA&#10;" filled="f" stroked="f" strokeweight="1pt">
              <v:textbox inset="1pt,1pt,1pt,1pt">
                <w:txbxContent>
                  <w:p w:rsidR="00042C34" w:rsidRDefault="00042C34" w:rsidP="00AC4B39">
                    <w:pPr>
                      <w:rPr>
                        <w:rFonts w:ascii="Arial" w:hAnsi="Arial"/>
                      </w:rPr>
                    </w:pPr>
                    <w:r>
                      <w:rPr>
                        <w:rFonts w:ascii="Arial" w:hAnsi="Arial"/>
                      </w:rPr>
                      <w:t>E</w:t>
                    </w:r>
                    <w:r>
                      <w:rPr>
                        <w:rFonts w:ascii="Arial" w:hAnsi="Arial"/>
                        <w:vertAlign w:val="subscript"/>
                      </w:rPr>
                      <w:t>max.</w:t>
                    </w:r>
                  </w:p>
                </w:txbxContent>
              </v:textbox>
            </v:rect>
            <v:rect id="Rectangle 16" o:spid="_x0000_s1324" style="position:absolute;left:3375;top:1997;width:618;height:3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TLV8IA&#10;AADdAAAADwAAAGRycy9kb3ducmV2LnhtbERPS2vCQBC+C/6HZYTedBOhGqOrVEEonurrPmSnSWp2&#10;dpvdxvTfdwuCt/n4nrPa9KYRHbW+tqwgnSQgiAuray4VXM77cQbCB2SNjWVS8EseNuvhYIW5tnc+&#10;UncKpYgh7HNUUIXgcil9UZFBP7GOOHKftjUYImxLqVu8x3DTyGmSzKTBmmNDhY52FRW3049RcEu/&#10;X7svPT8sshlvp4cPd3V7p9TLqH9bggjUh6f44X7Xcf48S+H/m3iCXP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xMtXwgAAAN0AAAAPAAAAAAAAAAAAAAAAAJgCAABkcnMvZG93&#10;bnJldi54bWxQSwUGAAAAAAQABAD1AAAAhwMAAAAA&#10;" filled="f" stroked="f" strokeweight="1pt">
              <v:textbox inset="1pt,1pt,1pt,1pt">
                <w:txbxContent>
                  <w:p w:rsidR="00042C34" w:rsidRDefault="00042C34" w:rsidP="00AC4B39">
                    <w:pPr>
                      <w:pStyle w:val="Footer"/>
                      <w:tabs>
                        <w:tab w:val="clear" w:pos="4419"/>
                        <w:tab w:val="clear" w:pos="8838"/>
                      </w:tabs>
                      <w:rPr>
                        <w:rFonts w:ascii="Arial" w:hAnsi="Arial"/>
                      </w:rPr>
                    </w:pPr>
                    <w:r>
                      <w:rPr>
                        <w:rFonts w:ascii="Arial" w:hAnsi="Arial"/>
                      </w:rPr>
                      <w:t>e</w:t>
                    </w:r>
                  </w:p>
                </w:txbxContent>
              </v:textbox>
            </v:rect>
          </v:group>
        </w:pict>
      </w:r>
      <w:r w:rsidRPr="0083493F">
        <w:rPr>
          <w:rFonts w:ascii="Verdana" w:hAnsi="Verdana"/>
          <w:noProof/>
          <w:lang w:val="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i1025" type="#_x0000_t75" style="width:449.25pt;height:174.75pt;visibility:visible">
            <v:imagedata r:id="rId8" o:title=""/>
          </v:shape>
        </w:pict>
      </w:r>
    </w:p>
    <w:p w:rsidR="00042C34" w:rsidRPr="007421CF" w:rsidRDefault="00042C34" w:rsidP="00AC4B39">
      <w:pPr>
        <w:pStyle w:val="Heading3"/>
        <w:jc w:val="center"/>
        <w:rPr>
          <w:rFonts w:ascii="Verdana" w:hAnsi="Verdana"/>
          <w:sz w:val="20"/>
        </w:rPr>
      </w:pPr>
      <w:r>
        <w:rPr>
          <w:rFonts w:ascii="Verdana" w:hAnsi="Verdana"/>
          <w:sz w:val="20"/>
        </w:rPr>
        <w:t>Figura 9</w:t>
      </w:r>
      <w:r w:rsidRPr="007421CF">
        <w:rPr>
          <w:rFonts w:ascii="Verdana" w:hAnsi="Verdana"/>
          <w:sz w:val="20"/>
        </w:rPr>
        <w:t>.</w:t>
      </w:r>
      <w:r>
        <w:rPr>
          <w:rFonts w:ascii="Verdana" w:hAnsi="Verdana"/>
          <w:sz w:val="20"/>
        </w:rPr>
        <w:t>4</w:t>
      </w:r>
      <w:r w:rsidRPr="007421CF">
        <w:rPr>
          <w:rFonts w:ascii="Verdana" w:hAnsi="Verdana"/>
          <w:sz w:val="20"/>
        </w:rPr>
        <w:t xml:space="preserve">  Sistema trifásico de tensiones</w:t>
      </w:r>
    </w:p>
    <w:p w:rsidR="00042C34" w:rsidRDefault="00042C34" w:rsidP="00AC4B39">
      <w:pPr>
        <w:ind w:left="284"/>
        <w:jc w:val="both"/>
        <w:rPr>
          <w:rFonts w:ascii="Verdana" w:hAnsi="Verdana"/>
          <w:b/>
          <w:noProof/>
        </w:rPr>
      </w:pPr>
    </w:p>
    <w:p w:rsidR="00042C34" w:rsidRDefault="00042C34" w:rsidP="00AC4B39">
      <w:pPr>
        <w:ind w:left="284"/>
        <w:jc w:val="both"/>
        <w:rPr>
          <w:rFonts w:ascii="Verdana" w:hAnsi="Verdana"/>
          <w:b/>
          <w:noProof/>
        </w:rPr>
      </w:pPr>
    </w:p>
    <w:p w:rsidR="00042C34" w:rsidRPr="007421CF" w:rsidRDefault="00042C34" w:rsidP="00AC4B39">
      <w:pPr>
        <w:ind w:left="284"/>
        <w:jc w:val="both"/>
        <w:rPr>
          <w:rFonts w:ascii="Verdana" w:hAnsi="Verdana"/>
          <w:b/>
          <w:noProof/>
        </w:rPr>
      </w:pPr>
    </w:p>
    <w:p w:rsidR="00042C34" w:rsidRPr="007421CF" w:rsidRDefault="00042C34" w:rsidP="00AC4B39">
      <w:pPr>
        <w:pStyle w:val="BodyTextIndent2"/>
        <w:rPr>
          <w:rFonts w:ascii="Verdana" w:hAnsi="Verdana"/>
          <w:sz w:val="20"/>
        </w:rPr>
      </w:pPr>
      <w:r w:rsidRPr="007421CF">
        <w:rPr>
          <w:rFonts w:ascii="Verdana" w:hAnsi="Verdana"/>
          <w:sz w:val="20"/>
        </w:rPr>
        <w:t>Si analizamos el valor eficaz de la tensión en bornes de cada una de las bobinas ó fases del generador, el mismo será:</w:t>
      </w:r>
    </w:p>
    <w:p w:rsidR="00042C34" w:rsidRPr="007421CF" w:rsidRDefault="00042C34" w:rsidP="00456EF8">
      <w:pPr>
        <w:jc w:val="both"/>
        <w:rPr>
          <w:rFonts w:ascii="Verdana" w:hAnsi="Verdana"/>
          <w:noProof/>
        </w:rPr>
      </w:pPr>
      <w:r>
        <w:rPr>
          <w:noProof/>
          <w:lang w:val="es-ES"/>
        </w:rPr>
        <w:pict>
          <v:shape id="_x0000_s1325" type="#_x0000_t75" style="position:absolute;left:0;text-align:left;margin-left:105.3pt;margin-top:14.7pt;width:254pt;height:85pt;z-index:251627520" o:allowincell="f">
            <v:imagedata r:id="rId9" o:title=""/>
            <w10:wrap type="topAndBottom"/>
          </v:shape>
          <o:OLEObject Type="Embed" ProgID="Equation.3" ShapeID="_x0000_s1325" DrawAspect="Content" ObjectID="_1503925561" r:id="rId10"/>
        </w:pict>
      </w:r>
      <w:r w:rsidRPr="007421CF">
        <w:rPr>
          <w:rFonts w:ascii="Verdana" w:hAnsi="Verdana"/>
          <w:noProof/>
        </w:rPr>
        <w:tab/>
      </w:r>
      <w:r w:rsidRPr="007421CF">
        <w:rPr>
          <w:rFonts w:ascii="Verdana" w:hAnsi="Verdana"/>
          <w:noProof/>
        </w:rPr>
        <w:tab/>
      </w:r>
    </w:p>
    <w:p w:rsidR="00042C34" w:rsidRDefault="00042C34" w:rsidP="00AC4B39">
      <w:pPr>
        <w:ind w:firstLine="708"/>
        <w:jc w:val="right"/>
        <w:rPr>
          <w:rFonts w:ascii="Verdana" w:hAnsi="Verdana"/>
          <w:b/>
          <w:noProof/>
        </w:rPr>
      </w:pPr>
    </w:p>
    <w:p w:rsidR="00042C34" w:rsidRDefault="00042C34" w:rsidP="00AC4B39">
      <w:pPr>
        <w:ind w:firstLine="708"/>
        <w:jc w:val="right"/>
        <w:rPr>
          <w:rFonts w:ascii="Verdana" w:hAnsi="Verdana"/>
          <w:b/>
          <w:noProof/>
        </w:rPr>
      </w:pPr>
    </w:p>
    <w:p w:rsidR="00042C34" w:rsidRPr="007421CF" w:rsidRDefault="00042C34" w:rsidP="00AC4B39">
      <w:pPr>
        <w:ind w:firstLine="708"/>
        <w:jc w:val="right"/>
        <w:rPr>
          <w:rFonts w:ascii="Verdana" w:hAnsi="Verdana"/>
          <w:b/>
          <w:noProof/>
        </w:rPr>
      </w:pPr>
      <w:r w:rsidRPr="007421CF">
        <w:rPr>
          <w:rFonts w:ascii="Verdana" w:hAnsi="Verdana"/>
          <w:b/>
          <w:noProof/>
        </w:rPr>
        <w:t>Frecuencia y número de polos</w:t>
      </w:r>
    </w:p>
    <w:p w:rsidR="00042C34" w:rsidRPr="007421CF" w:rsidRDefault="00042C34" w:rsidP="00AC4B39">
      <w:pPr>
        <w:ind w:left="284"/>
        <w:jc w:val="both"/>
        <w:rPr>
          <w:rFonts w:ascii="Verdana" w:hAnsi="Verdana"/>
          <w:b/>
          <w:noProof/>
        </w:rPr>
      </w:pPr>
    </w:p>
    <w:p w:rsidR="00042C34" w:rsidRPr="007421CF" w:rsidRDefault="00042C34" w:rsidP="00AC4B39">
      <w:pPr>
        <w:ind w:firstLine="708"/>
        <w:jc w:val="both"/>
        <w:rPr>
          <w:rFonts w:ascii="Verdana" w:hAnsi="Verdana"/>
          <w:noProof/>
        </w:rPr>
      </w:pPr>
      <w:r>
        <w:rPr>
          <w:noProof/>
          <w:lang w:val="es-ES"/>
        </w:rPr>
        <w:pict>
          <v:shape id="_x0000_s1326" type="#_x0000_t75" style="position:absolute;left:0;text-align:left;margin-left:182.5pt;margin-top:63.6pt;width:34pt;height:31.95pt;z-index:251633664" o:allowincell="f">
            <v:imagedata r:id="rId11" o:title=""/>
            <w10:wrap type="topAndBottom"/>
          </v:shape>
          <o:OLEObject Type="Embed" ProgID="Equation.3" ShapeID="_x0000_s1326" DrawAspect="Content" ObjectID="_1503925562" r:id="rId12"/>
        </w:pict>
      </w:r>
      <w:r w:rsidRPr="007421CF">
        <w:rPr>
          <w:rFonts w:ascii="Verdana" w:hAnsi="Verdana"/>
          <w:noProof/>
        </w:rPr>
        <w:t>La máquina que analizamos era de 2 polos magnéticos, y por cada vuelta que efectúa el rotor se genera un ciclo completo de la fuerza electromotriz inducida en cada una de las fases del estator, por lo tanto si el rotor gira a “n</w:t>
      </w:r>
      <w:r w:rsidRPr="007421CF">
        <w:rPr>
          <w:rFonts w:ascii="Verdana" w:hAnsi="Verdana"/>
          <w:noProof/>
          <w:vertAlign w:val="subscript"/>
        </w:rPr>
        <w:t>S</w:t>
      </w:r>
      <w:r w:rsidRPr="007421CF">
        <w:rPr>
          <w:rFonts w:ascii="Verdana" w:hAnsi="Verdana"/>
          <w:noProof/>
        </w:rPr>
        <w:t>” vueltas por minuto, se cumpliran “n” ciclos por minuto, por lo ta</w:t>
      </w:r>
      <w:r>
        <w:rPr>
          <w:rFonts w:ascii="Verdana" w:hAnsi="Verdana"/>
          <w:noProof/>
        </w:rPr>
        <w:t xml:space="preserve">nto la frecuencia en ciclos por </w:t>
      </w:r>
      <w:r w:rsidRPr="007421CF">
        <w:rPr>
          <w:rFonts w:ascii="Verdana" w:hAnsi="Verdana"/>
          <w:noProof/>
        </w:rPr>
        <w:t>segundo en el estator será:</w:t>
      </w:r>
    </w:p>
    <w:p w:rsidR="00042C34" w:rsidRDefault="00042C34" w:rsidP="005C0210">
      <w:pPr>
        <w:ind w:firstLine="708"/>
        <w:jc w:val="both"/>
        <w:rPr>
          <w:rFonts w:ascii="Verdana" w:hAnsi="Verdana"/>
          <w:noProof/>
        </w:rPr>
      </w:pPr>
    </w:p>
    <w:p w:rsidR="00042C34" w:rsidRDefault="00042C34" w:rsidP="005C0210">
      <w:pPr>
        <w:ind w:firstLine="708"/>
        <w:jc w:val="both"/>
        <w:rPr>
          <w:rFonts w:ascii="Verdana" w:hAnsi="Verdana"/>
          <w:noProof/>
        </w:rPr>
      </w:pPr>
      <w:r w:rsidRPr="007421CF">
        <w:rPr>
          <w:rFonts w:ascii="Verdana" w:hAnsi="Verdana"/>
          <w:noProof/>
        </w:rPr>
        <w:t>Si la máquina tiene mas de un par de polos, la expresión general de la frecuencia obtenida es:</w:t>
      </w:r>
      <w:r>
        <w:rPr>
          <w:rFonts w:ascii="Verdana" w:hAnsi="Verdana"/>
          <w:noProof/>
        </w:rPr>
        <w:t xml:space="preserve">  </w:t>
      </w:r>
    </w:p>
    <w:p w:rsidR="00042C34" w:rsidRPr="007421CF" w:rsidRDefault="00042C34" w:rsidP="005C0210">
      <w:pPr>
        <w:ind w:firstLine="708"/>
        <w:jc w:val="both"/>
        <w:rPr>
          <w:rFonts w:ascii="Verdana" w:hAnsi="Verdana"/>
          <w:noProof/>
        </w:rPr>
      </w:pPr>
      <w:r>
        <w:rPr>
          <w:noProof/>
          <w:lang w:val="es-ES"/>
        </w:rPr>
        <w:pict>
          <v:shape id="_x0000_s1327" type="#_x0000_t75" style="position:absolute;left:0;text-align:left;margin-left:131.6pt;margin-top:9.7pt;width:107pt;height:36pt;z-index:251628544" o:allowincell="f">
            <v:imagedata r:id="rId13" o:title=""/>
            <w10:wrap type="topAndBottom"/>
          </v:shape>
          <o:OLEObject Type="Embed" ProgID="Equation.3" ShapeID="_x0000_s1327" DrawAspect="Content" ObjectID="_1503925563" r:id="rId14"/>
        </w:pict>
      </w:r>
    </w:p>
    <w:p w:rsidR="00042C34" w:rsidRDefault="00042C34" w:rsidP="00AC4B39">
      <w:pPr>
        <w:ind w:left="284"/>
        <w:jc w:val="both"/>
        <w:rPr>
          <w:rFonts w:ascii="Verdana" w:hAnsi="Verdana"/>
          <w:noProof/>
        </w:rPr>
      </w:pPr>
      <w:r w:rsidRPr="007421CF">
        <w:rPr>
          <w:rFonts w:ascii="Verdana" w:hAnsi="Verdana"/>
          <w:noProof/>
        </w:rPr>
        <w:tab/>
      </w:r>
      <w:r w:rsidRPr="007421CF">
        <w:rPr>
          <w:rFonts w:ascii="Verdana" w:hAnsi="Verdana"/>
          <w:noProof/>
        </w:rPr>
        <w:tab/>
      </w:r>
      <w:r w:rsidRPr="007421CF">
        <w:rPr>
          <w:rFonts w:ascii="Verdana" w:hAnsi="Verdana"/>
          <w:noProof/>
        </w:rPr>
        <w:tab/>
        <w:t>f :  Frecuencia de la fuerza electromotri</w:t>
      </w:r>
      <w:r>
        <w:rPr>
          <w:rFonts w:ascii="Verdana" w:hAnsi="Verdana"/>
          <w:noProof/>
        </w:rPr>
        <w:t>z inducida en ciclos por</w:t>
      </w:r>
    </w:p>
    <w:p w:rsidR="00042C34" w:rsidRPr="007421CF" w:rsidRDefault="00042C34" w:rsidP="00AC4B39">
      <w:pPr>
        <w:ind w:left="284"/>
        <w:jc w:val="both"/>
        <w:rPr>
          <w:rFonts w:ascii="Verdana" w:hAnsi="Verdana"/>
          <w:noProof/>
        </w:rPr>
      </w:pPr>
      <w:r>
        <w:rPr>
          <w:rFonts w:ascii="Verdana" w:hAnsi="Verdana"/>
          <w:noProof/>
        </w:rPr>
        <w:t xml:space="preserve">                              seg ó </w:t>
      </w:r>
      <w:r w:rsidRPr="007421CF">
        <w:rPr>
          <w:rFonts w:ascii="Verdana" w:hAnsi="Verdana"/>
          <w:noProof/>
        </w:rPr>
        <w:t xml:space="preserve">Hertz [Hz] </w:t>
      </w:r>
    </w:p>
    <w:p w:rsidR="00042C34" w:rsidRPr="007421CF" w:rsidRDefault="00042C34" w:rsidP="00AC4B39">
      <w:pPr>
        <w:ind w:left="284"/>
        <w:jc w:val="both"/>
        <w:rPr>
          <w:rFonts w:ascii="Verdana" w:hAnsi="Verdana"/>
          <w:noProof/>
        </w:rPr>
      </w:pPr>
    </w:p>
    <w:p w:rsidR="00042C34" w:rsidRPr="007421CF" w:rsidRDefault="00042C34" w:rsidP="00AC4B39">
      <w:pPr>
        <w:ind w:left="284"/>
        <w:jc w:val="both"/>
        <w:rPr>
          <w:rFonts w:ascii="Verdana" w:hAnsi="Verdana"/>
          <w:noProof/>
        </w:rPr>
      </w:pPr>
      <w:r w:rsidRPr="007421CF">
        <w:rPr>
          <w:rFonts w:ascii="Verdana" w:hAnsi="Verdana"/>
          <w:noProof/>
        </w:rPr>
        <w:tab/>
      </w:r>
      <w:r w:rsidRPr="007421CF">
        <w:rPr>
          <w:rFonts w:ascii="Verdana" w:hAnsi="Verdana"/>
          <w:noProof/>
        </w:rPr>
        <w:tab/>
      </w:r>
      <w:r w:rsidRPr="007421CF">
        <w:rPr>
          <w:rFonts w:ascii="Verdana" w:hAnsi="Verdana"/>
          <w:noProof/>
        </w:rPr>
        <w:tab/>
        <w:t>p:  Cantidad de pares de polos</w:t>
      </w:r>
    </w:p>
    <w:p w:rsidR="00042C34" w:rsidRPr="007421CF" w:rsidRDefault="00042C34" w:rsidP="00AC4B39">
      <w:pPr>
        <w:ind w:left="284"/>
        <w:jc w:val="both"/>
        <w:rPr>
          <w:rFonts w:ascii="Verdana" w:hAnsi="Verdana"/>
          <w:noProof/>
        </w:rPr>
      </w:pPr>
    </w:p>
    <w:p w:rsidR="00042C34" w:rsidRPr="007421CF" w:rsidRDefault="00042C34" w:rsidP="00AC4B39">
      <w:pPr>
        <w:ind w:left="284"/>
        <w:jc w:val="both"/>
        <w:rPr>
          <w:rFonts w:ascii="Verdana" w:hAnsi="Verdana"/>
          <w:noProof/>
        </w:rPr>
      </w:pPr>
      <w:r>
        <w:rPr>
          <w:rFonts w:ascii="Verdana" w:hAnsi="Verdana"/>
          <w:noProof/>
        </w:rPr>
        <w:tab/>
      </w:r>
      <w:r>
        <w:rPr>
          <w:rFonts w:ascii="Verdana" w:hAnsi="Verdana"/>
          <w:noProof/>
        </w:rPr>
        <w:tab/>
        <w:t xml:space="preserve">         </w:t>
      </w:r>
      <w:r w:rsidRPr="007421CF">
        <w:rPr>
          <w:rFonts w:ascii="Verdana" w:hAnsi="Verdana"/>
          <w:noProof/>
        </w:rPr>
        <w:t xml:space="preserve"> n</w:t>
      </w:r>
      <w:r w:rsidRPr="007421CF">
        <w:rPr>
          <w:rFonts w:ascii="Verdana" w:hAnsi="Verdana"/>
          <w:noProof/>
          <w:vertAlign w:val="subscript"/>
        </w:rPr>
        <w:t>S</w:t>
      </w:r>
      <w:r w:rsidRPr="007421CF">
        <w:rPr>
          <w:rFonts w:ascii="Verdana" w:hAnsi="Verdana"/>
          <w:noProof/>
        </w:rPr>
        <w:t>:  Velocidad de giro del rotor [r.p.m.]</w:t>
      </w:r>
    </w:p>
    <w:p w:rsidR="00042C34" w:rsidRDefault="00042C34" w:rsidP="00AC4B39">
      <w:pPr>
        <w:jc w:val="both"/>
        <w:rPr>
          <w:rFonts w:ascii="Verdana" w:hAnsi="Verdana"/>
          <w:noProof/>
        </w:rPr>
      </w:pPr>
    </w:p>
    <w:p w:rsidR="00042C34" w:rsidRPr="007421CF" w:rsidRDefault="00042C34" w:rsidP="00AC4B39">
      <w:pPr>
        <w:jc w:val="both"/>
        <w:rPr>
          <w:rFonts w:ascii="Verdana" w:hAnsi="Verdana"/>
          <w:noProof/>
        </w:rPr>
      </w:pPr>
    </w:p>
    <w:p w:rsidR="00042C34" w:rsidRDefault="00042C34" w:rsidP="00AC4B39">
      <w:pPr>
        <w:ind w:firstLine="708"/>
        <w:jc w:val="both"/>
        <w:rPr>
          <w:rFonts w:ascii="Verdana" w:hAnsi="Verdana"/>
          <w:noProof/>
        </w:rPr>
      </w:pPr>
      <w:r>
        <w:rPr>
          <w:rFonts w:ascii="Verdana" w:hAnsi="Verdana"/>
          <w:noProof/>
        </w:rPr>
        <w:t>El el esquema de la figura 9.5</w:t>
      </w:r>
      <w:r w:rsidRPr="007421CF">
        <w:rPr>
          <w:rFonts w:ascii="Verdana" w:hAnsi="Verdana"/>
          <w:noProof/>
        </w:rPr>
        <w:t xml:space="preserve"> se muestra una máquina de 4 polos (Dos  pares de pólos):</w:t>
      </w:r>
    </w:p>
    <w:p w:rsidR="00042C34" w:rsidRDefault="00042C34" w:rsidP="00AC4B39">
      <w:pPr>
        <w:ind w:firstLine="708"/>
        <w:jc w:val="both"/>
        <w:rPr>
          <w:rFonts w:ascii="Verdana" w:hAnsi="Verdana"/>
          <w:noProof/>
        </w:rPr>
      </w:pPr>
    </w:p>
    <w:p w:rsidR="00042C34" w:rsidRDefault="00042C34" w:rsidP="00AC4B39">
      <w:pPr>
        <w:ind w:firstLine="708"/>
        <w:jc w:val="both"/>
        <w:rPr>
          <w:rFonts w:ascii="Verdana" w:hAnsi="Verdana"/>
          <w:noProof/>
        </w:rPr>
      </w:pPr>
    </w:p>
    <w:p w:rsidR="00042C34" w:rsidRDefault="00042C34" w:rsidP="00AC4B39">
      <w:pPr>
        <w:ind w:firstLine="708"/>
        <w:jc w:val="both"/>
        <w:rPr>
          <w:rFonts w:ascii="Verdana" w:hAnsi="Verdana"/>
          <w:noProof/>
        </w:rPr>
      </w:pPr>
    </w:p>
    <w:p w:rsidR="00042C34" w:rsidRDefault="00042C34" w:rsidP="00AC4B39">
      <w:pPr>
        <w:ind w:firstLine="708"/>
        <w:jc w:val="both"/>
        <w:rPr>
          <w:rFonts w:ascii="Verdana" w:hAnsi="Verdana"/>
          <w:noProof/>
        </w:rPr>
      </w:pPr>
    </w:p>
    <w:p w:rsidR="00042C34" w:rsidRDefault="00042C34" w:rsidP="00AC4B39">
      <w:pPr>
        <w:ind w:firstLine="708"/>
        <w:jc w:val="both"/>
        <w:rPr>
          <w:rFonts w:ascii="Verdana" w:hAnsi="Verdana"/>
          <w:noProof/>
        </w:rPr>
      </w:pPr>
    </w:p>
    <w:p w:rsidR="00042C34" w:rsidRDefault="00042C34" w:rsidP="00AC4B39">
      <w:pPr>
        <w:ind w:firstLine="708"/>
        <w:jc w:val="both"/>
        <w:rPr>
          <w:rFonts w:ascii="Verdana" w:hAnsi="Verdana"/>
          <w:noProof/>
        </w:rPr>
      </w:pPr>
    </w:p>
    <w:p w:rsidR="00042C34" w:rsidRDefault="00042C34" w:rsidP="00AC4B39">
      <w:pPr>
        <w:ind w:firstLine="708"/>
        <w:jc w:val="both"/>
        <w:rPr>
          <w:rFonts w:ascii="Verdana" w:hAnsi="Verdana"/>
          <w:noProof/>
        </w:rPr>
      </w:pPr>
    </w:p>
    <w:p w:rsidR="00042C34" w:rsidRDefault="00042C34" w:rsidP="00AC4B39">
      <w:pPr>
        <w:ind w:firstLine="708"/>
        <w:jc w:val="both"/>
        <w:rPr>
          <w:rFonts w:ascii="Verdana" w:hAnsi="Verdana"/>
          <w:noProof/>
        </w:rPr>
      </w:pPr>
    </w:p>
    <w:p w:rsidR="00042C34" w:rsidRDefault="00042C34" w:rsidP="00AC4B39">
      <w:pPr>
        <w:ind w:firstLine="708"/>
        <w:jc w:val="both"/>
        <w:rPr>
          <w:rFonts w:ascii="Verdana" w:hAnsi="Verdana"/>
          <w:noProof/>
        </w:rPr>
      </w:pPr>
    </w:p>
    <w:p w:rsidR="00042C34" w:rsidRDefault="00042C34" w:rsidP="00AC4B39">
      <w:pPr>
        <w:ind w:firstLine="708"/>
        <w:jc w:val="both"/>
        <w:rPr>
          <w:rFonts w:ascii="Verdana" w:hAnsi="Verdana"/>
          <w:noProof/>
        </w:rPr>
      </w:pPr>
    </w:p>
    <w:p w:rsidR="00042C34" w:rsidRDefault="00042C34" w:rsidP="00AC4B39">
      <w:pPr>
        <w:ind w:firstLine="708"/>
        <w:jc w:val="both"/>
        <w:rPr>
          <w:rFonts w:ascii="Verdana" w:hAnsi="Verdana"/>
          <w:noProof/>
        </w:rPr>
      </w:pPr>
    </w:p>
    <w:p w:rsidR="00042C34" w:rsidRPr="007421CF" w:rsidRDefault="00042C34" w:rsidP="00AC4B39">
      <w:pPr>
        <w:ind w:firstLine="708"/>
        <w:jc w:val="both"/>
        <w:rPr>
          <w:rFonts w:ascii="Verdana" w:hAnsi="Verdana"/>
          <w:noProof/>
        </w:rPr>
      </w:pPr>
    </w:p>
    <w:p w:rsidR="00042C34" w:rsidRPr="007421CF" w:rsidRDefault="00042C34" w:rsidP="00AC4B39">
      <w:pPr>
        <w:jc w:val="both"/>
        <w:rPr>
          <w:rFonts w:ascii="Verdana" w:hAnsi="Verdana"/>
          <w:b/>
        </w:rPr>
      </w:pPr>
      <w:r>
        <w:rPr>
          <w:noProof/>
          <w:lang w:val="es-ES"/>
        </w:rPr>
        <w:pict>
          <v:group id="Group 391" o:spid="_x0000_s1328" style="position:absolute;left:0;text-align:left;margin-left:-10.3pt;margin-top:9.8pt;width:440.35pt;height:416.75pt;z-index:251646976" coordorigin="1779,3875" coordsize="8807,8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">
            <v:oval id="Oval 392" o:spid="_x0000_s1329" style="position:absolute;left:4581;top:6287;width:3120;height:3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BOTcYA&#10;AADdAAAADwAAAGRycy9kb3ducmV2LnhtbERPTWvCQBC9C/0PyxS8iG5qa5DUVaQo1kMLRin0NmbH&#10;JDU7G7Nbjf++KxS8zeN9zmTWmkqcqXGlZQVPgwgEcWZ1ybmC3XbZH4NwHlljZZkUXMnBbPrQmWCi&#10;7YU3dE59LkIIuwQVFN7XiZQuK8igG9iaOHAH2xj0ATa51A1eQrip5DCKYmmw5NBQYE1vBWXH9Nco&#10;+Db7n6/tKv5YPO+zA52ol69Xn0p1H9v5KwhPrb+L/93vOswfxS9w+yacIK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3BOTcYAAADdAAAADwAAAAAAAAAAAAAAAACYAgAAZHJz&#10;L2Rvd25yZXYueG1sUEsFBgAAAAAEAAQA9QAAAIsDAAAAAA==&#10;" filled="f" strokeweight="1pt"/>
            <v:oval id="Oval 393" o:spid="_x0000_s1330" style="position:absolute;left:3543;top:5261;width:5190;height:51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1qxr8A&#10;AADdAAAADwAAAGRycy9kb3ducmV2LnhtbERP24rCMBB9F/yHMIJvNlVQpGsUEdb1ca1+wGwzvWAz&#10;CUlWu3+/EQTf5nCus9kNphd38qGzrGCe5SCIK6s7bhRcL5+zNYgQkTX2lknBHwXYbcejDRbaPvhM&#10;9zI2IoVwKFBBG6MrpAxVSwZDZh1x4mrrDcYEfSO1x0cKN71c5PlKGuw4NbTo6NBSdSt/jYJj3ZS6&#10;5O6yyI+uXnvjv9z3j1LTybD/ABFpiG/xy33Saf5ytYTnN+kEuf0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bbWrGvwAAAN0AAAAPAAAAAAAAAAAAAAAAAJgCAABkcnMvZG93bnJl&#10;di54bWxQSwUGAAAAAAQABAD1AAAAhAMAAAAA&#10;" filled="f" strokeweight="1.5pt"/>
            <v:group id="Group 394" o:spid="_x0000_s1331" style="position:absolute;left:5943;top:5921;width:390;height:426" coordorigin="5379,3497" coordsize="390,4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jhKowwAAAN0AAAAP&#10;AAAAAAAAAAAAAAAAAKoCAABkcnMvZG93bnJldi54bWxQSwUGAAAAAAQABAD6AAAAmgMAAAAA&#10;">
              <v:rect id="Rectangle 395" o:spid="_x0000_s1332" style="position:absolute;left:5379;top:3497;width:390;height:3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yH2MYA&#10;AADdAAAADwAAAGRycy9kb3ducmV2LnhtbERPTWsCMRC9C/6HMIIXqdkKrnZrlCoUC5WCtlR6GzbT&#10;7OJmsiSpbv+9EQq9zeN9zmLV2UacyYfasYL7cQaCuHS6ZqPg4/35bg4iRGSNjWNS8EsBVst+b4GF&#10;dhfe0/kQjUghHApUUMXYFlKGsiKLYexa4sR9O28xJuiN1B4vKdw2cpJlubRYc2qosKVNReXp8GMV&#10;rE+f+7eZmb/6Nn/YbUdfx7wzR6WGg+7pEUSkLv6L/9wvOs2f5jO4fZNOkM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dyH2MYAAADdAAAADwAAAAAAAAAAAAAAAACYAgAAZHJz&#10;L2Rvd25yZXYueG1sUEsFBgAAAAAEAAQA9QAAAIsDAAAAAA==&#10;" strokeweight="1pt"/>
              <v:rect id="Rectangle 396" o:spid="_x0000_s1333" style="position:absolute;left:5391;top:3863;width:366;height: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3DasYA&#10;AADdAAAADwAAAGRycy9kb3ducmV2LnhtbESPQWvDMAyF74P+B6PCbqvTtQ0lq1vGoDBWdlhS6FXE&#10;WhIay8H20uzfV4fBbhLv6b1Pu8PkejVSiJ1nA8tFBoq49rbjxsC5Oj5tQcWEbLH3TAZ+KcJhP3vY&#10;YWH9jb9oLFOjJIRjgQbalIZC61i35DAu/EAs2rcPDpOsodE24E3CXa+fsyzXDjuWhhYHemupvpY/&#10;zsCx2oTTqT5/rMfefupyuxqq1cWYx/n0+gIq0ZT+zX/X71bwN7ngyjcygt7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c3DasYAAADdAAAADwAAAAAAAAAAAAAAAACYAgAAZHJz&#10;L2Rvd25yZXYueG1sUEsFBgAAAAAEAAQA9QAAAIsDAAAAAA==&#10;" stroked="f" strokeweight="1pt"/>
            </v:group>
            <v:oval id="Oval 397" o:spid="_x0000_s1334" style="position:absolute;left:4497;top:6839;width:282;height:28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g37MMA&#10;AADdAAAADwAAAGRycy9kb3ducmV2LnhtbERPTWvCQBC9F/oflhG81Y0NCTa6ilQEe+ih0d6H7JgE&#10;s7MhO43pv+8WCr3N433OZje5To00hNazgeUiAUVcedtybeByPj6tQAVBtth5JgPfFGC3fXzYYGH9&#10;nT9oLKVWMYRDgQYakb7QOlQNOQwL3xNH7uoHhxLhUGs74D2Gu04/J0muHbYcGxrs6bWh6lZ+OQOH&#10;el/mo04lS6+Hk2S3z/e3dGnMfDbt16CEJvkX/7lPNs7P8hf4/SaeoL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ag37MMAAADdAAAADwAAAAAAAAAAAAAAAACYAgAAZHJzL2Rv&#10;d25yZXYueG1sUEsFBgAAAAAEAAQA9QAAAIgDAAAAAA==&#10;"/>
            <v:rect id="Rectangle 398" o:spid="_x0000_s1335" style="position:absolute;left:7459;top:6801;width:390;height:372;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38P8cA&#10;AADdAAAADwAAAGRycy9kb3ducmV2LnhtbESP3WoCMRCF7wu+QxihdzWrpVVWo4i0tBcF8ecBxs24&#10;WdxMliTqtk/fuSj0boZz5pxvFqvet+pGMTWBDYxHBSjiKtiGawPHw/vTDFTKyBbbwGTgmxKsloOH&#10;BZY23HlHt32ulYRwKtGAy7krtU6VI49pFDpi0c4hesyyxlrbiHcJ962eFMWr9tiwNDjsaOOouuyv&#10;3sCk/xhvKp7tns/H9dfPNW5P7m1rzOOwX89BZerzv/nv+tMK/stU+OUbGUEv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Gd/D/HAAAA3QAAAA8AAAAAAAAAAAAAAAAAmAIAAGRy&#10;cy9kb3ducmV2LnhtbFBLBQYAAAAABAAEAPUAAACMAwAAAAA=&#10;" strokeweight="1pt"/>
            <v:rect id="Rectangle 399" o:spid="_x0000_s1336" style="position:absolute;left:7301;top:7067;width:372;height:56;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QncMA&#10;AADdAAAADwAAAGRycy9kb3ducmV2LnhtbERPTWvCQBC9C/0PyxR6000CNpK6SilIPQlNPdjbkB2z&#10;wexs2F1j2l/vFgq9zeN9zno72V6M5EPnWEG+yEAQN0533Co4fu7mKxAhImvsHZOCbwqw3TzM1lhp&#10;d+MPGuvYihTCoUIFJsahkjI0hiyGhRuIE3d23mJM0LdSe7ylcNvLIsuepcWOU4PBgd4MNZf6ahUU&#10;7ydnl8NP3+Tk8euw2pemc0o9PU6vLyAiTfFf/Ofe6zR/Webw+006QW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8QncMAAADdAAAADwAAAAAAAAAAAAAAAACYAgAAZHJzL2Rv&#10;d25yZXYueG1sUEsFBgAAAAAEAAQA9QAAAIgDAAAAAA==&#10;" stroked="f" strokeweight="1pt"/>
            <v:rect id="Rectangle 400" o:spid="_x0000_s1337" style="position:absolute;left:4434;top:6794;width:390;height:372;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exHcMA&#10;AADdAAAADwAAAGRycy9kb3ducmV2LnhtbERPS4vCMBC+L+x/CLPgbU1XqC7VKCIIggfxwYK3oRnb&#10;YjPpJqlWf70RBG/z8T1nMutMLS7kfGVZwU8/AUGcW11xoeCwX37/gvABWWNtmRTcyMNs+vkxwUzb&#10;K2/psguFiCHsM1RQhtBkUvq8JIO+bxviyJ2sMxgidIXUDq8x3NRykCRDabDi2FBiQ4uS8vOuNQr+&#10;5C0f7Y91u1mfnEzv/+2Q0lap3lc3H4MI1IW3+OVe6Tg/HQ3g+U08QU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QexHcMAAADdAAAADwAAAAAAAAAAAAAAAACYAgAAZHJzL2Rv&#10;d25yZXYueG1sUEsFBgAAAAAEAAQA9QAAAIgDAAAAAA==&#10;" strokeweight="1pt"/>
            <v:rect id="Rectangle 401" o:spid="_x0000_s1338" style="position:absolute;left:4620;top:7052;width:366;height:6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W4jcMA&#10;AADdAAAADwAAAGRycy9kb3ducmV2LnhtbERPTWsCMRC9F/wPYYTearYNbmU1igiFnoqNXnobN+Pu&#10;0s1kSVJd++ubQqG3ebzPWW1G14sLhdh51vA4K0AQ19523Gg4Hl4eFiBiQrbYeyYNN4qwWU/uVlhZ&#10;f+V3upjUiBzCsUINbUpDJWWsW3IYZ34gztzZB4cpw9BIG/Caw10vn4qilA47zg0tDrRrqf40X05D&#10;Sfw2GPMR9kp9F1apzpzKm9b303G7BJFoTP/iP/erzfPnzwp+v8kn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sW4jcMAAADdAAAADwAAAAAAAAAAAAAAAACYAgAAZHJzL2Rv&#10;d25yZXYueG1sUEsFBgAAAAAEAAQA9QAAAIgDAAAAAA==&#10;" stroked="f" strokeweight="1pt"/>
            <v:rect id="Rectangle 402" o:spid="_x0000_s1339" style="position:absolute;left:7452;top:8540;width:390;height:372;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WhGcUA&#10;AADdAAAADwAAAGRycy9kb3ducmV2LnhtbERPTWvCQBC9F/wPyxR6qxulVUmzihas1oMSleY6ZKdJ&#10;MDsbsqvG/vpuoeBtHu9zkllnanGh1lWWFQz6EQji3OqKCwXHw/J5AsJ5ZI21ZVJwIwezae8hwVjb&#10;K6d02ftChBB2MSoovW9iKV1ekkHXtw1x4L5ta9AH2BZSt3gN4aaWwygaSYMVh4YSG3ovKT/tz0bB&#10;52a3LM4fK/xJt4vVwM0zN/rKlHp67OZvIDx1/i7+d691mP86foG/b8IJcvo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BaEZxQAAAN0AAAAPAAAAAAAAAAAAAAAAAJgCAABkcnMv&#10;ZG93bnJldi54bWxQSwUGAAAAAAQABAD1AAAAigMAAAAA&#10;" strokeweight="1pt"/>
            <v:rect id="Rectangle 403" o:spid="_x0000_s1340" style="position:absolute;left:7308;top:8598;width:366;height:6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bVIMUA&#10;AADdAAAADwAAAGRycy9kb3ducmV2LnhtbERP22rCQBB9F/yHZYS+iG4qaCVmI6W0VIQq3t6n2WkS&#10;mp1Ns1sT/XpXKPRtDuc6ybIzlThT40rLCh7HEQjizOqScwXHw9toDsJ5ZI2VZVJwIQfLtN9LMNa2&#10;5R2d9z4XIYRdjAoK7+tYSpcVZNCNbU0cuC/bGPQBNrnUDbYh3FRyEkUzabDk0FBgTS8FZd/7X6Pg&#10;NN907Yd+pffh8bqbrD9/hrxFpR4G3fMChKfO/4v/3Csd5k+fpnD/Jpwg0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ZtUgxQAAAN0AAAAPAAAAAAAAAAAAAAAAAJgCAABkcnMv&#10;ZG93bnJldi54bWxQSwUGAAAAAAQABAD1AAAAigMAAAAA&#10;" stroked="f" strokeweight="1pt"/>
            <v:rect id="Rectangle 404" o:spid="_x0000_s1341" style="position:absolute;left:5942;top:9388;width:390;height:372;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dXFsUA&#10;AADdAAAADwAAAGRycy9kb3ducmV2LnhtbERPTWvCQBC9F/wPywje6sZgtURXEUGwrQhakfY2ZMck&#10;mp0N2dXEf98VCt7m8T5nOm9NKW5Uu8KygkE/AkGcWl1wpuDwvXp9B+E8ssbSMim4k4P5rPMyxUTb&#10;hnd02/tMhBB2CSrIva8SKV2ak0HXtxVx4E62NugDrDOpa2xCuCllHEUjabDg0JBjRcuc0sv+ahQM&#10;zU/8e9qMm+vHJ31tj5vj+RDFSvW67WICwlPrn+J/91qH+W/jETy+CSf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R1cWxQAAAN0AAAAPAAAAAAAAAAAAAAAAAJgCAABkcnMv&#10;ZG93bnJldi54bWxQSwUGAAAAAAQABAD1AAAAigMAAAAA&#10;" strokeweight="1pt"/>
            <v:rect id="Rectangle 405" o:spid="_x0000_s1342" style="position:absolute;left:5954;top:9353;width:367;height:60;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0HWMYA&#10;AADdAAAADwAAAGRycy9kb3ducmV2LnhtbERPTWvCQBC9C/6HZQq9iG5qqUp0lRJo8dCLUdHjmB03&#10;qdnZmN1q+u+7hUJv83ifs1h1thY3an3lWMHTKAFBXDhdsVGw274NZyB8QNZYOyYF3+Rhtez3Fphq&#10;d+cN3fJgRAxhn6KCMoQmldIXJVn0I9cQR+7sWoshwtZI3eI9httajpNkIi1WHBtKbCgrqbjkX1bB&#10;aX18z4rBtRnvD/lH9myum08zUerxoXudgwjUhX/xn3ut4/yX6RR+v4kn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s0HWMYAAADdAAAADwAAAAAAAAAAAAAAAACYAgAAZHJz&#10;L2Rvd25yZXYueG1sUEsFBgAAAAAEAAQA9QAAAIsDAAAAAA==&#10;" stroked="f" strokeweight="1pt"/>
            <v:rect id="Rectangle 406" o:spid="_x0000_s1343" style="position:absolute;left:4431;top:8540;width:390;height:372;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bWu8kA&#10;AADdAAAADwAAAGRycy9kb3ducmV2LnhtbESPQWvCQBCF74X+h2UKvdVNBatNXUUDotCDaAult2l2&#10;moRmZ9fsVtP+eucgeJvhvXnvm+m8d606UhcbzwYeBxko4tLbhisD72+rhwmomJAttp7JwB9FmM9u&#10;b6aYW3/iHR33qVISwjFHA3VKIdc6ljU5jAMfiEX79p3DJGtXadvhScJdq4dZ9qQdNiwNNQYqaip/&#10;9r/OwP/H63bdrL4WxfNuyYdhCIdx8WnM/V2/eAGVqE9X8+V6YwV/NBZc+UZG0LM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YbWu8kAAADdAAAADwAAAAAAAAAAAAAAAACYAgAA&#10;ZHJzL2Rvd25yZXYueG1sUEsFBgAAAAAEAAQA9QAAAI4DAAAAAA==&#10;" strokeweight="1pt"/>
            <v:rect id="Rectangle 407" o:spid="_x0000_s1344" style="position:absolute;left:4618;top:8607;width:360;height:51;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gfWMcA&#10;AADdAAAADwAAAGRycy9kb3ducmV2LnhtbERPTUvDQBC9C/6HZQpepNlotbVptkWFgmIpNO3B3qbZ&#10;aTaYnQ3ZbRv/vSsI3ubxPidf9LYRZ+p87VjBXZKCIC6drrlSsNsuh08gfEDW2DgmBd/kYTG/vsox&#10;0+7CGzoXoRIxhH2GCkwIbSalLw1Z9IlriSN3dJ3FEGFXSd3hJYbbRt6n6VharDk2GGzp1VD5VZys&#10;gtV2d9APZnT7Elbv68KOPvb2c6LUzaB/noEI1Id/8Z/7Tcf5j5Mp/H4TT5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L4H1jHAAAA3QAAAA8AAAAAAAAAAAAAAAAAmAIAAGRy&#10;cy9kb3ducmV2LnhtbFBLBQYAAAAABAAEAPUAAACMAwAAAAA=&#10;" stroked="f" strokeweight="1pt"/>
            <v:oval id="Oval 408" o:spid="_x0000_s1345" style="position:absolute;left:5997;top:5975;width:288;height:2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zw1McA&#10;AADdAAAADwAAAGRycy9kb3ducmV2LnhtbESPT2vDMAzF74N9B6PBbqvTwdIuq1tGaSGXUfrnspsW&#10;a0lYLAfbS7N9+upQ6E3iPb3302I1uk4NFGLr2cB0koEirrxtuTZwOm6f5qBiQrbYeSYDfxRhtby/&#10;W2Bh/Zn3NBxSrSSEY4EGmpT6QutYNeQwTnxPLNq3Dw6TrKHWNuBZwl2nn7Ms1w5bloYGe1o3VP0c&#10;fp0Bmn2Um9xtX/PduLHTzzKs/4cvYx4fxvc3UInGdDNfr0sr+C9z4ZdvZAS9v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os8NTHAAAA3QAAAA8AAAAAAAAAAAAAAAAAmAIAAGRy&#10;cy9kb3ducmV2LnhtbFBLBQYAAAAABAAEAPUAAACMAwAAAAA=&#10;" strokeweight="1pt"/>
            <v:oval id="Oval 409" o:spid="_x0000_s1346" style="position:absolute;left:5997;top:9419;width:288;height:2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BVT8QA&#10;AADdAAAADwAAAGRycy9kb3ducmV2LnhtbERPTWvCQBC9F/oflin0VjcRmtroKiIKuYhUvfQ2Zsck&#10;mJ0Nu9uY+uvdQsHbPN7nzBaDaUVPzjeWFaSjBARxaXXDlYLjYfM2AeEDssbWMin4JQ+L+fPTDHNt&#10;r/xF/T5UIoawz1FBHUKXS+nLmgz6ke2II3e2zmCI0FVSO7zGcNPKcZJk0mDDsaHGjlY1lZf9j1FA&#10;H9tinZnNZ7Yb1jr9Ltzq1p+Uen0ZllMQgYbwEP+7Cx3nv09S+Psmni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gVU/EAAAA3QAAAA8AAAAAAAAAAAAAAAAAmAIAAGRycy9k&#10;b3ducmV2LnhtbFBLBQYAAAAABAAEAPUAAACJAwAAAAA=&#10;" strokeweight="1pt"/>
            <v:rect id="Rectangle 410" o:spid="_x0000_s1347" style="position:absolute;left:5985;top:6803;width:384;height:1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kSesMA&#10;AADdAAAADwAAAGRycy9kb3ducmV2LnhtbERPTWvCQBC9C/0PyxR6041aS0jdBBGEovRgIvQ6ZKdJ&#10;MDsbdrcx/fduoeBtHu9ztsVkejGS851lBctFAoK4trrjRsGlOsxTED4ga+wtk4Jf8lDkT7MtZtre&#10;+ExjGRoRQ9hnqKANYcik9HVLBv3CDsSR+7bOYIjQNVI7vMVw08tVkrxJgx3HhhYH2rdUX8sfo+BQ&#10;bdzpVF+Or2OvP2WZrodq/aXUy/O0ewcRaAoP8b/7Q8f5m3QFf9/EE2R+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CkSesMAAADdAAAADwAAAAAAAAAAAAAAAACYAgAAZHJzL2Rv&#10;d25yZXYueG1sUEsFBgAAAAAEAAQA9QAAAIgDAAAAAA==&#10;" stroked="f" strokeweight="1pt"/>
            <v:rect id="Rectangle 411" o:spid="_x0000_s1348" style="position:absolute;left:6501;top:6929;width:276;height:144;rotation:3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sCcMUA&#10;AADdAAAADwAAAGRycy9kb3ducmV2LnhtbERPTWvCQBC9F/oflil4qxu1isRspCpCFQ9tLIXehuyY&#10;hGZnY3bV+O9dQehtHu9zknlnanGm1lWWFQz6EQji3OqKCwXf+/XrFITzyBpry6TgSg7m6fNTgrG2&#10;F/6ic+YLEULYxaig9L6JpXR5SQZd3zbEgTvY1qAPsC2kbvESwk0th1E0kQYrDg0lNrQsKf/LTkbB&#10;5Dj6NNvFfrVc7Rabn/Xb78BlG6V6L937DISnzv+LH+4PHeaPpyO4fxNOkO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wJwxQAAAN0AAAAPAAAAAAAAAAAAAAAAAJgCAABkcnMv&#10;ZG93bnJldi54bWxQSwUGAAAAAAQABAD1AAAAigMAAAAA&#10;" stroked="f" strokeweight="1pt"/>
            <v:rect id="Rectangle 412" o:spid="_x0000_s1349" style="position:absolute;left:5937;top:8771;width:384;height:1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wvlcMA&#10;AADdAAAADwAAAGRycy9kb3ducmV2LnhtbERPTWvCQBC9C/0PyxS86caqJaRuggiCVHowEXodstMk&#10;mJ0Nu9uY/vtuoeBtHu9zdsVkejGS851lBatlAoK4trrjRsG1Oi5SED4ga+wtk4If8lDkT7MdZtre&#10;+UJjGRoRQ9hnqKANYcik9HVLBv3SDsSR+7LOYIjQNVI7vMdw08uXJHmVBjuODS0OdGipvpXfRsGx&#10;2rrzub6+b8Zef8gyXQ/V+lOp+fO0fwMRaAoP8b/7pOP8bbqBv2/iCTL/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IwvlcMAAADdAAAADwAAAAAAAAAAAAAAAACYAgAAZHJzL2Rv&#10;d25yZXYueG1sUEsFBgAAAAAEAAQA9QAAAIgDAAAAAA==&#10;" stroked="f" strokeweight="1pt"/>
            <v:rect id="Rectangle 413" o:spid="_x0000_s1350" style="position:absolute;left:5451;top:6947;width:384;height:144;rotation:1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4DoMIA&#10;AADdAAAADwAAAGRycy9kb3ducmV2LnhtbERPzYrCMBC+L/gOYQRva6rSVapRVFDcwx78eYChGdti&#10;M6lNtO3bmwXB23x8v7NYtaYUT6pdYVnBaBiBIE6tLjhTcDnvvmcgnEfWWFomBR05WC17XwtMtG34&#10;SM+Tz0QIYZeggtz7KpHSpTkZdENbEQfuamuDPsA6k7rGJoSbUo6j6EcaLDg05FjRNqf0dnoYBX/V&#10;Ou42vjH347T5PRu7HU/2nVKDfrueg/DU+o/47T7oMD+exfD/TThBL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bgOgwgAAAN0AAAAPAAAAAAAAAAAAAAAAAJgCAABkcnMvZG93&#10;bnJldi54bWxQSwUGAAAAAAQABAD1AAAAhwMAAAAA&#10;" stroked="f" strokeweight="1pt"/>
            <v:rect id="Rectangle 414" o:spid="_x0000_s1351" style="position:absolute;left:3801;top:6935;width:342;height:10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IUecIA&#10;AADdAAAADwAAAGRycy9kb3ducmV2LnhtbERPS4vCMBC+L/gfwgje1tQnpWsUEYRF2cO2wl6HZmyL&#10;zaQk2Vr/vREW9jYf33M2u8G0oifnG8sKZtMEBHFpdcOVgktxfE9B+ICssbVMCh7kYbcdvW0w0/bO&#10;39TnoRIxhH2GCuoQukxKX9Zk0E9tRxy5q3UGQ4SuktrhPYabVs6TZC0NNhwbauzoUFN5y3+NgmOx&#10;cudzeTkt+1Z/yTxddMXiR6nJeNh/gAg0hH/xn/tTx/mrdA2vb+IJcvs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EhR5wgAAAN0AAAAPAAAAAAAAAAAAAAAAAJgCAABkcnMvZG93&#10;bnJldi54bWxQSwUGAAAAAAQABAD1AAAAhwMAAAAA&#10;" stroked="f" strokeweight="1pt"/>
            <v:line id="Line 415" o:spid="_x0000_s1352" style="position:absolute;flip:y;visibility:visible" from="6141,4541" to="6141,59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NflsIAAADdAAAADwAAAGRycy9kb3ducmV2LnhtbERPTYvCMBC9L/gfwgje1lRBV6pRRBAU&#10;97CrgtehmTbFZlKSaOu/3yws7G0e73NWm9424kk+1I4VTMYZCOLC6ZorBdfL/n0BIkRkjY1jUvCi&#10;AJv14G2FuXYdf9PzHCuRQjjkqMDE2OZShsKQxTB2LXHiSuctxgR9JbXHLoXbRk6zbC4t1pwaDLa0&#10;M1Tczw+rQB5P3ZffT69lVR5adzuaz3nXKzUa9tsliEh9/Bf/uQ86zZ8tPuD3m3SCX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NflsIAAADdAAAADwAAAAAAAAAAAAAA&#10;AAChAgAAZHJzL2Rvd25yZXYueG1sUEsFBgAAAAAEAAQA+QAAAJADAAAAAA==&#10;" strokeweight="1.5pt"/>
            <v:line id="Line 416" o:spid="_x0000_s1353" style="position:absolute;flip:y;visibility:visible" from="7641,6198" to="9033,7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zL5MUAAADdAAAADwAAAGRycy9kb3ducmV2LnhtbESPQWsCMRCF74X+hzCF3mq2QkVWo4gg&#10;KO3BquB12MxuFjeTJUnd7b/vHITeZnhv3vtmuR59p+4UUxvYwPukAEVcBdtyY+By3r3NQaWMbLEL&#10;TAZ+KcF69fy0xNKGgb/pfsqNkhBOJRpwOfel1qly5DFNQk8sWh2ixyxrbLSNOEi47/S0KGbaY8vS&#10;4LCnraPqdvrxBvThczjG3fRSN/W+D9eD+5oNozGvL+NmASrTmP/Nj+u9FfyPueDKNzKCXv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mzL5MUAAADdAAAADwAAAAAAAAAA&#10;AAAAAAChAgAAZHJzL2Rvd25yZXYueG1sUEsFBgAAAAAEAAQA+QAAAJMDAAAAAA==&#10;" strokeweight="1.5pt"/>
            <v:oval id="Oval 417" o:spid="_x0000_s1354" style="position:absolute;left:6077;top:4467;width:120;height: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ZZScMA&#10;AADdAAAADwAAAGRycy9kb3ducmV2LnhtbERPTWvCQBC9F/wPywje6kbBVKOriCjkUkqtF29jdkyC&#10;2dmwu8bYX98tFHqbx/uc1aY3jejI+dqygsk4AUFcWF1zqeD0dXidg/ABWWNjmRQ8ycNmPXhZYabt&#10;gz+pO4ZSxBD2GSqoQmgzKX1RkUE/ti1x5K7WGQwRulJqh48Ybho5TZJUGqw5NlTY0q6i4na8GwX0&#10;9p7vU3NYpB/9Xk/Oudt9dxelRsN+uwQRqA//4j93ruP82XwBv9/EE+T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xZZScMAAADdAAAADwAAAAAAAAAAAAAAAACYAgAAZHJzL2Rv&#10;d25yZXYueG1sUEsFBgAAAAAEAAQA9QAAAIgDAAAAAA==&#10;" strokeweight="1pt"/>
            <v:oval id="Oval 418" o:spid="_x0000_s1355" style="position:absolute;left:9021;top:6119;width:120;height: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CccA&#10;AADdAAAADwAAAGRycy9kb3ducmV2LnhtbESPQWvCQBCF74X+h2UKvdWNhUZNXaWIQi5F1F56m2an&#10;SWh2NuxuY9pf7xwEbzO8N+99s1yPrlMDhdh6NjCdZKCIK29brg18nHZPc1AxIVvsPJOBP4qwXt3f&#10;LbGw/swHGo6pVhLCsUADTUp9oXWsGnIYJ74nFu3bB4dJ1lBrG/As4a7Tz1mWa4ctS0ODPW0aqn6O&#10;v84Azd7Lbe52i3w/bu30swyb/+HLmMeH8e0VVKIx3czX69IK/stC+OUbGUGvL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1ZgnHAAAA3QAAAA8AAAAAAAAAAAAAAAAAmAIAAGRy&#10;cy9kb3ducmV2LnhtbFBLBQYAAAAABAAEAPUAAACMAwAAAAA=&#10;" strokeweight="1pt"/>
            <v:line id="Line 419" o:spid="_x0000_s1356" style="position:absolute;visibility:visible" from="7629,8711" to="9189,95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7FncMAAADdAAAADwAAAGRycy9kb3ducmV2LnhtbERPTWvCQBC9C/0PyxR6041KSxtdRQS1&#10;eGssQm9DdkxisrNxd6Ppv3cLBW/zeJ8zX/amEVdyvrKsYDxKQBDnVldcKPg+bIbvIHxA1thYJgW/&#10;5GG5eBrMMdX2xl90zUIhYgj7FBWUIbSplD4vyaAf2ZY4cifrDIYIXSG1w1sMN42cJMmbNFhxbCix&#10;pXVJeZ11RsGxy/jnXG9cg912tzsdL7Wf7pV6ee5XMxCB+vAQ/7s/dZz/+jGGv2/iCXJx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xZ3DAAAA3QAAAA8AAAAAAAAAAAAA&#10;AAAAoQIAAGRycy9kb3ducmV2LnhtbFBLBQYAAAAABAAEAPkAAACRAwAAAAA=&#10;" strokeweight="1.5pt"/>
            <v:oval id="Oval 420" o:spid="_x0000_s1357" style="position:absolute;left:9135;top:9539;width:120;height: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td5cMA&#10;AADdAAAADwAAAGRycy9kb3ducmV2LnhtbERPTWvCQBC9C/0PyxS86UahaY2uUkQhF5FqL71Ns2MS&#10;mp0Nu9sY/fWuIHibx/ucxao3jejI+dqygsk4AUFcWF1zqeD7uB19gPABWWNjmRRcyMNq+TJYYKbt&#10;mb+oO4RSxBD2GSqoQmgzKX1RkUE/ti1x5E7WGQwRulJqh+cYbho5TZJUGqw5NlTY0rqi4u/wbxTQ&#10;+y7fpGY7S/f9Rk9+cre+dr9KDV/7zzmIQH14ih/uXMf5b7Mp3L+JJ8j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Gtd5cMAAADdAAAADwAAAAAAAAAAAAAAAACYAgAAZHJzL2Rv&#10;d25yZXYueG1sUEsFBgAAAAAEAAQA9QAAAIgDAAAAAA==&#10;" strokeweight="1pt"/>
            <v:line id="Line 421" o:spid="_x0000_s1358" style="position:absolute;visibility:visible" from="6141,9713" to="6141,114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D+ccMAAADdAAAADwAAAGRycy9kb3ducmV2LnhtbERPS2vCQBC+F/wPywje6sZKi0ZXkYIP&#10;emsqgrchOyYx2dm4u9H033cLhd7m43vOct2bRtzJ+cqygsk4AUGcW11xoeD4tX2egfABWWNjmRR8&#10;k4f1avC0xFTbB3/SPQuFiCHsU1RQhtCmUvq8JIN+bFviyF2sMxgidIXUDh8x3DTyJUnepMGKY0OJ&#10;Lb2XlNdZZxScuozP13rrGux2+/3ldKv99EOp0bDfLEAE6sO/+M990HH+63wKv9/EE+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Vg/nHDAAAA3QAAAA8AAAAAAAAAAAAA&#10;AAAAoQIAAGRycy9kb3ducmV2LnhtbFBLBQYAAAAABAAEAPkAAACRAwAAAAA=&#10;" strokeweight="1.5pt"/>
            <v:oval id="Oval 422" o:spid="_x0000_s1359" style="position:absolute;left:6081;top:11349;width:120;height: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5gCsQA&#10;AADdAAAADwAAAGRycy9kb3ducmV2LnhtbERPTWvCQBC9F/wPywi91Y3SRk1dRUQhl1KMXrxNs2MS&#10;zM6G3W1M++u7hUJv83ifs9oMphU9Od9YVjCdJCCIS6sbrhScT4enBQgfkDW2lknBF3nYrEcPK8y0&#10;vfOR+iJUIoawz1BBHUKXSenLmgz6ie2II3e1zmCI0FVSO7zHcNPKWZKk0mDDsaHGjnY1lbfi0yig&#10;+Vu+T81hmb4Pez295G733X8o9Tgetq8gAg3hX/znznWc/7J8ht9v4gl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OYArEAAAA3QAAAA8AAAAAAAAAAAAAAAAAmAIAAGRycy9k&#10;b3ducmV2LnhtbFBLBQYAAAAABAAEAPUAAACJAwAAAAA=&#10;" strokeweight="1pt"/>
            <v:line id="Line 423" o:spid="_x0000_s1360" style="position:absolute;flip:x;visibility:visible" from="3099,8741" to="4629,95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bTyp8IAAADdAAAADwAAAGRycy9kb3ducmV2LnhtbERPTYvCMBC9L/gfwgh7W1MFZbcaRQRB&#10;0YPrCl6HZtoUm0lJsrb+e7Ow4G0e73MWq9424k4+1I4VjEcZCOLC6ZorBZef7ccniBCRNTaOScGD&#10;AqyWg7cF5tp1/E33c6xECuGQowITY5tLGQpDFsPItcSJK523GBP0ldQeuxRuGznJspm0WHNqMNjS&#10;xlBxO/9aBXJ/6E5+O7mUVblr3XVvjrOuV+p92K/nICL18SX+d+90mj/9msLfN+kEuX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bTyp8IAAADdAAAADwAAAAAAAAAAAAAA&#10;AAChAgAAZHJzL2Rvd25yZXYueG1sUEsFBgAAAAAEAAQA+QAAAJADAAAAAA==&#10;" strokeweight="1.5pt"/>
            <v:oval id="Oval 424" o:spid="_x0000_s1361" style="position:absolute;left:3045;top:9537;width:120;height: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Bb5sMA&#10;AADdAAAADwAAAGRycy9kb3ducmV2LnhtbERPTWvCQBC9F/wPywje6kahqUZXEVHIpZSqF29jdkyC&#10;2dmwu42xv75bKHibx/uc5bo3jejI+dqygsk4AUFcWF1zqeB03L/OQPiArLGxTAoe5GG9GrwsMdP2&#10;zl/UHUIpYgj7DBVUIbSZlL6oyKAf25Y4clfrDIYIXSm1w3sMN42cJkkqDdYcGypsaVtRcTt8GwX0&#10;/pHvUrOfp5/9Tk/Oudv+dBelRsN+swARqA9P8b8713H+2zyFv2/iCXL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1Bb5sMAAADdAAAADwAAAAAAAAAAAAAAAACYAgAAZHJzL2Rv&#10;d25yZXYueG1sUEsFBgAAAAAEAAQA9QAAAIgDAAAAAA==&#10;" strokeweight="1pt"/>
            <v:line id="Line 425" o:spid="_x0000_s1362" style="position:absolute;flip:x y;visibility:visible" from="3201,6159" to="4629,69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OTs8QAAADdAAAADwAAAGRycy9kb3ducmV2LnhtbERPTWvCQBC9F/wPywjemo1Bq6bZSGsR&#10;vFYt1ds0OybR7GzIbjX9912h0Ns83udky9404kqdqy0rGEcxCOLC6ppLBfvd+nEOwnlkjY1lUvBD&#10;Dpb54CHDVNsbv9N160sRQtilqKDyvk2ldEVFBl1kW+LAnWxn0AfYlVJ3eAvhppFJHD9JgzWHhgpb&#10;WlVUXLbfRkHLbpIcvz5fj02Z+M3k403OD2elRsP+5RmEp97/i//cGx3mTxczuH8TTpD5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M5OzxAAAAN0AAAAPAAAAAAAAAAAA&#10;AAAAAKECAABkcnMvZG93bnJldi54bWxQSwUGAAAAAAQABAD5AAAAkgMAAAAA&#10;" strokeweight="1.5pt"/>
            <v:oval id="Oval 426" o:spid="_x0000_s1363" style="position:absolute;left:3135;top:6099;width:120;height: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NqD8cA&#10;AADdAAAADwAAAGRycy9kb3ducmV2LnhtbESPQWvCQBCF74X+h2UKvdWNhUZNXaWIQi5F1F56m2an&#10;SWh2NuxuY9pf7xwEbzO8N+99s1yPrlMDhdh6NjCdZKCIK29brg18nHZPc1AxIVvsPJOBP4qwXt3f&#10;LbGw/swHGo6pVhLCsUADTUp9oXWsGnIYJ74nFu3bB4dJ1lBrG/As4a7Tz1mWa4ctS0ODPW0aqn6O&#10;v84Azd7Lbe52i3w/bu30swyb/+HLmMeH8e0VVKIx3czX69IK/stCcOUbGUGvL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GDag/HAAAA3QAAAA8AAAAAAAAAAAAAAAAAmAIAAGRy&#10;cy9kb3ducmV2LnhtbFBLBQYAAAAABAAEAPUAAACMAwAAAAA=&#10;" strokeweight="1pt"/>
            <v:shape id="Text Box 427" o:spid="_x0000_s1364" type="#_x0000_t202" style="position:absolute;left:5217;top:6959;width:426;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fCsUA&#10;AADdAAAADwAAAGRycy9kb3ducmV2LnhtbESPQYvCMBCF74L/IcyCN01XUWzXKCoIevCwrnsfm7Et&#10;NpPaxFr99WZB2NsM731v3swWrSlFQ7UrLCv4HEQgiFOrC84UHH82/SkI55E1lpZJwYMcLObdzgwT&#10;be/8Tc3BZyKEsEtQQe59lUjp0pwMuoGtiIN2trVBH9Y6k7rGewg3pRxG0UQaLDhcyLGidU7p5XAz&#10;oUbzexrFfmmd25+Hq90T96fLVaneR7v8AuGp9f/mN73VgRvHMfx9E0aQ8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8KxQAAAN0AAAAPAAAAAAAAAAAAAAAAAJgCAABkcnMv&#10;ZG93bnJldi54bWxQSwUGAAAAAAQABAD1AAAAigMAAAAA&#10;" filled="f" stroked="f" strokeweight="1pt">
              <v:textbox style="mso-next-textbox:#Text Box 427">
                <w:txbxContent>
                  <w:p w:rsidR="00042C34" w:rsidRDefault="00042C34" w:rsidP="00AC4B39">
                    <w:pPr>
                      <w:rPr>
                        <w:rFonts w:ascii="Arial" w:hAnsi="Arial"/>
                      </w:rPr>
                    </w:pPr>
                    <w:r>
                      <w:rPr>
                        <w:rFonts w:ascii="Arial" w:hAnsi="Arial"/>
                      </w:rPr>
                      <w:t>S</w:t>
                    </w:r>
                  </w:p>
                </w:txbxContent>
              </v:textbox>
            </v:shape>
            <v:shape id="Text Box 428" o:spid="_x0000_s1365" type="#_x0000_t202" style="position:absolute;left:6537;top:7037;width:426;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kCbMUA&#10;AADdAAAADwAAAGRycy9kb3ducmV2LnhtbESPQW/CMAyF75P2HyJP2m1NxyQ0OgICJCQ4cICNu2lM&#10;W9E4pQml8OvxAWk3P/l9z8/jae9q1VEbKs8GPpMUFHHubcWFgb/f5cc3qBCRLdaeycCNAkwnry9j&#10;zKy/8pa6XSyUhHDI0EAZY5NpHfKSHIbEN8SyO/rWYRTZFtq2eJVwV+tBmg61w4rlQokNLUrKT7uL&#10;kxrd/vA1ijMfwuY4mK/vuDmczsa8v/WzH1CR+vhvftIrK9wwlf7yjYygJ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6QJsxQAAAN0AAAAPAAAAAAAAAAAAAAAAAJgCAABkcnMv&#10;ZG93bnJldi54bWxQSwUGAAAAAAQABAD1AAAAigMAAAAA&#10;" filled="f" stroked="f" strokeweight="1pt">
              <v:textbox style="mso-next-textbox:#Text Box 428">
                <w:txbxContent>
                  <w:p w:rsidR="00042C34" w:rsidRDefault="00042C34" w:rsidP="00AC4B39">
                    <w:pPr>
                      <w:rPr>
                        <w:rFonts w:ascii="Arial" w:hAnsi="Arial"/>
                      </w:rPr>
                    </w:pPr>
                    <w:r>
                      <w:rPr>
                        <w:rFonts w:ascii="Arial" w:hAnsi="Arial"/>
                      </w:rPr>
                      <w:t>N</w:t>
                    </w:r>
                  </w:p>
                </w:txbxContent>
              </v:textbox>
            </v:shape>
            <v:shape id="Text Box 429" o:spid="_x0000_s1366" type="#_x0000_t202" style="position:absolute;left:5913;top:4013;width:486;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Wn98YA&#10;AADdAAAADwAAAGRycy9kb3ducmV2LnhtbESPT2vCQBDF74V+h2UK3pqNClJT15AKgh481D/3SXZM&#10;gtnZmF1j9NN3C4XeZnjv9+bNIh1MI3rqXG1ZwTiKQRAXVtdcKjge1u8fIJxH1thYJgUPcpAuX18W&#10;mGh752/q974UIYRdggoq79tESldUZNBFtiUO2tl2Bn1Yu1LqDu8h3DRyEsczabDmcKHCllYVFZf9&#10;zYQa/Smfzn1mndudJ1/bJ+7yy1Wp0duQfYLwNPh/8x+90YGbxWP4/SaMIJ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6Wn98YAAADdAAAADwAAAAAAAAAAAAAAAACYAgAAZHJz&#10;L2Rvd25yZXYueG1sUEsFBgAAAAAEAAQA9QAAAIsDAAAAAA==&#10;" filled="f" stroked="f" strokeweight="1pt">
              <v:textbox style="mso-next-textbox:#Text Box 429">
                <w:txbxContent>
                  <w:p w:rsidR="00042C34" w:rsidRDefault="00042C34" w:rsidP="00AC4B39">
                    <w:pPr>
                      <w:pStyle w:val="Footer"/>
                      <w:tabs>
                        <w:tab w:val="clear" w:pos="4419"/>
                        <w:tab w:val="clear" w:pos="8838"/>
                      </w:tabs>
                      <w:rPr>
                        <w:rFonts w:ascii="Arial" w:hAnsi="Arial"/>
                        <w:bCs/>
                        <w:vertAlign w:val="subscript"/>
                      </w:rPr>
                    </w:pPr>
                    <w:r>
                      <w:rPr>
                        <w:rFonts w:ascii="Arial" w:hAnsi="Arial"/>
                        <w:bCs/>
                      </w:rPr>
                      <w:t>u</w:t>
                    </w:r>
                    <w:r>
                      <w:rPr>
                        <w:rFonts w:ascii="Arial" w:hAnsi="Arial"/>
                        <w:bCs/>
                        <w:vertAlign w:val="subscript"/>
                      </w:rPr>
                      <w:t>1</w:t>
                    </w:r>
                  </w:p>
                </w:txbxContent>
              </v:textbox>
            </v:shape>
            <v:shape id="Text Box 430" o:spid="_x0000_s1367" type="#_x0000_t202" style="position:absolute;left:9159;top:5813;width:498;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c5gMYA&#10;AADdAAAADwAAAGRycy9kb3ducmV2LnhtbESPT2vCQBDF7wW/wzKF3nTTFERT1xCFQnvw4J/ex+yY&#10;hGRnY3abpP30riD0NsN7vzdvVuloGtFT5yrLCl5nEQji3OqKCwWn48d0AcJ5ZI2NZVLwSw7S9eRp&#10;hYm2A++pP/hChBB2CSoovW8TKV1ekkE3sy1x0C62M+jD2hVSdziEcNPIOIrm0mDF4UKJLW1LyuvD&#10;jwk1+u/z29Jn1rndJd58/eHuXF+Venkes3cQnkb/b37Qnzpw8yiG+zdhBL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3c5gMYAAADdAAAADwAAAAAAAAAAAAAAAACYAgAAZHJz&#10;L2Rvd25yZXYueG1sUEsFBgAAAAAEAAQA9QAAAIsDAAAAAA==&#10;" filled="f" stroked="f" strokeweight="1pt">
              <v:textbox style="mso-next-textbox:#Text Box 430">
                <w:txbxContent>
                  <w:p w:rsidR="00042C34" w:rsidRDefault="00042C34" w:rsidP="00AC4B39">
                    <w:pPr>
                      <w:rPr>
                        <w:rFonts w:ascii="Arial" w:hAnsi="Arial"/>
                        <w:bCs/>
                        <w:vertAlign w:val="subscript"/>
                      </w:rPr>
                    </w:pPr>
                    <w:r>
                      <w:rPr>
                        <w:rFonts w:ascii="Arial" w:hAnsi="Arial"/>
                        <w:bCs/>
                      </w:rPr>
                      <w:t>v</w:t>
                    </w:r>
                    <w:r>
                      <w:rPr>
                        <w:rFonts w:ascii="Arial" w:hAnsi="Arial"/>
                        <w:bCs/>
                        <w:vertAlign w:val="subscript"/>
                      </w:rPr>
                      <w:t>1</w:t>
                    </w:r>
                  </w:p>
                </w:txbxContent>
              </v:textbox>
            </v:shape>
            <v:shape id="Text Box 431" o:spid="_x0000_s1368" type="#_x0000_t202" style="position:absolute;left:4065;top:10835;width:564;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ucG8YA&#10;AADdAAAADwAAAGRycy9kb3ducmV2LnhtbESPQWvCQBCF70L/wzKF3nRThWBTNyEtFOzBg7a9j9kx&#10;CcnOptk1if56t1DwNsN735s3m2wyrRiod7VlBc+LCARxYXXNpYLvr4/5GoTzyBpby6TgQg6y9GG2&#10;wUTbkfc0HHwpQgi7BBVU3neJlK6oyKBb2I44aCfbG/Rh7UupexxDuGnlMopiabDmcKHCjt4rKprD&#10;2YQaw89x9eJz69zutHz7vOLu2Pwq9fQ45a8gPE3+bv6ntzpwcbSCv2/CCDK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DucG8YAAADdAAAADwAAAAAAAAAAAAAAAACYAgAAZHJz&#10;L2Rvd25yZXYueG1sUEsFBgAAAAAEAAQA9QAAAIsDAAAAAA==&#10;" filled="f" stroked="f" strokeweight="1pt">
              <v:textbox style="mso-next-textbox:#Text Box 431">
                <w:txbxContent>
                  <w:p w:rsidR="00042C34" w:rsidRDefault="00042C34" w:rsidP="00AC4B39">
                    <w:pPr>
                      <w:rPr>
                        <w:rFonts w:ascii="Arial" w:hAnsi="Arial"/>
                        <w:bCs/>
                        <w:vertAlign w:val="subscript"/>
                      </w:rPr>
                    </w:pPr>
                    <w:r>
                      <w:rPr>
                        <w:rFonts w:ascii="Arial" w:hAnsi="Arial"/>
                        <w:bCs/>
                      </w:rPr>
                      <w:t>w</w:t>
                    </w:r>
                    <w:r>
                      <w:rPr>
                        <w:rFonts w:ascii="Arial" w:hAnsi="Arial"/>
                        <w:bCs/>
                        <w:vertAlign w:val="subscript"/>
                      </w:rPr>
                      <w:t>3</w:t>
                    </w:r>
                  </w:p>
                </w:txbxContent>
              </v:textbox>
            </v:shape>
            <v:shape id="Text Box 432" o:spid="_x0000_s1369" type="#_x0000_t202" style="position:absolute;left:5943;top:11477;width:576;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IEb8YA&#10;AADdAAAADwAAAGRycy9kb3ducmV2LnhtbESPQWvCQBCF74X+h2UKvTUbtUgb3QQrCO3Bg7G9j9kx&#10;CWZn0+yapP31riB4m+G9782bZTaaRvTUudqygkkUgyAurK65VPC937y8gXAeWWNjmRT8kYMsfXxY&#10;YqLtwDvqc1+KEMIuQQWV920ipSsqMugi2xIH7Wg7gz6sXSl1h0MIN42cxvFcGqw5XKiwpXVFxSk/&#10;m1Cj/znM3v3KOrc9Tj++/nF7OP0q9fw0rhYgPI3+br7Rnzpw8/gVrt+EEWR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9IEb8YAAADdAAAADwAAAAAAAAAAAAAAAACYAgAAZHJz&#10;L2Rvd25yZXYueG1sUEsFBgAAAAAEAAQA9QAAAIsDAAAAAA==&#10;" filled="f" stroked="f" strokeweight="1pt">
              <v:textbox style="mso-next-textbox:#Text Box 432">
                <w:txbxContent>
                  <w:p w:rsidR="00042C34" w:rsidRDefault="00042C34" w:rsidP="00AC4B39">
                    <w:pPr>
                      <w:rPr>
                        <w:rFonts w:ascii="Arial" w:hAnsi="Arial"/>
                        <w:bCs/>
                        <w:vertAlign w:val="subscript"/>
                      </w:rPr>
                    </w:pPr>
                    <w:r>
                      <w:rPr>
                        <w:rFonts w:ascii="Arial" w:hAnsi="Arial"/>
                        <w:bCs/>
                      </w:rPr>
                      <w:t>u</w:t>
                    </w:r>
                    <w:r>
                      <w:rPr>
                        <w:rFonts w:ascii="Arial" w:hAnsi="Arial"/>
                        <w:bCs/>
                        <w:vertAlign w:val="subscript"/>
                      </w:rPr>
                      <w:t>3</w:t>
                    </w:r>
                  </w:p>
                </w:txbxContent>
              </v:textbox>
            </v:shape>
            <v:shape id="Text Box 433" o:spid="_x0000_s1370" type="#_x0000_t202" style="position:absolute;left:9285;top:9515;width:594;height:5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6h9MYA&#10;AADdAAAADwAAAGRycy9kb3ducmV2LnhtbESPQWvCQBCF74X+h2UKvTUblUob3QQrCO3Bg7G9j9kx&#10;CWZn0+yapP31riB4m+G9782bZTaaRvTUudqygkkUgyAurK65VPC937y8gXAeWWNjmRT8kYMsfXxY&#10;YqLtwDvqc1+KEMIuQQWV920ipSsqMugi2xIH7Wg7gz6sXSl1h0MIN42cxvFcGqw5XKiwpXVFxSk/&#10;m1Cj/znM3v3KOrc9Tj++/nF7OP0q9fw0rhYgPI3+br7Rnzpw8/gVrt+EEWR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J6h9MYAAADdAAAADwAAAAAAAAAAAAAAAACYAgAAZHJz&#10;L2Rvd25yZXYueG1sUEsFBgAAAAAEAAQA9QAAAIsDAAAAAA==&#10;" filled="f" stroked="f" strokeweight="1pt">
              <v:textbox style="mso-next-textbox:#Text Box 433">
                <w:txbxContent>
                  <w:p w:rsidR="00042C34" w:rsidRDefault="00042C34" w:rsidP="00AC4B39">
                    <w:pPr>
                      <w:rPr>
                        <w:rFonts w:ascii="Arial" w:hAnsi="Arial"/>
                        <w:bCs/>
                        <w:vertAlign w:val="subscript"/>
                      </w:rPr>
                    </w:pPr>
                    <w:r>
                      <w:rPr>
                        <w:rFonts w:ascii="Arial" w:hAnsi="Arial"/>
                        <w:bCs/>
                      </w:rPr>
                      <w:t>w</w:t>
                    </w:r>
                    <w:r>
                      <w:rPr>
                        <w:rFonts w:ascii="Arial" w:hAnsi="Arial"/>
                        <w:bCs/>
                        <w:vertAlign w:val="subscript"/>
                      </w:rPr>
                      <w:t>1</w:t>
                    </w:r>
                  </w:p>
                </w:txbxContent>
              </v:textbox>
            </v:shape>
            <v:shape id="Text Box 434" o:spid="_x0000_s1371" type="#_x0000_t202" style="position:absolute;left:3909;top:4565;width:564;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w/g8YA&#10;AADdAAAADwAAAGRycy9kb3ducmV2LnhtbESPT2vCQBDF7wW/wzJCb3WjhVCja1Ch0B5yqH/uY3ZM&#10;QrKzMbtN0n76riD0NsN7vzdv1uloGtFT5yrLCuazCARxbnXFhYLT8f3lDYTzyBoby6Tghxykm8nT&#10;GhNtB/6i/uALEULYJaig9L5NpHR5SQbdzLbEQbvazqAPa1dI3eEQwk0jF1EUS4MVhwsltrQvKa8P&#10;3ybU6M+X16XfWuey62L3+YvZpb4p9TwdtysQnkb/b37QHzpwcRTD/Zswgt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Ew/g8YAAADdAAAADwAAAAAAAAAAAAAAAACYAgAAZHJz&#10;L2Rvd25yZXYueG1sUEsFBgAAAAAEAAQA9QAAAIsDAAAAAA==&#10;" filled="f" stroked="f" strokeweight="1pt">
              <v:textbox style="mso-next-textbox:#Text Box 434">
                <w:txbxContent>
                  <w:p w:rsidR="00042C34" w:rsidRDefault="00042C34" w:rsidP="00AC4B39">
                    <w:pPr>
                      <w:rPr>
                        <w:rFonts w:ascii="Arial" w:hAnsi="Arial"/>
                        <w:bCs/>
                        <w:vertAlign w:val="subscript"/>
                      </w:rPr>
                    </w:pPr>
                    <w:r>
                      <w:rPr>
                        <w:rFonts w:ascii="Arial" w:hAnsi="Arial"/>
                        <w:bCs/>
                      </w:rPr>
                      <w:t>v</w:t>
                    </w:r>
                    <w:r>
                      <w:rPr>
                        <w:rFonts w:ascii="Arial" w:hAnsi="Arial"/>
                        <w:bCs/>
                        <w:vertAlign w:val="subscript"/>
                      </w:rPr>
                      <w:t>2</w:t>
                    </w:r>
                  </w:p>
                </w:txbxContent>
              </v:textbox>
            </v:shape>
            <v:shape id="Text Box 435" o:spid="_x0000_s1372" type="#_x0000_t202" style="position:absolute;left:7227;top:3875;width:2370;height:7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CaGMUA&#10;AADdAAAADwAAAGRycy9kb3ducmV2LnhtbESPQYvCMBCF78L+hzAL3myqgu5Wo6gguAcP6u59bMa2&#10;2ExqE2vXX28EwdsM731v3kznrSlFQ7UrLCvoRzEI4tTqgjMFv4d17wuE88gaS8uk4J8czGcfnSkm&#10;2t54R83eZyKEsEtQQe59lUjp0pwMushWxEE72dqgD2udSV3jLYSbUg7ieCQNFhwu5FjRKqf0vL+a&#10;UKP5Ow6//cI6tz0Nlj933B7PF6W6n+1iAsJT69/mF73RgRvFY3h+E0aQs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AJoYxQAAAN0AAAAPAAAAAAAAAAAAAAAAAJgCAABkcnMv&#10;ZG93bnJldi54bWxQSwUGAAAAAAQABAD1AAAAigMAAAAA&#10;" filled="f" stroked="f" strokeweight="1pt">
              <v:textbox style="mso-next-textbox:#Text Box 435">
                <w:txbxContent>
                  <w:p w:rsidR="00042C34" w:rsidRDefault="00042C34" w:rsidP="00AC4B39">
                    <w:pPr>
                      <w:rPr>
                        <w:rFonts w:ascii="Arial" w:hAnsi="Arial"/>
                      </w:rPr>
                    </w:pPr>
                    <w:r>
                      <w:rPr>
                        <w:rFonts w:ascii="Arial" w:hAnsi="Arial"/>
                      </w:rPr>
                      <w:t>Líneas de campo magnético</w:t>
                    </w:r>
                  </w:p>
                </w:txbxContent>
              </v:textbox>
            </v:shape>
            <v:line id="Line 436" o:spid="_x0000_s1373" style="position:absolute;visibility:visible" from="7179,4439" to="8709,44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0PMCcYAAADdAAAADwAAAGRycy9kb3ducmV2LnhtbESPQUvDQBCF74L/YRmhN7uxSpHYbRGp&#10;ID0IaTzobchOs6HZ2XR3TdN/3zkI3mZ4b977ZrWZfK9GiqkLbOBhXoAiboLtuDXwVb/fP4NKGdli&#10;H5gMXCjBZn17s8LShjNXNO5zqySEU4kGXM5DqXVqHHlM8zAQi3YI0WOWNbbaRjxLuO/1oiiW2mPH&#10;0uBwoDdHzXH/6w3En5y+q9Pjbnxqt6fPY3Q1HSpjZnfT6wuoTFP+N/9df1jBXxaCK9/ICHp9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NDzAnGAAAA3QAAAA8AAAAAAAAA&#10;AAAAAAAAoQIAAGRycy9kb3ducmV2LnhtbFBLBQYAAAAABAAEAPkAAACUAwAAAAA=&#10;" strokeweight=".25pt"/>
            <v:line id="Line 437" o:spid="_x0000_s1374" style="position:absolute;flip:x;visibility:visible" from="6549,4439" to="7177,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2tCX8MAAADdAAAADwAAAGRycy9kb3ducmV2LnhtbERPzUrDQBC+C77DMoI3O9seQo3ZFFHU&#10;0kPF2gcYstMkNTsbs5s2vn1XELzNx/c7xWpynTrxEFovBuYzDYql8raV2sD+8+VuCSpEEkudFzbw&#10;wwFW5fVVQbn1Z/ng0y7WKoVIyMlAE2OfI4aqYUdh5nuWxB384CgmONRoBzqncNfhQusMHbWSGhrq&#10;+anh6ms3OgPrUdvNq95/P7+9bzFbzNEdRzTm9mZ6fAAVeYr/4j/32qb5mb6H32/SCVh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NrQl/DAAAA3QAAAA8AAAAAAAAAAAAA&#10;AAAAoQIAAGRycy9kb3ducmV2LnhtbFBLBQYAAAAABAAEAPkAAACRAwAAAAA=&#10;" strokeweight=".25pt">
              <v:stroke endarrow="block" endarrowwidth="narrow" endarrowlength="short"/>
            </v:line>
            <v:shape id="Text Box 438" o:spid="_x0000_s1375" type="#_x0000_t202" style="position:absolute;left:8769;top:7145;width:1020;height:49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CUscUA&#10;AADdAAAADwAAAGRycy9kb3ducmV2LnhtbESPQW/CMAyF70j8h8hIu9EUJiHWERBMmsQOHAbb3TSm&#10;rWic0oTS8evxYRI3P/l9z8+LVe9q1VEbKs8GJkkKijj3tuLCwM/hczwHFSKyxdozGfijAKvlcLDA&#10;zPobf1O3j4WSEA4ZGihjbDKtQ16Sw5D4hlh2J986jCLbQtsWbxLuaj1N05l2WLFcKLGhj5Ly8/7q&#10;pEb3e3x9i2sfwu403XzdcXc8X4x5GfXrd1CR+vg0/9NbK9xsIv3lGxlBL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MJSxxQAAAN0AAAAPAAAAAAAAAAAAAAAAAJgCAABkcnMv&#10;ZG93bnJldi54bWxQSwUGAAAAAAQABAD1AAAAigMAAAAA&#10;" filled="f" stroked="f" strokeweight="1pt">
              <v:textbox style="mso-next-textbox:#Text Box 438">
                <w:txbxContent>
                  <w:p w:rsidR="00042C34" w:rsidRDefault="00042C34" w:rsidP="00AC4B39">
                    <w:pPr>
                      <w:rPr>
                        <w:rFonts w:ascii="Arial" w:hAnsi="Arial"/>
                      </w:rPr>
                    </w:pPr>
                    <w:r>
                      <w:rPr>
                        <w:rFonts w:ascii="Arial" w:hAnsi="Arial"/>
                      </w:rPr>
                      <w:t>Estator</w:t>
                    </w:r>
                  </w:p>
                </w:txbxContent>
              </v:textbox>
            </v:shape>
            <v:line id="Line 439" o:spid="_x0000_s1376" style="position:absolute;flip:x;visibility:visible" from="8727,7481" to="9567,7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TYhMMAAADdAAAADwAAAGRycy9kb3ducmV2LnhtbERPzWrCQBC+F/oOywi91dl4CCV1Fam0&#10;lR6Uqg8wZKdJbHY2zW40fXu3IPQ2H9/vzJeja9WZ+9B4MZBNNSiW0ttGKgPHw+vjE6gQSSy1XtjA&#10;LwdYLu7v5lRYf5FPPu9jpVKIhIIM1DF2BWIoa3YUpr5jSdyX7x3FBPsKbU+XFO5anGmdo6NGUkNN&#10;Hb/UXH7vB2dgM2j78aaPP+v33RbzWYbuNKAxD5Nx9Qwq8hj/xTf3xqb5eZbB3zfpBFxc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jE2ITDAAAA3QAAAA8AAAAAAAAAAAAA&#10;AAAAoQIAAGRycy9kb3ducmV2LnhtbFBLBQYAAAAABAAEAPkAAACRAwAAAAA=&#10;" strokeweight=".25pt">
              <v:stroke endarrow="block" endarrowwidth="narrow" endarrowlength="short"/>
            </v:line>
            <v:shape id="Text Box 440" o:spid="_x0000_s1377" type="#_x0000_t202" style="position:absolute;left:2595;top:6917;width:840;height:4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6vXcQA&#10;AADdAAAADwAAAGRycy9kb3ducmV2LnhtbESPT4vCMBDF7wt+hzDC3jS1gmg1igoL7sGD/+5jM7bF&#10;ZlKbbK1+eiMIe5vhvd+bN7NFa0rRUO0KywoG/QgEcWp1wZmC4+GnNwbhPLLG0jIpeJCDxbzzNcNE&#10;2zvvqNn7TIQQdgkqyL2vEildmpNB17cVcdAutjbow1pnUtd4D+GmlHEUjaTBgsOFHCta55Re938m&#10;1GhO5+HEL61z20u8+n3i9ny9KfXdbZdTEJ5a/2/+0BsduNEghvc3YQQ5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ur13EAAAA3QAAAA8AAAAAAAAAAAAAAAAAmAIAAGRycy9k&#10;b3ducmV2LnhtbFBLBQYAAAAABAAEAPUAAACJAwAAAAA=&#10;" filled="f" stroked="f" strokeweight="1pt">
              <v:textbox style="mso-next-textbox:#Text Box 440">
                <w:txbxContent>
                  <w:p w:rsidR="00042C34" w:rsidRDefault="00042C34" w:rsidP="00AC4B39">
                    <w:pPr>
                      <w:rPr>
                        <w:rFonts w:ascii="Arial" w:hAnsi="Arial"/>
                      </w:rPr>
                    </w:pPr>
                    <w:r>
                      <w:rPr>
                        <w:rFonts w:ascii="Arial" w:hAnsi="Arial"/>
                      </w:rPr>
                      <w:t>Rotor</w:t>
                    </w:r>
                  </w:p>
                </w:txbxContent>
              </v:textbox>
            </v:shape>
            <v:line id="Line 441" o:spid="_x0000_s1378" style="position:absolute;visibility:visible" from="4731,10733" to="7539,10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5acV8IAAADdAAAADwAAAGRycy9kb3ducmV2LnhtbERPS4vCMBC+L/gfwgje1lQFWapRRPCB&#10;t+0uwt6GZmxrm0lNUq3/3iws7G0+vucs171pxJ2crywrmIwTEMS51RUXCr6/du8fIHxA1thYJgVP&#10;8rBeDd6WmGr74E+6Z6EQMYR9igrKENpUSp+XZNCPbUscuYt1BkOErpDa4SOGm0ZOk2QuDVYcG0ps&#10;aVtSXmedUXDuMv651jvXYLc/HC7nW+1nJ6VGw36zABGoD//iP/dRx/nzyQx+v4knyNU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5acV8IAAADdAAAADwAAAAAAAAAAAAAA&#10;AAChAgAAZHJzL2Rvd25yZXYueG1sUEsFBgAAAAAEAAQA+QAAAJADAAAAAA==&#10;" strokeweight="1.5pt"/>
            <v:line id="Line 442" o:spid="_x0000_s1379" style="position:absolute;flip:x y;visibility:visible" from="7226,10223" to="7521,10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dv4sMAAADdAAAADwAAAGRycy9kb3ducmV2LnhtbERPTWvCQBC9C/0Pywje6sYQRNKsoi2F&#10;XGsrmts0O01Ss7Mhu5r033cFwds83udkm9G04kq9aywrWMwjEMSl1Q1XCr4+359XIJxH1thaJgV/&#10;5GCzfppkmGo78Add974SIYRdigpq77tUSlfWZNDNbUccuB/bG/QB9pXUPQ4h3LQyjqKlNNhwaKix&#10;o9eayvP+YhR07JK4+D7uiraKfZ4c3uTq9KvUbDpuX0B4Gv1DfHfnOsxfLhK4fRNOkO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wXb+LDAAAA3QAAAA8AAAAAAAAAAAAA&#10;AAAAoQIAAGRycy9kb3ducmV2LnhtbFBLBQYAAAAABAAEAPkAAACRAwAAAAA=&#10;" strokeweight="1.5pt"/>
            <v:line id="Line 443" o:spid="_x0000_s1380" style="position:absolute;flip:y;visibility:visible" from="4719,10211" to="5020,10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KQgcIAAADdAAAADwAAAGRycy9kb3ducmV2LnhtbERPTYvCMBC9L/gfwgje1lRhy1KNIoKg&#10;rIddFbwOzbQpNpOSRFv/vVlY2Ns83ucs14NtxYN8aBwrmE0zEMSl0w3XCi7n3fsniBCRNbaOScGT&#10;AqxXo7clFtr1/EOPU6xFCuFQoAITY1dIGUpDFsPUdcSJq5y3GBP0tdQe+xRuWznPslxabDg1GOxo&#10;a6i8ne5WgTx89d9+N79UdbXv3PVgjnk/KDUZD5sFiEhD/Bf/ufc6zc9nH/D7TTpBrl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0KQgcIAAADdAAAADwAAAAAAAAAAAAAA&#10;AAChAgAAZHJzL2Rvd25yZXYueG1sUEsFBgAAAAAEAAQA+QAAAJADAAAAAA==&#10;" strokeweight="1.5pt"/>
            <v:line id="Line 444" o:spid="_x0000_s1381" style="position:absolute;rotation:45;visibility:visible" from="7464,7955" to="7500,7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S4w8EAAADdAAAADwAAAGRycy9kb3ducmV2LnhtbERPy6rCMBDdC/5DGMGdplWol2oUEe5F&#10;BBc+ruuxGdtiMylN1Pr3RhDczeE8Z7ZoTSXu1LjSsoJ4GIEgzqwuOVdwPPwOfkA4j6yxskwKnuRg&#10;Me92Zphq++Ad3fc+FyGEXYoKCu/rVEqXFWTQDW1NHLiLbQz6AJtc6gYfIdxUchRFiTRYcmgosKZV&#10;Qdl1fzMKtv/LciN3WxkfT/lzROPz6u8yUarfa5dTEJ5a/xV/3Gsd5idxAu9vwgly/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5lLjDwQAAAN0AAAAPAAAAAAAAAAAAAAAA&#10;AKECAABkcnMvZG93bnJldi54bWxQSwUGAAAAAAQABAD5AAAAjwMAAAAA&#10;" strokeweight=".5pt">
              <v:stroke endarrow="classic"/>
            </v:line>
            <v:shape id="Text Box 445" o:spid="_x0000_s1382" type="#_x0000_t202" style="position:absolute;left:7019;top:7679;width:426;height:3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kMxccA&#10;AADdAAAADwAAAGRycy9kb3ducmV2LnhtbESPS2vDMBCE74X+B7GF3mo5KeThRDZJodAccmjS3tfW&#10;+kGslWOpjtNfXxUCue0y883OrrPRtGKg3jWWFUyiGARxYXXDlYKv4/vLAoTzyBpby6TgSg6y9PFh&#10;jYm2F/6k4eArEULYJaig9r5LpHRFTQZdZDvioJW2N+jD2ldS93gJ4aaV0zieSYMNhws1dvRWU3E6&#10;/JhQY/jOX5d+Y53bl9Pt7hf3+ems1PPTuFmB8DT6u/lGf+jAzSZz+P8mjCDT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bZDMXHAAAA3QAAAA8AAAAAAAAAAAAAAAAAmAIAAGRy&#10;cy9kb3ducmV2LnhtbFBLBQYAAAAABAAEAPUAAACMAwAAAAA=&#10;" filled="f" stroked="f" strokeweight="1pt">
              <v:textbox style="mso-next-textbox:#Text Box 445">
                <w:txbxContent>
                  <w:p w:rsidR="00042C34" w:rsidRDefault="00042C34" w:rsidP="00AC4B39">
                    <w:pPr>
                      <w:rPr>
                        <w:rFonts w:ascii="Arial" w:hAnsi="Arial"/>
                        <w:sz w:val="24"/>
                      </w:rPr>
                    </w:pPr>
                    <w:r>
                      <w:rPr>
                        <w:rFonts w:ascii="Arial" w:hAnsi="Arial"/>
                        <w:sz w:val="24"/>
                        <w:szCs w:val="24"/>
                      </w:rPr>
                      <w:sym w:font="Symbol" w:char="F077"/>
                    </w:r>
                  </w:p>
                </w:txbxContent>
              </v:textbox>
            </v:shape>
            <v:rect id="Rectangle 446" o:spid="_x0000_s1383" style="position:absolute;left:6819;top:6155;width:390;height:372;rotation:3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Be5cYA&#10;AADdAAAADwAAAGRycy9kb3ducmV2LnhtbESPQWvCQBCF70L/wzJCb7pRqErqKlaQCsWDsVC8Ddlp&#10;EszOht1tjP++cyj0NsN789436+3gWtVTiI1nA7NpBoq49LbhysDn5TBZgYoJ2WLrmQw8KMJ28zRa&#10;Y279nc/UF6lSEsIxRwN1Sl2udSxrchinviMW7dsHh0nWUGkb8C7hrtXzLFtohw1LQ40d7Wsqb8WP&#10;M3B6sTZc3orl7UsfPvr307Up+GrM83jYvYJKNKR/89/10Qr+Yia48o2Mo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mBe5cYAAADdAAAADwAAAAAAAAAAAAAAAACYAgAAZHJz&#10;L2Rvd25yZXYueG1sUEsFBgAAAAAEAAQA9QAAAIsDAAAAAA==&#10;" strokeweight="1pt"/>
            <v:rect id="Rectangle 447" o:spid="_x0000_s1384" style="position:absolute;left:6741;top:6485;width:366;height:60;rotation:3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zBYcUA&#10;AADdAAAADwAAAGRycy9kb3ducmV2LnhtbERPTWvCQBC9C/6HZQq96SZtCRpdpSpCLR40iuBtyE6T&#10;YHY2zW41/ffdguBtHu9zpvPO1OJKrassK4iHEQji3OqKCwXHw3owAuE8ssbaMin4JQfzWb83xVTb&#10;G+/pmvlChBB2KSoovW9SKV1ekkE3tA1x4L5sa9AH2BZSt3gL4aaWL1GUSIMVh4YSG1qWlF+yH6Mg&#10;+X7dmc/FYbVcbReb0/rtHLtso9TzU/c+AeGp8w/x3f2hw/wkHsP/N+EEOf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XMFhxQAAAN0AAAAPAAAAAAAAAAAAAAAAAJgCAABkcnMv&#10;ZG93bnJldi54bWxQSwUGAAAAAAQABAD1AAAAigMAAAAA&#10;" stroked="f" strokeweight="1pt"/>
            <v:rect id="Rectangle 448" o:spid="_x0000_s1385" style="position:absolute;left:7698;top:7675;width:390;height:372;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id3cQA&#10;AADdAAAADwAAAGRycy9kb3ducmV2LnhtbESPQWvCQBCF74L/YZlCb7qJhSDRVUrV0nozingcsmMS&#10;mp0N2VXTf985FLy9Yd58895yPbhW3akPjWcD6TQBRVx623Bl4HTcTeagQkS22HomA78UYL0aj5aY&#10;W//gA92LWCmBcMjRQB1jl2sdypochqnviGV39b3DKGNfadvjQ+Cu1bMkybTDhuVDjR191FT+FDcn&#10;lO9qe7b79EK3z7fu1KTZhg57Y15fhvcFqEhDfJr/r7+sxM9mkl/aiAS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4nd3EAAAA3QAAAA8AAAAAAAAAAAAAAAAAmAIAAGRycy9k&#10;b3ducmV2LnhtbFBLBQYAAAAABAAEAPUAAACJAwAAAAA=&#10;" strokeweight="1pt"/>
            <v:rect id="Rectangle 449" o:spid="_x0000_s1386" style="position:absolute;left:7503;top:7835;width:372;height:60;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02pcEA&#10;AADdAAAADwAAAGRycy9kb3ducmV2LnhtbERPTYvCMBC9C/sfwgjeNG1Bka5RdEHY22IV6d5mm7Et&#10;20xKE2v990YQvM3jfc5qM5hG9NS52rKCeBaBIC6srrlUcDrup0sQziNrbCyTgjs52Kw/RitMtb3x&#10;gfrMlyKEsEtRQeV9m0rpiooMupltiQN3sZ1BH2BXSt3hLYSbRiZRtJAGaw4NFbb0VVHxn12Ngi2d&#10;9U+5++2becYXH5+SPP9LlJqMh+0nCE+Df4tf7m8d5i+SGJ7fhBPk+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19NqXBAAAA3QAAAA8AAAAAAAAAAAAAAAAAmAIAAGRycy9kb3du&#10;cmV2LnhtbFBLBQYAAAAABAAEAPUAAACGAwAAAAA=&#10;" stroked="f" strokeweight="1pt"/>
            <v:rect id="Rectangle 450" o:spid="_x0000_s1387" style="position:absolute;left:6789;top:9179;width:390;height:372;rotation:1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GesMA&#10;AADdAAAADwAAAGRycy9kb3ducmV2LnhtbERPS27CMBDdV+odrKnErjhkkaKAQRQJqRtaGjjAYA9J&#10;IB5HtoH09nUlpO7m6X1nvhxsJ27kQ+tYwWScgSDWzrRcKzjsN69TECEiG+wck4IfCrBcPD/NsTTu&#10;zt90q2ItUgiHEhU0MfallEE3ZDGMXU+cuJPzFmOCvpbG4z2F207mWVZIiy2nhgZ7WjekL9XVKijW&#10;b9r3x111enef52s3neiv7Uap0cuwmoGINMR/8cP9YdL8Is/h75t0gl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mGesMAAADdAAAADwAAAAAAAAAAAAAAAACYAgAAZHJzL2Rv&#10;d25yZXYueG1sUEsFBgAAAAAEAAQA9QAAAIgDAAAAAA==&#10;" strokeweight="1pt"/>
            <v:rect id="Rectangle 451" o:spid="_x0000_s1388" style="position:absolute;left:6723;top:9185;width:366;height:60;rotation:1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gACcQA&#10;AADdAAAADwAAAGRycy9kb3ducmV2LnhtbERPS2rDMBDdF3oHMYXuGrk2TYoTJbiGlGaRhZMeYLAm&#10;tqk1ci3Fn9tXhUB283jf2ewm04qBetdYVvC6iEAQl1Y3XCn4Pu9f3kE4j6yxtUwKZnKw2z4+bDDV&#10;duSChpOvRAhhl6KC2vsuldKVNRl0C9sRB+5ie4M+wL6SuscxhJtWxlG0lAYbDg01dpTXVP6crkbB&#10;scve5g8/mt9iNR7OxuZx8jkr9fw0ZWsQniZ/F9/cXzrMX8YJ/H8TTpD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KIAAnEAAAA3QAAAA8AAAAAAAAAAAAAAAAAmAIAAGRycy9k&#10;b3ducmV2LnhtbFBLBQYAAAAABAAEAPUAAACJAwAAAAA=&#10;" stroked="f" strokeweight="1pt"/>
            <v:rect id="Rectangle 452" o:spid="_x0000_s1389" style="position:absolute;left:5073;top:9161;width:390;height:372;rotation:-1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GHJMUA&#10;AADdAAAADwAAAGRycy9kb3ducmV2LnhtbERPTWvCQBC9F/wPywje6sYgaYmuIkJIL21pFMHbkB2T&#10;YHY2ZLdJ2l/fLRR6m8f7nO1+Mq0YqHeNZQWrZQSCuLS64UrB+ZQ9PoNwHllja5kUfJGD/W72sMVU&#10;25E/aCh8JUIIuxQV1N53qZSurMmgW9qOOHA32xv0AfaV1D2OIdy0Mo6iRBpsODTU2NGxpvJefBoF&#10;76fvvDT+enjNn6pxNQzZ5faWKbWYT4cNCE+T/xf/uV90mJ/Ea/j9Jpw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IYckxQAAAN0AAAAPAAAAAAAAAAAAAAAAAJgCAABkcnMv&#10;ZG93bnJldi54bWxQSwUGAAAAAAQABAD1AAAAigMAAAAA&#10;" strokeweight="1pt"/>
            <v:rect id="Rectangle 453" o:spid="_x0000_s1390" style="position:absolute;left:5187;top:9143;width:366;height:60;rotation:-1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q8MMUA&#10;AADdAAAADwAAAGRycy9kb3ducmV2LnhtbERPTWsCMRC9C/6HMIVepGZVusjWKFoQ1IKg7aG9DZtp&#10;snQzWTdR139vCoXe5vE+Z7boXC0u1IbKs4LRMANBXHpdsVHw8b5+moIIEVlj7ZkU3CjAYt7vzbDQ&#10;/soHuhyjESmEQ4EKbIxNIWUoLTkMQ98QJ+7btw5jgq2RusVrCne1HGdZLh1WnBosNvRqqfw5np0C&#10;c/gyqyz3k3o0/dzs3+xpux7slHp86JYvICJ18V/8597oND8fP8PvN+kEOb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KrwwxQAAAN0AAAAPAAAAAAAAAAAAAAAAAJgCAABkcnMv&#10;ZG93bnJldi54bWxQSwUGAAAAAAQABAD1AAAAigMAAAAA&#10;" stroked="f" strokeweight="1pt"/>
            <v:rect id="Rectangle 454" o:spid="_x0000_s1391" style="position:absolute;left:4188;top:7675;width:390;height:372;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zCsIA&#10;AADdAAAADwAAAGRycy9kb3ducmV2LnhtbERPS4vCMBC+L/gfwgje1tQKZalGEUHw4sHHxdvYjE21&#10;mZQmG7v76zcLC3ubj+85y/VgWxGp941jBbNpBoK4crrhWsHlvHv/AOEDssbWMSn4Ig/r1ehtiaV2&#10;Lz5SPIVapBD2JSowIXSllL4yZNFPXUecuLvrLYYE+1rqHl8p3LYyz7JCWmw4NRjsaGuoep4+rYL2&#10;FvNvP48P2h+O5mwP/hqHSqnJeNgsQAQawr/4z73XaX6RF/D7TTpBr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fLMKwgAAAN0AAAAPAAAAAAAAAAAAAAAAAJgCAABkcnMvZG93&#10;bnJldi54bWxQSwUGAAAAAAQABAD1AAAAhwMAAAAA&#10;" strokeweight="1pt"/>
            <v:rect id="Rectangle 455" o:spid="_x0000_s1392" style="position:absolute;left:4415;top:7838;width:366;height:60;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6E18EA&#10;AADdAAAADwAAAGRycy9kb3ducmV2LnhtbERPTYvCMBC9C/sfwizsTdPtQaUaRVx092oVwdvQjG1t&#10;MylNrF1/vREEb/N4nzNf9qYWHbWutKzgexSBIM6sLjlXcNhvhlMQziNrrC2Tgn9ysFx8DOaYaHvj&#10;HXWpz0UIYZeggsL7JpHSZQUZdCPbEAfubFuDPsA2l7rFWwg3tYyjaCwNlhwaCmxoXVBWpVejYEvH&#10;e/pTVd1pQyt3+LXn/SWWSn199qsZCE+9f4tf7j8d5o/jCTy/CSf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DOhNfBAAAA3QAAAA8AAAAAAAAAAAAAAAAAmAIAAGRycy9kb3du&#10;cmV2LnhtbFBLBQYAAAAABAAEAPUAAACGAwAAAAA=&#10;" stroked="f" strokeweight="1pt"/>
            <v:rect id="Rectangle 456" o:spid="_x0000_s1393" style="position:absolute;left:5049;top:6173;width:390;height:372;rotation:-3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F0e8UA&#10;AADdAAAADwAAAGRycy9kb3ducmV2LnhtbESPTWvDMAyG74P9B6PBbquzDkJJ65ZSGN1hGzQp9Cpi&#10;Lc4SyyF22/TfT4dBbxJ6Px6tNpPv1YXG2AY28DrLQBHXwbbcGDhW7y8LUDEhW+wDk4EbRdisHx9W&#10;WNhw5QNdytQoCeFYoAGX0lBoHWtHHuMsDMRy+wmjxyTr2Gg74lXCfa/nWZZrjy1Lg8OBdo7qrjx7&#10;KXlrutLxIn6evsrv4777zYdbZczz07Rdgko0pbv43/1hBT+fC658IyPo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0XR7xQAAAN0AAAAPAAAAAAAAAAAAAAAAAJgCAABkcnMv&#10;ZG93bnJldi54bWxQSwUGAAAAAAQABAD1AAAAigMAAAAA&#10;" strokeweight="1pt"/>
            <v:rect id="Rectangle 457" o:spid="_x0000_s1394" style="position:absolute;left:5158;top:6497;width:366;height:60;rotation:-3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0LI8MA&#10;AADdAAAADwAAAGRycy9kb3ducmV2LnhtbERPzWrCQBC+F/oOyxR6Kbqph6jRVURaqOLFnwcYs2MS&#10;kp0J2a2mb98VBG/z8f3OfNm7Rl2p85Wwgc9hAoo4F1txYeB0/B5MQPmAbLERJgN/5GG5eH2ZY2bl&#10;xnu6HkKhYgj7DA2UIbSZ1j4vyaEfSkscuYt0DkOEXaFth7cY7ho9SpJUO6w4NpTY0rqkvD78OgOh&#10;qL/6fDye1hvZydletvsPSY15f+tXM1CB+vAUP9w/Ns5PR1O4fxNP0I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z0LI8MAAADdAAAADwAAAAAAAAAAAAAAAACYAgAAZHJzL2Rv&#10;d25yZXYueG1sUEsFBgAAAAAEAAQA9QAAAIgDAAAAAA==&#10;" stroked="f" strokeweight="1pt"/>
            <v:oval id="Oval 458" o:spid="_x0000_s1395" style="position:absolute;left:7737;top:7715;width:288;height:2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ZYT8cA&#10;AADdAAAADwAAAGRycy9kb3ducmV2LnhtbESPQWvCQBCF74X+h2UKvdWNLcQ2ukoRhVxKUXvpbcyO&#10;STA7G3a3Me2v7xwEbzO8N+99s1iNrlMDhdh6NjCdZKCIK29brg18HbZPr6BiQrbYeSYDvxRhtby/&#10;W2Bh/YV3NOxTrSSEY4EGmpT6QutYNeQwTnxPLNrJB4dJ1lBrG/Ai4a7Tz1mWa4ctS0ODPa0bqs77&#10;H2eAZh/lJnfbt/xz3NjpdxnWf8PRmMeH8X0OKtGYbubrdWkFP38RfvlGRtD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K2WE/HAAAA3QAAAA8AAAAAAAAAAAAAAAAAmAIAAGRy&#10;cy9kb3ducmV2LnhtbFBLBQYAAAAABAAEAPUAAACMAwAAAAA=&#10;" strokeweight="1pt"/>
            <v:oval id="Oval 459" o:spid="_x0000_s1396" style="position:absolute;left:4251;top:7721;width:288;height:2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r91MQA&#10;AADdAAAADwAAAGRycy9kb3ducmV2LnhtbERPTWvCQBC9F/oflil4q5sopG10FRGFXERqe+ltzE6T&#10;0Oxs2F1j9Ne7gtDbPN7nzJeDaUVPzjeWFaTjBARxaXXDlYLvr+3rOwgfkDW2lknBhTwsF89Pc8y1&#10;PfMn9YdQiRjCPkcFdQhdLqUvazLox7YjjtyvdQZDhK6S2uE5hptWTpIkkwYbjg01drSuqfw7nIwC&#10;etsVm8xsP7L9sNHpT+HW1/6o1OhlWM1ABBrCv/jhLnScn01TuH8TT5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36/dTEAAAA3QAAAA8AAAAAAAAAAAAAAAAAmAIAAGRycy9k&#10;b3ducmV2LnhtbFBLBQYAAAAABAAEAPUAAACJAwAAAAA=&#10;" strokeweight="1pt"/>
            <v:line id="Line 460" o:spid="_x0000_s1397" style="position:absolute;rotation:90;visibility:visible" from="8752,7146" to="8752,85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VCMIAAADdAAAADwAAAGRycy9kb3ducmV2LnhtbERP24rCMBB9F/Yfwiz4pqkuaOkaRYrL&#10;iiDi5QOGZratNpPSZNv690YQfJvDuc5i1ZtKtNS40rKCyTgCQZxZXXKu4HL+GcUgnEfWWFkmBXdy&#10;sFp+DBaYaNvxkdqTz0UIYZeggsL7OpHSZQUZdGNbEwfuzzYGfYBNLnWDXQg3lZxG0UwaLDk0FFhT&#10;WlB2O/0bBbvd9Rr/dn6+2Z/TdjNBSulASg0/+/U3CE+9f4tf7q0O82dfU3h+E06Qy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O+VCMIAAADdAAAADwAAAAAAAAAAAAAA&#10;AAChAgAAZHJzL2Rvd25yZXYueG1sUEsFBgAAAAAEAAQA+QAAAJADAAAAAA==&#10;" strokeweight="1.5pt"/>
            <v:oval id="Oval 461" o:spid="_x0000_s1398" style="position:absolute;left:9399;top:7809;width:120;height: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TGOMMA&#10;AADdAAAADwAAAGRycy9kb3ducmV2LnhtbERPTWvCQBC9C/6HZQRvurFC1NRVRBRyKUXtpbcxO02C&#10;2dmwu42xv75bKHibx/uc9bY3jejI+dqygtk0AUFcWF1zqeDjcpwsQfiArLGxTAoe5GG7GQ7WmGl7&#10;5xN151CKGMI+QwVVCG0mpS8qMuintiWO3Jd1BkOErpTa4T2Gm0a+JEkqDdYcGypsaV9RcTt/GwW0&#10;eMsPqTmu0vf+oGefudv/dFelxqN+9woiUB+e4n93ruP8dD6Hv2/iCXL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mTGOMMAAADdAAAADwAAAAAAAAAAAAAAAACYAgAAZHJzL2Rv&#10;d25yZXYueG1sUEsFBgAAAAAEAAQA9QAAAIgDAAAAAA==&#10;" strokeweight="1pt"/>
            <v:line id="Line 462" o:spid="_x0000_s1399" style="position:absolute;rotation:150;visibility:visible" from="7371,9245" to="7371,108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hmTcUAAADdAAAADwAAAGRycy9kb3ducmV2LnhtbERPS2vCQBC+F/wPywje6kYrwaZuRAql&#10;Htrii0Jv0+w0G8zOhuwa4793BaG3+fies1j2thYdtb5yrGAyTkAQF05XXCo47N8e5yB8QNZYOyYF&#10;F/KwzAcPC8y0O/OWul0oRQxhn6ECE0KTSekLQxb92DXEkftzrcUQYVtK3eI5httaTpMklRYrjg0G&#10;G3o1VBx3J6vgOd1cfs3Bf07Xs9V38vFDG//+pdRo2K9eQATqw7/47l7rOD99msHtm3iCzK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IhmTcUAAADdAAAADwAAAAAAAAAA&#10;AAAAAAChAgAAZHJzL2Rvd25yZXYueG1sUEsFBgAAAAAEAAQA+QAAAJMDAAAAAA==&#10;" strokeweight="1.5pt"/>
            <v:line id="Line 463" o:spid="_x0000_s1400" style="position:absolute;rotation:90;visibility:visible" from="3526,7132" to="3526,8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YNfMIAAADdAAAADwAAAGRycy9kb3ducmV2LnhtbERP24rCMBB9X/Afwgj7tqYqXqhGkaLs&#10;Iizi5QOGZmyrzaQ0se3+vRGEfZvDuc5y3ZlSNFS7wrKC4SACQZxaXXCm4HLefc1BOI+ssbRMCv7I&#10;wXrV+1hirG3LR2pOPhMhhF2MCnLvq1hKl+Zk0A1sRRy4q60N+gDrTOoa2xBuSjmKoqk0WHBoyLGi&#10;JKf0fnoYBfv97Tb/bv1s+3tOmu0QKaEDKfXZ7zYLEJ46/y9+u390mD8dT+D1TThBr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wYNfMIAAADdAAAADwAAAAAAAAAAAAAA&#10;AAChAgAAZHJzL2Rvd25yZXYueG1sUEsFBgAAAAAEAAQA+QAAAJADAAAAAA==&#10;" strokeweight="1.5pt"/>
            <v:oval id="Oval 464" o:spid="_x0000_s1401" style="position:absolute;left:2697;top:7809;width:120;height: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NloMQA&#10;AADdAAAADwAAAGRycy9kb3ducmV2LnhtbERPTWsCMRC9F/wPYYTealYLsd0aRURhLyLaXnqbbqa7&#10;SzeTJUnXrb/eCEJv83ifs1gNthU9+dA41jCdZCCIS2carjR8vO+eXkCEiGywdUwa/ijAajl6WGBu&#10;3JmP1J9iJVIIhxw11DF2uZShrMlimLiOOHHfzluMCfpKGo/nFG5bOcsyJS02nBpq7GhTU/lz+rUa&#10;aL4vtsruXtVh2JrpZ+E3l/5L68fxsH4DEWmI/+K7uzBpvnpWcPsmnS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ITZaDEAAAA3QAAAA8AAAAAAAAAAAAAAAAAmAIAAGRycy9k&#10;b3ducmV2LnhtbFBLBQYAAAAABAAEAPUAAACJAwAAAAA=&#10;" strokeweight="1pt"/>
            <v:oval id="Oval 465" o:spid="_x0000_s1402" style="position:absolute;left:7755;top:4887;width:120;height: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AO8MA&#10;AADdAAAADwAAAGRycy9kb3ducmV2LnhtbERPTWvCQBC9C/6HZQq96cYWokZXEVHIRaTaS29jdkxC&#10;s7NhdxvT/npXKHibx/uc5bo3jejI+dqygsk4AUFcWF1zqeDzvB/NQPiArLGxTAp+ycN6NRwsMdP2&#10;xh/UnUIpYgj7DBVUIbSZlL6oyKAf25Y4clfrDIYIXSm1w1sMN418S5JUGqw5NlTY0rai4vv0YxTQ&#10;9JDvUrOfp8d+pydfudv+dRelXl/6zQJEoD48xf/uXMf56fsUHt/EE+Tq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V/AO8MAAADdAAAADwAAAAAAAAAAAAAAAACYAgAAZHJzL2Rv&#10;d25yZXYueG1sUEsFBgAAAAAEAAQA9QAAAIgDAAAAAA==&#10;" strokeweight="1pt"/>
            <v:line id="Line 466" o:spid="_x0000_s1403" style="position:absolute;rotation:-30;flip:y;visibility:visible" from="7401,4865" to="7401,6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TQc8cAAADdAAAADwAAAGRycy9kb3ducmV2LnhtbESPQU/DMAyF70j8h8hIXBBLx7RpKssm&#10;mDSNAxe2HTiaxqQRjVM16drx6+cDEjdb7/m9z6vNGBp1pi75yAamkwIUcRWtZ2fgdNw9LkGljGyx&#10;iUwGLpRgs769WWFp48AfdD5kpySEU4kG6pzbUutU1RQwTWJLLNp37AJmWTunbYeDhIdGPxXFQgf0&#10;LA01trStqfo59MHAu/8dP/t5tbfLLzd9HeYPvnG9Mfd348szqExj/jf/Xb9ZwV/MBFe+kRH0+go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UdNBzxwAAAN0AAAAPAAAAAAAA&#10;AAAAAAAAAKECAABkcnMvZG93bnJldi54bWxQSwUGAAAAAAQABAD5AAAAlQMAAAAA&#10;" strokeweight="1.5pt"/>
            <v:line id="Line 467" o:spid="_x0000_s1404" style="position:absolute;rotation:30;flip:y;visibility:visible" from="4821,4841" to="482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8RWp8IAAADdAAAADwAAAGRycy9kb3ducmV2LnhtbERP22rCQBB9F/oPyxT6InXT1oiJrmKF&#10;Fh/V+gFDdnKh2dmQHTXt13cLgm9zONdZrgfXqgv1ofFs4GWSgCIuvG24MnD6+niegwqCbLH1TAZ+&#10;KMB69TBaYm79lQ90OUqlYgiHHA3UIl2udShqchgmviOOXOl7hxJhX2nb4zWGu1a/JslMO2w4NtTY&#10;0bam4vt4dga2Yezef5s042lazjHsJfkkMebpcdgsQAkNchff3Dsb58/eMvj/Jp6gV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8RWp8IAAADdAAAADwAAAAAAAAAAAAAA&#10;AAChAgAAZHJzL2Rvd25yZXYueG1sUEsFBgAAAAAEAAQA+QAAAJADAAAAAA==&#10;" strokeweight="1.5pt"/>
            <v:line id="Line 468" o:spid="_x0000_s1405" style="position:absolute;rotation:150;flip:y;visibility:visible" from="4863,9221" to="4863,108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uNWncYAAADdAAAADwAAAGRycy9kb3ducmV2LnhtbESPTU/DMAyG75P4D5GRuLEUBBMqS6sC&#10;QkNcJgaH7eY1pik0TtVkW/vv8QFpN1t+Px4vy9F36khDbAMbuJlnoIjrYFtuDHx9vl4/gIoJ2WIX&#10;mAxMFKEsLmZLzG048QcdN6lREsIxRwMupT7XOtaOPMZ56Inl9h0Gj0nWodF2wJOE+07fZtlCe2xZ&#10;Ghz29Oyo/t0cvPT6p1W//dnvX9x6fb/DML1X1WTM1eVYPYJKNKaz+N/9ZgV/cSf88o2MoI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7jVp3GAAAA3QAAAA8AAAAAAAAA&#10;AAAAAAAAoQIAAGRycy9kb3ducmV2LnhtbFBLBQYAAAAABAAEAPkAAACUAwAAAAA=&#10;" strokeweight="1.5pt"/>
            <v:oval id="Oval 469" o:spid="_x0000_s1406" style="position:absolute;left:4359;top:4919;width:120;height: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yOqcQA&#10;AADdAAAADwAAAGRycy9kb3ducmV2LnhtbERPTWvCQBC9F/oflil4q5uIpG10FRGFXERqe+ltzE6T&#10;0Oxs2F1j9Ne7gtDbPN7nzJeDaUVPzjeWFaTjBARxaXXDlYLvr+3rOwgfkDW2lknBhTwsF89Pc8y1&#10;PfMn9YdQiRjCPkcFdQhdLqUvazLox7YjjtyvdQZDhK6S2uE5hptWTpIkkwYbjg01drSuqfw7nIwC&#10;etsVm8xsP7L9sNHpT+HW1/6o1OhlWM1ABBrCv/jhLnScn01TuH8TT5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8jqnEAAAA3QAAAA8AAAAAAAAAAAAAAAAAmAIAAGRycy9k&#10;b3ducmV2LnhtbFBLBQYAAAAABAAEAPUAAACJAwAAAAA=&#10;" strokeweight="1pt"/>
            <v:oval id="Oval 470" o:spid="_x0000_s1407" style="position:absolute;left:4407;top:10643;width:120;height: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4Q3sMA&#10;AADdAAAADwAAAGRycy9kb3ducmV2LnhtbERPTWvCQBC9F/wPywje6kYpqUZXEVHIpZSqF29jdkyC&#10;2dmwu42xv75bKHibx/uc5bo3jejI+dqygsk4AUFcWF1zqeB03L/OQPiArLGxTAoe5GG9GrwsMdP2&#10;zl/UHUIpYgj7DBVUIbSZlL6oyKAf25Y4clfrDIYIXSm1w3sMN42cJkkqDdYcGypsaVtRcTt8GwX0&#10;/pHvUrOfp5/9Tk/Oudv+dBelRsN+swARqA9P8b8713F++jaFv2/iCXL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S4Q3sMAAADdAAAADwAAAAAAAAAAAAAAAACYAgAAZHJzL2Rv&#10;d25yZXYueG1sUEsFBgAAAAAEAAQA9QAAAIgDAAAAAA==&#10;" strokeweight="1pt"/>
            <v:oval id="Oval 471" o:spid="_x0000_s1408" style="position:absolute;left:7701;top:10659;width:120;height: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K1RcQA&#10;AADdAAAADwAAAGRycy9kb3ducmV2LnhtbERPTWvCQBC9F/oflin0phurpDV1lSIKuRQx7cXbNDsm&#10;wexs2F1j6q/vCkJv83ifs1gNphU9Od9YVjAZJyCIS6sbrhR8f21HbyB8QNbYWiYFv+RhtXx8WGCm&#10;7YX31BehEjGEfYYK6hC6TEpf1mTQj21HHLmjdQZDhK6S2uElhptWviRJKg02HBtq7GhdU3kqzkYB&#10;vX7mm9Rs5+lu2OjJIXfra/+j1PPT8PEOItAQ/sV3d67j/HQ2hds38QS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itUXEAAAA3QAAAA8AAAAAAAAAAAAAAAAAmAIAAGRycy9k&#10;b3ducmV2LnhtbFBLBQYAAAAABAAEAPUAAACJAwAAAAA=&#10;" strokeweight="1pt"/>
            <v:shape id="Text Box 472" o:spid="_x0000_s1409" type="#_x0000_t202" style="position:absolute;left:9543;top:7667;width:486;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i9r8UA&#10;AADdAAAADwAAAGRycy9kb3ducmV2LnhtbESPS4vCQBCE7wv+h6EFb5uJD8TNOooKwu7Bg697m2mT&#10;YKYnZsaY3V/vCIK3bqq+6urpvDWlaKh2hWUF/SgGQZxaXXCm4LBff05AOI+ssbRMCv7IwXzW+Zhi&#10;ou2dt9TsfCZCCLsEFeTeV4mULs3JoItsRRy0s60N+rDWmdQ13kO4KeUgjsfSYMHhQo4VrXJKL7ub&#10;CTWa42n45RfWuc15sPz9x83pclWq120X3yA8tf5tftE/OnDj0Qie34QR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uL2vxQAAAN0AAAAPAAAAAAAAAAAAAAAAAJgCAABkcnMv&#10;ZG93bnJldi54bWxQSwUGAAAAAAQABAD1AAAAigMAAAAA&#10;" filled="f" stroked="f" strokeweight="1pt">
              <v:textbox style="mso-next-textbox:#Text Box 472">
                <w:txbxContent>
                  <w:p w:rsidR="00042C34" w:rsidRDefault="00042C34" w:rsidP="00AC4B39">
                    <w:pPr>
                      <w:rPr>
                        <w:rFonts w:ascii="Arial" w:hAnsi="Arial"/>
                        <w:bCs/>
                        <w:vertAlign w:val="subscript"/>
                      </w:rPr>
                    </w:pPr>
                    <w:r>
                      <w:rPr>
                        <w:rFonts w:ascii="Arial" w:hAnsi="Arial"/>
                        <w:bCs/>
                      </w:rPr>
                      <w:t>u</w:t>
                    </w:r>
                    <w:r>
                      <w:rPr>
                        <w:rFonts w:ascii="Arial" w:hAnsi="Arial"/>
                        <w:bCs/>
                        <w:vertAlign w:val="subscript"/>
                      </w:rPr>
                      <w:t>3</w:t>
                    </w:r>
                  </w:p>
                </w:txbxContent>
              </v:textbox>
            </v:shape>
            <v:shape id="Text Box 473" o:spid="_x0000_s1410" type="#_x0000_t202" style="position:absolute;left:7725;top:10715;width:588;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QYNMUA&#10;AADdAAAADwAAAGRycy9kb3ducmV2LnhtbESPT4vCMBDF7wt+hzCCtzVVV9FqFBUWdg8e/Hcfm7Et&#10;NpPaxNrdT28EwdsM7/3evJktGlOImiqXW1bQ60YgiBOrc04VHPbfn2MQziNrLCyTgj9ysJi3PmYY&#10;a3vnLdU7n4oQwi5GBZn3ZSylSzIy6Lq2JA7a2VYGfVirVOoK7yHcFLIfRSNpMOdwIcOS1hkll93N&#10;hBr18TSY+KV1bnPur37/cXO6XJXqtJvlFISnxr/NL/pHB270NYTnN2EEO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9Bg0xQAAAN0AAAAPAAAAAAAAAAAAAAAAAJgCAABkcnMv&#10;ZG93bnJldi54bWxQSwUGAAAAAAQABAD1AAAAigMAAAAA&#10;" filled="f" stroked="f" strokeweight="1pt">
              <v:textbox style="mso-next-textbox:#Text Box 473">
                <w:txbxContent>
                  <w:p w:rsidR="00042C34" w:rsidRDefault="00042C34" w:rsidP="00AC4B39">
                    <w:pPr>
                      <w:rPr>
                        <w:rFonts w:ascii="Arial" w:hAnsi="Arial"/>
                        <w:bCs/>
                        <w:vertAlign w:val="subscript"/>
                      </w:rPr>
                    </w:pPr>
                    <w:r>
                      <w:rPr>
                        <w:rFonts w:ascii="Arial" w:hAnsi="Arial"/>
                        <w:bCs/>
                      </w:rPr>
                      <w:t>v</w:t>
                    </w:r>
                    <w:r>
                      <w:rPr>
                        <w:rFonts w:ascii="Arial" w:hAnsi="Arial"/>
                        <w:bCs/>
                        <w:vertAlign w:val="subscript"/>
                      </w:rPr>
                      <w:t>3</w:t>
                    </w:r>
                  </w:p>
                </w:txbxContent>
              </v:textbox>
            </v:shape>
            <v:shape id="Text Box 474" o:spid="_x0000_s1411" type="#_x0000_t202" style="position:absolute;left:2265;top:7637;width:516;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aGQ8UA&#10;AADdAAAADwAAAGRycy9kb3ducmV2LnhtbESPQYvCMBCF7wv+hzDC3tZUV4pWo6iwsB486Op9bMa2&#10;2ExqE2v11xtB2NsM731v3kznrSlFQ7UrLCvo9yIQxKnVBWcK9n8/XyMQziNrLC2Tgjs5mM86H1NM&#10;tL3xlpqdz0QIYZeggtz7KpHSpTkZdD1bEQftZGuDPqx1JnWNtxBuSjmIolgaLDhcyLGiVU7peXc1&#10;oUZzOH6P/cI6tzkNlusHbo7ni1Kf3XYxAeGp9f/mN/2rAxcPY3h9E0a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JoZDxQAAAN0AAAAPAAAAAAAAAAAAAAAAAJgCAABkcnMv&#10;ZG93bnJldi54bWxQSwUGAAAAAAQABAD1AAAAigMAAAAA&#10;" filled="f" stroked="f" strokeweight="1pt">
              <v:textbox style="mso-next-textbox:#Text Box 474">
                <w:txbxContent>
                  <w:p w:rsidR="00042C34" w:rsidRDefault="00042C34" w:rsidP="00AC4B39">
                    <w:pPr>
                      <w:rPr>
                        <w:rFonts w:ascii="Arial" w:hAnsi="Arial"/>
                        <w:bCs/>
                        <w:vertAlign w:val="subscript"/>
                      </w:rPr>
                    </w:pPr>
                    <w:r>
                      <w:rPr>
                        <w:rFonts w:ascii="Arial" w:hAnsi="Arial"/>
                        <w:bCs/>
                      </w:rPr>
                      <w:t>u</w:t>
                    </w:r>
                    <w:r>
                      <w:rPr>
                        <w:rFonts w:ascii="Arial" w:hAnsi="Arial"/>
                        <w:bCs/>
                        <w:vertAlign w:val="subscript"/>
                      </w:rPr>
                      <w:t>2</w:t>
                    </w:r>
                  </w:p>
                </w:txbxContent>
              </v:textbox>
            </v:shape>
            <v:shape id="Text Box 475" o:spid="_x0000_s1412" type="#_x0000_t202" style="position:absolute;left:2583;top:9393;width:546;height: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oj2MYA&#10;AADdAAAADwAAAGRycy9kb3ducmV2LnhtbESPQW/CMAyF75P4D5En7TbSdRODQkCANGkceqAbd9OY&#10;tqJxSpO13X49QULazdZ73/PzYjWYWnTUusqygpdxBII4t7riQsH318fzFITzyBpry6TglxyslqOH&#10;BSba9rynLvOFCCHsElRQet8kUrq8JINubBvioJ1sa9CHtS2kbrEP4aaWcRRNpMGKw4USG9qWlJ+z&#10;HxNqdIfj68yvrXPpKd7s/jA9ni9KPT0O6zkIT4P/N9/pTx24yds73L4JI8jl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Woj2MYAAADdAAAADwAAAAAAAAAAAAAAAACYAgAAZHJz&#10;L2Rvd25yZXYueG1sUEsFBgAAAAAEAAQA9QAAAIsDAAAAAA==&#10;" filled="f" stroked="f" strokeweight="1pt">
              <v:textbox style="mso-next-textbox:#Text Box 475">
                <w:txbxContent>
                  <w:p w:rsidR="00042C34" w:rsidRDefault="00042C34" w:rsidP="00AC4B39">
                    <w:pPr>
                      <w:rPr>
                        <w:rFonts w:ascii="Arial" w:hAnsi="Arial"/>
                        <w:bCs/>
                        <w:vertAlign w:val="subscript"/>
                      </w:rPr>
                    </w:pPr>
                    <w:r>
                      <w:rPr>
                        <w:rFonts w:ascii="Arial" w:hAnsi="Arial"/>
                        <w:bCs/>
                      </w:rPr>
                      <w:t>v</w:t>
                    </w:r>
                    <w:r>
                      <w:rPr>
                        <w:rFonts w:ascii="Arial" w:hAnsi="Arial"/>
                        <w:bCs/>
                        <w:vertAlign w:val="subscript"/>
                      </w:rPr>
                      <w:t>3</w:t>
                    </w:r>
                  </w:p>
                </w:txbxContent>
              </v:textbox>
            </v:shape>
            <v:shape id="Text Box 476" o:spid="_x0000_s1413" type="#_x0000_t202" style="position:absolute;left:2625;top:5843;width:624;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W3qsUA&#10;AADdAAAADwAAAGRycy9kb3ducmV2LnhtbESPQW/CMAyF70j8h8iTuEE6mNAoBARIk7YDBxjcTWPa&#10;isYpTVa6/fr5gMTNT37f8/Ni1blKtdSE0rOB11ECijjztuTcwPH7Y/gOKkRki5VnMvBLAVbLfm+B&#10;qfV33lN7iLmSEA4pGihirFOtQ1aQwzDyNbHsLr5xGEU2ubYN3iXcVXqcJFPtsGS5UGBN24Ky6+HH&#10;SY32dJ7M4tqHsLuMN19/uDtfb8YMXrr1HFSkLj7ND/rTCjd9k7ryjYyg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9beqxQAAAN0AAAAPAAAAAAAAAAAAAAAAAJgCAABkcnMv&#10;ZG93bnJldi54bWxQSwUGAAAAAAQABAD1AAAAigMAAAAA&#10;" filled="f" stroked="f" strokeweight="1pt">
              <v:textbox style="mso-next-textbox:#Text Box 476">
                <w:txbxContent>
                  <w:p w:rsidR="00042C34" w:rsidRDefault="00042C34" w:rsidP="00AC4B39">
                    <w:pPr>
                      <w:rPr>
                        <w:rFonts w:ascii="Arial" w:hAnsi="Arial"/>
                        <w:bCs/>
                        <w:vertAlign w:val="subscript"/>
                      </w:rPr>
                    </w:pPr>
                    <w:r>
                      <w:rPr>
                        <w:rFonts w:ascii="Arial" w:hAnsi="Arial"/>
                        <w:bCs/>
                      </w:rPr>
                      <w:t>w</w:t>
                    </w:r>
                    <w:r>
                      <w:rPr>
                        <w:rFonts w:ascii="Arial" w:hAnsi="Arial"/>
                        <w:bCs/>
                        <w:vertAlign w:val="subscript"/>
                      </w:rPr>
                      <w:t>3</w:t>
                    </w:r>
                  </w:p>
                </w:txbxContent>
              </v:textbox>
            </v:shape>
            <v:shape id="Text Box 477" o:spid="_x0000_s1414" type="#_x0000_t202" style="position:absolute;left:7785;top:4475;width:606;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kSMcUA&#10;AADdAAAADwAAAGRycy9kb3ducmV2LnhtbESPT4vCMBDF74LfIYywN011RbQaRYWF9eBh/XMfm7Et&#10;NpPaxFr99EZY8DbDe783b2aLxhSipsrllhX0exEI4sTqnFMFh/1PdwzCeWSNhWVS8CAHi3m7NcNY&#10;2zv/Ub3zqQgh7GJUkHlfxlK6JCODrmdL4qCdbWXQh7VKpa7wHsJNIQdRNJIGcw4XMixpnVFy2d1M&#10;qFEfT98Tv7TObc+D1eaJ29PlqtRXp1lOQXhq/Mf8T//qwI2GE3h/E0aQ8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uRIxxQAAAN0AAAAPAAAAAAAAAAAAAAAAAJgCAABkcnMv&#10;ZG93bnJldi54bWxQSwUGAAAAAAQABAD1AAAAigMAAAAA&#10;" filled="f" stroked="f" strokeweight="1pt">
              <v:textbox style="mso-next-textbox:#Text Box 477">
                <w:txbxContent>
                  <w:p w:rsidR="00042C34" w:rsidRDefault="00042C34" w:rsidP="00AC4B39">
                    <w:pPr>
                      <w:rPr>
                        <w:rFonts w:ascii="Arial" w:hAnsi="Arial"/>
                        <w:bCs/>
                        <w:vertAlign w:val="subscript"/>
                      </w:rPr>
                    </w:pPr>
                    <w:r>
                      <w:rPr>
                        <w:rFonts w:ascii="Arial" w:hAnsi="Arial"/>
                        <w:bCs/>
                      </w:rPr>
                      <w:t>w</w:t>
                    </w:r>
                    <w:r>
                      <w:rPr>
                        <w:rFonts w:ascii="Arial" w:hAnsi="Arial"/>
                        <w:bCs/>
                        <w:vertAlign w:val="subscript"/>
                      </w:rPr>
                      <w:t>2</w:t>
                    </w:r>
                  </w:p>
                </w:txbxContent>
              </v:textbox>
            </v:shape>
            <v:rect id="Rectangle 478" o:spid="_x0000_s1415" style="position:absolute;left:3543;top:12021;width:571;height:1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QcZMUA&#10;AADdAAAADwAAAGRycy9kb3ducmV2LnhtbESPQWsCMRCF70L/Q5iCN020dJGtUVpBKAhttYLXYTPu&#10;Lm4mSxJ1++87h0JvM7w3732zXA++UzeKqQ1sYTY1oIir4FquLRy/t5MFqJSRHXaBycIPJVivHkZL&#10;LF24855uh1wrCeFUooUm577UOlUNeUzT0BOLdg7RY5Y11tpFvEu47/TcmEJ7bFkaGuxp01B1OVy9&#10;heKtoFP1hP4rfZjutJjFo/ncWTt+HF5fQGUa8r/57/rdCX7xLPzyjYy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BxkxQAAAN0AAAAPAAAAAAAAAAAAAAAAAJgCAABkcnMv&#10;ZG93bnJldi54bWxQSwUGAAAAAAQABAD1AAAAigMAAAAA&#10;" stroked="f" strokeweight=".5pt"/>
            <v:line id="Line 479" o:spid="_x0000_s1416" style="position:absolute;rotation:45;visibility:visible" from="6271,7351" to="6956,73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Z3bsIAAADdAAAADwAAAGRycy9kb3ducmV2LnhtbERPTYvCMBC9C/6HMII3TXXZsnSNUirC&#10;3mS16HVsxrbYTGoTtf57s7DgbR7vcxar3jTiTp2rLSuYTSMQxIXVNZcK8v1m8gXCeWSNjWVS8CQH&#10;q+VwsMBE2wf/0n3nSxFC2CWooPK+TaR0RUUG3dS2xIE7286gD7Arpe7wEcJNI+dRFEuDNYeGClvK&#10;Kiouu5tRcDke0yuuP7L5Njpk+dVjejrFSo1HffoNwlPv3+J/948O8+PPGfx9E06Qy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qZ3bsIAAADdAAAADwAAAAAAAAAAAAAA&#10;AAChAgAAZHJzL2Rvd25yZXYueG1sUEsFBgAAAAAEAAQA+QAAAJADAAAAAA==&#10;" strokeweight="1pt"/>
            <v:line id="Line 480" o:spid="_x0000_s1417" style="position:absolute;rotation:45;visibility:visible" from="5223,8399" to="5908,84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i1CVcIAAADdAAAADwAAAGRycy9kb3ducmV2LnhtbERP32vCMBB+H/g/hBN8GTO1aLd1RhFB&#10;9HVuez+aW1PXXEoSa7e/3ggD3+7j+3nL9WBb0ZMPjWMFs2kGgrhyuuFawefH7ukFRIjIGlvHpOCX&#10;AqxXo4clltpd+J36Y6xFCuFQogITY1dKGSpDFsPUdcSJ+3beYkzQ11J7vKRw28o8ywppseHUYLCj&#10;raHq53i2Ck5/i755/sq9Px3m5vXx3Ea33yk1GQ+bNxCRhngX/7sPOs0vFjncvkknyNUV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i1CVcIAAADdAAAADwAAAAAAAAAAAAAA&#10;AAChAgAAZHJzL2Rvd25yZXYueG1sUEsFBgAAAAAEAAQA+QAAAJADAAAAAA==&#10;" strokeweight="1pt">
              <v:stroke endarrowwidth="narrow" endarrowlength="short"/>
            </v:line>
            <v:line id="Line 481" o:spid="_x0000_s1418" style="position:absolute;rotation:45;visibility:visible" from="6674,8106" to="6675,8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WHnzsIAAADdAAAADwAAAGRycy9kb3ducmV2LnhtbERPS2sCMRC+C/0PYQq9iGZr1dbVKKUg&#10;9Vof92EzblY3kyWJ69ZfbwpCb/PxPWex6mwtWvKhcqzgdZiBIC6crrhUsN+tBx8gQkTWWDsmBb8U&#10;YLV86i0w1+7KP9RuYylSCIccFZgYm1zKUBiyGIauIU7c0XmLMUFfSu3xmsJtLUdZNpUWK04NBhv6&#10;MlSctxer4HSbtNX7YeT9aTM2s/6lju57rdTLc/c5BxGpi//ih3uj0/zp5A3+vkknyO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WHnzsIAAADdAAAADwAAAAAAAAAAAAAA&#10;AAChAgAAZHJzL2Rvd25yZXYueG1sUEsFBgAAAAAEAAQA+QAAAJADAAAAAA==&#10;" strokeweight="1pt">
              <v:stroke endarrowwidth="narrow" endarrowlength="short"/>
            </v:line>
            <v:line id="Line 482" o:spid="_x0000_s1419" style="position:absolute;rotation:45;visibility:visible" from="5545,6977" to="5546,76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h/usIAAADdAAAADwAAAGRycy9kb3ducmV2LnhtbERPS2sCMRC+F/ofwgheimYrPtqtUUQQ&#10;vartfdhMN6ubyZLEdfXXNwXB23x8z5kvO1uLlnyoHCt4H2YgiAunKy4VfB83gw8QISJrrB2TghsF&#10;WC5eX+aYa3flPbWHWIoUwiFHBSbGJpcyFIYshqFriBP367zFmKAvpfZ4TeG2lqMsm0qLFacGgw2t&#10;DRXnw8UqON0nbTX7GXl/2o3N59uljm67Uarf61ZfICJ18Sl+uHc6zZ9OxvD/TTpBLv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oh/usIAAADdAAAADwAAAAAAAAAAAAAA&#10;AAChAgAAZHJzL2Rvd25yZXYueG1sUEsFBgAAAAAEAAQA+QAAAJADAAAAAA==&#10;" strokeweight="1pt">
              <v:stroke endarrowwidth="narrow" endarrowlength="short"/>
            </v:line>
            <v:line id="Line 483" o:spid="_x0000_s1420" style="position:absolute;rotation:45;visibility:visible" from="5162,8043" to="5163,8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cTaIcIAAADdAAAADwAAAGRycy9kb3ducmV2LnhtbERP32vCMBB+H/g/hBN8GTOd2G6rRhmC&#10;6Ovc9n40t6baXEoSa7e/3ggD3+7j+3nL9WBb0ZMPjWMFz9MMBHHldMO1gq/P7dMriBCRNbaOScEv&#10;BVivRg9LLLW78Af1h1iLFMKhRAUmxq6UMlSGLIap64gT9+O8xZigr6X2eEnhtpWzLCukxYZTg8GO&#10;Noaq0+FsFRz/8r55+Z55f9zPzdvjuY1ut1VqMh7eFyAiDfEu/nfvdZpf5DncvkknyNUV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cTaIcIAAADdAAAADwAAAAAAAAAAAAAA&#10;AAChAgAAZHJzL2Rvd25yZXYueG1sUEsFBgAAAAAEAAQA+QAAAJADAAAAAA==&#10;" strokeweight="1pt">
              <v:stroke endarrowwidth="narrow" endarrowlength="short"/>
            </v:line>
            <v:line id="Line 484" o:spid="_x0000_s1421" style="position:absolute;rotation:-45;flip:y;visibility:visible" from="6380,6833" to="6381,70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7hu48QAAADdAAAADwAAAGRycy9kb3ducmV2LnhtbERPzWrCQBC+C32HZQq9lLqxNVGiG7Et&#10;hXoSrQ8wZMckJDsbdtcY375bKHibj+931pvRdGIg5xvLCmbTBARxaXXDlYLTz9fLEoQPyBo7y6Tg&#10;Rh42xcNkjbm2Vz7QcAyViCHsc1RQh9DnUvqyJoN+anviyJ2tMxgidJXUDq8x3HTyNUkyabDh2FBj&#10;Tx81le3xYhS8h/kuXT7PP2+8Pw9u8daNi3am1NPjuF2BCDSGu/jf/a3j/CzN4O+beIIs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uG7jxAAAAN0AAAAPAAAAAAAAAAAA&#10;AAAAAKECAABkcnMvZG93bnJldi54bWxQSwUGAAAAAAQABAD5AAAAkgMAAAAA&#10;" strokeweight="1pt"/>
            <v:line id="Line 485" o:spid="_x0000_s1422" style="position:absolute;rotation:45;visibility:visible" from="5813,8689" to="5814,8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rhzcIAAADdAAAADwAAAGRycy9kb3ducmV2LnhtbERPS2sCMRC+C/6HMEIvUrOKj3ZrFCmI&#10;XtX2Pmymm7WbyZLEdfXXNwXB23x8z1muO1uLlnyoHCsYjzIQxIXTFZcKvk7b1zcQISJrrB2TghsF&#10;WK/6vSXm2l35QO0xliKFcMhRgYmxyaUMhSGLYeQa4sT9OG8xJuhLqT1eU7it5STL5tJixanBYEOf&#10;horf48UqON9nbbX4nnh/3k/N+/BSR7fbKvUy6DYfICJ18Sl+uPc6zZ/PFvD/TTpBrv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lrhzcIAAADdAAAADwAAAAAAAAAAAAAA&#10;AAChAgAAZHJzL2Rvd25yZXYueG1sUEsFBgAAAAAEAAQA+QAAAJADAAAAAA==&#10;" strokeweight="1pt">
              <v:stroke endarrowwidth="narrow" endarrowlength="short"/>
            </v:line>
            <v:line id="Line 486" o:spid="_x0000_s1423" style="position:absolute;rotation:-45;flip:x;visibility:visible" from="6506,8036" to="6963,8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tfCsYAAADdAAAADwAAAGRycy9kb3ducmV2LnhtbESPzW7CQAyE70h9h5UrcUFlA+VPKQtq&#10;QZXoqSrwAFbWJBFZb7S7DeHt60MlbrZmPPN5ve1dozoKsfZsYDLOQBEX3tZcGjifPl9WoGJCtth4&#10;JgN3irDdPA3WmFt/4x/qjqlUEsIxRwNVSm2udSwqchjHviUW7eKDwyRrKLUNeJNw1+hpli20w5ql&#10;ocKWdhUV1+OvM/CRZl/z1Wi2v/P3pQvL16ZfXifGDJ/79zdQifr0MP9fH6zgL+aCK9/ICHrz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VrXwrGAAAA3QAAAA8AAAAAAAAA&#10;AAAAAAAAoQIAAGRycy9kb3ducmV2LnhtbFBLBQYAAAAABAAEAPkAAACUAwAAAAA=&#10;" strokeweight="1pt"/>
            <v:line id="Line 487" o:spid="_x0000_s1424" style="position:absolute;rotation:-45;flip:x;visibility:visible" from="6063,8480" to="6520,8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f6kcMAAADdAAAADwAAAGRycy9kb3ducmV2LnhtbERP24rCMBB9F/yHMMK+yJq6622rUXRF&#10;2H0S3f2AoRnbYjMpSaz1740g+DaHc53FqjWVaMj50rKC4SABQZxZXXKu4P9v9z4D4QOyxsoyKbiR&#10;h9Wy21lgqu2VD9QcQy5iCPsUFRQh1KmUPivIoB/YmjhyJ+sMhghdLrXDaww3lfxIkok0WHJsKLCm&#10;74Ky8/FiFGzC6Hc864+2N96fGjf9rNrpeajUW69dz0EEasNL/HT/6Dh/Mv6CxzfxBLm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on+pHDAAAA3QAAAA8AAAAAAAAAAAAA&#10;AAAAoQIAAGRycy9kb3ducmV2LnhtbFBLBQYAAAAABAAEAPkAAACRAwAAAAA=&#10;" strokeweight="1pt"/>
            <v:line id="Line 488" o:spid="_x0000_s1425" style="position:absolute;rotation:45;visibility:visible" from="5257,7674" to="5714,7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4YYSMQAAADdAAAADwAAAGRycy9kb3ducmV2LnhtbESPQWvCQBCF70L/wzKF3nRThSCpq4SI&#10;4E2qUq9jdpoEs7Mxu2r67zsHwdsM78173yxWg2vVnfrQeDbwOUlAEZfeNlwZOB424zmoEJEttp7J&#10;wB8FWC3fRgvMrH/wN933sVISwiFDA3WMXaZ1KGtyGCa+Ixbt1/cOo6x9pW2PDwl3rZ4mSaodNiwN&#10;NXZU1FRe9jdn4HI65Vdcz4rpLvkpjteI+fmcGvPxPuRfoCIN8WV+Xm+t4Kep8Ms3MoJe/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hhhIxAAAAN0AAAAPAAAAAAAAAAAA&#10;AAAAAKECAABkcnMvZG93bnJldi54bWxQSwUGAAAAAAQABAD5AAAAkgMAAAAA&#10;" strokeweight="1pt"/>
            <v:line id="Line 489" o:spid="_x0000_s1426" style="position:absolute;rotation:45;visibility:visible" from="5700,7230" to="6157,72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908IAAADdAAAADwAAAGRycy9kb3ducmV2LnhtbERPTWvCQBC9F/wPyxS81Y0KoURXCZFC&#10;b0Ur5jrJTpNgdjZmt0n8965Q6G0e73O2+8m0YqDeNZYVLBcRCOLS6oYrBefvj7d3EM4ja2wtk4I7&#10;OdjvZi9bTLQd+UjDyVcihLBLUEHtfZdI6cqaDLqF7YgD92N7gz7AvpK6xzGEm1auoiiWBhsODTV2&#10;lNVUXk+/RsE1z9MbHtbZ6iu6ZOebx7QoYqXmr1O6AeFp8v/iP/enDvPjeAnPb8IJcv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q908IAAADdAAAADwAAAAAAAAAAAAAA&#10;AAChAgAAZHJzL2Rvd25yZXYueG1sUEsFBgAAAAAEAAQA+QAAAJADAAAAAA==&#10;" strokeweight="1pt"/>
            <v:line id="Line 490" o:spid="_x0000_s1427" style="position:absolute;rotation:45;visibility:visible" from="6943,8198" to="7172,81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GI6MIAAADdAAAADwAAAGRycy9kb3ducmV2LnhtbERP32vCMBB+H/g/hBN8GTO1uE47o4yB&#10;zNc5fT+aW1NtLiWJte6vN4PB3u7j+3mrzWBb0ZMPjWMFs2kGgrhyuuFaweFr+7QAESKyxtYxKbhR&#10;gM169LDCUrsrf1K/j7VIIRxKVGBi7EopQ2XIYpi6jjhx385bjAn6WmqP1xRuW5lnWSEtNpwaDHb0&#10;bqg67y9WwennuW9ejrn3p93cLB8vbXQfW6Um4+HtFUSkIf6L/9w7neYXRQ6/36QT5Po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EGI6MIAAADdAAAADwAAAAAAAAAAAAAA&#10;AAChAgAAZHJzL2Rvd25yZXYueG1sUEsFBgAAAAAEAAQA+QAAAJADAAAAAA==&#10;" strokeweight="1pt">
              <v:stroke endarrowwidth="narrow" endarrowlength="short"/>
            </v:line>
            <v:line id="Line 491" o:spid="_x0000_s1428" style="position:absolute;rotation:-45;flip:x;visibility:visible" from="5048,7512" to="5277,75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PZccEAAADdAAAADwAAAGRycy9kb3ducmV2LnhtbERPTYvCMBC9C/sfwizsTVO3UKSaFhGE&#10;RXDBVsHj0IxtsZmUJmr995sFwds83ues8tF04k6Day0rmM8iEMSV1S3XCo7ldroA4Tyyxs4yKXiS&#10;gzz7mKww1fbBB7oXvhYhhF2KChrv+1RKVzVk0M1sTxy4ix0M+gCHWuoBHyHcdPI7ihJpsOXQ0GBP&#10;m4aqa3EzCuLTjbfHuKTa7ctNgafzc/drlfr6HNdLEJ5G/xa/3D86zE+SGP6/CSfI7A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Es9lxwQAAAN0AAAAPAAAAAAAAAAAAAAAA&#10;AKECAABkcnMvZG93bnJldi54bWxQSwUGAAAAAAQABAD5AAAAjwMAAAAA&#10;" strokeweight="1pt">
              <v:stroke endarrowwidth="narrow" endarrowlength="short"/>
            </v:line>
            <v:line id="Line 492" o:spid="_x0000_s1429" style="position:absolute;rotation:45;visibility:visible" from="6714,7535" to="6715,79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L0eS8EAAADdAAAADwAAAGRycy9kb3ducmV2LnhtbERPTYvCMBC9C/sfwgh701RXinSNUroI&#10;e1vUotexmW2LzaQ2Ueu/N4LgbR7vcxar3jTiSp2rLSuYjCMQxIXVNZcK8t16NAfhPLLGxjIpuJOD&#10;1fJjsMBE2xtv6Lr1pQgh7BJUUHnfJlK6oiKDbmxb4sD9286gD7Arpe7wFsJNI6dRFEuDNYeGClvK&#10;KipO24tRcDoc0jP+fGXTv2if5WeP6fEYK/U57NNvEJ56/xa/3L86zI/jGTy/CSfI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vR5LwQAAAN0AAAAPAAAAAAAAAAAAAAAA&#10;AKECAABkcnMvZG93bnJldi54bWxQSwUGAAAAAAQABAD5AAAAjwMAAAAA&#10;" strokeweight="1pt"/>
            <v:line id="Line 493" o:spid="_x0000_s1430" style="position:absolute;rotation:-45;flip:y;visibility:visible" from="6231,7051" to="6232,74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Y6KcQAAADdAAAADwAAAGRycy9kb3ducmV2LnhtbERPzWrCQBC+C32HZQq9lLqxNVGiG7Et&#10;hXoSrQ8wZMckJDsbdtcY375bKHibj+931pvRdGIg5xvLCmbTBARxaXXDlYLTz9fLEoQPyBo7y6Tg&#10;Rh42xcNkjbm2Vz7QcAyViCHsc1RQh9DnUvqyJoN+anviyJ2tMxgidJXUDq8x3HTyNUkyabDh2FBj&#10;Tx81le3xYhS8h/kuXT7PP2+8Pw9u8daNi3am1NPjuF2BCDSGu/jf/a3j/CxL4e+beIIs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BjopxAAAAN0AAAAPAAAAAAAAAAAA&#10;AAAAAKECAABkcnMvZG93bnJldi54bWxQSwUGAAAAAAQABAD5AAAAkgMAAAAA&#10;" strokeweight="1pt"/>
            <v:line id="Line 494" o:spid="_x0000_s1431" style="position:absolute;rotation:45;visibility:visible" from="5485,7768" to="5486,82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Mlp8EAAADdAAAADwAAAGRycy9kb3ducmV2LnhtbERPS4vCMBC+L/gfwgje1lSFsFSjlMqC&#10;N/GBXsdmbIvNpDZZrf9+syDsbT6+5yxWvW3EgzpfO9YwGScgiAtnai41HA/fn18gfEA22DgmDS/y&#10;sFoOPhaYGvfkHT32oRQxhH2KGqoQ2lRKX1Rk0Y9dSxy5q+sshgi7UpoOnzHcNnKaJEparDk2VNhS&#10;XlFx2/9YDbfzObvjepZPt8kpP94DZpeL0no07LM5iEB9+Be/3RsT5yul4O+beIJc/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zIyWnwQAAAN0AAAAPAAAAAAAAAAAAAAAA&#10;AKECAABkcnMvZG93bnJldi54bWxQSwUGAAAAAAQABAD5AAAAjwMAAAAA&#10;" strokeweight="1pt"/>
            <v:line id="Line 495" o:spid="_x0000_s1432" style="position:absolute;rotation:-45;flip:y;visibility:visible" from="5968,8252" to="5969,87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gBxcMAAADdAAAADwAAAGRycy9kb3ducmV2LnhtbERP22rCQBB9L/gPywi+lLrx0kSiq3ih&#10;0D6VWj9gyI5JMDsbdtcY/74rCH2bw7nOatObRnTkfG1ZwWScgCAurK65VHD6/XhbgPABWWNjmRTc&#10;ycNmPXhZYa7tjX+oO4ZSxBD2OSqoQmhzKX1RkUE/ti1x5M7WGQwRulJqh7cYbho5TZJUGqw5NlTY&#10;0r6i4nK8GgW7MP96X7zOD3f+PncumzV9dpkoNRr22yWIQH34Fz/dnzrOT9MMHt/EE+T6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qYAcXDAAAA3QAAAA8AAAAAAAAAAAAA&#10;AAAAoQIAAGRycy9kb3ducmV2LnhtbFBLBQYAAAAABAAEAPkAAACRAwAAAAA=&#10;" strokeweight="1pt"/>
            <v:line id="Line 496" o:spid="_x0000_s1433" style="position:absolute;rotation:45;visibility:visible" from="6153,7354" to="7066,7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AUTsQAAADdAAAADwAAAGRycy9kb3ducmV2LnhtbESPQWvCQBCF70L/wzKF3nRThSCpq4SI&#10;4E2qUq9jdpoEs7Mxu2r67zsHwdsM78173yxWg2vVnfrQeDbwOUlAEZfeNlwZOB424zmoEJEttp7J&#10;wB8FWC3fRgvMrH/wN933sVISwiFDA3WMXaZ1KGtyGCa+Ixbt1/cOo6x9pW2PDwl3rZ4mSaodNiwN&#10;NXZU1FRe9jdn4HI65Vdcz4rpLvkpjteI+fmcGvPxPuRfoCIN8WV+Xm+t4Kep4Mo3MoJe/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8BROxAAAAN0AAAAPAAAAAAAAAAAA&#10;AAAAAKECAABkcnMvZG93bnJldi54bWxQSwUGAAAAAAQABAD5AAAAkgMAAAAA&#10;" strokeweight="1pt"/>
            <v:shape id="Arc 497" o:spid="_x0000_s1434" style="position:absolute;left:6756;top:7210;width:457;height:172;rotation:45;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Q0YcIA&#10;AADdAAAADwAAAGRycy9kb3ducmV2LnhtbERPS4vCMBC+C/sfwix401QP1e0axV0QxJsPunscmrEt&#10;NpPSRI3+eiMI3ubje85sEUwjLtS52rKC0TABQVxYXXOp4LBfDaYgnEfW2FgmBTdysJh/9GaYaXvl&#10;LV12vhQxhF2GCirv20xKV1Rk0A1tSxy5o+0M+gi7UuoOrzHcNHKcJKk0WHNsqLCl34qK0+5sFLhw&#10;PP3ovzIJeT35z8eT+9lu9kr1P8PyG4Sn4N/il3ut4/w0/YLnN/EEO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lDRhwgAAAN0AAAAPAAAAAAAAAAAAAAAAAJgCAABkcnMvZG93&#10;bnJldi54bWxQSwUGAAAAAAQABAD1AAAAhwMAAAAA&#10;" adj="0,,0" path="m-1,nfc11929,,21600,9670,21600,21600em-1,nsc11929,,21600,9670,21600,21600l,21600,-1,xe" filled="f" strokeweight="1pt">
              <v:stroke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457,172;0,172" o:connectangles="0,0,0" textboxrect="3163,3163,18437,18437"/>
              <v:handles>
                <v:h position="@3,#0" polar="10800,10800"/>
                <v:h position="#2,#1" polar="10800,10800" radiusrange="0,10800"/>
              </v:handles>
            </v:shape>
            <v:line id="Line 498" o:spid="_x0000_s1435" style="position:absolute;rotation:-45;flip:x;visibility:visible" from="5653,6908" to="5882,69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gPbMcAAADdAAAADwAAAGRycy9kb3ducmV2LnhtbESPzW7CQAyE70h9h5Ur9YJgQ0sJSllQ&#10;aVWpnCp+HsDKmiQi6412lxDevj5U6s3WjGc+rzaDa1VPITaeDcymGSji0tuGKwOn49dkCSomZIut&#10;ZzJwpwib9cNohYX1N95Tf0iVkhCOBRqoU+oKrWNZk8M49R2xaGcfHCZZQ6VtwJuEu1Y/Z9lCO2xY&#10;Gmrs6KOm8nK4OgPbNN+9Lsfzzzv/nPuQv7RDfpkZ8/Q4vL+BSjSkf/Pf9bcV/EUu/PKNjKD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AqA9sxwAAAN0AAAAPAAAAAAAA&#10;AAAAAAAAAKECAABkcnMvZG93bnJldi54bWxQSwUGAAAAAAQABAD5AAAAlQMAAAAA&#10;" strokeweight="1pt"/>
            <v:line id="Line 499" o:spid="_x0000_s1436" style="position:absolute;rotation:45;visibility:visible" from="5545,6863" to="5546,7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MrDsIAAADdAAAADwAAAGRycy9kb3ducmV2LnhtbERPTYvCMBC9C/6HMII3TXWhLl2jlIqw&#10;N1kteh2bsS02k9pErf/eLCzsbR7vc5br3jTiQZ2rLSuYTSMQxIXVNZcK8sN28gnCeWSNjWVS8CIH&#10;69VwsMRE2yf/0GPvSxFC2CWooPK+TaR0RUUG3dS2xIG72M6gD7Arpe7wGcJNI+dRFEuDNYeGClvK&#10;Kiqu+7tRcD2d0htuPrL5Ljpm+c1jej7HSo1HffoFwlPv/8V/7m8d5seLGfx+E06Qqz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RMrDsIAAADdAAAADwAAAAAAAAAAAAAA&#10;AAChAgAAZHJzL2Rvd25yZXYueG1sUEsFBgAAAAAEAAQA+QAAAJADAAAAAA==&#10;" strokeweight="1pt"/>
            <v:line id="Line 500" o:spid="_x0000_s1437" style="position:absolute;rotation:45;visibility:visible" from="6338,8802" to="6567,88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eNcIAAADdAAAADwAAAGRycy9kb3ducmV2LnhtbERPS2sCMRC+C/0PYYRepGa7+FyNUgpS&#10;r9r2PmzGzepmsiRx3fbXm0LB23x8z1lve9uIjnyoHSt4HWcgiEuna64UfH3uXhYgQkTW2DgmBT8U&#10;YLt5Gqyx0O7GB+qOsRIphEOBCkyMbSFlKA1ZDGPXEifu5LzFmKCvpPZ4S+G2kXmWzaTFmlODwZbe&#10;DZWX49UqOP9Ou3r+nXt/3k/McnRtovvYKfU87N9WICL18SH+d+91mj+b5/D3TTpBbu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geNcIAAADdAAAADwAAAAAAAAAAAAAA&#10;AAChAgAAZHJzL2Rvd25yZXYueG1sUEsFBgAAAAAEAAQA+QAAAJADAAAAAA==&#10;" strokeweight="1pt">
              <v:stroke endarrowwidth="narrow" endarrowlength="short"/>
            </v:line>
            <v:line id="Line 501" o:spid="_x0000_s1438" style="position:absolute;rotation:-45;flip:y;visibility:visible" from="6404,8626" to="6405,8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pPrMIAAADdAAAADwAAAGRycy9kb3ducmV2LnhtbERP22rCQBB9L/Qflin0rW5swEp0FRGE&#10;UrBgouDjkB2TYHY2ZDe3v3cLQt/mcK6z3o6mFj21rrKsYD6LQBDnVldcKDhnh48lCOeRNdaWScFE&#10;Drab15c1JtoOfKI+9YUIIewSVFB63yRSurwkg25mG+LA3Wxr0AfYFlK3OIRwU8vPKFpIgxWHhhIb&#10;2peU39POKIgvHR/OcUaFO2b7FC/X6efXKvX+Nu5WIDyN/l/8dH/rMH/xFcPfN+EEuXk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WpPrMIAAADdAAAADwAAAAAAAAAAAAAA&#10;AAChAgAAZHJzL2Rvd25yZXYueG1sUEsFBgAAAAAEAAQA+QAAAJADAAAAAA==&#10;" strokeweight="1pt">
              <v:stroke endarrowwidth="narrow" endarrowlength="short"/>
            </v:line>
            <v:shape id="Arc 502" o:spid="_x0000_s1439" style="position:absolute;left:6951;top:8272;width:172;height:457;rotation:45;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tyfsUA&#10;AADdAAAADwAAAGRycy9kb3ducmV2LnhtbESPQYvCMBCF74L/IYywtzVVFleqUUTR3cMetPoDps3Y&#10;VptJaaKt/34jCN5meG/e92a+7Ewl7tS40rKC0TACQZxZXXKu4HTcfk5BOI+ssbJMCh7kYLno9+YY&#10;a9vyge6Jz0UIYRejgsL7OpbSZQUZdENbEwftbBuDPqxNLnWDbQg3lRxH0UQaLDkQCqxpXVB2TW4m&#10;cNs0SjdHxp9Hml4vu2SPl7+9Uh+DbjUD4anzb/Pr+leH+pPvL3h+E0a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q3J+xQAAAN0AAAAPAAAAAAAAAAAAAAAAAJgCAABkcnMv&#10;ZG93bnJldi54bWxQSwUGAAAAAAQABAD1AAAAigMAAAAA&#10;" adj="0,,0" path="m-1,nfc11929,,21600,9670,21600,21600em-1,nsc11929,,21600,9670,21600,21600l,21600,-1,xe" filled="f" strokeweight="1pt">
              <v:stroke endarrowwidth="narrow" endarrowlength="short"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172,457;0,457" o:connectangles="0,0,0" textboxrect="3163,3163,18437,18437"/>
              <v:handles>
                <v:h position="@3,#0" polar="10800,10800"/>
                <v:h position="#2,#1" polar="10800,10800" radiusrange="0,10800"/>
              </v:handles>
            </v:shape>
            <v:shape id="Arc 503" o:spid="_x0000_s1440" style="position:absolute;left:6649;top:8603;width:172;height:400;rotation:-45;flip:y;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XkJsMA&#10;AADdAAAADwAAAGRycy9kb3ducmV2LnhtbERPS2sCMRC+F/ofwgheSs0q9cHWKEUUPJXWVs/DZroJ&#10;bibrJu5u/31TELzNx/ec5bp3lWipCdazgvEoA0FceG25VPD9tXtegAgRWWPlmRT8UoD16vFhibn2&#10;HX9Se4ilSCEcclRgYqxzKUNhyGEY+Zo4cT++cRgTbEqpG+xSuKvkJMtm0qHl1GCwpo2h4ny4OgW6&#10;e386WlvY06J/MdTOu8tk+6HUcNC/vYKI1Me7+Obe6zR/Np/C/zfpBL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2XkJsMAAADdAAAADwAAAAAAAAAAAAAAAACYAgAAZHJzL2Rv&#10;d25yZXYueG1sUEsFBgAAAAAEAAQA9QAAAIgDAAAAAA==&#10;" adj="0,,0" path="m-1,nfc11929,,21600,9670,21600,21600em-1,nsc11929,,21600,9670,21600,21600l,21600,-1,xe" filled="f" strokeweight="1pt">
              <v:stroke endarrowwidth="narrow" endarrowlength="short"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172,400;0,400" o:connectangles="0,0,0" textboxrect="3163,3163,18437,18437"/>
              <v:handles>
                <v:h position="@3,#0" polar="10800,10800"/>
                <v:h position="#2,#1" polar="10800,10800" radiusrange="0,10800"/>
              </v:handles>
            </v:shape>
            <v:shape id="Arc 504" o:spid="_x0000_s1441" style="position:absolute;left:5428;top:6720;width:115;height:457;rotation:-45;flip:x;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QycQA&#10;AADdAAAADwAAAGRycy9kb3ducmV2LnhtbERPS2vCQBC+F/wPywi91Y1W0zTNKiVQEOpFIz0P2clD&#10;s7Mhu9W0v75bELzNx/ecbDOaTlxocK1lBfNZBIK4tLrlWsGx+HhKQDiPrLGzTAp+yMFmPXnIMNX2&#10;ynu6HHwtQgi7FBU03veplK5syKCb2Z44cJUdDPoAh1rqAa8h3HRyEUWxNNhyaGiwp7yh8nz4NgpW&#10;X6sl9kX3eip2OevfKsk/nxOlHqfj+xsIT6O/i2/urQ7z45cY/r8JJ8j1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vgkMnEAAAA3QAAAA8AAAAAAAAAAAAAAAAAmAIAAGRycy9k&#10;b3ducmV2LnhtbFBLBQYAAAAABAAEAPUAAACJAwAAAAA=&#10;" adj="0,,0" path="m-1,nfc11929,,21600,9670,21600,21600em-1,nsc11929,,21600,9670,21600,21600l,21600,-1,xe" filled="f" strokeweight="1pt">
              <v:stroke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115,457;0,457" o:connectangles="0,0,0" textboxrect="3163,3163,18437,18437"/>
              <v:handles>
                <v:h position="@3,#0" polar="10800,10800"/>
                <v:h position="#2,#1" polar="10800,10800" radiusrange="0,10800"/>
              </v:handles>
            </v:shape>
            <v:shape id="Arc 505" o:spid="_x0000_s1442" style="position:absolute;left:5126;top:7051;width:115;height:400;rotation:45;flip:x y;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NTqMMA&#10;AADdAAAADwAAAGRycy9kb3ducmV2LnhtbERP22rCQBB9F/oPyxT6VjcV8RJdQykGSoWi0Q8Ys2MS&#10;mp0Nu6uJf98tFHybw7nOOhtMK27kfGNZwds4AUFcWt1wpeB0zF8XIHxA1thaJgV38pBtnkZrTLXt&#10;+UC3IlQihrBPUUEdQpdK6cuaDPqx7Ygjd7HOYIjQVVI77GO4aeUkSWbSYMOxocaOPmoqf4qrUWAW&#10;5Y7I37+LvNgtv7b782naO6Venof3FYhAQ3iI/92fOs6fzefw9008QW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lNTqMMAAADdAAAADwAAAAAAAAAAAAAAAACYAgAAZHJzL2Rv&#10;d25yZXYueG1sUEsFBgAAAAAEAAQA9QAAAIgDAAAAAA==&#10;" adj="0,,0" path="m-1,nfc11929,,21600,9670,21600,21600em-1,nsc11929,,21600,9670,21600,21600l,21600,-1,xe" filled="f" strokeweight="1pt">
              <v:stroke endarrowwidth="narrow" endarrowlength="short"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115,400;0,400" o:connectangles="0,0,0" textboxrect="3163,3163,18437,18437"/>
              <v:handles>
                <v:h position="@3,#0" polar="10800,10800"/>
                <v:h position="#2,#1" polar="10800,10800" radiusrange="0,10800"/>
              </v:handles>
            </v:shape>
            <v:line id="Line 506" o:spid="_x0000_s1443" style="position:absolute;rotation:45;visibility:visible" from="5109,8399" to="6022,84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Ap38UAAADdAAAADwAAAGRycy9kb3ducmV2LnhtbESPT0/DMAzF70h8h8hIXBBLmWB/uqYT&#10;QprYlQF3q/GajsapkqwrfHp8QOJm6z2/93O1nXyvRoqpC2zgYVaAIm6C7bg18PG+u1+BShnZYh+Y&#10;DHxTgm19fVVhacOF32g85FZJCKcSDbich1Lr1DjymGZhIBbtGKLHLGtstY14kXDf63lRLLTHjqXB&#10;4UAvjpqvw9kbOP08jd3ycx7jaf/o1nfnPofXnTG3N9PzBlSmKf+b/673VvAXS8GVb2QEXf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HAp38UAAADdAAAADwAAAAAAAAAA&#10;AAAAAAChAgAAZHJzL2Rvd25yZXYueG1sUEsFBgAAAAAEAAQA+QAAAJMDAAAAAA==&#10;" strokeweight="1pt">
              <v:stroke endarrowwidth="narrow" endarrowlength="short"/>
            </v:line>
            <v:shape id="Arc 507" o:spid="_x0000_s1444" style="position:absolute;left:5317;top:8656;width:457;height:172;rotation:-45;flip:y;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juI8MA&#10;AADdAAAADwAAAGRycy9kb3ducmV2LnhtbERPS2sCMRC+C/6HMEIvUrOV4mM1Sikt9CRVq+dhM92E&#10;bibbTbq7/nsjFLzNx/ec9bZ3lWipCdazgqdJBoK48NpyqeDr+P64ABEissbKMym4UIDtZjhYY659&#10;x3tqD7EUKYRDjgpMjHUuZSgMOQwTXxMn7ts3DmOCTSl1g10Kd5WcZtlMOrScGgzW9Gqo+Dn8OQW6&#10;241P1hb2vOifDbXz7nf69qnUw6h/WYGI1Me7+N/9odP82XwJt2/SCXJz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ijuI8MAAADdAAAADwAAAAAAAAAAAAAAAACYAgAAZHJzL2Rv&#10;d25yZXYueG1sUEsFBgAAAAAEAAQA9QAAAIgDAAAAAA==&#10;" adj="0,,0" path="m-1,nfc11929,,21600,9670,21600,21600em-1,nsc11929,,21600,9670,21600,21600l,21600,-1,xe" filled="f" strokeweight="1pt">
              <v:stroke endarrowwidth="narrow" endarrowlength="short"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457,172;0,172" o:connectangles="0,0,0" textboxrect="3163,3163,18437,18437"/>
              <v:handles>
                <v:h position="@3,#0" polar="10800,10800"/>
                <v:h position="#2,#1" polar="10800,10800" radiusrange="0,10800"/>
              </v:handles>
            </v:shape>
            <v:shape id="Arc 508" o:spid="_x0000_s1445" style="position:absolute;left:4974;top:8382;width:457;height:115;rotation:45;flip:x y;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7+8UA&#10;AADdAAAADwAAAGRycy9kb3ducmV2LnhtbESP0WrCQBBF3wv9h2UKfaubSpE0uooUhVKh2OgHjNkx&#10;CWZnw+7WxL/vPBR8m+HeuffMYjW6Tl0pxNazgddJBoq48rbl2sDxsH3JQcWEbLHzTAZuFGG1fHxY&#10;YGH9wD90LVOtJIRjgQaalPpC61g15DBOfE8s2tkHh0nWUGsbcJBw1+lpls20w5alocGePhqqLuWv&#10;M+DyakcUb9/ltty9f232p+PbEIx5fhrXc1CJxnQ3/19/WsGf5cIv38gIe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b7v7xQAAAN0AAAAPAAAAAAAAAAAAAAAAAJgCAABkcnMv&#10;ZG93bnJldi54bWxQSwUGAAAAAAQABAD1AAAAigMAAAAA&#10;" adj="0,,0" path="m-1,nfc11929,,21600,9670,21600,21600em-1,nsc11929,,21600,9670,21600,21600l,21600,-1,xe" filled="f" strokeweight="1pt">
              <v:stroke endarrowwidth="narrow" endarrowlength="short"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457,115;0,115" o:connectangles="0,0,0" textboxrect="3163,3163,18437,18437"/>
              <v:handles>
                <v:h position="@3,#0" polar="10800,10800"/>
                <v:h position="#2,#1" polar="10800,10800" radiusrange="0,10800"/>
              </v:handles>
            </v:shape>
            <v:line id="Line 509" o:spid="_x0000_s1446" style="position:absolute;flip:x y;visibility:visible" from="7443,7751" to="7485,78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4/iHsIAAADdAAAADwAAAGRycy9kb3ducmV2LnhtbERPTYvCMBC9L/gfwgheFk31UKQaRUTF&#10;w15Wd+9DM6bFZlKTqNVfv1kQvM3jfc582dlG3MiH2rGC8SgDQVw6XbNR8HPcDqcgQkTW2DgmBQ8K&#10;sFz0PuZYaHfnb7odohEphEOBCqoY20LKUFZkMYxcS5y4k/MWY4LeSO3xnsJtIydZlkuLNaeGClta&#10;V1SeD1er4Lihy6dfrU9nNl+XPP/dmficKDXod6sZiEhdfItf7r1O8/PpGP6/SSfIx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4/iHsIAAADdAAAADwAAAAAAAAAAAAAA&#10;AAChAgAAZHJzL2Rvd25yZXYueG1sUEsFBgAAAAAEAAQA+QAAAJADAAAAAA==&#10;" strokeweight="1pt"/>
            <v:shape id="Arc 510" o:spid="_x0000_s1447" style="position:absolute;left:6554;top:6777;width:182;height:478;rotation:125;flip:x y;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VzWMQA&#10;AADdAAAADwAAAGRycy9kb3ducmV2LnhtbERPTWvCQBC9F/wPywheRDd6sBJdJQhST5ZGEY9Ddkyi&#10;2dmY3cbYX98tFLzN433Oct2ZSrTUuNKygsk4AkGcWV1yruB42I7mIJxH1lhZJgVPcrBe9d6WGGv7&#10;4C9qU5+LEMIuRgWF93UspcsKMujGtiYO3MU2Bn2ATS51g48Qbio5jaKZNFhyaCiwpk1B2S39Ngr2&#10;yen+uf15pjR8v18PH+15mLQ7pQb9LlmA8NT5l/jfvdNh/mw+hb9vwgl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Vc1jEAAAA3QAAAA8AAAAAAAAAAAAAAAAAmAIAAGRycy9k&#10;b3ducmV2LnhtbFBLBQYAAAAABAAEAPUAAACJAwAAAAA=&#10;" adj="0,,0" path="m13171,nfc18486,4088,21600,10413,21600,17119em13171,nsc18486,4088,21600,10413,21600,17119l,17119,13171,xe" filled="f" strokeweight="1pt">
              <v:stroke endarrowwidth="narrow" endarrowlength="short"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111,0;182,478;0,478" o:connectangles="0,0,0" textboxrect="3163,3163,18437,18437"/>
              <v:handles>
                <v:h position="@3,#0" polar="10800,10800"/>
                <v:h position="#2,#1" polar="10800,10800" radiusrange="0,10800"/>
              </v:handles>
            </v:shape>
            <v:line id="Line 511" o:spid="_x0000_s1448" style="position:absolute;flip:y;visibility:visible" from="6891,8111" to="6981,82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1xIsYAAADdAAAADwAAAGRycy9kb3ducmV2LnhtbESPQYvCMBCF7wv+hzCCl0VTFYpWo4gg&#10;iOBBd0G9Dc3YVptJaaKt/94IC3ub4b1535v5sjWleFLtCssKhoMIBHFqdcGZgt+fTX8CwnlkjaVl&#10;UvAiB8tF52uOibYNH+h59JkIIewSVJB7XyVSujQng25gK+KgXW1t0Ie1zqSusQnhppSjKIqlwYID&#10;IceK1jml9+PDBMhtnV32N0pP01O1a+Lhd3M+P5TqddvVDISn1v+b/663OtSPJ2P4fBNGkIs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69cSLGAAAA3QAAAA8AAAAAAAAA&#10;AAAAAAAAoQIAAGRycy9kb3ducmV2LnhtbFBLBQYAAAAABAAEAPkAAACUAwAAAAA=&#10;" strokeweight="1pt"/>
            <v:line id="Line 512" o:spid="_x0000_s1449" style="position:absolute;rotation:-45;flip:y;visibility:visible" from="7011,7468" to="7012,76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Z5SMMAAADdAAAADwAAAGRycy9kb3ducmV2LnhtbERPzWrCQBC+F/oOyxR6kbqxRg3RVWxF&#10;sKei9QGG7JgEs7Nhd43x7V1B6G0+vt9ZrHrTiI6cry0rGA0TEMSF1TWXCo5/248MhA/IGhvLpOBG&#10;HlbL15cF5tpeeU/dIZQihrDPUUEVQptL6YuKDPqhbYkjd7LOYIjQlVI7vMZw08jPJJlKgzXHhgpb&#10;+q6oOB8uRsFXSH8m2SDd3Pj31LnZuOln55FS72/9eg4iUB/+xU/3Tsf50yyFxzfxBLm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pGeUjDAAAA3QAAAA8AAAAAAAAAAAAA&#10;AAAAoQIAAGRycy9kb3ducmV2LnhtbFBLBQYAAAAABAAEAPkAAACRAwAAAAA=&#10;" strokeweight="1pt"/>
            <v:line id="Line 513" o:spid="_x0000_s1450" style="position:absolute;visibility:visible" from="4797,6311" to="7665,91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yFAsEAAADdAAAADwAAAGRycy9kb3ducmV2LnhtbERP24rCMBB9F/yHMMK+iKYtKKUaRRcW&#10;hX3y8gFDM6bFZlKSrHb/fiMs+DaHc531drCdeJAPrWMF+TwDQVw73bJRcL18zUoQISJr7ByTgl8K&#10;sN2MR2ustHvyiR7naEQK4VChgibGvpIy1A1ZDHPXEyfu5rzFmKA3Unt8pnDbySLLltJiy6mhwZ4+&#10;G6rv5x+rwJx8/p0fBnuhA5p9XUwXRTlV6mMy7FYgIg3xLf53H3WavywX8PomnSA3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KPIUCwQAAAN0AAAAPAAAAAAAAAAAAAAAA&#10;AKECAABkcnMvZG93bnJldi54bWxQSwUGAAAAAAQABAD5AAAAjwMAAAAA&#10;" strokeweight=".5pt">
              <v:stroke dashstyle="1 1"/>
            </v:line>
            <v:line id="Line 514" o:spid="_x0000_s1451" style="position:absolute;visibility:visible" from="4563,6533" to="7431,94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u4bdcEAAADdAAAADwAAAGRycy9kb3ducmV2LnhtbERPzYrCMBC+C75DGMGLrGkLW0o1yrqw&#10;uLAndR9gaMa0bDMpSdT69htB8DYf3++st6PtxZV86BwryJcZCOLG6Y6Ngt/T11sFIkRkjb1jUnCn&#10;ANvNdLLGWrsbH+h6jEakEA41KmhjHGopQ9OSxbB0A3Hizs5bjAl6I7XHWwq3vSyyrJQWO04NLQ70&#10;2VLzd7xYBebg8598P9oT7dHsmmLxXlQLpeaz8WMFItIYX+Kn+1un+WVVwuObdILc/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67ht1wQAAAN0AAAAPAAAAAAAAAAAAAAAA&#10;AKECAABkcnMvZG93bnJldi54bWxQSwUGAAAAAAQABAD5AAAAjwMAAAAA&#10;" strokeweight=".5pt">
              <v:stroke dashstyle="1 1"/>
            </v:line>
            <v:line id="Line 515" o:spid="_x0000_s1452" style="position:absolute;rotation:90;visibility:visible" from="4601,6287" to="7469,91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Mkn9sIAAADdAAAADwAAAGRycy9kb3ducmV2LnhtbERPS4vCMBC+L/gfwgje1tRFaqlG8YFQ&#10;BA/rLp6HZmyLzaQk2Vr//WZB2Nt8fM9ZbQbTip6cbywrmE0TEMSl1Q1XCr6/ju8ZCB+QNbaWScGT&#10;PGzWo7cV5to++JP6S6hEDGGfo4I6hC6X0pc1GfRT2xFH7madwRChq6R2+IjhppUfSZJKgw3Hhho7&#10;2tdU3i8/RkEqT7tEnw6LY1bM5PV6nveOC6Um42G7BBFoCP/il7vQcX6aLeDvm3iC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Mkn9sIAAADdAAAADwAAAAAAAAAAAAAA&#10;AAChAgAAZHJzL2Rvd25yZXYueG1sUEsFBgAAAAAEAAQA+QAAAJADAAAAAA==&#10;" strokeweight=".5pt">
              <v:stroke dashstyle="1 1"/>
            </v:line>
            <v:line id="Line 516" o:spid="_x0000_s1453" style="position:absolute;rotation:90;visibility:visible" from="4845,6539" to="7713,9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azhMUAAADdAAAADwAAAGRycy9kb3ducmV2LnhtbESPS2vDMBCE74H+B7GF3hI5pTjGjRL6&#10;IGACOeRBzou1tU2tlZFUx/333UMht11mdubb9XZyvRopxM6zgeUiA0Vce9txY+By3s0LUDEhW+w9&#10;k4FfirDdPMzWWFp/4yONp9QoCeFYooE2paHUOtYtOYwLPxCL9uWDwyRraLQNeJNw1+vnLMu1w46l&#10;ocWBPlqqv08/zkCu9++Z3X+udkW11Nfr4WUMXBnz9Di9vYJKNKW7+f+6soKfF4Ir38gIevM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VazhMUAAADdAAAADwAAAAAAAAAA&#10;AAAAAAChAgAAZHJzL2Rvd25yZXYueG1sUEsFBgAAAAAEAAQA+QAAAJMDAAAAAA==&#10;" strokeweight=".5pt">
              <v:stroke dashstyle="1 1"/>
            </v:line>
            <v:oval id="Oval 517" o:spid="_x0000_s1454" style="position:absolute;left:5724;top:7451;width:855;height:8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90xP8IA&#10;AADdAAAADwAAAGRycy9kb3ducmV2LnhtbERPyWrDMBC9F/IPYgK91XIKMbETJZTQxTlm6X1qTSw3&#10;1shYauz+fVUI5DaPt85qM9pWXKn3jWMFsyQFQVw53XCt4HR8e1qA8AFZY+uYFPySh8168rDCQruB&#10;93Q9hFrEEPYFKjAhdIWUvjJk0SeuI47c2fUWQ4R9LXWPQwy3rXxO00xabDg2GOxoa6i6HH6sgvev&#10;13JnSn3Zzb/n+vMDTZWPRqnH6fiyBBFoDHfxzV3qOD9b5PD/TTxBr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3TE/wgAAAN0AAAAPAAAAAAAAAAAAAAAAAJgCAABkcnMvZG93&#10;bnJldi54bWxQSwUGAAAAAAQABAD1AAAAhwMAAAAA&#10;" stroked="f" strokeweight="1pt"/>
            <v:oval id="Oval 518" o:spid="_x0000_s1455" style="position:absolute;left:3903;top:5628;width:4482;height:448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wdickA&#10;AADdAAAADwAAAGRycy9kb3ducmV2LnhtbESPQWvCQBCF70L/wzKF3nRjKWJTVymlhQqloOmh3sbs&#10;NJuanQ3Z1cT++s5B8DbDe/PeN4vV4Bt1oi7WgQ1MJxko4jLYmisDX8XbeA4qJmSLTWAycKYIq+XN&#10;aIG5DT1v6LRNlZIQjjkacCm1udaxdOQxTkJLLNpP6DwmWbtK2w57CfeNvs+ymfZYszQ4bOnFUXnY&#10;Hr2BP9c/TH+/94ddtil2rx/79ac/t8bc3Q7PT6ASDelqvly/W8GfPQq/fCMj6O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bwdickAAADdAAAADwAAAAAAAAAAAAAAAACYAgAA&#10;ZHJzL2Rvd25yZXYueG1sUEsFBgAAAAAEAAQA9QAAAI4DAAAAAA==&#10;" filled="f" strokeweight=".5pt">
              <v:stroke dashstyle="1 1"/>
            </v:oval>
            <v:rect id="Rectangle 519" o:spid="_x0000_s1456" style="position:absolute;left:7179;top:6081;width:996;height:486;rotation: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nsc8MA&#10;AADdAAAADwAAAGRycy9kb3ducmV2LnhtbERPTYvCMBC9C/sfwix4s2ld0LUaZZUVvHjQFbwOzdhW&#10;m0m3ibX+eyMI3ubxPme26EwlWmpcaVlBEsUgiDOrS84VHP7Wg28QziNrrCyTgjs5WMw/ejNMtb3x&#10;jtq9z0UIYZeigsL7OpXSZQUZdJGtiQN3so1BH2CTS93gLYSbSg7jeCQNlhwaCqxpVVB22V+NgvNx&#10;bZfDTbZd2rb+/Rr/T+5xslWq/9n9TEF46vxb/HJvdJg/miTw/CacIO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knsc8MAAADdAAAADwAAAAAAAAAAAAAAAACYAgAAZHJzL2Rv&#10;d25yZXYueG1sUEsFBgAAAAAEAAQA9QAAAIgDAAAAAA==&#10;" stroked="f" strokeweight="1pt"/>
            <v:rect id="Rectangle 520" o:spid="_x0000_s1457" style="position:absolute;left:4129;top:9153;width:942;height:534;rotation: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tyBMMA&#10;AADdAAAADwAAAGRycy9kb3ducmV2LnhtbERPTYvCMBC9C/sfwix4s6kVdK1GUVHw4kF3Ya9DM7bd&#10;bSa1ibX+eyMI3ubxPme+7EwlWmpcaVnBMIpBEGdWl5wr+PneDb5AOI+ssbJMCu7kYLn46M0x1fbG&#10;R2pPPhchhF2KCgrv61RKlxVk0EW2Jg7c2TYGfYBNLnWDtxBuKpnE8VgaLDk0FFjTpqDs/3Q1Cv5+&#10;d3ad7LPD2rb1djS5TO/x8KBU/7NbzUB46vxb/HLvdZg/nibw/CacIB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ptyBMMAAADdAAAADwAAAAAAAAAAAAAAAACYAgAAZHJzL2Rv&#10;d25yZXYueG1sUEsFBgAAAAAEAAQA9QAAAIgDAAAAAA==&#10;" stroked="f" strokeweight="1pt"/>
            <v:shape id="Freeform 521" o:spid="_x0000_s1458" style="position:absolute;left:6147;top:7869;width:4439;height:3552;visibility:visible;mso-wrap-style:square;v-text-anchor:top" coordsize="4439,3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eS8MA&#10;AADdAAAADwAAAGRycy9kb3ducmV2LnhtbERPTWvCQBC9F/wPywi91Y1JiW3qGiRUWuhJLXodsmMS&#10;zM6G7MbEf98tFHqbx/ucdT6ZVtyod41lBctFBIK4tLrhSsH3cff0AsJ5ZI2tZVJwJwf5Zvawxkzb&#10;kfd0O/hKhBB2GSqove8yKV1Zk0G3sB1x4C62N+gD7CupexxDuGllHEWpNNhwaKixo6Km8noYjIIr&#10;j6s2fXbDOflyH/FpmXTvRaLU43zavoHwNPl/8Z/7U4f56WsCv9+EE+Tm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beS8MAAADdAAAADwAAAAAAAAAAAAAAAACYAgAAZHJzL2Rv&#10;d25yZXYueG1sUEsFBgAAAAAEAAQA9QAAAIgDAAAAAA==&#10;" path="m,3552c1662,3392,3325,3232,3882,2640,4439,2048,3890,1024,3342,e" filled="f">
              <v:path arrowok="t" o:connecttype="custom" o:connectlocs="0,3552;3882,2640;3342,0" o:connectangles="0,0,0"/>
            </v:shape>
            <v:shape id="Freeform 522" o:spid="_x0000_s1459" style="position:absolute;left:3099;top:9611;width:4680;height:2599;visibility:visible;mso-wrap-style:square;v-text-anchor:top" coordsize="4680,25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mBpcUA&#10;AADdAAAADwAAAGRycy9kb3ducmV2LnhtbESPzYvCMBDF78L+D2EWvGm6svhRjaILK4IHPy/ehmZs&#10;yyaT0mS1/e+NIHib4b15vzezRWONuFHtS8cKvvoJCOLM6ZJzBefTb28MwgdkjcYxKWjJw2L+0Zlh&#10;qt2dD3Q7hlzEEPYpKihCqFIpfVaQRd93FXHUrq62GOJa51LXeI/h1shBkgylxZIjocCKfgrK/o7/&#10;NnJHmRnv13x2u1W13F64NZi0SnU/m+UURKAmvM2v642O9YeTb3h+E0e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KYGlxQAAAN0AAAAPAAAAAAAAAAAAAAAAAJgCAABkcnMv&#10;ZG93bnJldi54bWxQSwUGAAAAAAQABAD1AAAAigMAAAAA&#10;" path="m,c1050,1112,2100,2225,2880,2412v780,187,1290,-552,1800,-1290e" filled="f">
              <v:path arrowok="t" o:connecttype="custom" o:connectlocs="0,0;2880,2412;4680,1122" o:connectangles="0,0,0"/>
            </v:shape>
            <v:shape id="Freeform 523" o:spid="_x0000_s1460" style="position:absolute;left:1779;top:6159;width:2667;height:4542;visibility:visible;mso-wrap-style:square;v-text-anchor:top" coordsize="2667,4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2IqA8IA&#10;AADdAAAADwAAAGRycy9kb3ducmV2LnhtbERP24rCMBB9F/Yfwizsm6YrtGo1iri74IMoXj5gaMa2&#10;bDOpTbT1740g+DaHc53ZojOVuFHjSssKvgcRCOLM6pJzBafjX38MwnlkjZVlUnAnB4v5R2+GqbYt&#10;7+l28LkIIexSVFB4X6dSuqwgg25ga+LAnW1j0AfY5FI32IZwU8lhFCXSYMmhocCaVgVl/4erUZBn&#10;20sStz+j2IzK6y9uTjuvI6W+PrvlFISnzr/FL/dah/nJJIbnN+EEO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YioDwgAAAN0AAAAPAAAAAAAAAAAAAAAAAJgCAABkcnMvZG93&#10;bnJldi54bWxQSwUGAAAAAAQABAD1AAAAhwMAAAAA&#10;" path="m2667,4542c1540,3519,414,2497,207,1740,,983,1222,290,1425,e" filled="f">
              <v:path arrowok="t" o:connecttype="custom" o:connectlocs="2667,4542;207,1740;1425,0" o:connectangles="0,0,0"/>
            </v:shape>
            <v:rect id="Rectangle 524" o:spid="_x0000_s1461" style="position:absolute;left:4090;top:6089;width:978;height:480;rotation:1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E/lsMA&#10;AADdAAAADwAAAGRycy9kb3ducmV2LnhtbERPTWvCQBC9F/oflin0Vjd6CDa6igiiiEKTKngcsmMS&#10;zc6G3a3Gf+8WCr3N433OdN6bVtzI+cayguEgAUFcWt1wpeDwvfoYg/ABWWNrmRQ8yMN89voyxUzb&#10;O+d0K0IlYgj7DBXUIXSZlL6syaAf2I44cmfrDIYIXSW1w3sMN60cJUkqDTYcG2rsaFlTeS1+jIJL&#10;srts99vilH/5nFyx3g/xqJV6f+sXExCB+vAv/nNvdJyffqbw+008Qc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gE/lsMAAADdAAAADwAAAAAAAAAAAAAAAACYAgAAZHJzL2Rv&#10;d25yZXYueG1sUEsFBgAAAAAEAAQA9QAAAIgDAAAAAA==&#10;" stroked="f" strokeweight="1pt"/>
            <v:rect id="Rectangle 525" o:spid="_x0000_s1462" style="position:absolute;left:7173;top:9157;width:954;height:486;rotation:1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2aDcMA&#10;AADdAAAADwAAAGRycy9kb3ducmV2LnhtbERPTWvCQBC9C/6HZQRvurEHq9FVRCgtUqGJCh6H7DSJ&#10;zc6G3VXTf98tCN7m8T5nue5MI27kfG1ZwWScgCAurK65VHA8vI1mIHxA1thYJgW/5GG96veWmGp7&#10;54xueShFDGGfooIqhDaV0hcVGfRj2xJH7ts6gyFCV0rt8B7DTSNfkmQqDdYcGypsaVtR8ZNfjYJL&#10;8nnZ7Xf5OfvyGbn8fT/Bk1ZqOOg2CxCBuvAUP9wfOs6fzl/h/5t4gl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U2aDcMAAADdAAAADwAAAAAAAAAAAAAAAACYAgAAZHJzL2Rv&#10;d25yZXYueG1sUEsFBgAAAAAEAAQA9QAAAIgDAAAAAA==&#10;" stroked="f" strokeweight="1pt"/>
            <v:shape id="Arc 526" o:spid="_x0000_s1463" style="position:absolute;left:7221;top:6058;width:283;height:283;rotation:45;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6cx8UA&#10;AADdAAAADwAAAGRycy9kb3ducmV2LnhtbESPQUvDQBCF70L/wzIFb3ZSwaKx2yKlheKhaNqLtyE7&#10;JsHsbNhd0/jvnYPgbYb35r1v1tvJ92bkmLogFpaLAgxLHVwnjYXL+XD3CCZlEkd9ELbwwwm2m9nN&#10;mkoXrvLOY5UboyGSSrLQ5jyUiKlu2VNahIFFtc8QPWVdY4Mu0lXDfY/3RbFCT51oQ0sD71quv6pv&#10;b+E07vvX6vQQjuENccKPZbzwwdrb+fTyDCbzlP/Nf9dHp/irJ8XVb3QE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jpzHxQAAAN0AAAAPAAAAAAAAAAAAAAAAAJgCAABkcnMv&#10;ZG93bnJldi54bWxQSwUGAAAAAAQABAD1AAAAigMAAAAA&#10;" adj="0,,0" path="m-1,nfc11929,,21600,9670,21600,21600em-1,nsc11929,,21600,9670,21600,21600l,21600,-1,xe" filled="f" strokeweight=".5pt">
              <v:stroke dashstyle="1 1"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283,283;0,283" o:connectangles="0,0,0" textboxrect="3163,3163,18437,18437"/>
              <v:handles>
                <v:h position="@3,#0" polar="10800,10800"/>
                <v:h position="#2,#1" polar="10800,10800" radiusrange="0,10800"/>
              </v:handles>
            </v:shape>
            <v:shape id="Arc 527" o:spid="_x0000_s1464" style="position:absolute;left:7676;top:6502;width:283;height:283;rotation:-45;flip:x;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a9w8MA&#10;AADdAAAADwAAAGRycy9kb3ducmV2LnhtbERPS4vCMBC+L+x/CCN4WTR1EbHVKKuwIJ587OJ1aMa2&#10;2kxKE9v6740geJuP7znzZWdK0VDtCssKRsMIBHFqdcGZgr/j72AKwnlkjaVlUnAnB8vF58ccE21b&#10;3lNz8JkIIewSVJB7XyVSujQng25oK+LAnW1t0AdYZ1LX2IZwU8rvKJpIgwWHhhwrWueUXg83o6D4&#10;j4/+cm7GX5t2d7pVu1UTbVdK9XvdzwyEp86/xS/3Rof5kziG5zfhBL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ha9w8MAAADdAAAADwAAAAAAAAAAAAAAAACYAgAAZHJzL2Rv&#10;d25yZXYueG1sUEsFBgAAAAAEAAQA9QAAAIgDAAAAAA==&#10;" adj="0,,0" path="m-1,nfc11929,,21600,9670,21600,21600em-1,nsc11929,,21600,9670,21600,21600l,21600,-1,xe" filled="f" strokeweight=".5pt">
              <v:stroke dashstyle="1 1"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283,283;0,283" o:connectangles="0,0,0" textboxrect="3163,3163,18437,18437"/>
              <v:handles>
                <v:h position="@3,#0" polar="10800,10800"/>
                <v:h position="#2,#1" polar="10800,10800" radiusrange="0,10800"/>
              </v:handles>
            </v:shape>
            <v:shape id="Arc 528" o:spid="_x0000_s1465" style="position:absolute;left:4758;top:6052;width:282;height:283;rotation:2501716fd;flip:x;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RDoMQA&#10;AADdAAAADwAAAGRycy9kb3ducmV2LnhtbESPzU7DMAzH70h7h8iTuLFkSAxUlk2lGoIb2+ABTGPa&#10;ao1TJdnW8fTzAYmbLf8/fl6uR9+rE8XUBbYwnxlQxHVwHTcWvj5f755ApYzssA9MFi6UYL2a3Cyx&#10;cOHMOzrtc6MkhFOBFtqch0LrVLfkMc3CQCy3nxA9Zlljo13Es4T7Xt8bs9AeO5aGFgeqWqoP+6OX&#10;kvrj4bd6MX21Ld9iufHd97a5WHs7HctnUJnG/C/+c787wX80wi/fyAh6d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0Q6DEAAAA3QAAAA8AAAAAAAAAAAAAAAAAmAIAAGRycy9k&#10;b3ducmV2LnhtbFBLBQYAAAAABAAEAPUAAACJAwAAAAA=&#10;" adj="0,,0" path="m-1,nfc11120,,20424,8444,21498,19513em-1,nsc11120,,20424,8444,21498,19513l,21600,-1,xe" filled="f" strokeweight=".5pt">
              <v:stroke dashstyle="1 1"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282,256;0,283" o:connectangles="0,0,0" textboxrect="3163,3163,18437,18437"/>
              <v:handles>
                <v:h position="@3,#0" polar="10800,10800"/>
                <v:h position="#2,#1" polar="10800,10800" radiusrange="0,10800"/>
              </v:handles>
            </v:shape>
            <v:shape id="Arc 529" o:spid="_x0000_s1466" style="position:absolute;left:4334;top:6515;width:283;height:283;rotation:-45;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w2+cMA&#10;AADdAAAADwAAAGRycy9kb3ducmV2LnhtbERPXYvCMBB8F/wPYYV7s0lP8KQaRYQDQTjw48G+Lc3a&#10;FptNbaL2/v1FEO5tdmdnZmex6m0jHtT52rGGNFEgiAtnai41nI7f4xkIH5ANNo5Jwy95WC2HgwVm&#10;xj15T49DKEU0YZ+hhiqENpPSFxVZ9IlriSN3cZ3FEMeulKbDZzS3jfxUaiot1hwTKmxpU1FxPdyt&#10;hmM+MT/1NFW3c27yfevjeqe0/hj16zmIQH34P36rtya+/6VSeLWJEO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bw2+cMAAADdAAAADwAAAAAAAAAAAAAAAACYAgAAZHJzL2Rv&#10;d25yZXYueG1sUEsFBgAAAAAEAAQA9QAAAIgDAAAAAA==&#10;" adj="0,,0" path="m-1,nfc11929,,21600,9670,21600,21600em-1,nsc11929,,21600,9670,21600,21600l,21600,-1,xe" filled="f" strokeweight=".5pt">
              <v:stroke dashstyle="1 1"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283,283;0,283" o:connectangles="0,0,0" textboxrect="3163,3163,18437,18437"/>
              <v:handles>
                <v:h position="@3,#0" polar="10800,10800"/>
                <v:h position="#2,#1" polar="10800,10800" radiusrange="0,10800"/>
              </v:handles>
            </v:shape>
            <v:shape id="Arc 530" o:spid="_x0000_s1467" style="position:absolute;left:7222;top:9401;width:283;height:283;rotation:45;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0xN8IA&#10;AADdAAAADwAAAGRycy9kb3ducmV2LnhtbERPTWvCQBC9C/6HZYTedKLQWlJXEVGQHqSmufQ2ZKdJ&#10;aHY27K4x/ffdQqG3ebzP2exG26mBfWidaFguMlAslTOt1BrK99P8GVSIJIY6J6zhmwPsttPJhnLj&#10;7nLloYi1SiESctLQxNjniKFq2FJYuJ4lcZ/OW4oJ+hqNp3sKtx2usuwJLbWSGhrq+dBw9VXcrIbL&#10;cOxei8ujO7s3xBE/lr7kk9YPs3H/AiryGP/Ff+6zSfPX2Qp+v0kn4P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jTE3wgAAAN0AAAAPAAAAAAAAAAAAAAAAAJgCAABkcnMvZG93&#10;bnJldi54bWxQSwUGAAAAAAQABAD1AAAAhwMAAAAA&#10;" adj="0,,0" path="m-1,nfc11929,,21600,9670,21600,21600em-1,nsc11929,,21600,9670,21600,21600l,21600,-1,xe" filled="f" strokeweight=".5pt">
              <v:stroke dashstyle="1 1"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283,283;0,283" o:connectangles="0,0,0" textboxrect="3163,3163,18437,18437"/>
              <v:handles>
                <v:h position="@3,#0" polar="10800,10800"/>
                <v:h position="#2,#1" polar="10800,10800" radiusrange="0,10800"/>
              </v:handles>
            </v:shape>
            <v:shape id="Arc 531" o:spid="_x0000_s1468" style="position:absolute;left:7658;top:8980;width:283;height:283;rotation:135;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TXhsMA&#10;AADdAAAADwAAAGRycy9kb3ducmV2LnhtbERPTYvCMBC9L+x/CCPsbU11QaUaxRUWBA9iLbs9Ds3Y&#10;FptJSaJ2/70RBG/zeJ+zWPWmFVdyvrGsYDRMQBCXVjdcKciPP58zED4ga2wtk4J/8rBavr8tMNX2&#10;xge6ZqESMYR9igrqELpUSl/WZNAPbUccuZN1BkOErpLa4S2Gm1aOk2QiDTYcG2rsaFNTec4uRsEs&#10;/93nk/ZCReOy7d93MS3K3U6pj0G/noMI1IeX+One6jh/mnzB45t4glz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QTXhsMAAADdAAAADwAAAAAAAAAAAAAAAACYAgAAZHJzL2Rv&#10;d25yZXYueG1sUEsFBgAAAAAEAAQA9QAAAIgDAAAAAA==&#10;" adj="0,,0" path="m-1,nfc11929,,21600,9670,21600,21600em-1,nsc11929,,21600,9670,21600,21600l,21600,-1,xe" filled="f" strokeweight=".5pt">
              <v:stroke dashstyle="1 1"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283,283;0,283" o:connectangles="0,0,0" textboxrect="3163,3163,18437,18437"/>
              <v:handles>
                <v:h position="@3,#0" polar="10800,10800"/>
                <v:h position="#2,#1" polar="10800,10800" radiusrange="0,10800"/>
              </v:handles>
            </v:shape>
            <v:shape id="Arc 532" o:spid="_x0000_s1469" style="position:absolute;left:4317;top:8951;width:283;height:283;rotation:135;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1P8sMA&#10;AADdAAAADwAAAGRycy9kb3ducmV2LnhtbERPTYvCMBC9L+x/CCPsbU2VRaUaxRUWBA9iLbs9Ds3Y&#10;FptJSaJ2/70RBG/zeJ+zWPWmFVdyvrGsYDRMQBCXVjdcKciPP58zED4ga2wtk4J/8rBavr8tMNX2&#10;xge6ZqESMYR9igrqELpUSl/WZNAPbUccuZN1BkOErpLa4S2Gm1aOk2QiDTYcG2rsaFNTec4uRsEs&#10;/93nk/ZCReOy7d93MS3K3U6pj0G/noMI1IeX+One6jh/mnzB45t4glz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u1P8sMAAADdAAAADwAAAAAAAAAAAAAAAACYAgAAZHJzL2Rv&#10;d25yZXYueG1sUEsFBgAAAAAEAAQA9QAAAIgDAAAAAA==&#10;" adj="0,,0" path="m-1,nfc11929,,21600,9670,21600,21600em-1,nsc11929,,21600,9670,21600,21600l,21600,-1,xe" filled="f" strokeweight=".5pt">
              <v:stroke dashstyle="1 1"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283,283;0,283" o:connectangles="0,0,0" textboxrect="3163,3163,18437,18437"/>
              <v:handles>
                <v:h position="@3,#0" polar="10800,10800"/>
                <v:h position="#2,#1" polar="10800,10800" radiusrange="0,10800"/>
              </v:handles>
            </v:shape>
            <v:shape id="Arc 533" o:spid="_x0000_s1470" style="position:absolute;left:4768;top:9394;width:283;height:283;rotation:-135;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syHccA&#10;AADdAAAADwAAAGRycy9kb3ducmV2LnhtbESPT2vCQBDF7wW/wzJCb3VjIRqjq5RCiwfBPy3S3obs&#10;mESzsyG7mvjtXUHwNsN77zdvZovOVOJCjSstKxgOIhDEmdUl5wp+f77eEhDOI2usLJOCKzlYzHsv&#10;M0y1bXlLl53PRYCwS1FB4X2dSumyggy6ga2Jg3awjUEf1iaXusE2wE0l36NoJA2WHC4UWNNnQdlp&#10;dzaB8l3tk/MxWXXx5PS/xXb9F2/WSr32u48pCE+df5of6aUO9cdRDPdvwghyf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PbMh3HAAAA3QAAAA8AAAAAAAAAAAAAAAAAmAIAAGRy&#10;cy9kb3ducmV2LnhtbFBLBQYAAAAABAAEAPUAAACMAwAAAAA=&#10;" adj="0,,0" path="m-1,nfc11929,,21600,9670,21600,21600em-1,nsc11929,,21600,9670,21600,21600l,21600,-1,xe" filled="f" strokeweight=".5pt">
              <v:stroke dashstyle="1 1"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283,283;0,283" o:connectangles="0,0,0" textboxrect="3163,3163,18437,18437"/>
              <v:handles>
                <v:h position="@3,#0" polar="10800,10800"/>
                <v:h position="#2,#1" polar="10800,10800" radiusrange="0,10800"/>
              </v:handles>
            </v:shape>
            <v:shape id="Arc 534" o:spid="_x0000_s1471" style="position:absolute;left:5580;top:7730;width:255;height:255;rotation:45;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Y3NMIA&#10;AADdAAAADwAAAGRycy9kb3ducmV2LnhtbERPTWvCQBC9C/0Pywi96cRCVVJXkVJBPEiNufQ2ZKdJ&#10;aHY27G5j+u/dQqG3ebzP2exG26mBfWidaFjMM1AslTOt1BrK62G2BhUiiaHOCWv44QC77cNkQ7lx&#10;N7nwUMRapRAJOWloYuxzxFA1bCnMXc+SuE/nLcUEfY3G0y2F2w6fsmyJllpJDQ31/Npw9VV8Ww3n&#10;4a07Fednd3TviCN+LHzJB60fp+P+BVTkMf6L/9xHk+avsiX8fpNOwO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tjc0wgAAAN0AAAAPAAAAAAAAAAAAAAAAAJgCAABkcnMvZG93&#10;bnJldi54bWxQSwUGAAAAAAQABAD1AAAAhwMAAAAA&#10;" adj="0,,0" path="m-1,nfc11929,,21600,9670,21600,21600em-1,nsc11929,,21600,9670,21600,21600l,21600,-1,xe" filled="f" strokeweight=".5pt">
              <v:stroke dashstyle="1 1"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255,255;0,255" o:connectangles="0,0,0" textboxrect="3163,3163,18437,18437"/>
              <v:handles>
                <v:h position="@3,#0" polar="10800,10800"/>
                <v:h position="#2,#1" polar="10800,10800" radiusrange="0,10800"/>
              </v:handles>
            </v:shape>
            <v:shape id="Arc 535" o:spid="_x0000_s1472" style="position:absolute;left:5991;top:7337;width:255;height:255;rotation:135;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hcMA&#10;AADdAAAADwAAAGRycy9kb3ducmV2LnhtbERPTWvCQBC9C/0PyxR6M5v2YCR1FSsIggcxhjbHITtN&#10;gtnZsLtq/PduoeBtHu9zFqvR9OJKzneWFbwnKQji2uqOGwXlaTudg/ABWWNvmRTcycNq+TJZYK7t&#10;jY90LUIjYgj7HBW0IQy5lL5uyaBP7EAcuV/rDIYIXSO1w1sMN738SNOZNNhxbGhxoE1L9bm4GAXz&#10;8vtQzvoLVZ0rdj9fVVbV+71Sb6/j+hNEoDE8xf/unY7zszSDv2/iCX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RhcMAAADdAAAADwAAAAAAAAAAAAAAAACYAgAAZHJzL2Rv&#10;d25yZXYueG1sUEsFBgAAAAAEAAQA9QAAAIgDAAAAAA==&#10;" adj="0,,0" path="m-1,nfc11929,,21600,9670,21600,21600em-1,nsc11929,,21600,9670,21600,21600l,21600,-1,xe" filled="f" strokeweight=".5pt">
              <v:stroke dashstyle="1 1"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255,255;0,255" o:connectangles="0,0,0" textboxrect="3163,3163,18437,18437"/>
              <v:handles>
                <v:h position="@3,#0" polar="10800,10800"/>
                <v:h position="#2,#1" polar="10800,10800" radiusrange="0,10800"/>
              </v:handles>
            </v:shape>
            <v:shape id="Arc 536" o:spid="_x0000_s1473" style="position:absolute;left:6405;top:7757;width:249;height:249;rotation:-135;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qdg8cA&#10;AADdAAAADwAAAGRycy9kb3ducmV2LnhtbESPT2vCQBDF74V+h2WE3urGgppGVymFlh4E/7SI3obs&#10;NEnNzobsauK3dw5Cb2+YN795b77sXa0u1IbKs4HRMAFFnHtbcWHg5/vjOQUVIrLF2jMZuFKA5eLx&#10;YY6Z9R1v6bKLhRIIhwwNlDE2mdYhL8lhGPqGWHa/vnUYZWwLbVvsBO5q/ZIkE+2wYvlQYkPvJeWn&#10;3dkJ5bPep+e/dNWPX0/HLXbrw3izNuZp0L/NQEXq47/5fv1lJf40kbjSRiTox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3anYPHAAAA3QAAAA8AAAAAAAAAAAAAAAAAmAIAAGRy&#10;cy9kb3ducmV2LnhtbFBLBQYAAAAABAAEAPUAAACMAwAAAAA=&#10;" adj="0,,0" path="m-1,nfc11929,,21600,9670,21600,21600em-1,nsc11929,,21600,9670,21600,21600l,21600,-1,xe" filled="f" strokeweight=".5pt">
              <v:stroke dashstyle="1 1"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249,249;0,249" o:connectangles="0,0,0" textboxrect="3163,3163,18437,18437"/>
              <v:handles>
                <v:h position="@3,#0" polar="10800,10800"/>
                <v:h position="#2,#1" polar="10800,10800" radiusrange="0,10800"/>
              </v:handles>
            </v:shape>
            <v:shape id="Arc 537" o:spid="_x0000_s1474" style="position:absolute;left:6022;top:8153;width:238;height:238;rotation:135;flip:x y;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4W+sMA&#10;AADdAAAADwAAAGRycy9kb3ducmV2LnhtbERPzWrCQBC+F3yHZYTe6q4e2ia6iljEtnhJ9AGG7JiE&#10;ZGfT7Jqkb98tFHqbj+93NrvJtmKg3teONSwXCgRx4UzNpYbr5fj0CsIHZIOtY9LwTR5229nDBlPj&#10;Rs5oyEMpYgj7FDVUIXSplL6oyKJfuI44cjfXWwwR9qU0PY4x3LZypdSztFhzbKiwo0NFRZPfrYZz&#10;nZyzxH6E6fh1ekO1wqbpPrV+nE/7NYhAU/gX/7nfTZz/ohL4/SaeIL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c4W+sMAAADdAAAADwAAAAAAAAAAAAAAAACYAgAAZHJzL2Rv&#10;d25yZXYueG1sUEsFBgAAAAAEAAQA9QAAAIgDAAAAAA==&#10;" adj="0,,0" path="m-1,nfc11929,,21600,9670,21600,21600em-1,nsc11929,,21600,9670,21600,21600l,21600,-1,xe" filled="f" strokeweight=".5pt">
              <v:stroke dashstyle="1 1"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238,238;0,238" o:connectangles="0,0,0" textboxrect="3163,3163,18437,18437"/>
              <v:handles>
                <v:h position="@3,#0" polar="10800,10800"/>
                <v:h position="#2,#1" polar="10800,10800" radiusrange="0,10800"/>
              </v:handles>
            </v:shape>
            <v:line id="Line 538" o:spid="_x0000_s1475" style="position:absolute;rotation:180;flip:x y;visibility:visible" from="5289,6803" to="5343,6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MJTiMcAAADdAAAADwAAAGRycy9kb3ducmV2LnhtbESPT0/DMAzF75P4DpGRuLF0E9pQWVrx&#10;V5oYFwaadrQSry00TpWErXx7fEDazdZ7fu/nVT36Xh0ppi6wgdm0AEVsg+u4MfD58XJ9CyplZId9&#10;YDLwSwnq6mKywtKFE7/TcZsbJSGcSjTQ5jyUWifbksc0DQOxaIcQPWZZY6NdxJOE+17Pi2KhPXYs&#10;DS0O9NiS/d7+eANPcbEfbr7ennevGx3suvEPc7sz5upyvL8DlWnMZ/P/9doJ/nIm/PKNjKCr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0wlOIxwAAAN0AAAAPAAAAAAAA&#10;AAAAAAAAAKECAABkcnMvZG93bnJldi54bWxQSwUGAAAAAAQABAD5AAAAlQMAAAAA&#10;" strokeweight=".25pt">
              <v:stroke endarrow="block" endarrowwidth="narrow" endarrowlength="short"/>
            </v:line>
            <v:line id="Line 539" o:spid="_x0000_s1476" style="position:absolute;rotation:180;flip:x y;visibility:visible" from="5043,7025" to="5097,70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72E8QAAADdAAAADwAAAGRycy9kb3ducmV2LnhtbERPTWsCMRC9F/ofwgi9aXal2LIaRW0F&#10;US+1RTwOyXR3281kSaKu/94UhN7m8T5nMutsI87kQ+1YQT7IQBBrZ2ouFXx9rvqvIEJENtg4JgVX&#10;CjCbPj5MsDDuwh903sdSpBAOBSqoYmwLKYOuyGIYuJY4cd/OW4wJ+lIaj5cUbhs5zLKRtFhzaqiw&#10;pWVF+nd/sgre/OjYPv/s3g+brXR6XdrFUB+Ueup18zGISF38F9/da5Pmv+Q5/H2TTpDT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jvYTxAAAAN0AAAAPAAAAAAAAAAAA&#10;AAAAAKECAABkcnMvZG93bnJldi54bWxQSwUGAAAAAAQABAD5AAAAkgMAAAAA&#10;" strokeweight=".25pt">
              <v:stroke endarrow="block" endarrowwidth="narrow" endarrowlength="short"/>
            </v:line>
            <v:line id="Line 540" o:spid="_x0000_s1477" style="position:absolute;rotation:180;flip:y;visibility:visible" from="5373,8825" to="5427,8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rl2cMAAADdAAAADwAAAGRycy9kb3ducmV2LnhtbERPTWvCQBC9F/wPywje6iYebImuIoKt&#10;J0uiIN7G7JgEs7Nhd9XYX98tFHqbx/uc+bI3rbiT841lBek4AUFcWt1wpeCw37y+g/ABWWNrmRQ8&#10;ycNyMXiZY6btg3O6F6ESMYR9hgrqELpMSl/WZNCPbUccuYt1BkOErpLa4SOGm1ZOkmQqDTYcG2rs&#10;aF1TeS1uRsG2OLlz/qHL7+6TmnO6vn3lx51So2G/moEI1Id/8Z97q+P8t3QCv9/EE+Ti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6a5dnDAAAA3QAAAA8AAAAAAAAAAAAA&#10;AAAAoQIAAGRycy9kb3ducmV2LnhtbFBLBQYAAAAABAAEAPkAAACRAwAAAAA=&#10;" strokeweight=".25pt">
              <v:stroke endarrow="block" endarrowwidth="narrow" endarrowlength="short"/>
            </v:line>
            <v:line id="Line 541" o:spid="_x0000_s1478" style="position:absolute;rotation:180;flip:y;visibility:visible" from="5121,8585" to="5175,8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ZAQsQAAADdAAAADwAAAGRycy9kb3ducmV2LnhtbERPTWvCQBC9F/oflhF6q5tUsCW6igit&#10;nixJBfE2ZsckmJ0Nu6um/nq3UPA2j/c503lvWnEh5xvLCtJhAoK4tLrhSsH25/P1A4QPyBpby6Tg&#10;lzzMZ89PU8y0vXJOlyJUIoawz1BBHUKXSenLmgz6oe2II3e0zmCI0FVSO7zGcNPKtyQZS4MNx4Ya&#10;O1rWVJ6Ks1GwLvbukH/p8tatqDmky/N3vtso9TLoFxMQgfrwEP+71zrOf09H8PdNPEHO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1kBCxAAAAN0AAAAPAAAAAAAAAAAA&#10;AAAAAKECAABkcnMvZG93bnJldi54bWxQSwUGAAAAAAQABAD5AAAAkgMAAAAA&#10;" strokeweight=".25pt">
              <v:stroke endarrow="block" endarrowwidth="narrow" endarrowlength="short"/>
            </v:line>
            <v:line id="Line 542" o:spid="_x0000_s1479" style="position:absolute;rotation:180;flip:x;visibility:visible" from="6819,6881" to="6879,6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YNsQAAADdAAAADwAAAGRycy9kb3ducmV2LnhtbERPTWvCQBC9F/oflhF6q5sUsSW6igit&#10;nixJBfE2ZsckmJ0Nu6um/nq3UPA2j/c503lvWnEh5xvLCtJhAoK4tLrhSsH25/P1A4QPyBpby6Tg&#10;lzzMZ89PU8y0vXJOlyJUIoawz1BBHUKXSenLmgz6oe2II3e0zmCI0FVSO7zGcNPKtyQZS4MNx4Ya&#10;O1rWVJ6Ks1GwLvbukH/p8tatqDmky/N3vtso9TLoFxMQgfrwEP+71zrOf09H8PdNPEHO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P9g2xAAAAN0AAAAPAAAAAAAAAAAA&#10;AAAAAKECAABkcnMvZG93bnJldi54bWxQSwUGAAAAAAQABAD5AAAAkgMAAAAA&#10;" strokeweight=".25pt">
              <v:stroke endarrow="block" endarrowwidth="narrow" endarrowlength="short"/>
            </v:line>
            <v:line id="Line 543" o:spid="_x0000_s1480" style="position:absolute;rotation:180;flip:x;visibility:visible" from="7071,7127" to="7131,71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N9rcQAAADdAAAADwAAAGRycy9kb3ducmV2LnhtbERPTWvCQBC9F/oflhF6q5sUtCW6igit&#10;nixJBfE2ZsckmJ0Nu6um/nq3UPA2j/c503lvWnEh5xvLCtJhAoK4tLrhSsH25/P1A4QPyBpby6Tg&#10;lzzMZ89PU8y0vXJOlyJUIoawz1BBHUKXSenLmgz6oe2II3e0zmCI0FVSO7zGcNPKtyQZS4MNx4Ya&#10;O1rWVJ6Ks1GwLvbukH/p8tatqDmky/N3vtso9TLoFxMQgfrwEP+71zrOf09H8PdNPEHO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c32txAAAAN0AAAAPAAAAAAAAAAAA&#10;AAAAAKECAABkcnMvZG93bnJldi54bWxQSwUGAAAAAAQABAD5AAAAkgMAAAAA&#10;" strokeweight=".25pt">
              <v:stroke endarrow="block" endarrowwidth="narrow" endarrowlength="short"/>
            </v:line>
            <v:line id="Line 544" o:spid="_x0000_s1481" style="position:absolute;rotation:180;visibility:visible" from="6879,8864" to="6963,89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x+f/MUAAADdAAAADwAAAGRycy9kb3ducmV2LnhtbERPS2vCQBC+F/wPywheim6sohJdRcTS&#10;Hir4OngcsmMSzM6m2TWJ/75bELzNx/ecxao1haipcrllBcNBBII4sTrnVMH59NmfgXAeWWNhmRQ8&#10;yMFq2XlbYKxtwweqjz4VIYRdjAoy78tYSpdkZNANbEkcuKutDPoAq1TqCpsQbgr5EUUTaTDn0JBh&#10;SZuMktvxbhSk4+3oZ9Oc33/r5nLd7qf6qy12SvW67XoOwlPrX+Kn+1uH+dPhBP6/CSfI5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x+f/MUAAADdAAAADwAAAAAAAAAA&#10;AAAAAAChAgAAZHJzL2Rvd25yZXYueG1sUEsFBgAAAAAEAAQA+QAAAJMDAAAAAA==&#10;" strokeweight=".25pt">
              <v:stroke endarrow="block" endarrowwidth="narrow" endarrowlength="short"/>
            </v:line>
            <v:line id="Line 545" o:spid="_x0000_s1482" style="position:absolute;rotation:-90;flip:x;visibility:visible" from="7107,8627" to="7191,8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Fm6MEAAADdAAAADwAAAGRycy9kb3ducmV2LnhtbERPzYrCMBC+C75DGMGbpu5BpRpFdEXF&#10;g+j6AEMytsVmUpuo1ac3Cwt7m4/vd6bzxpbiQbUvHCsY9BMQxNqZgjMF5591bwzCB2SDpWNS8CIP&#10;81m7NcXUuCcf6XEKmYgh7FNUkIdQpVJ6nZNF33cVceQurrYYIqwzaWp8xnBbyq8kGUqLBceGHCta&#10;5qSvp7tVsNLvzc7e9qu1xuKwNN94rEpUqttpFhMQgZrwL/5zb02cPxqM4PebeIKcf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zcWbowQAAAN0AAAAPAAAAAAAAAAAAAAAA&#10;AKECAABkcnMvZG93bnJldi54bWxQSwUGAAAAAAQABAD5AAAAjwMAAAAA&#10;" strokeweight=".25pt">
              <v:stroke endarrow="block" endarrowwidth="narrow" endarrowlength="short"/>
            </v:line>
            <v:shape id="Text Box 546" o:spid="_x0000_s1483" type="#_x0000_t202" style="position:absolute;left:5247;top:8351;width:426;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eXKsYA&#10;AADdAAAADwAAAGRycy9kb3ducmV2LnhtbESPzW7CQAyE70h9h5Ur9QYbqFQgZEFQqVJ74AC0d5N1&#10;fkTWG7LbkPbp60Mlbh55vvE42wyuUT11ofZsYDpJQBHn3tZcGvg8vY0XoEJEtth4JgM/FGCzfhhl&#10;mFp/4wP1x1gqCeGQooEqxjbVOuQVOQwT3xLLrvCdwyiyK7Xt8CbhrtGzJHnRDmuWCxW29FpRfjl+&#10;O6nRf52fl3HrQ9gXs93HL+7Pl6sxT4/DdgUq0hDv5n/63Qo3n0pd+UZG0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aeXKsYAAADdAAAADwAAAAAAAAAAAAAAAACYAgAAZHJz&#10;L2Rvd25yZXYueG1sUEsFBgAAAAAEAAQA9QAAAIsDAAAAAA==&#10;" filled="f" stroked="f" strokeweight="1pt">
              <v:textbox style="mso-next-textbox:#Text Box 546">
                <w:txbxContent>
                  <w:p w:rsidR="00042C34" w:rsidRDefault="00042C34" w:rsidP="00AC4B39"/>
                </w:txbxContent>
              </v:textbox>
            </v:shape>
            <v:shape id="Text Box 547" o:spid="_x0000_s1484" type="#_x0000_t202" style="position:absolute;left:6645;top:8381;width:426;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syscUA&#10;AADdAAAADwAAAGRycy9kb3ducmV2LnhtbESPQYvCMBCF74L/IYzgzaYq6FqNosLCevCgq/exGdti&#10;M6lNtnb3128EwdsM731v3ixWrSlFQ7UrLCsYRjEI4tTqgjMFp+/PwQcI55E1lpZJwS85WC27nQUm&#10;2j74QM3RZyKEsEtQQe59lUjp0pwMushWxEG72tqgD2udSV3jI4SbUo7ieCINFhwu5FjRNqf0dvwx&#10;oUZzvoxnfm2d219Hm90f7i+3u1L9Xrueg/DU+rf5RX/pwE2HM3h+E0aQy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zKxxQAAAN0AAAAPAAAAAAAAAAAAAAAAAJgCAABkcnMv&#10;ZG93bnJldi54bWxQSwUGAAAAAAQABAD1AAAAigMAAAAA&#10;" filled="f" stroked="f" strokeweight="1pt">
              <v:textbox style="mso-next-textbox:#Text Box 547">
                <w:txbxContent>
                  <w:p w:rsidR="00042C34" w:rsidRDefault="00042C34" w:rsidP="00AC4B39">
                    <w:pPr>
                      <w:rPr>
                        <w:rFonts w:ascii="Arial" w:hAnsi="Arial"/>
                      </w:rPr>
                    </w:pPr>
                    <w:r>
                      <w:rPr>
                        <w:rFonts w:ascii="Arial" w:hAnsi="Arial"/>
                      </w:rPr>
                      <w:t>S</w:t>
                    </w:r>
                  </w:p>
                </w:txbxContent>
              </v:textbox>
            </v:shape>
            <v:line id="Line 548" o:spid="_x0000_s1485" style="position:absolute;visibility:visible" from="2742,7253" to="5040,7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ssAsYAAADdAAAADwAAAGRycy9kb3ducmV2LnhtbESPzU7DQAyE70i8w8pI3MiGAqEK3USI&#10;PyH1UCX0Aaysm0RkvdHutg1vjw9I3GzNeObzpl7cpE4U4ujZwG2WgyLuvB25N7D/er9Zg4oJ2eLk&#10;mQz8UIS6urzYYGn9mRs6talXEsKxRANDSnOpdewGchgzPxOLdvDBYZI19NoGPEu4m/QqzwvtcGRp&#10;GHCml4G67/boDNwf221oDvlb81pQ+/Gw467o74y5vlqen0AlWtK/+e/60wr+40r45RsZQV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bLLALGAAAA3QAAAA8AAAAAAAAA&#10;AAAAAAAAoQIAAGRycy9kb3ducmV2LnhtbFBLBQYAAAAABAAEAPkAAACUAwAAAAA=&#10;" strokeweight=".25pt">
              <v:stroke endarrow="block" endarrowwidth="narrow" endarrowlength="short"/>
            </v:line>
            <v:group id="Group 549" o:spid="_x0000_s1486" style="position:absolute;left:6191;top:7067;width:114;height:114" coordorigin="7075,5873" coordsize="114,1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8ld/cUAAADdAAAADwAAAGRycy9kb3ducmV2LnhtbERPS2vCQBC+F/wPywi9&#10;1U0irSV1FREtPUjBRCi9DdkxCWZnQ3bN4993C4Xe5uN7zno7mkb01LnasoJ4EYEgLqyuuVRwyY9P&#10;ryCcR9bYWCYFEznYbmYPa0y1HfhMfeZLEULYpaig8r5NpXRFRQbdwrbEgbvazqAPsCul7nAI4aaR&#10;SRS9SIM1h4YKW9pXVNyyu1HwPuCwW8aH/nS77qfv/Pnz6xSTUo/zcfcGwtPo/8V/7g8d5q+SGH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vJXf3FAAAA3QAA&#10;AA8AAAAAAAAAAAAAAAAAqgIAAGRycy9kb3ducmV2LnhtbFBLBQYAAAAABAAEAPoAAACcAwAAAAA=&#10;">
              <v:oval id="Oval 550" o:spid="_x0000_s1487" style="position:absolute;left:7075;top:5873;width:114;height:114;rotation: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6JAMQA&#10;AADdAAAADwAAAGRycy9kb3ducmV2LnhtbERPTWvCQBC9F/wPywje6qY52JK6BqsIAYVSm0N7G7Jj&#10;siQ7G7Krif++Wyj0No/3Oet8sp240eCNYwVPywQEceW04VpB+Xl4fAHhA7LGzjEpuJOHfDN7WGOm&#10;3cgfdDuHWsQQ9hkqaELoMyl91ZBFv3Q9ceQubrAYIhxqqQccY7jtZJokK2nRcGxosKddQ1V7vloF&#10;hWG9L05v7+Xx+16a6vQ1tvtCqcV82r6CCDSFf/Gfu9Bx/nOawu838QS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OiQDEAAAA3QAAAA8AAAAAAAAAAAAAAAAAmAIAAGRycy9k&#10;b3ducmV2LnhtbFBLBQYAAAAABAAEAPUAAACJAwAAAAA=&#10;" filled="f" fillcolor="#969696" strokeweight="1pt"/>
              <v:oval id="Oval 551" o:spid="_x0000_s1488" style="position:absolute;left:7109;top:5906;width:45;height:45;rotation: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JDcMYA&#10;AADdAAAADwAAAGRycy9kb3ducmV2LnhtbERPTWvCQBC9C/6HZQq96UaFVqKbIGKwVnowtgdvQ3aa&#10;BLOzMbvVtL++KxR6m8f7nGXam0ZcqXO1ZQWTcQSCuLC65lLB+zEbzUE4j6yxsUwKvslBmgwHS4y1&#10;vfGBrrkvRQhhF6OCyvs2ltIVFRl0Y9sSB+7TdgZ9gF0pdYe3EG4aOY2iJ2mw5tBQYUvriopz/mUU&#10;nLJ6s/3Jd3zYv2WT14/zrl9dWqUeH/rVAoSn3v+L/9wvOsx/ns7g/k04QS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vJDcMYAAADdAAAADwAAAAAAAAAAAAAAAACYAgAAZHJz&#10;L2Rvd25yZXYueG1sUEsFBgAAAAAEAAQA9QAAAIsDAAAAAA==&#10;" fillcolor="black" strokeweight="1pt"/>
            </v:group>
            <v:group id="Group 552" o:spid="_x0000_s1489" style="position:absolute;left:6095;top:7163;width:114;height:114" coordorigin="7075,5873" coordsize="114,1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77+ZcQAAADdAAAA&#10;DwAAAAAAAAAAAAAAAACqAgAAZHJzL2Rvd25yZXYueG1sUEsFBgAAAAAEAAQA+gAAAJsDAAAAAA==&#10;">
              <v:oval id="Oval 553" o:spid="_x0000_s1490" style="position:absolute;left:7075;top:5873;width:114;height:114;rotation: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cRdMQA&#10;AADdAAAADwAAAGRycy9kb3ducmV2LnhtbERPS2vCQBC+F/wPywje6kbBVqKr+KAQqFDUHPQ2ZMdk&#10;MTsbslsT/323UOhtPr7nLNe9rcWDWm8cK5iMExDEhdOGSwX5+eN1DsIHZI21Y1LwJA/r1eBlial2&#10;HR/pcQqliCHsU1RQhdCkUvqiIot+7BriyN1cazFE2JZSt9jFcFvLaZK8SYuGY0OFDe0qKu6nb6sg&#10;M6z32WH7lX9en7kpDpfuvs+UGg37zQJEoD78i//cmY7z36cz+P0mniB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0nEXTEAAAA3QAAAA8AAAAAAAAAAAAAAAAAmAIAAGRycy9k&#10;b3ducmV2LnhtbFBLBQYAAAAABAAEAPUAAACJAwAAAAA=&#10;" filled="f" fillcolor="#969696" strokeweight="1pt"/>
              <v:oval id="Oval 554" o:spid="_x0000_s1491" style="position:absolute;left:7109;top:5906;width:45;height:45;rotation: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Xg6MUA&#10;AADdAAAADwAAAGRycy9kb3ducmV2LnhtbERPTWvCQBC9C/6HZYTedKMHK9FVRAytFQ9GPfQ2ZKdJ&#10;MDubZrea+utdQfA2j/c5s0VrKnGhxpWWFQwHEQjizOqScwXHQ9KfgHAeWWNlmRT8k4PFvNuZYazt&#10;lfd0SX0uQgi7GBUU3texlC4ryKAb2Jo4cD+2MegDbHKpG7yGcFPJURSNpcGSQ0OBNa0Kys7pn1Hw&#10;nZTrj1u64f12lwy/TudNu/ytlXrrtcspCE+tf4mf7k8d5r+PxvD4Jpwg5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heDoxQAAAN0AAAAPAAAAAAAAAAAAAAAAAJgCAABkcnMv&#10;ZG93bnJldi54bWxQSwUGAAAAAAQABAD1AAAAigMAAAAA&#10;" fillcolor="black" strokeweight="1pt"/>
            </v:group>
            <v:group id="Group 555" o:spid="_x0000_s1492" style="position:absolute;left:5915;top:7115;width:114;height:114" coordorigin="7075,5873" coordsize="114,1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2xgEsUAAADdAAAADwAAAGRycy9kb3ducmV2LnhtbERPTWvCQBC9F/wPyxS8&#10;NZsobSTNKiJWPIRCVSi9DdkxCWZnQ3abxH/fLRR6m8f7nHwzmVYM1LvGsoIkikEQl1Y3XCm4nN+e&#10;ViCcR9bYWiYFd3KwWc8ecsy0HfmDhpOvRAhhl6GC2vsuk9KVNRl0ke2IA3e1vUEfYF9J3eMYwk0r&#10;F3H8Ig02HBpq7GhXU3k7fRsFhxHH7TLZD8Xturt/nZ/fP4uElJo/TttXEJ4m/y/+cx91mJ8uUv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tsYBLFAAAA3QAA&#10;AA8AAAAAAAAAAAAAAAAAqgIAAGRycy9kb3ducmV2LnhtbFBLBQYAAAAABAAEAPoAAACcAwAAAAA=&#10;">
              <v:oval id="Oval 556" o:spid="_x0000_s1493" style="position:absolute;left:7075;top:5873;width:114;height:114;rotation: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a+6scA&#10;AADdAAAADwAAAGRycy9kb3ducmV2LnhtbESPQWvCQBCF74X+h2UKvdVNPdSSuopWhECFUs2h3obs&#10;mCxmZ0N2NfHfdw5CbzO8N+99M1+OvlVX6qMLbOB1koEiroJ1XBsoD9uXd1AxIVtsA5OBG0VYLh4f&#10;5pjbMPAPXfepVhLCMUcDTUpdrnWsGvIYJ6EjFu0Ueo9J1r7WtsdBwn2rp1n2pj06loYGO/psqDrv&#10;L95A4dhuit36u/w63kpX7X6H86Yw5vlpXH2ASjSmf/P9urCCP5sKrnwjI+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MmvurHAAAA3QAAAA8AAAAAAAAAAAAAAAAAmAIAAGRy&#10;cy9kb3ducmV2LnhtbFBLBQYAAAAABAAEAPUAAACMAwAAAAA=&#10;" filled="f" fillcolor="#969696" strokeweight="1pt"/>
              <v:oval id="Oval 557" o:spid="_x0000_s1494" style="position:absolute;left:7109;top:5906;width:45;height:45;rotation: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p0msYA&#10;AADdAAAADwAAAGRycy9kb3ducmV2LnhtbERPTWvCQBC9C/6HZQq96UYPtkY3QcRgrfRgbA/ehuw0&#10;CWZnY3araX99Vyj0No/3Ocu0N424Uudqywom4wgEcWF1zaWC92M2egbhPLLGxjIp+CYHaTIcLDHW&#10;9sYHuua+FCGEXYwKKu/bWEpXVGTQjW1LHLhP2xn0AXal1B3eQrhp5DSKZtJgzaGhwpbWFRXn/Mso&#10;OGX1ZvuT7/iwf8smrx/nXb+6tEo9PvSrBQhPvf8X/7lfdJj/NJ3D/Ztwgk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xp0msYAAADdAAAADwAAAAAAAAAAAAAAAACYAgAAZHJz&#10;L2Rvd25yZXYueG1sUEsFBgAAAAAEAAQA9QAAAIsDAAAAAA==&#10;" fillcolor="black" strokeweight="1pt"/>
            </v:group>
            <v:group id="Group 558" o:spid="_x0000_s1495" style="position:absolute;left:5819;top:7025;width:114;height:114" coordorigin="7075,5873" coordsize="114,1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YVxuu8cAAADd&#10;AAAADwAAAAAAAAAAAAAAAACqAgAAZHJzL2Rvd25yZXYueG1sUEsFBgAAAAAEAAQA+gAAAJ4DAAAA&#10;AA==&#10;">
              <v:oval id="Oval 559" o:spid="_x0000_s1496" style="position:absolute;left:7075;top:5873;width:114;height:114;rotation: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8WBqsQA&#10;AADdAAAADwAAAGRycy9kb3ducmV2LnhtbERPTWvCQBC9F/wPywje6sYKrURX0YoQqFDUHPQ2ZMdk&#10;MTsbsquJ/75bKPQ2j/c5i1Vva/Gg1hvHCibjBARx4bThUkF+2r3OQPiArLF2TAqe5GG1HLwsMNWu&#10;4wM9jqEUMYR9igqqEJpUSl9UZNGPXUMcuatrLYYI21LqFrsYbmv5liTv0qLh2FBhQ58VFbfj3SrI&#10;DOtttt9851+XZ26K/bm7bTOlRsN+PQcRqA//4j93puP8j+kEfr+JJ8jl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FgarEAAAA3QAAAA8AAAAAAAAAAAAAAAAAmAIAAGRycy9k&#10;b3ducmV2LnhtbFBLBQYAAAAABAAEAPUAAACJAwAAAAA=&#10;" filled="f" fillcolor="#969696" strokeweight="1pt"/>
              <v:oval id="Oval 560" o:spid="_x0000_s1497" style="position:absolute;left:7109;top:5906;width:45;height:45;rotation: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dwNsYA&#10;AADdAAAADwAAAGRycy9kb3ducmV2LnhtbERPTWvCQBC9C/6HZQq96UaFVqKbIGKwVnowtgdvQ3aa&#10;BLOzMbvVtL++KxR6m8f7nGXam0ZcqXO1ZQWTcQSCuLC65lLB+zEbzUE4j6yxsUwKvslBmgwHS4y1&#10;vfGBrrkvRQhhF6OCyvs2ltIVFRl0Y9sSB+7TdgZ9gF0pdYe3EG4aOY2iJ2mw5tBQYUvriopz/mUU&#10;nLJ6s/3Jd3zYv2WT14/zrl9dWqUeH/rVAoSn3v+L/9wvOsx/nk3h/k04QS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GdwNsYAAADdAAAADwAAAAAAAAAAAAAAAACYAgAAZHJz&#10;L2Rvd25yZXYueG1sUEsFBgAAAAAEAAQA9QAAAIsDAAAAAA==&#10;" fillcolor="black" strokeweight="1pt"/>
            </v:group>
            <v:group id="Group 561" o:spid="_x0000_s1498" style="position:absolute;left:6167;top:8465;width:114;height:114" coordorigin="7075,5873" coordsize="114,1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Y7wzMQAAADdAAAA&#10;DwAAAAAAAAAAAAAAAACqAgAAZHJzL2Rvd25yZXYueG1sUEsFBgAAAAAEAAQA+gAAAJsDAAAAAA==&#10;">
              <v:oval id="Oval 562" o:spid="_x0000_s1499" style="position:absolute;left:7075;top:5873;width:114;height:114;rotation: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IiMsQA&#10;AADdAAAADwAAAGRycy9kb3ducmV2LnhtbERPTWvCQBC9C/6HZYTe6sa2aEldxVYKAQXR5qC3ITtN&#10;FrOzIbs18d+7QsHbPN7nzJe9rcWFWm8cK5iMExDEhdOGSwX5z/fzOwgfkDXWjknBlTwsF8PBHFPt&#10;Ot7T5RBKEUPYp6igCqFJpfRFRRb92DXEkft1rcUQYVtK3WIXw20tX5JkKi0ajg0VNvRVUXE+/FkF&#10;mWG9zrafu3xzuuam2B678zpT6mnUrz5ABOrDQ/zvznScP3t9g/s38QS5u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yIjLEAAAA3QAAAA8AAAAAAAAAAAAAAAAAmAIAAGRycy9k&#10;b3ducmV2LnhtbFBLBQYAAAAABAAEAPUAAACJAwAAAAA=&#10;" filled="f" fillcolor="#969696" strokeweight="1pt"/>
              <v:oval id="Oval 563" o:spid="_x0000_s1500" style="position:absolute;left:7109;top:5906;width:45;height:45;rotation: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7oQsYA&#10;AADdAAAADwAAAGRycy9kb3ducmV2LnhtbERPTWvCQBC9C/0PyxR6MxuVqqSuIsXQWvFg1ENvQ3aa&#10;BLOzMbvVtL++WxC8zeN9zmzRmVpcqHWVZQWDKAZBnFtdcaHgsE/7UxDOI2usLZOCH3KwmD/0Zpho&#10;e+UdXTJfiBDCLkEFpfdNIqXLSzLoItsQB+7LtgZ9gG0hdYvXEG5qOYzjsTRYcWgosaHXkvJT9m0U&#10;fKbV6u03W/Nus00HH8fTulueG6WeHrvlCwhPnb+Lb+53HeZPRs/w/004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47oQsYAAADdAAAADwAAAAAAAAAAAAAAAACYAgAAZHJz&#10;L2Rvd25yZXYueG1sUEsFBgAAAAAEAAQA9QAAAIsDAAAAAA==&#10;" fillcolor="black" strokeweight="1pt"/>
            </v:group>
            <v:group id="Group 564" o:spid="_x0000_s1501" style="position:absolute;left:5867;top:8573;width:114;height:114" coordorigin="7075,5873" coordsize="114,1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flTVMUAAADdAAAADwAAAGRycy9kb3ducmV2LnhtbERPTWvCQBC9F/wPyxS8&#10;NZsoTSXNKiJVPIRCVSi9DdkxCWZnQ3abxH/fLRR6m8f7nHwzmVYM1LvGsoIkikEQl1Y3XCm4nPdP&#10;KxDOI2tsLZOCOznYrGcPOWbajvxBw8lXIoSwy1BB7X2XSenKmgy6yHbEgbva3qAPsK+k7nEM4aaV&#10;izhOpcGGQ0ONHe1qKm+nb6PgMOK4XSZvQ3G77u5f5+f3zyIhpeaP0/YVhKfJ/4v/3Ecd5r8sU/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H5U1TFAAAA3QAA&#10;AA8AAAAAAAAAAAAAAAAAqgIAAGRycy9kb3ducmV2LnhtbFBLBQYAAAAABAAEAPoAAACcAwAAAAA=&#10;">
              <v:oval id="Oval 565" o:spid="_x0000_s1502" style="position:absolute;left:7075;top:5873;width:114;height:114;rotation: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C8RcQA&#10;AADdAAAADwAAAGRycy9kb3ducmV2LnhtbERPS2vCQBC+F/wPywi91Y0VqkRX8YEQqFDUHPQ2ZMdk&#10;MTsbslsT/323UOhtPr7nLFa9rcWDWm8cKxiPEhDEhdOGSwX5ef82A+EDssbaMSl4kofVcvCywFS7&#10;jo/0OIVSxBD2KSqoQmhSKX1RkUU/cg1x5G6utRgibEupW+xiuK3le5J8SIuGY0OFDW0rKu6nb6sg&#10;M6x32WHzlX9en7kpDpfuvsuUeh326zmIQH34F/+5Mx3nTydT+P0mni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gvEXEAAAA3QAAAA8AAAAAAAAAAAAAAAAAmAIAAGRycy9k&#10;b3ducmV2LnhtbFBLBQYAAAAABAAEAPUAAACJAwAAAAA=&#10;" filled="f" fillcolor="#969696" strokeweight="1pt"/>
              <v:oval id="Oval 566" o:spid="_x0000_s1503" style="position:absolute;left:7109;top:5906;width:45;height:45;rotation: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9H3MgA&#10;AADdAAAADwAAAGRycy9kb3ducmV2LnhtbESPQWvCQBCF74L/YRmhN91ooZXUVUQMrS0ejO2htyE7&#10;JsHsbJrdatpf3zkUvM3w3rz3zWLVu0ZdqAu1ZwPTSQKKuPC25tLA+zEbz0GFiGyx8UwGfijAajkc&#10;LDC1/soHuuSxVBLCIUUDVYxtqnUoKnIYJr4lFu3kO4dR1q7UtsOrhLtGz5LkQTusWRoqbGlTUXHO&#10;v52Bz6zePv/mOz687bPp68d516+/WmPuRv36CVSkPt7M/9cvVvAf7wVXvpER9PI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Nj0fcyAAAAN0AAAAPAAAAAAAAAAAAAAAAAJgCAABk&#10;cnMvZG93bnJldi54bWxQSwUGAAAAAAQABAD1AAAAjQMAAAAA&#10;" fillcolor="black" strokeweight="1pt"/>
            </v:group>
            <v:group id="Group 567" o:spid="_x0000_s1504" style="position:absolute;left:5969;top:8477;width:114;height:114" coordorigin="7075,5873" coordsize="114,1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8GbHJsQAAADdAAAA&#10;DwAAAAAAAAAAAAAAAACqAgAAZHJzL2Rvd25yZXYueG1sUEsFBgAAAAAEAAQA+gAAAJsDAAAAAA==&#10;">
              <v:oval id="Oval 568" o:spid="_x0000_s1505" style="position:absolute;left:7075;top:5873;width:114;height:114;rotation: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9XTMcA&#10;AADdAAAADwAAAGRycy9kb3ducmV2LnhtbESPQWvCQBCF74X+h2UKvdVNS6klukpbKQQqiDYHvQ3Z&#10;MVnMzobs1sR/3zkI3mZ4b977Zr4cfavO1EcX2MDzJANFXAXruDZQ/n4/vYOKCdliG5gMXCjCcnF/&#10;N8fchoG3dN6lWkkIxxwNNCl1udaxashjnISOWLRj6D0mWfta2x4HCfetfsmyN+3RsTQ02NFXQ9Vp&#10;9+cNFI7tqlh/bsqfw6V01Xo/nFaFMY8P48cMVKIx3czX68IK/vRV+OUbGUEv/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CPV0zHAAAA3QAAAA8AAAAAAAAAAAAAAAAAmAIAAGRy&#10;cy9kb3ducmV2LnhtbFBLBQYAAAAABAAEAPUAAACMAwAAAAA=&#10;" filled="f" fillcolor="#969696" strokeweight="1pt"/>
              <v:oval id="Oval 569" o:spid="_x0000_s1506" style="position:absolute;left:7109;top:5906;width:45;height:45;rotation: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OdPMYA&#10;AADdAAAADwAAAGRycy9kb3ducmV2LnhtbERPS2vCQBC+C/0PyxR6M5sU0RJdRUqDj+LBqIfehuw0&#10;CWZn0+xWY399tyD0Nh/fc2aL3jTiQp2rLStIohgEcWF1zaWC4yEbvoBwHlljY5kU3MjBYv4wmGGq&#10;7ZX3dMl9KUIIuxQVVN63qZSuqMigi2xLHLhP2xn0AXal1B1eQ7hp5HMcj6XBmkNDhS29VlSc82+j&#10;4COr31Y/+Yb377ss2Z7Om3751Sr19NgvpyA89f5ffHevdZg/GSXw9004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LOdPMYAAADdAAAADwAAAAAAAAAAAAAAAACYAgAAZHJz&#10;L2Rvd25yZXYueG1sUEsFBgAAAAAEAAQA9QAAAIsDAAAAAA==&#10;" fillcolor="black" strokeweight="1pt"/>
            </v:group>
            <v:group id="Group 570" o:spid="_x0000_s1507" style="position:absolute;left:6275;top:8561;width:114;height:114" coordorigin="7075,5873" coordsize="114,1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sQmKsQAAADdAAAA&#10;DwAAAAAAAAAAAAAAAACqAgAAZHJzL2Rvd25yZXYueG1sUEsFBgAAAAAEAAQA+gAAAJsDAAAAAA==&#10;">
              <v:oval id="Oval 571" o:spid="_x0000_s1508" style="position:absolute;left:7075;top:5873;width:114;height:114;rotation: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3JO8QA&#10;AADdAAAADwAAAGRycy9kb3ducmV2LnhtbERPTWvCQBC9C/6HZYTe6sa2aEldxVYKAQXR5qC3ITtN&#10;FrOzIbs18d+7QsHbPN7nzJe9rcWFWm8cK5iMExDEhdOGSwX5z/fzOwgfkDXWjknBlTwsF8PBHFPt&#10;Ot7T5RBKEUPYp6igCqFJpfRFRRb92DXEkft1rcUQYVtK3WIXw20tX5JkKi0ajg0VNvRVUXE+/FkF&#10;mWG9zrafu3xzuuam2B678zpT6mnUrz5ABOrDQ/zvznScP3t7hfs38QS5u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dyTvEAAAA3QAAAA8AAAAAAAAAAAAAAAAAmAIAAGRycy9k&#10;b3ducmV2LnhtbFBLBQYAAAAABAAEAPUAAACJAwAAAAA=&#10;" filled="f" fillcolor="#969696" strokeweight="1pt"/>
              <v:oval id="Oval 572" o:spid="_x0000_s1509" style="position:absolute;left:7109;top:5906;width:45;height:45;rotation: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Q+pMYA&#10;AADdAAAADwAAAGRycy9kb3ducmV2LnhtbERPTWvCQBC9C/6HZQredKNIK9FNEDG0VnowtgdvQ3aa&#10;BLOzaXbVtL++KxR6m8f7nFXam0ZcqXO1ZQXTSQSCuLC65lLB+zEbL0A4j6yxsUwKvslBmgwHK4y1&#10;vfGBrrkvRQhhF6OCyvs2ltIVFRl0E9sSB+7TdgZ9gF0pdYe3EG4aOYuiR2mw5tBQYUubiopzfjEK&#10;Tlm9ff7Jd3zYv2XT14/zrl9/tUqNHvr1EoSn3v+L/9wvOsx/ms/h/k04QS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MQ+pMYAAADdAAAADwAAAAAAAAAAAAAAAACYAgAAZHJz&#10;L2Rvd25yZXYueG1sUEsFBgAAAAAEAAQA9QAAAIsDAAAAAA==&#10;" fillcolor="black" strokeweight="1pt"/>
            </v:group>
            <v:shape id="AutoShape 573" o:spid="_x0000_s1510" type="#_x0000_t124" style="position:absolute;left:6780;top:7655;width:113;height:11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jGZcQA&#10;AADdAAAADwAAAGRycy9kb3ducmV2LnhtbERPS2sCMRC+C/6HMIXeNFtZH6wbRYRCe+ihtrQeh824&#10;2XUzWZKo23/fFAre5uN7TrkdbCeu5EPjWMHTNANBXDndcK3g8+N5sgIRIrLGzjEp+KEA2814VGKh&#10;3Y3f6XqItUghHApUYGLsCylDZchimLqeOHEn5y3GBH0ttcdbCrednGXZQlpsODUY7GlvqDofLlaB&#10;u7xV7av19rs9Hs2XO+Xn+TJX6vFh2K1BRBriXfzvftFp/jKfw9836QS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oxmXEAAAA3QAAAA8AAAAAAAAAAAAAAAAAmAIAAGRycy9k&#10;b3ducmV2LnhtbFBLBQYAAAAABAAEAPUAAACJAwAAAAA=&#10;"/>
            <v:shape id="AutoShape 574" o:spid="_x0000_s1511" type="#_x0000_t124" style="position:absolute;left:6690;top:7751;width:113;height:11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pYEsQA&#10;AADdAAAADwAAAGRycy9kb3ducmV2LnhtbERPS2sCMRC+C/6HMIXearayPlg3igiF9tBDbWk9Dptx&#10;s+tmsiRRt//eFAre5uN7TrkZbCcu5EPjWMHzJANBXDndcK3g6/PlaQkiRGSNnWNS8EsBNuvxqMRC&#10;uyt/0GUfa5FCOBSowMTYF1KGypDFMHE9ceKOzluMCfpaao/XFG47Oc2yubTYcGow2NPOUHXan60C&#10;d36v2jfr7U97OJhvd8xPs0Wu1OPDsF2BiDTEu/jf/arT/EU+h79v0glyf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6WBLEAAAA3QAAAA8AAAAAAAAAAAAAAAAAmAIAAGRycy9k&#10;b3ducmV2LnhtbFBLBQYAAAAABAAEAPUAAACJAwAAAAA=&#10;"/>
            <v:shape id="AutoShape 575" o:spid="_x0000_s1512" type="#_x0000_t124" style="position:absolute;left:6827;top:8022;width:113;height:11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b9icMA&#10;AADdAAAADwAAAGRycy9kb3ducmV2LnhtbERPTWsCMRC9C/0PYQrearay7crWKCII9tBDVdTjsBk3&#10;q5vJkkTd/vumUPA2j/c503lvW3EjHxrHCl5HGQjiyumGawW77eplAiJEZI2tY1LwQwHms6fBFEvt&#10;7vxNt02sRQrhUKICE2NXShkqQxbDyHXEiTs5bzEm6GupPd5TuG3lOMvepcWGU4PBjpaGqsvmahW4&#10;61d1/rTeHs7Ho9m7U355K3Klhs/94gNEpD4+xP/utU7zi7yAv2/SCXL2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vb9icMAAADdAAAADwAAAAAAAAAAAAAAAACYAgAAZHJzL2Rv&#10;d25yZXYueG1sUEsFBgAAAAAEAAQA9QAAAIgDAAAAAA==&#10;"/>
            <v:shape id="AutoShape 576" o:spid="_x0000_s1513" type="#_x0000_t124" style="position:absolute;left:6725;top:7919;width:113;height:11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lp+8YA&#10;AADdAAAADwAAAGRycy9kb3ducmV2LnhtbESPQWsCMRCF74X+hzBCbzVrWausRimFQnvwUFtaj8Nm&#10;3KxuJksSdf33zqHQ2wzvzXvfLNeD79SZYmoDG5iMC1DEdbAtNwa+v94e56BSRrbYBSYDV0qwXt3f&#10;LbGy4cKfdN7mRkkIpwoNuJz7SutUO/KYxqEnFm0foscsa2y0jXiRcN/pp6J41h5blgaHPb06qo/b&#10;kzcQTpv68OGj/z3sdu4n7MvjdFYa8zAaXhagMg353/x3/W4Ff1YKrnwjI+jV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2lp+8YAAADdAAAADwAAAAAAAAAAAAAAAACYAgAAZHJz&#10;L2Rvd25yZXYueG1sUEsFBgAAAAAEAAQA9QAAAIsDAAAAAA==&#10;"/>
            <v:shape id="AutoShape 577" o:spid="_x0000_s1514" type="#_x0000_t124" style="position:absolute;left:5285;top:7973;width:113;height:11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XMYMMA&#10;AADdAAAADwAAAGRycy9kb3ducmV2LnhtbERPTWsCMRC9C/6HMEJvmrVsq65GkUKhPfSgFfU4bMbN&#10;6mayJFG3/74RCr3N433OYtXZRtzIh9qxgvEoA0FcOl1zpWD3/T6cgggRWWPjmBT8UIDVst9bYKHd&#10;nTd028ZKpBAOBSowMbaFlKE0ZDGMXEucuJPzFmOCvpLa4z2F20Y+Z9mrtFhzajDY0puh8rK9WgXu&#10;+lWeP623h/PxaPbulF9eJrlST4NuPQcRqYv/4j/3h07zJ/kMHt+kE+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XMYMMAAADdAAAADwAAAAAAAAAAAAAAAACYAgAAZHJzL2Rv&#10;d25yZXYueG1sUEsFBgAAAAAEAAQA9QAAAIgDAAAAAA==&#10;"/>
            <v:shape id="AutoShape 578" o:spid="_x0000_s1515" type="#_x0000_t124" style="position:absolute;left:5369;top:7661;width:113;height:11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bzIMcA&#10;AADdAAAADwAAAGRycy9kb3ducmV2LnhtbESPT2sCMRDF74V+hzAFbzXb4p+yNUopFOzBg1paj8Nm&#10;3KxuJksSdfvtnYPgbYb35r3fzBa9b9WZYmoCG3gZFqCIq2Abrg38bL+e30CljGyxDUwG/inBYv74&#10;MMPShguv6bzJtZIQTiUacDl3pdapcuQxDUNHLNo+RI9Z1lhrG/Ei4b7Vr0Ux0R4blgaHHX06qo6b&#10;kzcQTqvq8O2j/zvsdu437EfH8XRkzOCp/3gHlanPd/PtemkFfzoWfvlGRtDz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DG8yDHAAAA3QAAAA8AAAAAAAAAAAAAAAAAmAIAAGRy&#10;cy9kb3ducmV2LnhtbFBLBQYAAAAABAAEAPUAAACMAwAAAAA=&#10;"/>
            <v:shape id="AutoShape 579" o:spid="_x0000_s1516" type="#_x0000_t124" style="position:absolute;left:5279;top:7565;width:113;height:11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pWu8MA&#10;AADdAAAADwAAAGRycy9kb3ducmV2LnhtbERPTWsCMRC9F/wPYQRvNatoldUoIgh66KEq6nHYjJvV&#10;zWRJom7/fVMo9DaP9znzZWtr8SQfKscKBv0MBHHhdMWlguNh8z4FESKyxtoxKfimAMtF522OuXYv&#10;/qLnPpYihXDIUYGJscmlDIUhi6HvGuLEXZ23GBP0pdQeXync1nKYZR/SYsWpwWBDa0PFff+wCtzj&#10;s7jtrLfn2+ViTu46uo8nI6V63XY1AxGpjf/iP/dWp/mT8QB+v0knyM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4pWu8MAAADdAAAADwAAAAAAAAAAAAAAAACYAgAAZHJzL2Rv&#10;d25yZXYueG1sUEsFBgAAAAAEAAQA9QAAAIgDAAAAAA==&#10;"/>
            <v:shape id="AutoShape 580" o:spid="_x0000_s1517" type="#_x0000_t124" style="position:absolute;left:5381;top:7877;width:113;height:11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jIzMQA&#10;AADdAAAADwAAAGRycy9kb3ducmV2LnhtbERPTWsCMRC9C/0PYQreatZFu2U1igiFeuihWlqPw2bc&#10;rG4mS5LV7b9vCgVv83ifs1wPthVX8qFxrGA6yUAQV043XCv4PLw+vYAIEVlj65gU/FCA9ephtMRS&#10;uxt/0HUfa5FCOJSowMTYlVKGypDFMHEdceJOzluMCfpaao+3FG5bmWfZs7TYcGow2NHWUHXZ91aB&#10;69+r8856+30+Hs2XO80u82Km1Phx2CxARBriXfzvftNpfjHP4e+bdIJ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9YyMzEAAAA3QAAAA8AAAAAAAAAAAAAAAAAmAIAAGRycy9k&#10;b3ducmV2LnhtbFBLBQYAAAAABAAEAPUAAACJAwAAAAA=&#10;"/>
            <v:shape id="AutoShape 581" o:spid="_x0000_s1518" type="#_x0000_t124" alt="20%" style="position:absolute;left:7487;top:6863;width:289;height:28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fRhsYA&#10;AADdAAAADwAAAGRycy9kb3ducmV2LnhtbERPS2vCQBC+C/6HZQq9FLPRtLHErCKWQvGg9XHpbcxO&#10;k2B2NmS3mv77rlDwNh/fc/JFbxpxoc7VlhWMoxgEcWF1zaWC4+F99ArCeWSNjWVS8EsOFvPhIMdM&#10;2yvv6LL3pQgh7DJUUHnfZlK6oiKDLrItceC+bWfQB9iVUnd4DeGmkZM4TqXBmkNDhS2tKirO+x+j&#10;YPucbAq9ST5PNa+WT29f6ymna6UeH/rlDISn3t/F/+4PHeZPXxK4fRNO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QfRhsYAAADdAAAADwAAAAAAAAAAAAAAAACYAgAAZHJz&#10;L2Rvd25yZXYueG1sUEsFBgAAAAAEAAQA9QAAAIsDAAAAAA==&#10;" fillcolor="black">
              <v:fill r:id="rId7" o:title="" type="pattern"/>
            </v:shape>
            <v:shape id="AutoShape 582" o:spid="_x0000_s1519" type="#_x0000_t124" style="position:absolute;left:6851;top:6245;width:289;height:28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FkesQA&#10;AADdAAAADwAAAGRycy9kb3ducmV2LnhtbERP22rCQBB9F/oPyxT6UnSTNvUSXaUIBd+06geM2XET&#10;mp0N2W1M/XpXKPg2h3Odxaq3teio9ZVjBekoAUFcOF2xUXA8fA2nIHxA1lg7JgV/5GG1fBosMNfu&#10;wt/U7YMRMYR9jgrKEJpcSl+UZNGPXEMcubNrLYYIWyN1i5cYbmv5liRjabHi2FBiQ+uSip/9r1Vw&#10;fT113fZ9lpxMupN6k2Zmus6UennuP+cgAvXhIf53b3ScP/nI4P5NPEE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hZHrEAAAA3QAAAA8AAAAAAAAAAAAAAAAAmAIAAGRycy9k&#10;b3ducmV2LnhtbFBLBQYAAAAABAAEAPUAAACJAwAAAAA=&#10;" fillcolor="#ddd"/>
            <v:shape id="AutoShape 583" o:spid="_x0000_s1520" type="#_x0000_t124" alt="20%" style="position:absolute;left:4511;top:8578;width:289;height:28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LsacQA&#10;AADdAAAADwAAAGRycy9kb3ducmV2LnhtbERPS4vCMBC+C/6HMMJeRFPXJ12jiIsgHnRXvXgbm9m2&#10;2ExKk9X6740geJuP7znTeW0KcaXK5ZYV9LoRCOLE6pxTBcfDqjMB4TyyxsIyKbiTg/ms2ZhirO2N&#10;f+m696kIIexiVJB5X8ZSuiQjg65rS+LA/dnKoA+wSqWu8BbCTSE/o2gkDeYcGjIsaZlRctn/GwW7&#10;QX+b6G3/55zzctH+Pm3GPNoo9dGqF18gPNX+LX651zrMHw+H8Pwmn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2i7GnEAAAA3QAAAA8AAAAAAAAAAAAAAAAAmAIAAGRycy9k&#10;b3ducmV2LnhtbFBLBQYAAAAABAAEAPUAAACJAwAAAAA=&#10;" fillcolor="black">
              <v:fill r:id="rId7" o:title="" type="pattern"/>
            </v:shape>
            <v:group id="Group 584" o:spid="_x0000_s1521" style="position:absolute;left:6827;top:9203;width:288;height:288" coordorigin="8364,3845" coordsize="288,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wmtvTFAAAA3QAA&#10;AA8AAAAAAAAAAAAAAAAAqgIAAGRycy9kb3ducmV2LnhtbFBLBQYAAAAABAAEAPoAAACcAwAAAAA=&#10;">
              <v:oval id="Oval 585" o:spid="_x0000_s1522" alt="20%" style="position:absolute;left:8364;top:3845;width:288;height:2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P5uMUA&#10;AADdAAAADwAAAGRycy9kb3ducmV2LnhtbERPTWvCQBC9C/0PyxR6Ed1YqNboKkVs9eClJoLHITsm&#10;odnZkN3G6K93BcHbPN7nzJedqURLjSstKxgNIxDEmdUl5wrS5HvwCcJ5ZI2VZVJwIQfLxUtvjrG2&#10;Z/6ldu9zEULYxaig8L6OpXRZQQbd0NbEgTvZxqAPsMmlbvAcwk0l36NoLA2WHBoKrGlVUPa3/zcK&#10;puU6aftbm6Y/yeZ0Pcjjarc5KvX22n3NQHjq/FP8cG91mD/5mMD9m3CCXN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k/m4xQAAAN0AAAAPAAAAAAAAAAAAAAAAAJgCAABkcnMv&#10;ZG93bnJldi54bWxQSwUGAAAAAAQABAD1AAAAigMAAAAA&#10;" fillcolor="black" strokeweight="1pt">
                <v:fill r:id="rId7" o:title="" type="pattern"/>
              </v:oval>
              <v:oval id="Oval 586" o:spid="_x0000_s1523" style="position:absolute;left:8452;top:3929;width:113;height:11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dG/MkA&#10;AADdAAAADwAAAGRycy9kb3ducmV2LnhtbESPzW7CQAyE75V4h5WReisb2lJQyoLoD6IgDgF6aG9W&#10;1iQRWW+UXSB9+/pQqTdbM575PJ13rlYXakPl2cBwkIAizr2tuDDweVjeTUCFiGyx9kwGfijAfNa7&#10;mWJq/ZV3dNnHQkkIhxQNlDE2qdYhL8lhGPiGWLSjbx1GWdtC2xavEu5qfZ8kT9phxdJQYkOvJeWn&#10;/dkZeNses823w2a9eX9YZafsa/KyfjTmtt8tnkFF6uK/+e/6wwr+eCS48o2MoG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edG/MkAAADdAAAADwAAAAAAAAAAAAAAAACYAgAA&#10;ZHJzL2Rvd25yZXYueG1sUEsFBgAAAAAEAAQA9QAAAI4DAAAAAA==&#10;" fillcolor="black" strokeweight="1pt"/>
            </v:group>
            <v:group id="Group 587" o:spid="_x0000_s1524" style="position:absolute;left:5123;top:6257;width:288;height:288" coordorigin="8364,3845" coordsize="288,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bkihsQAAADdAAAA&#10;DwAAAAAAAAAAAAAAAACqAgAAZHJzL2Rvd25yZXYueG1sUEsFBgAAAAAEAAQA+gAAAJsDAAAAAA==&#10;">
              <v:oval id="Oval 588" o:spid="_x0000_s1525" alt="20%" style="position:absolute;left:8364;top:3845;width:288;height:2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arccgA&#10;AADdAAAADwAAAGRycy9kb3ducmV2LnhtbESPMW/CQAyF90r9DydXYkHlAgPQwIEqRAtDF0iQGK2c&#10;SaLmfFHuGtL++nqo1M3We37v83o7uEb11IXas4HpJAFFXHhbc2kgz96el6BCRLbYeCYD3xRgu3l8&#10;WGNq/Z1P1J9jqSSEQ4oGqhjbVOtQVOQwTHxLLNrNdw6jrF2pbYd3CXeNniXJXDusWRoqbGlXUfF5&#10;/nIGXup91o+PPs/fs8Pt56Kvu4/D1ZjR0/C6AhVpiP/mv+ujFfzFXPjlGxlBb3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FqtxyAAAAN0AAAAPAAAAAAAAAAAAAAAAAJgCAABk&#10;cnMvZG93bnJldi54bWxQSwUGAAAAAAQABAD1AAAAjQMAAAAA&#10;" fillcolor="black" strokeweight="1pt">
                <v:fill r:id="rId7" o:title="" type="pattern"/>
              </v:oval>
              <v:oval id="Oval 589" o:spid="_x0000_s1526" style="position:absolute;left:8452;top:3929;width:113;height:11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El3MUA&#10;AADdAAAADwAAAGRycy9kb3ducmV2LnhtbERPS2vCQBC+C/6HZYTedKMtKqlr0D5olR5S9VBvQ3by&#10;wOxsyG41/fduQfA2H99zFklnanGm1lWWFYxHEQjizOqKCwWH/ftwDsJ5ZI21ZVLwRw6SZb+3wFjb&#10;C3/TeecLEULYxaig9L6JpXRZSQbdyDbEgctta9AH2BZSt3gJ4aaWkyiaSoMVh4YSG3opKTvtfo2C&#10;16883R4NNpvt2+NHekp/5uvNk1IPg271DMJT5+/im/tTh/mz6Rj+vwkn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sSXcxQAAAN0AAAAPAAAAAAAAAAAAAAAAAJgCAABkcnMv&#10;ZG93bnJldi54bWxQSwUGAAAAAAQABAD1AAAAigMAAAAA&#10;" fillcolor="black" strokeweight="1pt"/>
            </v:group>
            <v:group id="Group 590" o:spid="_x0000_s1527" style="position:absolute;left:7457;top:8561;width:288;height:288" coordorigin="9075,8831" coordsize="288,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XF6SsUAAADdAAAADwAAAGRycy9kb3ducmV2LnhtbERPTWvCQBC9F/wPywi9&#10;NZtYmkrMKiJWPIRCVSi9DdkxCWZnQ3abxH/fLRR6m8f7nHwzmVYM1LvGsoIkikEQl1Y3XCm4nN+e&#10;liCcR9bYWiYFd3KwWc8ecsy0HfmDhpOvRAhhl6GC2vsuk9KVNRl0ke2IA3e1vUEfYF9J3eMYwk0r&#10;F3GcSoMNh4YaO9rVVN5O30bBYcRx+5zsh+J23d2/zi/vn0VCSj3Op+0KhKfJ/4v/3Ecd5r+mC/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1xekrFAAAA3QAA&#10;AA8AAAAAAAAAAAAAAAAAqgIAAGRycy9kb3ducmV2LnhtbFBLBQYAAAAABAAEAPoAAACcAwAAAAA=&#10;">
              <v:oval id="Oval 591" o:spid="_x0000_s1528" style="position:absolute;left:9075;top:8831;width:288;height:2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t3cQA&#10;AADdAAAADwAAAGRycy9kb3ducmV2LnhtbERP22rCQBB9L/QflhF8q7u2kEh0DSUQKEWpl37ANDsm&#10;odnZkN1q9Ou7hYJvczjXWeWj7cSZBt861jCfKRDElTMt1xo+j+XTAoQPyAY7x6ThSh7y9ePDCjPj&#10;Lryn8yHUIoawz1BDE0KfSemrhiz6meuJI3dyg8UQ4VBLM+AlhttOPiuVSIstx4YGeyoaqr4PP1bD&#10;Xt1S9TEmGw7pF22L7a4s3ndaTyfj6xJEoDHcxf/uNxPnp8kL/H0TT5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rbd3EAAAA3QAAAA8AAAAAAAAAAAAAAAAAmAIAAGRycy9k&#10;b3ducmV2LnhtbFBLBQYAAAAABAAEAPUAAACJAwAAAAA=&#10;" fillcolor="#ddd" strokeweight="1pt"/>
              <v:oval id="Oval 592" o:spid="_x0000_s1529" style="position:absolute;left:9163;top:8915;width:113;height:11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aGRMYA&#10;AADdAAAADwAAAGRycy9kb3ducmV2LnhtbERPS2vCQBC+F/oflil4q5uqWImu0vrABx7i42BvQ3ZM&#10;gtnZkF01/vuuUOhtPr7njCaNKcWNaldYVvDRjkAQp1YXnCk4HhbvAxDOI2ssLZOCBzmYjF9fRhhr&#10;e+cd3fY+EyGEXYwKcu+rWEqX5mTQtW1FHLizrQ36AOtM6hrvIdyUshNFfWmw4NCQY0XTnNLL/moU&#10;zLbnZPNjsFpv5t1lcklOg+91T6nWW/M1BOGp8f/iP/dKh/mf/R48vwknyPE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saGRMYAAADdAAAADwAAAAAAAAAAAAAAAACYAgAAZHJz&#10;L2Rvd25yZXYueG1sUEsFBgAAAAAEAAQA9QAAAIsDAAAAAA==&#10;" fillcolor="black" strokeweight="1pt"/>
            </v:group>
            <v:group id="_x0000_s1530" style="position:absolute;left:4523;top:6845;width:288;height:288" coordorigin="9075,8831" coordsize="288,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KY4j7FAAAA3QAA&#10;AA8AAAAAAAAAAAAAAAAAqgIAAGRycy9kb3ducmV2LnhtbFBLBQYAAAAABAAEAPoAAACcAwAAAAA=&#10;">
              <v:oval id="Oval 594" o:spid="_x0000_s1531" style="position:absolute;left:9075;top:8831;width:288;height:2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zORcMA&#10;AADdAAAADwAAAGRycy9kb3ducmV2LnhtbERPzWrCQBC+F3yHZYTe6m49JCW6CSUgiFSqtg8wZsck&#10;mJ0N2VXTPn1XEHqbj+93lsVoO3GlwbeONbzOFAjiypmWaw3fX6uXNxA+IBvsHJOGH/JQ5JOnJWbG&#10;3XhP10OoRQxhn6GGJoQ+k9JXDVn0M9cTR+7kBoshwqGWZsBbDLednCuVSIstx4YGeyobqs6Hi9Ww&#10;V7+p+hyTDw7pkbbldrcqNzutn6fj+wJEoDH8ix/utYnz0ySB+zfxBJ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BzORcMAAADdAAAADwAAAAAAAAAAAAAAAACYAgAAZHJzL2Rv&#10;d25yZXYueG1sUEsFBgAAAAAEAAQA9QAAAIgDAAAAAA==&#10;" fillcolor="#ddd" strokeweight="1pt"/>
              <v:oval id="Oval 595" o:spid="_x0000_s1532" style="position:absolute;left:9163;top:8915;width:113;height:11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QYM8YA&#10;AADdAAAADwAAAGRycy9kb3ducmV2LnhtbERPS2vCQBC+F/oflil4q5uqqERXaX3gAw/xcbC3ITsm&#10;wexsyK4a/323UOhtPr7njKeNKcWdaldYVvDRjkAQp1YXnCk4HZfvQxDOI2ssLZOCJzmYTl5fxhhr&#10;++A93Q8+EyGEXYwKcu+rWEqX5mTQtW1FHLiLrQ36AOtM6hofIdyUshNFfWmw4NCQY0WznNLr4WYU&#10;zHeXZPttsNpsF91Vck3Ow69NT6nWW/M5AuGp8f/iP/dah/mD/gB+vwknyM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hQYM8YAAADdAAAADwAAAAAAAAAAAAAAAACYAgAAZHJz&#10;L2Rvd25yZXYueG1sUEsFBgAAAAAEAAQA9QAAAIsDAAAAAA==&#10;" fillcolor="black" strokeweight="1pt"/>
            </v:group>
            <v:shape id="AutoShape 596" o:spid="_x0000_s1533" type="#_x0000_t124" style="position:absolute;left:5129;top:9172;width:289;height:28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CkwscA&#10;AADdAAAADwAAAGRycy9kb3ducmV2LnhtbESPzW7CQAyE75X6DitX6qWCTQDxE1hQhVSJW1vKA5is&#10;2UTNeqPsEtI+PT5U6s3WjGc+b3aDb1RPXawDG8jHGSjiMtianYHT19toCSomZItNYDLwQxF228eH&#10;DRY23PiT+mNySkI4FmigSqkttI5lRR7jOLTEol1C5zHJ2jltO7xJuG/0JMvm2mPN0lBhS/uKyu/j&#10;1Rv4fTn3/ft0lZ1d/qHtIZ+55X5mzPPT8LoGlWhI/+a/64MV/MVccOUbGUFv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XApMLHAAAA3QAAAA8AAAAAAAAAAAAAAAAAmAIAAGRy&#10;cy9kb3ducmV2LnhtbFBLBQYAAAAABAAEAPUAAACMAwAAAAA=&#10;" fillcolor="#ddd"/>
            <v:shape id="Text Box 597" o:spid="_x0000_s1534" type="#_x0000_t202" style="position:absolute;left:7504;top:6034;width:426;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1BzMQA&#10;AADdAAAADwAAAGRycy9kb3ducmV2LnhtbESPT4vCMBDF7wt+hzDC3tZUBVerUVQQ1oMH/93HZmyL&#10;zaQ2sVY/vREWvM3w3u/Nm8msMYWoqXK5ZQXdTgSCOLE651TBYb/6GYJwHlljYZkUPMjBbNr6mmCs&#10;7Z23VO98KkIIuxgVZN6XsZQuycig69iSOGhnWxn0Ya1SqSu8h3BTyF4UDaTBnMOFDEtaZpRcdjcT&#10;atTHU3/k59a5zbm3WD9xc7pclfpuN/MxCE+N/5j/6T8duN/BCN7fhBHk9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tQczEAAAA3QAAAA8AAAAAAAAAAAAAAAAAmAIAAGRycy9k&#10;b3ducmV2LnhtbFBLBQYAAAAABAAEAPUAAACJAwAAAAA=&#10;" filled="f" stroked="f" strokeweight="1pt">
              <v:textbox style="mso-next-textbox:#Text Box 597">
                <w:txbxContent>
                  <w:p w:rsidR="00042C34" w:rsidRDefault="00042C34" w:rsidP="00AC4B39">
                    <w:pPr>
                      <w:rPr>
                        <w:rFonts w:ascii="Arial" w:hAnsi="Arial"/>
                      </w:rPr>
                    </w:pPr>
                    <w:r>
                      <w:rPr>
                        <w:rFonts w:ascii="Arial" w:hAnsi="Arial"/>
                      </w:rPr>
                      <w:t>S</w:t>
                    </w:r>
                  </w:p>
                </w:txbxContent>
              </v:textbox>
            </v:shape>
            <v:shape id="Text Box 598" o:spid="_x0000_s1535" type="#_x0000_t202" style="position:absolute;left:4397;top:9220;width:426;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5+jMUA&#10;AADdAAAADwAAAGRycy9kb3ducmV2LnhtbESPQW/CMAyF70j8h8iTuEE6kMYoBARIk7YDBxjcTWPa&#10;isYpTVa6/fr5gMTNT37f8/Ni1blKtdSE0rOB11ECijjztuTcwPH7Y/gOKkRki5VnMvBLAVbLfm+B&#10;qfV33lN7iLmSEA4pGihirFOtQ1aQwzDyNbHsLr5xGEU2ubYN3iXcVXqcJG/aYclyocCatgVl18OP&#10;kxrt6TyZxbUPYXcZb77+cHe+3owZvHTrOahIXXyaH/SnFW46lf7yjYyg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Dn6MxQAAAN0AAAAPAAAAAAAAAAAAAAAAAJgCAABkcnMv&#10;ZG93bnJldi54bWxQSwUGAAAAAAQABAD1AAAAigMAAAAA&#10;" filled="f" stroked="f" strokeweight="1pt">
              <v:textbox style="mso-next-textbox:#Text Box 598">
                <w:txbxContent>
                  <w:p w:rsidR="00042C34" w:rsidRDefault="00042C34" w:rsidP="00AC4B39">
                    <w:pPr>
                      <w:rPr>
                        <w:rFonts w:ascii="Arial" w:hAnsi="Arial"/>
                      </w:rPr>
                    </w:pPr>
                    <w:r>
                      <w:rPr>
                        <w:rFonts w:ascii="Arial" w:hAnsi="Arial"/>
                      </w:rPr>
                      <w:t>S</w:t>
                    </w:r>
                  </w:p>
                </w:txbxContent>
              </v:textbox>
            </v:shape>
            <v:shape id="Text Box 599" o:spid="_x0000_s1536" type="#_x0000_t202" style="position:absolute;left:4293;top:6047;width:426;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LbF8YA&#10;AADdAAAADwAAAGRycy9kb3ducmV2LnhtbESPQWvCQBCF74X+h2UK3pqNEWqbuooKgj3kYNrex+yY&#10;BLOzMbsmaX99tyB4m+G9782bxWo0jeipc7VlBdMoBkFcWF1zqeDrc/f8CsJ5ZI2NZVLwQw5Wy8eH&#10;BabaDnygPvelCCHsUlRQed+mUrqiIoMusi1x0E62M+jD2pVSdziEcNPIJI5fpMGaw4UKW9pWVJzz&#10;qwk1+u/j7M2vrXPZKdl8/GJ2PF+UmjyN63cQnkZ/N9/ovQ7cfD6F/2/CCHL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ULbF8YAAADdAAAADwAAAAAAAAAAAAAAAACYAgAAZHJz&#10;L2Rvd25yZXYueG1sUEsFBgAAAAAEAAQA9QAAAIsDAAAAAA==&#10;" filled="f" stroked="f" strokeweight="1pt">
              <v:textbox style="mso-next-textbox:#Text Box 599">
                <w:txbxContent>
                  <w:p w:rsidR="00042C34" w:rsidRDefault="00042C34" w:rsidP="00AC4B39">
                    <w:pPr>
                      <w:rPr>
                        <w:rFonts w:ascii="Arial" w:hAnsi="Arial"/>
                      </w:rPr>
                    </w:pPr>
                    <w:r>
                      <w:rPr>
                        <w:rFonts w:ascii="Arial" w:hAnsi="Arial"/>
                      </w:rPr>
                      <w:t>N</w:t>
                    </w:r>
                  </w:p>
                </w:txbxContent>
              </v:textbox>
            </v:shape>
            <v:shape id="Text Box 600" o:spid="_x0000_s1537" type="#_x0000_t202" style="position:absolute;left:7504;top:9292;width:426;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BFYMYA&#10;AADdAAAADwAAAGRycy9kb3ducmV2LnhtbESPQWvCQBCF74X+h2UK3uqmEZo2dRUVBHvIwdjex+yY&#10;BLOzMbsmaX99tyB4m+G9782b+XI0jeipc7VlBS/TCARxYXXNpYKvw/b5DYTzyBoby6TghxwsF48P&#10;c0y1HXhPfe5LEULYpaig8r5NpXRFRQbd1LbEQTvZzqAPa1dK3eEQwk0j4yh6lQZrDhcqbGlTUXHO&#10;rybU6L+Ps3e/ss5lp3j9+YvZ8XxRavI0rj5AeBr93XyjdzpwSRLD/zdhBLn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ZBFYMYAAADdAAAADwAAAAAAAAAAAAAAAACYAgAAZHJz&#10;L2Rvd25yZXYueG1sUEsFBgAAAAAEAAQA9QAAAIsDAAAAAA==&#10;" filled="f" stroked="f" strokeweight="1pt">
              <v:textbox style="mso-next-textbox:#Text Box 600">
                <w:txbxContent>
                  <w:p w:rsidR="00042C34" w:rsidRDefault="00042C34" w:rsidP="00AC4B39">
                    <w:pPr>
                      <w:rPr>
                        <w:rFonts w:ascii="Arial" w:hAnsi="Arial"/>
                      </w:rPr>
                    </w:pPr>
                    <w:r>
                      <w:rPr>
                        <w:rFonts w:ascii="Arial" w:hAnsi="Arial"/>
                      </w:rPr>
                      <w:t>N</w:t>
                    </w:r>
                  </w:p>
                </w:txbxContent>
              </v:textbox>
            </v:shape>
            <v:shape id="Text Box 601" o:spid="_x0000_s1538" type="#_x0000_t202" style="position:absolute;left:5272;top:8338;width:426;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zg+8UA&#10;AADdAAAADwAAAGRycy9kb3ducmV2LnhtbESPS4vCQBCE7wv+h6EFb5uJCj6io7gLgnvw4OveZtok&#10;mOmJmTFm/fU7C4K3bqq+6ur5sjWlaKh2hWUF/SgGQZxaXXCm4HhYf05AOI+ssbRMCn7JwXLR+Zhj&#10;ou2Dd9TsfSZCCLsEFeTeV4mULs3JoItsRRy0i60N+rDWmdQ1PkK4KeUgjkfSYMHhQo4VfeeUXvd3&#10;E2o0p/Nw6lfWue1l8PXzxO35elOq121XMxCeWv82v+iNDtx4PIT/b8II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3OD7xQAAAN0AAAAPAAAAAAAAAAAAAAAAAJgCAABkcnMv&#10;ZG93bnJldi54bWxQSwUGAAAAAAQABAD1AAAAigMAAAAA&#10;" filled="f" stroked="f" strokeweight="1pt">
              <v:textbox style="mso-next-textbox:#Text Box 601">
                <w:txbxContent>
                  <w:p w:rsidR="00042C34" w:rsidRDefault="00042C34" w:rsidP="00AC4B39">
                    <w:pPr>
                      <w:rPr>
                        <w:rFonts w:ascii="Arial" w:hAnsi="Arial"/>
                      </w:rPr>
                    </w:pPr>
                    <w:r>
                      <w:rPr>
                        <w:rFonts w:ascii="Arial" w:hAnsi="Arial"/>
                      </w:rPr>
                      <w:t>N</w:t>
                    </w:r>
                  </w:p>
                </w:txbxContent>
              </v:textbox>
            </v:shape>
          </v:group>
        </w:pict>
      </w:r>
    </w:p>
    <w:p w:rsidR="00042C34" w:rsidRPr="007421CF" w:rsidRDefault="00042C34" w:rsidP="00AC4B39">
      <w:pPr>
        <w:jc w:val="both"/>
        <w:rPr>
          <w:rFonts w:ascii="Verdana" w:hAnsi="Verdana"/>
          <w:b/>
        </w:rPr>
      </w:pPr>
    </w:p>
    <w:p w:rsidR="00042C34" w:rsidRPr="007421CF" w:rsidRDefault="00042C34" w:rsidP="00AC4B39">
      <w:pPr>
        <w:jc w:val="both"/>
        <w:rPr>
          <w:rFonts w:ascii="Verdana" w:hAnsi="Verdana"/>
          <w:b/>
        </w:rPr>
      </w:pPr>
    </w:p>
    <w:p w:rsidR="00042C34" w:rsidRPr="007421CF" w:rsidRDefault="00042C34" w:rsidP="00AC4B39">
      <w:pPr>
        <w:jc w:val="both"/>
        <w:rPr>
          <w:rFonts w:ascii="Verdana" w:hAnsi="Verdana"/>
          <w:b/>
          <w:noProof/>
        </w:rPr>
      </w:pPr>
    </w:p>
    <w:p w:rsidR="00042C34" w:rsidRPr="007421CF" w:rsidRDefault="00042C34" w:rsidP="00AC4B39">
      <w:pPr>
        <w:jc w:val="both"/>
        <w:rPr>
          <w:rFonts w:ascii="Verdana" w:hAnsi="Verdana"/>
          <w:b/>
          <w:noProof/>
        </w:rPr>
      </w:pPr>
    </w:p>
    <w:p w:rsidR="00042C34" w:rsidRPr="007421CF" w:rsidRDefault="00042C34" w:rsidP="00AC4B39">
      <w:pPr>
        <w:jc w:val="both"/>
        <w:rPr>
          <w:rFonts w:ascii="Verdana" w:hAnsi="Verdana"/>
          <w:b/>
          <w:noProof/>
        </w:rPr>
      </w:pPr>
    </w:p>
    <w:p w:rsidR="00042C34" w:rsidRPr="007421CF" w:rsidRDefault="00042C34" w:rsidP="00AC4B39">
      <w:pPr>
        <w:jc w:val="both"/>
        <w:rPr>
          <w:rFonts w:ascii="Verdana" w:hAnsi="Verdana"/>
          <w:b/>
          <w:noProof/>
        </w:rPr>
      </w:pPr>
    </w:p>
    <w:p w:rsidR="00042C34" w:rsidRPr="007421CF" w:rsidRDefault="00042C34" w:rsidP="00AC4B39">
      <w:pPr>
        <w:jc w:val="both"/>
        <w:rPr>
          <w:rFonts w:ascii="Verdana" w:hAnsi="Verdana"/>
          <w:b/>
          <w:noProof/>
        </w:rPr>
      </w:pPr>
    </w:p>
    <w:p w:rsidR="00042C34" w:rsidRPr="007421CF" w:rsidRDefault="00042C34" w:rsidP="00AC4B39">
      <w:pPr>
        <w:jc w:val="both"/>
        <w:rPr>
          <w:rFonts w:ascii="Verdana" w:hAnsi="Verdana"/>
          <w:b/>
          <w:noProof/>
        </w:rPr>
      </w:pPr>
    </w:p>
    <w:p w:rsidR="00042C34" w:rsidRPr="007421CF" w:rsidRDefault="00042C34" w:rsidP="00AC4B39">
      <w:pPr>
        <w:jc w:val="both"/>
        <w:rPr>
          <w:rFonts w:ascii="Verdana" w:hAnsi="Verdana"/>
          <w:b/>
          <w:noProof/>
        </w:rPr>
      </w:pPr>
      <w:r>
        <w:rPr>
          <w:noProof/>
          <w:lang w:val="es-ES"/>
        </w:rPr>
        <w:pict>
          <v:line id="_x0000_s1539" style="position:absolute;left:0;text-align:left;z-index:251686912" from="207pt,7.15pt" to="207pt,16.15pt"/>
        </w:pict>
      </w:r>
      <w:r>
        <w:rPr>
          <w:noProof/>
          <w:lang w:val="es-ES"/>
        </w:rPr>
      </w:r>
      <w:r w:rsidRPr="00DF6B5C">
        <w:rPr>
          <w:rFonts w:ascii="Verdana" w:hAnsi="Verdana"/>
          <w:b/>
          <w:noProof/>
        </w:rPr>
        <w:pict>
          <v:group id="_x0000_s1540" editas="canvas" style="width:450pt;height:270pt;mso-position-horizontal-relative:char;mso-position-vertical-relative:line" coordorigin="2419,5326" coordsize="7200,4320">
            <o:lock v:ext="edit" aspectratio="t"/>
            <v:shape id="_x0000_s1541" type="#_x0000_t75" style="position:absolute;left:2419;top:5326;width:7200;height:4320" o:preferrelative="f">
              <v:fill o:detectmouseclick="t"/>
              <v:path o:extrusionok="t" o:connecttype="none"/>
              <o:lock v:ext="edit" text="t"/>
            </v:shape>
            <v:line id="_x0000_s1542" style="position:absolute" from="5587,5470" to="5875,5470"/>
            <v:line id="_x0000_s1543" style="position:absolute" from="5587,5584" to="5875,5584"/>
            <w10:anchorlock/>
          </v:group>
        </w:pict>
      </w:r>
    </w:p>
    <w:p w:rsidR="00042C34" w:rsidRPr="007421CF" w:rsidRDefault="00042C34" w:rsidP="00AC4B39">
      <w:pPr>
        <w:jc w:val="both"/>
        <w:rPr>
          <w:rFonts w:ascii="Verdana" w:hAnsi="Verdana"/>
          <w:b/>
          <w:noProof/>
        </w:rPr>
      </w:pPr>
    </w:p>
    <w:p w:rsidR="00042C34" w:rsidRPr="007421CF" w:rsidRDefault="00042C34" w:rsidP="00AC4B39">
      <w:pPr>
        <w:jc w:val="both"/>
        <w:rPr>
          <w:rFonts w:ascii="Verdana" w:hAnsi="Verdana"/>
          <w:b/>
          <w:noProof/>
        </w:rPr>
      </w:pPr>
    </w:p>
    <w:p w:rsidR="00042C34" w:rsidRPr="007421CF" w:rsidRDefault="00042C34" w:rsidP="00AC4B39">
      <w:pPr>
        <w:jc w:val="both"/>
        <w:rPr>
          <w:rFonts w:ascii="Verdana" w:hAnsi="Verdana"/>
          <w:b/>
          <w:noProof/>
        </w:rPr>
      </w:pPr>
    </w:p>
    <w:p w:rsidR="00042C34" w:rsidRPr="007421CF" w:rsidRDefault="00042C34" w:rsidP="00AC4B39">
      <w:pPr>
        <w:jc w:val="both"/>
        <w:rPr>
          <w:rFonts w:ascii="Verdana" w:hAnsi="Verdana"/>
          <w:b/>
          <w:noProof/>
        </w:rPr>
      </w:pPr>
    </w:p>
    <w:p w:rsidR="00042C34" w:rsidRPr="007421CF" w:rsidRDefault="00042C34" w:rsidP="00AC4B39">
      <w:pPr>
        <w:pStyle w:val="Heading2"/>
        <w:rPr>
          <w:rFonts w:ascii="Verdana" w:hAnsi="Verdana"/>
          <w:i w:val="0"/>
          <w:sz w:val="20"/>
        </w:rPr>
      </w:pPr>
      <w:r w:rsidRPr="007421CF">
        <w:rPr>
          <w:rFonts w:ascii="Verdana" w:hAnsi="Verdana"/>
          <w:i w:val="0"/>
          <w:sz w:val="20"/>
        </w:rPr>
        <w:t xml:space="preserve">Figura </w:t>
      </w:r>
      <w:r>
        <w:rPr>
          <w:rFonts w:ascii="Verdana" w:hAnsi="Verdana"/>
          <w:i w:val="0"/>
          <w:sz w:val="20"/>
        </w:rPr>
        <w:t>9</w:t>
      </w:r>
      <w:r w:rsidRPr="007421CF">
        <w:rPr>
          <w:rFonts w:ascii="Verdana" w:hAnsi="Verdana"/>
          <w:i w:val="0"/>
          <w:sz w:val="20"/>
        </w:rPr>
        <w:t>.</w:t>
      </w:r>
      <w:r>
        <w:rPr>
          <w:rFonts w:ascii="Verdana" w:hAnsi="Verdana"/>
          <w:i w:val="0"/>
          <w:sz w:val="20"/>
        </w:rPr>
        <w:t>5</w:t>
      </w:r>
      <w:r w:rsidRPr="007421CF">
        <w:rPr>
          <w:rFonts w:ascii="Verdana" w:hAnsi="Verdana"/>
          <w:i w:val="0"/>
          <w:sz w:val="20"/>
        </w:rPr>
        <w:t xml:space="preserve"> Generador sincrónico trifásico de cuatro polos</w:t>
      </w:r>
    </w:p>
    <w:p w:rsidR="00042C34" w:rsidRPr="007421CF" w:rsidRDefault="00042C34" w:rsidP="00AC4B39">
      <w:pPr>
        <w:rPr>
          <w:rFonts w:ascii="Verdana" w:hAnsi="Verdana"/>
        </w:rPr>
      </w:pPr>
    </w:p>
    <w:p w:rsidR="00042C34" w:rsidRPr="007421CF" w:rsidRDefault="00042C34" w:rsidP="00AC4B39">
      <w:pPr>
        <w:ind w:firstLine="708"/>
        <w:jc w:val="both"/>
        <w:rPr>
          <w:rFonts w:ascii="Verdana" w:hAnsi="Verdana"/>
        </w:rPr>
      </w:pPr>
      <w:r w:rsidRPr="007421CF">
        <w:rPr>
          <w:rFonts w:ascii="Verdana" w:hAnsi="Verdana"/>
        </w:rPr>
        <w:t>Esta máquina presenta dos pares de polos en el rotor y además en el estator la cantidad de ranuras es el doble que en el caso anterior, de tal forma que cada fase ocupa el doble de ranuras, estando formada cada una de ellas por dos bobinas conectadas en serie, con el mismo eje magnético de la siguiente forma:</w:t>
      </w: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bCs/>
          <w:vertAlign w:val="subscript"/>
        </w:rPr>
      </w:pPr>
      <w:r w:rsidRPr="007421CF">
        <w:rPr>
          <w:rFonts w:ascii="Verdana" w:hAnsi="Verdana"/>
        </w:rPr>
        <w:tab/>
      </w:r>
      <w:r w:rsidRPr="007421CF">
        <w:rPr>
          <w:rFonts w:ascii="Verdana" w:hAnsi="Verdana"/>
        </w:rPr>
        <w:tab/>
      </w:r>
      <w:r>
        <w:rPr>
          <w:rFonts w:ascii="Verdana" w:hAnsi="Verdana"/>
        </w:rPr>
        <w:tab/>
      </w:r>
      <w:r w:rsidRPr="007421CF">
        <w:rPr>
          <w:rFonts w:ascii="Verdana" w:hAnsi="Verdana"/>
        </w:rPr>
        <w:t>Fase 1: u</w:t>
      </w:r>
      <w:r w:rsidRPr="007421CF">
        <w:rPr>
          <w:rFonts w:ascii="Verdana" w:hAnsi="Verdana"/>
          <w:vertAlign w:val="subscript"/>
        </w:rPr>
        <w:t>1</w:t>
      </w:r>
      <w:r w:rsidRPr="007421CF">
        <w:rPr>
          <w:rFonts w:ascii="Verdana" w:hAnsi="Verdana"/>
          <w:bCs/>
        </w:rPr>
        <w:t xml:space="preserve"> - u</w:t>
      </w:r>
      <w:r w:rsidRPr="007421CF">
        <w:rPr>
          <w:rFonts w:ascii="Verdana" w:hAnsi="Verdana"/>
          <w:bCs/>
          <w:vertAlign w:val="subscript"/>
        </w:rPr>
        <w:t xml:space="preserve">3 </w:t>
      </w:r>
      <w:r w:rsidRPr="007421CF">
        <w:rPr>
          <w:rFonts w:ascii="Verdana" w:hAnsi="Verdana"/>
          <w:bCs/>
        </w:rPr>
        <w:t>- u</w:t>
      </w:r>
      <w:r w:rsidRPr="007421CF">
        <w:rPr>
          <w:rFonts w:ascii="Verdana" w:hAnsi="Verdana"/>
          <w:bCs/>
          <w:vertAlign w:val="subscript"/>
        </w:rPr>
        <w:t>3</w:t>
      </w:r>
      <w:r w:rsidRPr="007421CF">
        <w:rPr>
          <w:rFonts w:ascii="Verdana" w:hAnsi="Verdana"/>
          <w:bCs/>
        </w:rPr>
        <w:t xml:space="preserve"> - u</w:t>
      </w:r>
      <w:r w:rsidRPr="007421CF">
        <w:rPr>
          <w:rFonts w:ascii="Verdana" w:hAnsi="Verdana"/>
          <w:bCs/>
          <w:vertAlign w:val="subscript"/>
        </w:rPr>
        <w:t>2</w:t>
      </w:r>
    </w:p>
    <w:p w:rsidR="00042C34" w:rsidRPr="007421CF" w:rsidRDefault="00042C34" w:rsidP="00AC4B39">
      <w:pPr>
        <w:ind w:left="284"/>
        <w:jc w:val="both"/>
        <w:rPr>
          <w:rFonts w:ascii="Verdana" w:hAnsi="Verdana"/>
          <w:bCs/>
        </w:rPr>
      </w:pPr>
    </w:p>
    <w:p w:rsidR="00042C34" w:rsidRPr="007421CF" w:rsidRDefault="00042C34" w:rsidP="00AC4B39">
      <w:pPr>
        <w:ind w:left="284"/>
        <w:jc w:val="both"/>
        <w:rPr>
          <w:rFonts w:ascii="Verdana" w:hAnsi="Verdana"/>
          <w:bCs/>
          <w:vertAlign w:val="subscript"/>
        </w:rPr>
      </w:pPr>
      <w:r w:rsidRPr="007421CF">
        <w:rPr>
          <w:rFonts w:ascii="Verdana" w:hAnsi="Verdana"/>
          <w:bCs/>
        </w:rPr>
        <w:tab/>
      </w:r>
      <w:r w:rsidRPr="007421CF">
        <w:rPr>
          <w:rFonts w:ascii="Verdana" w:hAnsi="Verdana"/>
          <w:bCs/>
        </w:rPr>
        <w:tab/>
      </w:r>
      <w:r>
        <w:rPr>
          <w:rFonts w:ascii="Verdana" w:hAnsi="Verdana"/>
          <w:bCs/>
        </w:rPr>
        <w:tab/>
      </w:r>
      <w:r w:rsidRPr="007421CF">
        <w:rPr>
          <w:rFonts w:ascii="Verdana" w:hAnsi="Verdana"/>
          <w:bCs/>
        </w:rPr>
        <w:t>Fase 2: v</w:t>
      </w:r>
      <w:r w:rsidRPr="007421CF">
        <w:rPr>
          <w:rFonts w:ascii="Verdana" w:hAnsi="Verdana"/>
          <w:bCs/>
          <w:vertAlign w:val="subscript"/>
        </w:rPr>
        <w:t>1</w:t>
      </w:r>
      <w:r w:rsidRPr="007421CF">
        <w:rPr>
          <w:rFonts w:ascii="Verdana" w:hAnsi="Verdana"/>
          <w:bCs/>
        </w:rPr>
        <w:t xml:space="preserve"> - v</w:t>
      </w:r>
      <w:r w:rsidRPr="007421CF">
        <w:rPr>
          <w:rFonts w:ascii="Verdana" w:hAnsi="Verdana"/>
          <w:bCs/>
          <w:vertAlign w:val="subscript"/>
        </w:rPr>
        <w:t>3</w:t>
      </w:r>
      <w:r w:rsidRPr="007421CF">
        <w:rPr>
          <w:rFonts w:ascii="Verdana" w:hAnsi="Verdana"/>
          <w:bCs/>
        </w:rPr>
        <w:t xml:space="preserve"> - v</w:t>
      </w:r>
      <w:r w:rsidRPr="007421CF">
        <w:rPr>
          <w:rFonts w:ascii="Verdana" w:hAnsi="Verdana"/>
          <w:bCs/>
          <w:vertAlign w:val="subscript"/>
        </w:rPr>
        <w:t>3</w:t>
      </w:r>
      <w:r w:rsidRPr="007421CF">
        <w:rPr>
          <w:rFonts w:ascii="Verdana" w:hAnsi="Verdana"/>
          <w:bCs/>
        </w:rPr>
        <w:t xml:space="preserve"> - v</w:t>
      </w:r>
      <w:r w:rsidRPr="007421CF">
        <w:rPr>
          <w:rFonts w:ascii="Verdana" w:hAnsi="Verdana"/>
          <w:bCs/>
          <w:vertAlign w:val="subscript"/>
        </w:rPr>
        <w:t>2</w:t>
      </w:r>
      <w:r w:rsidRPr="007421CF">
        <w:rPr>
          <w:rFonts w:ascii="Verdana" w:hAnsi="Verdana"/>
          <w:bCs/>
          <w:vertAlign w:val="subscript"/>
        </w:rPr>
        <w:tab/>
      </w:r>
    </w:p>
    <w:p w:rsidR="00042C34" w:rsidRPr="007421CF" w:rsidRDefault="00042C34" w:rsidP="00AC4B39">
      <w:pPr>
        <w:ind w:left="284"/>
        <w:jc w:val="both"/>
        <w:rPr>
          <w:rFonts w:ascii="Verdana" w:hAnsi="Verdana"/>
          <w:bCs/>
          <w:vertAlign w:val="subscript"/>
        </w:rPr>
      </w:pPr>
    </w:p>
    <w:p w:rsidR="00042C34" w:rsidRPr="007421CF" w:rsidRDefault="00042C34" w:rsidP="00AC4B39">
      <w:pPr>
        <w:ind w:left="284"/>
        <w:jc w:val="both"/>
        <w:rPr>
          <w:rFonts w:ascii="Verdana" w:hAnsi="Verdana"/>
          <w:b/>
          <w:vertAlign w:val="subscript"/>
        </w:rPr>
      </w:pPr>
      <w:r w:rsidRPr="007421CF">
        <w:rPr>
          <w:rFonts w:ascii="Verdana" w:hAnsi="Verdana"/>
          <w:bCs/>
          <w:vertAlign w:val="subscript"/>
        </w:rPr>
        <w:tab/>
      </w:r>
      <w:r w:rsidRPr="007421CF">
        <w:rPr>
          <w:rFonts w:ascii="Verdana" w:hAnsi="Verdana"/>
          <w:bCs/>
          <w:vertAlign w:val="subscript"/>
        </w:rPr>
        <w:tab/>
      </w:r>
      <w:r>
        <w:rPr>
          <w:rFonts w:ascii="Verdana" w:hAnsi="Verdana"/>
          <w:bCs/>
          <w:vertAlign w:val="subscript"/>
        </w:rPr>
        <w:tab/>
      </w:r>
      <w:r w:rsidRPr="007421CF">
        <w:rPr>
          <w:rFonts w:ascii="Verdana" w:hAnsi="Verdana"/>
          <w:bCs/>
        </w:rPr>
        <w:t>Fase 3: w</w:t>
      </w:r>
      <w:r w:rsidRPr="007421CF">
        <w:rPr>
          <w:rFonts w:ascii="Verdana" w:hAnsi="Verdana"/>
          <w:bCs/>
          <w:vertAlign w:val="subscript"/>
        </w:rPr>
        <w:t>1</w:t>
      </w:r>
      <w:r w:rsidRPr="007421CF">
        <w:rPr>
          <w:rFonts w:ascii="Verdana" w:hAnsi="Verdana"/>
          <w:bCs/>
        </w:rPr>
        <w:t xml:space="preserve"> - w</w:t>
      </w:r>
      <w:r w:rsidRPr="007421CF">
        <w:rPr>
          <w:rFonts w:ascii="Verdana" w:hAnsi="Verdana"/>
          <w:bCs/>
          <w:vertAlign w:val="subscript"/>
        </w:rPr>
        <w:t>3</w:t>
      </w:r>
      <w:r w:rsidRPr="007421CF">
        <w:rPr>
          <w:rFonts w:ascii="Verdana" w:hAnsi="Verdana"/>
          <w:bCs/>
        </w:rPr>
        <w:t xml:space="preserve"> - w</w:t>
      </w:r>
      <w:r w:rsidRPr="007421CF">
        <w:rPr>
          <w:rFonts w:ascii="Verdana" w:hAnsi="Verdana"/>
          <w:bCs/>
          <w:vertAlign w:val="subscript"/>
        </w:rPr>
        <w:t>3</w:t>
      </w:r>
      <w:r w:rsidRPr="007421CF">
        <w:rPr>
          <w:rFonts w:ascii="Verdana" w:hAnsi="Verdana"/>
          <w:bCs/>
        </w:rPr>
        <w:t xml:space="preserve"> - w</w:t>
      </w:r>
      <w:r w:rsidRPr="007421CF">
        <w:rPr>
          <w:rFonts w:ascii="Verdana" w:hAnsi="Verdana"/>
          <w:bCs/>
          <w:vertAlign w:val="subscript"/>
        </w:rPr>
        <w:t>2</w:t>
      </w:r>
      <w:r w:rsidRPr="007421CF">
        <w:rPr>
          <w:rFonts w:ascii="Verdana" w:hAnsi="Verdana"/>
          <w:bCs/>
          <w:vertAlign w:val="subscript"/>
        </w:rPr>
        <w:tab/>
      </w:r>
    </w:p>
    <w:p w:rsidR="00042C34" w:rsidRPr="007421CF" w:rsidRDefault="00042C34" w:rsidP="00AC4B39">
      <w:pPr>
        <w:ind w:left="284"/>
        <w:jc w:val="both"/>
        <w:rPr>
          <w:rFonts w:ascii="Verdana" w:hAnsi="Verdana"/>
          <w:b/>
        </w:rPr>
      </w:pPr>
    </w:p>
    <w:p w:rsidR="00042C34" w:rsidRDefault="00042C34" w:rsidP="00AC4B39">
      <w:pPr>
        <w:pStyle w:val="BodyText3"/>
        <w:ind w:firstLine="708"/>
        <w:rPr>
          <w:rFonts w:ascii="Verdana" w:hAnsi="Verdana"/>
          <w:sz w:val="20"/>
        </w:rPr>
      </w:pPr>
      <w:r w:rsidRPr="007421CF">
        <w:rPr>
          <w:rFonts w:ascii="Verdana" w:hAnsi="Verdana"/>
          <w:sz w:val="20"/>
        </w:rPr>
        <w:t xml:space="preserve">La figura </w:t>
      </w:r>
      <w:r>
        <w:rPr>
          <w:rFonts w:ascii="Verdana" w:hAnsi="Verdana"/>
          <w:sz w:val="20"/>
        </w:rPr>
        <w:t>9</w:t>
      </w:r>
      <w:r w:rsidRPr="007421CF">
        <w:rPr>
          <w:rFonts w:ascii="Verdana" w:hAnsi="Verdana"/>
          <w:sz w:val="20"/>
        </w:rPr>
        <w:t>.</w:t>
      </w:r>
      <w:r>
        <w:rPr>
          <w:rFonts w:ascii="Verdana" w:hAnsi="Verdana"/>
          <w:sz w:val="20"/>
        </w:rPr>
        <w:t>6</w:t>
      </w:r>
      <w:r w:rsidRPr="007421CF">
        <w:rPr>
          <w:rFonts w:ascii="Verdana" w:hAnsi="Verdana"/>
          <w:sz w:val="20"/>
        </w:rPr>
        <w:t xml:space="preserve"> muestra como está conformada una de las fases, la cual tiene dos bobinas con un mismo eje magnético, pero el flujo originado por las corrientes tiene sentido opuesto. </w:t>
      </w:r>
    </w:p>
    <w:p w:rsidR="00042C34" w:rsidRPr="007421CF" w:rsidRDefault="00042C34" w:rsidP="00AC4B39">
      <w:pPr>
        <w:pStyle w:val="BodyText3"/>
        <w:ind w:firstLine="708"/>
        <w:rPr>
          <w:rFonts w:ascii="Verdana" w:hAnsi="Verdana"/>
          <w:sz w:val="20"/>
        </w:rPr>
      </w:pPr>
      <w:r>
        <w:rPr>
          <w:noProof/>
          <w:lang w:val="es-ES"/>
        </w:rPr>
        <w:pict>
          <v:group id="Group 186" o:spid="_x0000_s1544" style="position:absolute;left:0;text-align:left;margin-left:34.75pt;margin-top:8pt;width:347.4pt;height:338.5pt;z-index:251643904" coordorigin="2683,2403" coordsize="6948,6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">
            <v:line id="Line 187" o:spid="_x0000_s1545" style="position:absolute;visibility:visible" from="6895,4103" to="8035,52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KUKcQAAADdAAAADwAAAGRycy9kb3ducmV2LnhtbERP22oCMRB9L/gPYYS+1axCpa5mF1EL&#10;lT4ULx8wbsbN6mayJKlu+/VNodC3OZzrLMretuJGPjSOFYxHGQjiyumGawXHw+vTC4gQkTW2jknB&#10;FwUoi8HDAnPt7ryj2z7WIoVwyFGBibHLpQyVIYth5DrixJ2dtxgT9LXUHu8p3LZykmVTabHh1GCw&#10;o5Wh6rr/tAq2/vR+HX/XRp546zftx3oW7EWpx2G/nIOI1Md/8Z/7Taf5z5Mp/H6TTpDF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opQpxAAAAN0AAAAPAAAAAAAAAAAA&#10;AAAAAKECAABkcnMvZG93bnJldi54bWxQSwUGAAAAAAQABAD5AAAAkgMAAAAA&#10;" strokeweight="1pt"/>
            <v:line id="Line 188" o:spid="_x0000_s1546" style="position:absolute;flip:y;visibility:visible" from="6892,2859" to="8602,45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VJZ8gAAADdAAAADwAAAGRycy9kb3ducmV2LnhtbESPQWvCQBCF7wX/wzJCL8VsDNS2qasU&#10;oVAKPWgLibchOybR7GzIbkz8925B8DbDe/O+N8v1aBpxps7VlhXMoxgEcWF1zaWCv9/P2SsI55E1&#10;NpZJwYUcrFeThyWm2g68pfPOlyKEsEtRQeV9m0rpiooMusi2xEE72M6gD2tXSt3hEMJNI5M4XkiD&#10;NQdChS1tKipOu94EyHFT7n+OVGRvWfs9LOZPQ573Sj1Ox493EJ5Gfzffrr90qP+cvMD/N2EEubo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MVJZ8gAAADdAAAADwAAAAAA&#10;AAAAAAAAAAChAgAAZHJzL2Rvd25yZXYueG1sUEsFBgAAAAAEAAQA+QAAAJYDAAAAAA==&#10;" strokeweight="1pt"/>
            <v:line id="Line 189" o:spid="_x0000_s1547" style="position:absolute;flip:y;visibility:visible" from="6895,2632" to="8605,4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rdFcYAAADdAAAADwAAAGRycy9kb3ducmV2LnhtbESPTWvCQBCG7wX/wzJCL6VuFCo2ZhUR&#10;hCL0UBXU25Cd5qPZ2ZBdTfz3nUOhtxnm/XgmWw+uUXfqQuXZwHSSgCLOva24MHA67l4XoEJEtth4&#10;JgMPCrBejZ4yTK3v+Yvuh1goCeGQooEyxjbVOuQlOQwT3xLL7dt3DqOsXaFth72Eu0bPkmSuHVYs&#10;DSW2tC0p/zncnJTU2+L6WVN+fj+3+34+fekvl5sxz+NhswQVaYj/4j/3hxX8t5ngyjcygl7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1a3RXGAAAA3QAAAA8AAAAAAAAA&#10;AAAAAAAAoQIAAGRycy9kb3ducmV2LnhtbFBLBQYAAAAABAAEAPkAAACUAwAAAAA=&#10;" strokeweight="1pt"/>
            <v:line id="Line 190" o:spid="_x0000_s1548" style="position:absolute;flip:y;visibility:visible" from="8035,3648" to="9631,52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Z4jscAAADdAAAADwAAAGRycy9kb3ducmV2LnhtbESPS4vCQBCE78L+h6EXvMg6UVA0m1EW&#10;QRDBgw/QvTWZ3jw20xMyo4n/3hEEb91UdX3VybIzlbhR4wrLCkbDCARxanXBmYLTcf01A+E8ssbK&#10;Mim4k4Pl4qOXYKxty3u6HXwmQgi7GBXk3texlC7NyaAb2po4aH+2MejD2mRSN9iGcFPJcRRNpcGC&#10;AyHHmlY5pf+HqwmQcpX97kpKz/NzvW2no0F7uVyV6n92P98gPHX+bX5db3SoPxnP4flNGEEuH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CFniOxwAAAN0AAAAPAAAAAAAA&#10;AAAAAAAAAKECAABkcnMvZG93bnJldi54bWxQSwUGAAAAAAQABAD5AAAAlQMAAAAA&#10;" strokeweight="1pt"/>
            <v:line id="Line 191" o:spid="_x0000_s1549" style="position:absolute;flip:x y;visibility:visible" from="8605,2403" to="9631,3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FnvHscAAADdAAAADwAAAGRycy9kb3ducmV2LnhtbESPT0/DMAzF70h8h8hIXNCWbohq6pZN&#10;0zQQBy7sz91qvLRa43RJ2AqfHh+QuNl6z+/9vFgNvlNXiqkNbGAyLkAR18G27Awc9q+jGaiUkS12&#10;gcnANyVYLe/vFljZcONPuu6yUxLCqUIDTc59pXWqG/KYxqEnFu0Uoscsa3TaRrxJuO/0tChK7bFl&#10;aWiwp01D9Xn35Q3st3R5iuvN6czu41KWxzeXf6bGPD4M6zmoTEP+N/9dv1vBf3kWfvlGRt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IWe8exwAAAN0AAAAPAAAAAAAA&#10;AAAAAAAAAKECAABkcnMvZG93bnJldi54bWxQSwUGAAAAAAQABAD5AAAAlQMAAAAA&#10;" strokeweight="1pt"/>
            <v:line id="Line 192" o:spid="_x0000_s1550" style="position:absolute;visibility:visible" from="8605,2632" to="9631,36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5KagMMAAADdAAAADwAAAGRycy9kb3ducmV2LnhtbERP22oCMRB9L/QfwhT6ptm1tNTVKMUL&#10;VHwotX7AuBk3WzeTJYm6+vWmIPRtDuc642lnG3EiH2rHCvJ+BoK4dLrmSsH2Z9l7BxEissbGMSm4&#10;UIDp5PFhjIV2Z/6m0yZWIoVwKFCBibEtpAylIYuh71rixO2dtxgT9JXUHs8p3DZykGVv0mLNqcFg&#10;SzND5WFztApWfrc+5NfKyB2v/KL5mg+D/VXq+an7GIGI1MV/8d39qdP815cc/r5JJ8jJ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eSmoDDAAAA3QAAAA8AAAAAAAAAAAAA&#10;AAAAoQIAAGRycy9kb3ducmV2LnhtbFBLBQYAAAAABAAEAPkAAACRAwAAAAA=&#10;" strokeweight="1pt"/>
            <v:line id="Line 193" o:spid="_x0000_s1551" style="position:absolute;flip:x y;visibility:visible" from="5857,3543" to="6883,45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8fU8sMAAADdAAAADwAAAGRycy9kb3ducmV2LnhtbERPS2sCMRC+F/ofwhR6KTXrShfZGkXE&#10;Fg9e6uM+bMbs4mayJqmu/npTKHibj+85k1lvW3EmHxrHCoaDDARx5XTDRsFu+/U+BhEissbWMSm4&#10;UoDZ9PlpgqV2F/6h8yYakUI4lKigjrErpQxVTRbDwHXEiTs4bzEm6I3UHi8p3LYyz7JCWmw4NdTY&#10;0aKm6rj5tQq2Szq9+fnicGSzPhXF/tvEW67U60s//wQRqY8P8b97pdP8j1EOf9+kE+T0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fH1PLDAAAA3QAAAA8AAAAAAAAAAAAA&#10;AAAAoQIAAGRycy9kb3ducmV2LnhtbFBLBQYAAAAABAAEAPkAAACRAwAAAAA=&#10;" strokeweight="1pt"/>
            <v:line id="Line 194" o:spid="_x0000_s1552" style="position:absolute;flip:x;visibility:visible" from="3931,5157" to="5698,69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ifZucgAAADdAAAADwAAAGRycy9kb3ducmV2LnhtbESPQWvCQBCF74L/YRmhF6mbVJQ2dQ0i&#10;FIrgobaQ9DZkp0k0Oxuyq4n/3i0I3mZ4b973ZpUOphEX6lxtWUE8i0AQF1bXXCr4+f54fgXhPLLG&#10;xjIpuJKDdD0erTDRtucvuhx8KUIIuwQVVN63iZSuqMigm9mWOGh/tjPow9qVUnfYh3DTyJcoWkqD&#10;NQdChS1tKypOh7MJkOO2/N0fqcjesnbXL+Npn+dnpZ4mw+YdhKfBP8z3608d6i/mc/j/Jowg1z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5ifZucgAAADdAAAADwAAAAAA&#10;AAAAAAAAAAChAgAAZHJzL2Rvd25yZXYueG1sUEsFBgAAAAAEAAQA+QAAAJYDAAAAAA==&#10;" strokeweight="1pt"/>
            <v:line id="Line 195" o:spid="_x0000_s1553" style="position:absolute;flip:x y;visibility:visible" from="3544,6540" to="3943,6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2LpHcMAAADdAAAADwAAAGRycy9kb3ducmV2LnhtbERPS2sCMRC+F/wPYYReima1dZHVKCJt&#10;8dCLr/uwGbOLm8maRN321zdCobf5+J4zX3a2ETfyoXasYDTMQBCXTtdsFBz2H4MpiBCRNTaOScE3&#10;BVguek9zLLS785Zuu2hECuFQoIIqxraQMpQVWQxD1xIn7uS8xZigN1J7vKdw28hxluXSYs2pocKW&#10;1hWV593VKti/0+XFr9anM5uvS54fP038GSv13O9WMxCRuvgv/nNvdJo/eX2DxzfpBLn4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di6R3DAAAA3QAAAA8AAAAAAAAAAAAA&#10;AAAAoQIAAGRycy9kb3ducmV2LnhtbFBLBQYAAAAABAAEAPkAAACRAwAAAAA=&#10;" strokeweight="1pt"/>
            <v:shape id="Text Box 196" o:spid="_x0000_s1554" type="#_x0000_t202" style="position:absolute;left:5647;top:3115;width:513;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ytisMA&#10;AADdAAAADwAAAGRycy9kb3ducmV2LnhtbERPTWvCQBC9F/oflil4q7utRmrqJpSK4MmiVsHbkB2T&#10;0OxsyK4m/nu3UOhtHu9zFvlgG3GlzteONbyMFQjiwpmaSw3f+9XzGwgfkA02jknDjTzk2ePDAlPj&#10;et7SdRdKEUPYp6ihCqFNpfRFRRb92LXEkTu7zmKIsCul6bCP4baRr0rNpMWaY0OFLX1WVPzsLlbD&#10;YXM+Hafqq1zapO3doCTbudR69DR8vIMINIR/8Z97beL8ZJLA7zfxBJ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1ytisMAAADdAAAADwAAAAAAAAAAAAAAAACYAgAAZHJzL2Rv&#10;d25yZXYueG1sUEsFBgAAAAAEAAQA9QAAAIgDAAAAAA==&#10;" filled="f" stroked="f">
              <v:textbox>
                <w:txbxContent>
                  <w:p w:rsidR="00042C34" w:rsidRDefault="00042C34" w:rsidP="00AC4B39">
                    <w:pPr>
                      <w:pStyle w:val="Footer"/>
                      <w:tabs>
                        <w:tab w:val="clear" w:pos="4419"/>
                        <w:tab w:val="clear" w:pos="8838"/>
                      </w:tabs>
                      <w:rPr>
                        <w:rFonts w:ascii="Arial" w:hAnsi="Arial"/>
                        <w:bCs/>
                        <w:vertAlign w:val="subscript"/>
                        <w:lang w:val="es-AR"/>
                      </w:rPr>
                    </w:pPr>
                    <w:r>
                      <w:rPr>
                        <w:rFonts w:ascii="Arial" w:hAnsi="Arial"/>
                        <w:bCs/>
                        <w:lang w:val="es-AR"/>
                      </w:rPr>
                      <w:t>u</w:t>
                    </w:r>
                    <w:r>
                      <w:rPr>
                        <w:rFonts w:ascii="Arial" w:hAnsi="Arial"/>
                        <w:bCs/>
                        <w:vertAlign w:val="subscript"/>
                        <w:lang w:val="es-AR"/>
                      </w:rPr>
                      <w:t>1</w:t>
                    </w:r>
                  </w:p>
                </w:txbxContent>
              </v:textbox>
            </v:shape>
            <v:shape id="Text Box 197" o:spid="_x0000_s1555" type="#_x0000_t202" style="position:absolute;left:7927;top:5821;width:564;height:3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44z/cMA&#10;AADdAAAADwAAAGRycy9kb3ducmV2LnhtbERPTWvCQBC9F/wPywi91V2tio3ZiLQUPLWY1oK3ITsm&#10;wexsyG5N/PduoeBtHu9z0s1gG3GhzteONUwnCgRx4UzNpYbvr/enFQgfkA02jknDlTxsstFDiolx&#10;Pe/pkodSxBD2CWqoQmgTKX1RkUU/cS1x5E6usxgi7EppOuxjuG3kTKmltFhzbKiwpdeKinP+azUc&#10;Pk7Hn7n6LN/sou3doCTbF6n143jYrkEEGsJd/O/emTh/8byEv2/iCT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44z/cMAAADdAAAADwAAAAAAAAAAAAAAAACYAgAAZHJzL2Rv&#10;d25yZXYueG1sUEsFBgAAAAAEAAQA9QAAAIgDAAAAAA==&#10;" filled="f" stroked="f">
              <v:textbox>
                <w:txbxContent>
                  <w:p w:rsidR="00042C34" w:rsidRDefault="00042C34" w:rsidP="00AC4B39">
                    <w:pPr>
                      <w:pStyle w:val="Footer"/>
                      <w:tabs>
                        <w:tab w:val="clear" w:pos="4419"/>
                        <w:tab w:val="clear" w:pos="8838"/>
                      </w:tabs>
                      <w:rPr>
                        <w:rFonts w:ascii="Arial" w:hAnsi="Arial"/>
                        <w:bCs/>
                        <w:vertAlign w:val="subscript"/>
                        <w:lang w:val="es-AR"/>
                      </w:rPr>
                    </w:pPr>
                    <w:r>
                      <w:rPr>
                        <w:rFonts w:ascii="Arial" w:hAnsi="Arial"/>
                        <w:bCs/>
                        <w:lang w:val="es-AR"/>
                      </w:rPr>
                      <w:t>u</w:t>
                    </w:r>
                    <w:r>
                      <w:rPr>
                        <w:rFonts w:ascii="Arial" w:hAnsi="Arial"/>
                        <w:bCs/>
                        <w:vertAlign w:val="subscript"/>
                        <w:lang w:val="es-AR"/>
                      </w:rPr>
                      <w:t>3</w:t>
                    </w:r>
                  </w:p>
                </w:txbxContent>
              </v:textbox>
            </v:shape>
            <v:shape id="Text Box 198" o:spid="_x0000_s1556" type="#_x0000_t202" style="position:absolute;left:5002;top:8492;width:627;height:5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KWZsIA&#10;AADdAAAADwAAAGRycy9kb3ducmV2LnhtbERPS2sCMRC+F/wPYQRvNbHW12qUogieWuoLvA2bcXdx&#10;M1k20d3+e1Mo9DYf33MWq9aW4kG1LxxrGPQVCOLUmYIzDcfD9nUKwgdkg6Vj0vBDHlbLzssCE+Ma&#10;/qbHPmQihrBPUEMeQpVI6dOcLPq+q4gjd3W1xRBhnUlTYxPDbSnflBpLiwXHhhwrWueU3vZ3q+H0&#10;eb2c39VXtrGjqnGtkmxnUutet/2YgwjUhn/xn3tn4vzRcAK/38QT5PI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wpZmwgAAAN0AAAAPAAAAAAAAAAAAAAAAAJgCAABkcnMvZG93&#10;bnJldi54bWxQSwUGAAAAAAQABAD1AAAAhwMAAAAA&#10;" filled="f" stroked="f">
              <v:textbox>
                <w:txbxContent>
                  <w:p w:rsidR="00042C34" w:rsidRDefault="00042C34" w:rsidP="00AC4B39">
                    <w:pPr>
                      <w:rPr>
                        <w:rFonts w:ascii="Arial" w:hAnsi="Arial"/>
                        <w:bCs/>
                        <w:lang w:val="es-AR"/>
                      </w:rPr>
                    </w:pPr>
                    <w:r>
                      <w:rPr>
                        <w:rFonts w:ascii="Arial" w:hAnsi="Arial"/>
                        <w:bCs/>
                        <w:lang w:val="es-AR"/>
                      </w:rPr>
                      <w:t>u</w:t>
                    </w:r>
                    <w:r>
                      <w:rPr>
                        <w:rFonts w:ascii="Arial" w:hAnsi="Arial"/>
                        <w:bCs/>
                        <w:vertAlign w:val="subscript"/>
                        <w:lang w:val="es-AR"/>
                      </w:rPr>
                      <w:t>3</w:t>
                    </w:r>
                  </w:p>
                </w:txbxContent>
              </v:textbox>
            </v:shape>
            <v:shape id="Text Box 199" o:spid="_x0000_s1557" type="#_x0000_t202" style="position:absolute;left:3337;top:6079;width:498;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0CFMUA&#10;AADdAAAADwAAAGRycy9kb3ducmV2LnhtbESPQWvCQBCF74L/YRnBm+6qtdToKtJS6KlS2wrehuyY&#10;BLOzIbs16b/vHAreZnhv3vtms+t9rW7UxiqwhdnUgCLOg6u4sPD1+Tp5AhUTssM6MFn4pQi77XCw&#10;wcyFjj/odkyFkhCOGVooU2oyrWNeksc4DQ2xaJfQekyytoV2LXYS7ms9N+ZRe6xYGkps6Lmk/Hr8&#10;8Ra+3y/n04M5FC9+2XShN5r9Sls7HvX7NahEfbqb/6/fnOAvF4Ir38gIev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XQIUxQAAAN0AAAAPAAAAAAAAAAAAAAAAAJgCAABkcnMv&#10;ZG93bnJldi54bWxQSwUGAAAAAAQABAD1AAAAigMAAAAA&#10;" filled="f" stroked="f">
              <v:textbox>
                <w:txbxContent>
                  <w:p w:rsidR="00042C34" w:rsidRDefault="00042C34" w:rsidP="00AC4B39">
                    <w:pPr>
                      <w:rPr>
                        <w:rFonts w:ascii="Arial" w:hAnsi="Arial"/>
                        <w:bCs/>
                        <w:vertAlign w:val="subscript"/>
                        <w:lang w:val="es-AR"/>
                      </w:rPr>
                    </w:pPr>
                    <w:r>
                      <w:rPr>
                        <w:rFonts w:ascii="Arial" w:hAnsi="Arial"/>
                        <w:bCs/>
                        <w:lang w:val="es-AR"/>
                      </w:rPr>
                      <w:t>u</w:t>
                    </w:r>
                    <w:r>
                      <w:rPr>
                        <w:rFonts w:ascii="Arial" w:hAnsi="Arial"/>
                        <w:bCs/>
                        <w:vertAlign w:val="subscript"/>
                        <w:lang w:val="es-AR"/>
                      </w:rPr>
                      <w:t>2</w:t>
                    </w:r>
                  </w:p>
                </w:txbxContent>
              </v:textbox>
            </v:shape>
            <v:line id="Line 200" o:spid="_x0000_s1558" style="position:absolute;visibility:visible" from="8602,2859" to="9628,38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SWhsQAAADdAAAADwAAAGRycy9kb3ducmV2LnhtbERP22oCMRB9L/QfwhT6plktlro1SvEC&#10;ig/SbT9g3Ew3WzeTJYm6+vWmIPRtDuc6k1lnG3EiH2rHCgb9DARx6XTNlYLvr1XvDUSIyBobx6Tg&#10;QgFm08eHCebanfmTTkWsRArhkKMCE2ObSxlKQxZD37XEiftx3mJM0FdSezyncNvIYZa9Sos1pwaD&#10;Lc0NlYfiaBVs/H57GFwrI/e88ctmtxgH+6vU81P38Q4iUhf/xXf3Wqf5o5cx/H2TTpDT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5JaGxAAAAN0AAAAPAAAAAAAAAAAA&#10;AAAAAKECAABkcnMvZG93bnJldi54bWxQSwUGAAAAAAQABAD5AAAAkgMAAAAA&#10;" strokeweight="1pt"/>
            <v:line id="Line 201" o:spid="_x0000_s1559" style="position:absolute;visibility:visible" from="7693,5353" to="8776,6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NhMZsYAAADdAAAADwAAAGRycy9kb3ducmV2LnhtbESPQU8CMRCF7yb+h2ZMvEkXggYXCjGC&#10;icQDAfkBw3bcrmynm7bCyq9nDibeZvLevPfNbNH7Vp0opiawgeGgAEVcBdtwbWD/+fYwAZUyssU2&#10;MBn4pQSL+e3NDEsbzryl0y7XSkI4lWjA5dyVWqfKkcc0CB2xaF8hesyyxlrbiGcJ960eFcWT9tiw&#10;NDjs6NVRddz9eAPrePg4Di+10wdex1W7WT4n/23M/V3/MgWVqc//5r/rdyv4j2Phl29kBD2/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DYTGbGAAAA3QAAAA8AAAAAAAAA&#10;AAAAAAAAoQIAAGRycy9kb3ducmV2LnhtbFBLBQYAAAAABAAEAPkAAACUAwAAAAA=&#10;" strokeweight="1pt"/>
            <v:line id="Line 202" o:spid="_x0000_s1560" style="position:absolute;flip:y;visibility:visible" from="6895,2403" to="8605,41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RKMgAAADdAAAADwAAAGRycy9kb3ducmV2LnhtbESPQWvCQBCF7wX/wzJCL6VuUmqwqatI&#10;QBChh1oh9jZkxySanQ3ZjUn/fbcg9DbDe/O+N8v1aBpxo87VlhXEswgEcWF1zaWC49f2eQHCeWSN&#10;jWVS8EMO1qvJwxJTbQf+pNvBlyKEsEtRQeV9m0rpiooMupltiYN2tp1BH9aulLrDIYSbRr5EUSIN&#10;1hwIFbaUVVRcD70JkEtWfn9cqMjf8nY/JPHTcDr1Sj1Ox807CE+j/zffr3c61J+/xvD3TRhBrn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b+RKMgAAADdAAAADwAAAAAA&#10;AAAAAAAAAAChAgAAZHJzL2Rvd25yZXYueG1sUEsFBgAAAAAEAAQA+QAAAJYDAAAAAA==&#10;" strokeweight="1pt"/>
            <v:line id="Line 203" o:spid="_x0000_s1561" style="position:absolute;flip:x;visibility:visible" from="6049,6423" to="8785,91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W0PX8gAAADdAAAADwAAAGRycy9kb3ducmV2LnhtbESPQWvCQBCF74X+h2UKvZS6SbChRtdQ&#10;AgUReqgK6m3IjklsdjZkVxP/fbdQ8DbDe/O+N4t8NK24Uu8aywriSQSCuLS64UrBbvv5+g7CeWSN&#10;rWVScCMH+fLxYYGZtgN/03XjKxFC2GWooPa+y6R0ZU0G3cR2xEE72d6gD2tfSd3jEMJNK5MoSqXB&#10;hgOhxo6KmsqfzcUEyLmojl9nKvezfbce0vhlOBwuSj0/jR9zEJ5Gfzf/X690qP82TeDvmzCCX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W0PX8gAAADdAAAADwAAAAAA&#10;AAAAAAAAAAChAgAAZHJzL2Rvd25yZXYueG1sUEsFBgAAAAAEAAQA+QAAAJYDAAAAAA==&#10;" strokeweight="1pt"/>
            <v:line id="Line 204" o:spid="_x0000_s1562" style="position:absolute;flip:x;visibility:visible" from="5116,6213" to="7237,8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GqxMgAAADdAAAADwAAAGRycy9kb3ducmV2LnhtbESPT2vCQBDF7wW/wzJCL8VsrK1omlVE&#10;KJSCB23BeBuy0/wxOxuyq4nfvisUepvhvXm/N+l6MI24UucqywqmUQyCOLe64kLB99f7ZAHCeWSN&#10;jWVScCMH69XoIcVE2573dD34QoQQdgkqKL1vEyldXpJBF9mWOGg/tjPow9oVUnfYh3DTyOc4nkuD&#10;FQdCiS1tS8rPh4sJkHpbnHY15cflsf3s59OnPssuSj2Oh80bCE+D/zf/XX/oUP/1ZQb3b8IIcvUL&#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iGqxMgAAADdAAAADwAAAAAA&#10;AAAAAAAAAAChAgAAZHJzL2Rvd25yZXYueG1sUEsFBgAAAAAEAAQA+QAAAJYDAAAAAA==&#10;" strokeweight="1pt"/>
            <v:line id="Line 205" o:spid="_x0000_s1563" style="position:absolute;flip:x;visibility:visible" from="4273,5139" to="5926,67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gysMgAAADdAAAADwAAAGRycy9kb3ducmV2LnhtbESPQWvCQBCF74L/YRmhF6mbFJU2dQ0i&#10;FIrgobaQ9DZkp0k0Oxuyq4n/3i0I3mZ4b973ZpUOphEX6lxtWUE8i0AQF1bXXCr4+f54fgXhPLLG&#10;xjIpuJKDdD0erTDRtucvuhx8KUIIuwQVVN63iZSuqMigm9mWOGh/tjPow9qVUnfYh3DTyJcoWkqD&#10;NQdChS1tKypOh7MJkOO2/N0fqcjesnbXL+Npn+dnpZ4mw+YdhKfBP8z3608d6i/mc/j/Jowg1z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cgysMgAAADdAAAADwAAAAAA&#10;AAAAAAAAAAChAgAAZHJzL2Rvd25yZXYueG1sUEsFBgAAAAAEAAQA+QAAAJYDAAAAAA==&#10;" strokeweight="1pt"/>
            <v:line id="Line 206" o:spid="_x0000_s1564" style="position:absolute;flip:x;visibility:visible" from="5470,6213" to="7009,7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SXK8gAAADdAAAADwAAAGRycy9kb3ducmV2LnhtbESPQWvCQBCF74L/YRmhF6mbFJU2dQ0i&#10;FIrgQVtIehuy0ySanQ3Z1aT/visI3mZ4b973ZpUOphFX6lxtWUE8i0AQF1bXXCr4/vp4fgXhPLLG&#10;xjIp+CMH6Xo8WmGibc8Huh59KUIIuwQVVN63iZSuqMigm9mWOGi/tjPow9qVUnfYh3DTyJcoWkqD&#10;NQdChS1tKyrOx4sJkNO2/NmfqMjesnbXL+Npn+cXpZ4mw+YdhKfBP8z3608d6i/mC7h9E0aQ6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oSXK8gAAADdAAAADwAAAAAA&#10;AAAAAAAAAAChAgAAZHJzL2Rvd25yZXYueG1sUEsFBgAAAAAEAAQA+QAAAJYDAAAAAA==&#10;" strokeweight="1pt"/>
            <v:line id="Line 207" o:spid="_x0000_s1565" style="position:absolute;flip:y;visibility:visible" from="4501,5139" to="6154,67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YJXMgAAADdAAAADwAAAGRycy9kb3ducmV2LnhtbESPT2vCQBDF7wW/wzJCL8VsLDbUmI2I&#10;IJRCD9qCehuy0/xpdjZkVxO/fVco9DbDe/N+b7L1aFpxpd7VlhXMoxgEcWF1zaWCr8/d7BWE88ga&#10;W8uk4EYO1vnkIcNU24H3dD34UoQQdikqqLzvUildUZFBF9mOOGjftjfow9qXUvc4hHDTyuc4TqTB&#10;mgOhwo62FRU/h4sJkGZbnj8aKo7LY/c+JPOn4XS6KPU4HTcrEJ5G/2/+u37Tof7LIoH7N2EEmf8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lYJXMgAAADdAAAADwAAAAAA&#10;AAAAAAAAAAChAgAAZHJzL2Rvd25yZXYueG1sUEsFBgAAAAAEAAQA+QAAAJYDAAAAAA==&#10;" strokeweight="1pt"/>
            <v:line id="Line 208" o:spid="_x0000_s1566" style="position:absolute;visibility:visible" from="6154,5139" to="7237,6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HUEsMAAADdAAAADwAAAGRycy9kb3ducmV2LnhtbERPzWoCMRC+F/oOYQreNGux2m6NUtSC&#10;4kFq+wDjZrrZupksSdTVpzeC0Nt8fL8znra2FkfyoXKsoN/LQBAXTldcKvj5/uy+gggRWWPtmBSc&#10;KcB08vgwxly7E3/RcRtLkUI45KjAxNjkUobCkMXQcw1x4n6dtxgT9KXUHk8p3NbyOcuG0mLFqcFg&#10;QzNDxX57sApWfrfe9y+lkTte+UW9mb8F+6dU56n9eAcRqY3/4rt7qdP8l8EIbt+kE+TkC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8x1BLDAAAA3QAAAA8AAAAAAAAAAAAA&#10;AAAAoQIAAGRycy9kb3ducmV2LnhtbFBLBQYAAAAABAAEAPkAAACRAwAAAAA=&#10;" strokeweight="1pt"/>
            <v:line id="Line 209" o:spid="_x0000_s1567" style="position:absolute;flip:x y;visibility:visible" from="5926,5139" to="7009,6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imQZccAAADdAAAADwAAAGRycy9kb3ducmV2LnhtbESPT0/DMAzF70h8h8hIXNCWboJq6pZN&#10;0zQQBy7sz91qvLRa43RJ2AqfHh+QuNl6z+/9vFgNvlNXiqkNbGAyLkAR18G27Awc9q+jGaiUkS12&#10;gcnANyVYLe/vFljZcONPuu6yUxLCqUIDTc59pXWqG/KYxqEnFu0Uoscsa3TaRrxJuO/0tChK7bFl&#10;aWiwp01D9Xn35Q3st3R5iuvN6czu41KWxzeXf6bGPD4M6zmoTEP+N/9dv1vBf3kWXPlGRt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uKZBlxwAAAN0AAAAPAAAAAAAA&#10;AAAAAAAAAKECAABkcnMvZG93bnJldi54bWxQSwUGAAAAAAQABAD5AAAAlQMAAAAA&#10;" strokeweight="1pt"/>
            <v:line id="Line 210" o:spid="_x0000_s1568" style="position:absolute;flip:x y;visibility:visible" from="4501,6782" to="5470,7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U1/sMAAADdAAAADwAAAGRycy9kb3ducmV2LnhtbERPS2sCMRC+F/wPYQq9FM0qutitUUTa&#10;4qEXH70PmzG7uJmsSapbf70pCN7m43vObNHZRpzJh9qxguEgA0FcOl2zUbDfffanIEJE1tg4JgV/&#10;FGAx7z3NsNDuwhs6b6MRKYRDgQqqGNtCylBWZDEMXEucuIPzFmOC3kjt8ZLCbSNHWZZLizWnhgpb&#10;WlVUHre/VsHug06vfrk6HNl8n/L858vE60ipl+du+Q4iUhcf4rt7rdP8yfgN/r9JJ8j5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FlNf7DAAAA3QAAAA8AAAAAAAAAAAAA&#10;AAAAoQIAAGRycy9kb3ducmV2LnhtbFBLBQYAAAAABAAEAPkAAACRAwAAAAA=&#10;" strokeweight="1pt"/>
            <v:line id="Line 211" o:spid="_x0000_s1569" style="position:absolute;visibility:visible" from="5698,5157" to="6781,6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Hau8YAAADdAAAADwAAAGRycy9kb3ducmV2LnhtbESPQWsCMRCF74X+hzAFbzWroLRbo5Ra&#10;oeKhaPsDxs24Wd1MliTVrb/eORR6m+G9ee+b2aL3rTpTTE1gA6NhAYq4Crbh2sD31+rxCVTKyBbb&#10;wGTglxIs5vd3MyxtuPCWzrtcKwnhVKIBl3NXap0qRx7TMHTEoh1C9JhljbW2ES8S7ls9Loqp9tiw&#10;NDjs6M1Rddr9eAPruN+cRtfa6T2v43v7uXxO/mjM4KF/fQGVqc//5r/rDyv4k4nwyzcygp7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UB2rvGAAAA3QAAAA8AAAAAAAAA&#10;AAAAAAAAoQIAAGRycy9kb3ducmV2LnhtbFBLBQYAAAAABAAEAPkAAACUAwAAAAA=&#10;" strokeweight="1pt"/>
            <v:line id="Line 212" o:spid="_x0000_s1570" style="position:absolute;visibility:visible" from="4273,6786" to="5242,77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1/IMMAAADdAAAADwAAAGRycy9kb3ducmV2LnhtbERPzWoCMRC+F3yHMIK3mt2C0q5GEW1B&#10;8VCqPsC4GTerm8mSpLr26Ruh0Nt8fL8znXe2EVfyoXasIB9mIIhLp2uuFBz2H8+vIEJE1tg4JgV3&#10;CjCf9Z6mWGh34y+67mIlUgiHAhWYGNtCylAashiGriVO3Ml5izFBX0nt8ZbCbSNfsmwsLdacGgy2&#10;tDRUXnbfVsHGH7eX/Kcy8sgb/958rt6CPSs16HeLCYhIXfwX/7nXOs0fjXJ4fJNOkLN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pNfyDDAAAA3QAAAA8AAAAAAAAAAAAA&#10;AAAAoQIAAGRycy9kb3ducmV2LnhtbFBLBQYAAAAABAAEAPkAAACRAwAAAAA=&#10;" strokeweight="1pt"/>
            <v:line id="Line 213" o:spid="_x0000_s1571" style="position:absolute;flip:y;visibility:visible" from="5242,6213" to="6781,7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SZgsgAAADdAAAADwAAAGRycy9kb3ducmV2LnhtbESPT2vCQBDF7wW/wzJCL6VuDCS00Y0U&#10;oVCEHtSCehuy0/xpdjZk1yR++65Q6G2G9+b93qw3k2nFQL2rLStYLiIQxIXVNZcKvo7vzy8gnEfW&#10;2FomBTdysMlnD2vMtB15T8PBlyKEsMtQQeV9l0npiooMuoXtiIP2bXuDPqx9KXWPYwg3rYyjKJUG&#10;aw6ECjvaVlT8HK4mQJpteflsqDi9nrrdmC6fxvP5qtTjfHpbgfA0+X/z3/WHDvWTJIb7N2EEmf8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LSZgsgAAADdAAAADwAAAAAA&#10;AAAAAAAAAAChAgAAZHJzL2Rvd25yZXYueG1sUEsFBgAAAAAEAAQA+QAAAJYDAAAAAA==&#10;" strokeweight="1pt"/>
            <v:line id="Line 214" o:spid="_x0000_s1572" style="position:absolute;flip:y;visibility:visible" from="7693,3420" to="9631,5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g8GcgAAADdAAAADwAAAGRycy9kb3ducmV2LnhtbESPQWvCQBCF74L/YRmhF6mbVJQ2dQ0i&#10;FIrgQVtIehuy0ySanQ3Z1aT/visI3mZ4b973ZpUOphFX6lxtWUE8i0AQF1bXXCr4/vp4fgXhPLLG&#10;xjIp+CMH6Xo8WmGibc8Huh59KUIIuwQVVN63iZSuqMigm9mWOGi/tjPow9qVUnfYh3DTyJcoWkqD&#10;NQdChS1tKyrOx4sJkNO2/NmfqMjesnbXL+Npn+cXpZ4mw+YdhKfBP8z3608d6i8Wc7h9E0aQ6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g8GcgAAADdAAAADwAAAAAA&#10;AAAAAAAAAAChAgAAZHJzL2Rvd25yZXYueG1sUEsFBgAAAAAEAAQA+QAAAJYDAAAAAA==&#10;" strokeweight="1pt"/>
            <v:line id="Line 215" o:spid="_x0000_s1573" style="position:absolute;flip:x;visibility:visible" from="8032,3875" to="9628,54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GkbcgAAADdAAAADwAAAGRycy9kb3ducmV2LnhtbESPQWvCQBCF74L/YRmhF6mbFJU2dQ0i&#10;FIrgQVtIehuy0ySanQ3Z1aT/visI3mZ4b973ZpUOphFX6lxtWUE8i0AQF1bXXCr4/vp4fgXhPLLG&#10;xjIp+CMH6Xo8WmGibc8Huh59KUIIuwQVVN63iZSuqMigm9mWOGi/tjPow9qVUnfYh3DTyJcoWkqD&#10;NQdChS1tKyrOx4sJkNO2/NmfqMjesnbXL+Npn+cXpZ4mw+YdhKfBP8z3608d6i8Wc7h9E0aQ6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BGkbcgAAADdAAAADwAAAAAA&#10;AAAAAAAAAAChAgAAZHJzL2Rvd25yZXYueG1sUEsFBgAAAAAEAAQA+QAAAJYDAAAAAA==&#10;" strokeweight="1pt"/>
            <v:line id="Line 216" o:spid="_x0000_s1574" style="position:absolute;visibility:visible" from="6919,4358" to="8032,54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Z5I8MAAADdAAAADwAAAGRycy9kb3ducmV2LnhtbERPzWoCMRC+C75DGKE3zVrY0m6NUrRC&#10;xUPp6gOMm+lm62ayJFG3ffpGELzNx/c7s0VvW3EmHxrHCqaTDARx5XTDtYL9bj1+BhEissbWMSn4&#10;pQCL+XAww0K7C3/RuYy1SCEcClRgYuwKKUNlyGKYuI44cd/OW4wJ+lpqj5cUblv5mGVP0mLDqcFg&#10;R0tD1bE8WQUbf9gep3+1kQfe+Pf2c/US7I9SD6P+7RVEpD7exTf3h07z8zyH6zfpBDn/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V2eSPDAAAA3QAAAA8AAAAAAAAAAAAA&#10;AAAAoQIAAGRycy9kb3ducmV2LnhtbFBLBQYAAAAABAAEAPkAAACRAwAAAAA=&#10;" strokeweight="1pt"/>
            <v:oval id="Oval 217" o:spid="_x0000_s1575" style="position:absolute;left:5839;top:3499;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AZ9MUA&#10;AADdAAAADwAAAGRycy9kb3ducmV2LnhtbERPyW7CMBC9V+o/WFOJW3HKJhQwqGURiziE5UBvo3hI&#10;IuJxFBsIf19XqtTbPL11xtPGlOJOtSssK/hoRyCIU6sLzhScjsv3IQjnkTWWlknBkxxMJ68vY4y1&#10;ffCe7gefiRDCLkYFufdVLKVLczLo2rYiDtzF1gZ9gHUmdY2PEG5K2YmigTRYcGjIsaJZTun1cDMK&#10;5rtLsv02WG22i+4quSbn4demp1TrrfkcgfDU+H/xn3utw/x+fwC/34QT5OQ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8Bn0xQAAAN0AAAAPAAAAAAAAAAAAAAAAAJgCAABkcnMv&#10;ZG93bnJldi54bWxQSwUGAAAAAAQABAD1AAAAigMAAAAA&#10;" fillcolor="black" strokeweight="1pt"/>
            <v:oval id="Oval 218" o:spid="_x0000_s1576" style="position:absolute;left:8203;top:5863;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VE58MA&#10;AADdAAAADwAAAGRycy9kb3ducmV2LnhtbERPTWvCQBC9C/6HZYTedKNgrNFVRBRyKVLtxduYnSah&#10;2dmwu41pf31XKHibx/uc9bY3jejI+dqygukkAUFcWF1zqeDjchy/gvABWWNjmRT8kIftZjhYY6bt&#10;nd+pO4dSxBD2GSqoQmgzKX1RkUE/sS1x5D6tMxgidKXUDu8x3DRyliSpNFhzbKiwpX1Fxdf52yig&#10;xVt+SM1xmZ76g55ec7f/7W5KvYz63QpEoD48xf/uXMf58/kCHt/EE+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6VE58MAAADdAAAADwAAAAAAAAAAAAAAAACYAgAAZHJzL2Rv&#10;d25yZXYueG1sUEsFBgAAAAAEAAQA9QAAAIgDAAAAAA==&#10;" strokeweight="1pt"/>
            <v:oval id="Oval 219" o:spid="_x0000_s1577" style="position:absolute;left:3511;top:6501;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QlccA&#10;AADdAAAADwAAAGRycy9kb3ducmV2LnhtbESPQUvDQBCF74L/YRnBm9200Kix2yKlhVykGL14G7Nj&#10;EszOht1tGv31nUOhtxnem/e+WW0m16uRQuw8G5jPMlDEtbcdNwY+P/YPT6BiQrbYeyYDfxRhs769&#10;WWFh/YnfaaxSoySEY4EG2pSGQutYt+QwzvxALNqPDw6TrKHRNuBJwl2vF1mWa4cdS0OLA21bqn+r&#10;ozNAj2/lLnf75/ww7ez8qwzb//HbmPu76fUFVKIpXc2X69IK/nIpuPKNjKDX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o60JXHAAAA3QAAAA8AAAAAAAAAAAAAAAAAmAIAAGRy&#10;cy9kb3ducmV2LnhtbFBLBQYAAAAABAAEAPUAAACMAwAAAAA=&#10;" strokeweight="1pt"/>
            <v:oval id="Oval 220" o:spid="_x0000_s1578" style="position:absolute;left:5839;top:3499;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Z1DsMA&#10;AADdAAAADwAAAGRycy9kb3ducmV2LnhtbERPTWvCQBC9C/0PyxS86caCaY2uUkQhF5FqL71Ns2MS&#10;mp0Nu9sY/fWuIHibx/ucxao3jejI+dqygsk4AUFcWF1zqeD7uB19gPABWWNjmRRcyMNq+TJYYKbt&#10;mb+oO4RSxBD2GSqoQmgzKX1RkUE/ti1x5E7WGQwRulJqh+cYbhr5liSpNFhzbKiwpXVFxd/h3yig&#10;912+Sc12lu77jZ785G597X6VGr72n3MQgfrwFD/cuY7zp9MZ3L+JJ8j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XZ1DsMAAADdAAAADwAAAAAAAAAAAAAAAACYAgAAZHJzL2Rv&#10;d25yZXYueG1sUEsFBgAAAAAEAAQA9QAAAIgDAAAAAA==&#10;" strokeweight="1pt"/>
            <v:line id="Line 221" o:spid="_x0000_s1579" style="position:absolute;visibility:visible" from="5121,8333" to="6039,9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20QBsYAAADdAAAADwAAAGRycy9kb3ducmV2LnhtbESPQWsCMRCF74X+hzCF3mpWQWm3RilV&#10;oeKhaPsDxs24Wd1MliTqtr/eORR6m+G9ee+b6bz3rbpQTE1gA8NBAYq4Crbh2sD31+rpGVTKyBbb&#10;wGTghxLMZ/d3UyxtuPKWLrtcKwnhVKIBl3NXap0qRx7TIHTEoh1C9JhljbW2Ea8S7ls9KoqJ9tiw&#10;NDjs6N1RddqdvYF13G9Ow9/a6T2v47L9XLwkfzTm8aF/ewWVqc//5r/rDyv444nwyzcygp7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ttEAbGAAAA3QAAAA8AAAAAAAAA&#10;AAAAAAAAoQIAAGRycy9kb3ducmV2LnhtbFBLBQYAAAAABAAEAPkAAACUAwAAAAA=&#10;" strokeweight="1pt"/>
            <v:shape id="Text Box 222" o:spid="_x0000_s1580" type="#_x0000_t202" style="position:absolute;left:2683;top:3375;width:2700;height:177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SElMEA&#10;AADdAAAADwAAAGRycy9kb3ducmV2LnhtbERPTYvCMBC9C/6HMII3TRQVrUYRRfC0y7oqeBuasS02&#10;k9JEW//9ZmFhb/N4n7PatLYUL6p94VjDaKhAEKfOFJxpOH8fBnMQPiAbLB2Thjd52Ky7nRUmxjX8&#10;Ra9TyEQMYZ+ghjyEKpHSpzlZ9ENXEUfu7mqLIcI6k6bGJobbUo6VmkmLBceGHCva5ZQ+Tk+r4fJx&#10;v10n6jPb22nVuFZJtgupdb/XbpcgArXhX/znPpo4fzobwe838QS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UhJTBAAAA3QAAAA8AAAAAAAAAAAAAAAAAmAIAAGRycy9kb3du&#10;cmV2LnhtbFBLBQYAAAAABAAEAPUAAACGAwAAAAA=&#10;" filled="f" stroked="f">
              <v:textbox>
                <w:txbxContent>
                  <w:p w:rsidR="00042C34" w:rsidRDefault="00042C34" w:rsidP="00AC4B39">
                    <w:pPr>
                      <w:jc w:val="center"/>
                      <w:rPr>
                        <w:rFonts w:ascii="Arial" w:hAnsi="Arial" w:cs="Arial"/>
                        <w:sz w:val="16"/>
                      </w:rPr>
                    </w:pPr>
                    <w:r>
                      <w:rPr>
                        <w:rFonts w:ascii="Arial" w:hAnsi="Arial" w:cs="Arial"/>
                        <w:sz w:val="16"/>
                      </w:rPr>
                      <w:t>Las bobinas están conectadas en serie pero el sentido de arrollamiento de las mismas hace que la corriente de origen a fuerzas magnetomotrices de sentido contrario</w:t>
                    </w:r>
                  </w:p>
                </w:txbxContent>
              </v:textbox>
            </v:shape>
            <v:oval id="Oval 223" o:spid="_x0000_s1581" style="position:absolute;left:5551;top:8723;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4twsMA&#10;AADdAAAADwAAAGRycy9kb3ducmV2LnhtbERPTWvCQBC9F/wPywje6kahqUZXEVHIpZSqF29jdkyC&#10;2dmwu42xv75bKHibx/uc5bo3jejI+dqygsk4AUFcWF1zqeB03L/OQPiArLGxTAoe5GG9GrwsMdP2&#10;zl/UHUIpYgj7DBVUIbSZlL6oyKAf25Y4clfrDIYIXSm1w3sMN42cJkkqDdYcGypsaVtRcTt8GwX0&#10;/pHvUrOfp5/9Tk/Oudv+dBelRsN+swARqA9P8b8713H+WzqFv2/iCXL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b4twsMAAADdAAAADwAAAAAAAAAAAAAAAACYAgAAZHJzL2Rv&#10;d25yZXYueG1sUEsFBgAAAAAEAAQA9QAAAIgDAAAAAA==&#10;" strokeweight="1pt"/>
          </v:group>
        </w:pict>
      </w:r>
    </w:p>
    <w:p w:rsidR="00042C34" w:rsidRPr="007421CF" w:rsidRDefault="00042C34" w:rsidP="00AC4B39">
      <w:pPr>
        <w:pStyle w:val="BodyText3"/>
        <w:rPr>
          <w:rFonts w:ascii="Verdana" w:hAnsi="Verdana"/>
          <w:sz w:val="20"/>
        </w:rPr>
      </w:pPr>
    </w:p>
    <w:p w:rsidR="00042C34" w:rsidRPr="007421CF" w:rsidRDefault="00042C34" w:rsidP="00AC4B39">
      <w:pPr>
        <w:pStyle w:val="BodyText3"/>
        <w:rPr>
          <w:rFonts w:ascii="Verdana" w:hAnsi="Verdana"/>
          <w:sz w:val="20"/>
        </w:rPr>
      </w:pPr>
    </w:p>
    <w:p w:rsidR="00042C34" w:rsidRPr="007421CF" w:rsidRDefault="00042C34" w:rsidP="00AC4B39">
      <w:pPr>
        <w:pStyle w:val="BodyText3"/>
        <w:rPr>
          <w:rFonts w:ascii="Verdana" w:hAnsi="Verdana"/>
          <w:sz w:val="20"/>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p>
    <w:p w:rsidR="00042C34" w:rsidRPr="007421CF" w:rsidRDefault="00042C34" w:rsidP="00AC4B39">
      <w:pPr>
        <w:jc w:val="both"/>
        <w:rPr>
          <w:rFonts w:ascii="Verdana" w:hAnsi="Verdana"/>
        </w:rPr>
      </w:pP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r w:rsidRPr="007421CF">
        <w:rPr>
          <w:rFonts w:ascii="Verdana" w:hAnsi="Verdana"/>
        </w:rPr>
        <w:t xml:space="preserve"> </w:t>
      </w: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Default="00042C34" w:rsidP="00AC4B39">
      <w:pPr>
        <w:rPr>
          <w:rFonts w:ascii="Verdana" w:hAnsi="Verdana"/>
        </w:rPr>
      </w:pPr>
    </w:p>
    <w:p w:rsidR="00042C34" w:rsidRDefault="00042C34" w:rsidP="00AC4B39">
      <w:pPr>
        <w:jc w:val="center"/>
        <w:rPr>
          <w:rFonts w:ascii="Verdana" w:hAnsi="Verdana"/>
        </w:rPr>
      </w:pPr>
      <w:r>
        <w:rPr>
          <w:rFonts w:ascii="Verdana" w:hAnsi="Verdana"/>
        </w:rPr>
        <w:t>Figura 9.6</w:t>
      </w:r>
      <w:r w:rsidRPr="007421CF">
        <w:rPr>
          <w:rFonts w:ascii="Verdana" w:hAnsi="Verdana"/>
        </w:rPr>
        <w:t xml:space="preserve"> Esquema de las bobinas </w:t>
      </w:r>
      <w:r w:rsidRPr="007421CF">
        <w:rPr>
          <w:rFonts w:ascii="Verdana" w:hAnsi="Verdana"/>
          <w:bCs/>
        </w:rPr>
        <w:t>u</w:t>
      </w:r>
      <w:r w:rsidRPr="007421CF">
        <w:rPr>
          <w:rFonts w:ascii="Verdana" w:hAnsi="Verdana"/>
          <w:bCs/>
          <w:vertAlign w:val="subscript"/>
        </w:rPr>
        <w:t>1</w:t>
      </w:r>
      <w:r w:rsidRPr="007421CF">
        <w:rPr>
          <w:rFonts w:ascii="Verdana" w:hAnsi="Verdana"/>
          <w:bCs/>
        </w:rPr>
        <w:t xml:space="preserve"> – u</w:t>
      </w:r>
      <w:r w:rsidRPr="007421CF">
        <w:rPr>
          <w:rFonts w:ascii="Verdana" w:hAnsi="Verdana"/>
          <w:bCs/>
          <w:vertAlign w:val="subscript"/>
        </w:rPr>
        <w:t>3</w:t>
      </w:r>
      <w:r w:rsidRPr="007421CF">
        <w:rPr>
          <w:rFonts w:ascii="Verdana" w:hAnsi="Verdana"/>
          <w:bCs/>
        </w:rPr>
        <w:t xml:space="preserve"> – u</w:t>
      </w:r>
      <w:r w:rsidRPr="007421CF">
        <w:rPr>
          <w:rFonts w:ascii="Verdana" w:hAnsi="Verdana"/>
          <w:bCs/>
          <w:vertAlign w:val="subscript"/>
        </w:rPr>
        <w:t>3</w:t>
      </w:r>
      <w:r w:rsidRPr="007421CF">
        <w:rPr>
          <w:rFonts w:ascii="Verdana" w:hAnsi="Verdana"/>
          <w:bCs/>
        </w:rPr>
        <w:t xml:space="preserve"> – u</w:t>
      </w:r>
      <w:r w:rsidRPr="007421CF">
        <w:rPr>
          <w:rFonts w:ascii="Verdana" w:hAnsi="Verdana"/>
          <w:bCs/>
          <w:vertAlign w:val="subscript"/>
        </w:rPr>
        <w:t>2</w:t>
      </w:r>
      <w:r w:rsidRPr="007421CF">
        <w:rPr>
          <w:rFonts w:ascii="Verdana" w:hAnsi="Verdana"/>
          <w:b/>
          <w:vertAlign w:val="subscript"/>
        </w:rPr>
        <w:t xml:space="preserve"> </w:t>
      </w:r>
      <w:r w:rsidRPr="007421CF">
        <w:rPr>
          <w:rFonts w:ascii="Verdana" w:hAnsi="Verdana"/>
        </w:rPr>
        <w:t xml:space="preserve"> </w:t>
      </w:r>
    </w:p>
    <w:p w:rsidR="00042C34" w:rsidRPr="007421CF" w:rsidRDefault="00042C34" w:rsidP="00AC4B39">
      <w:pPr>
        <w:jc w:val="center"/>
        <w:rPr>
          <w:rFonts w:ascii="Verdana" w:hAnsi="Verdana"/>
        </w:rPr>
      </w:pPr>
      <w:r w:rsidRPr="007421CF">
        <w:rPr>
          <w:rFonts w:ascii="Verdana" w:hAnsi="Verdana"/>
        </w:rPr>
        <w:t>para una fase de la máquina</w:t>
      </w:r>
    </w:p>
    <w:p w:rsidR="00042C34" w:rsidRPr="007421CF" w:rsidRDefault="00042C34" w:rsidP="00AC4B39">
      <w:pPr>
        <w:jc w:val="center"/>
        <w:rPr>
          <w:rFonts w:ascii="Verdana" w:hAnsi="Verdana"/>
        </w:rPr>
      </w:pPr>
    </w:p>
    <w:p w:rsidR="00042C34" w:rsidRDefault="00042C34" w:rsidP="00AC4B39">
      <w:pPr>
        <w:ind w:firstLine="708"/>
        <w:jc w:val="both"/>
        <w:rPr>
          <w:rFonts w:ascii="Verdana" w:hAnsi="Verdana"/>
        </w:rPr>
      </w:pPr>
      <w:r w:rsidRPr="007421CF">
        <w:rPr>
          <w:rFonts w:ascii="Verdana" w:hAnsi="Verdana"/>
        </w:rPr>
        <w:t>Las tres bobinas del estator se unen en un punto común (x = y = z ó x</w:t>
      </w:r>
      <w:r w:rsidRPr="007421CF">
        <w:rPr>
          <w:rFonts w:ascii="Verdana" w:hAnsi="Verdana"/>
          <w:vertAlign w:val="subscript"/>
        </w:rPr>
        <w:t>1</w:t>
      </w:r>
      <w:r w:rsidRPr="007421CF">
        <w:rPr>
          <w:rFonts w:ascii="Verdana" w:hAnsi="Verdana"/>
        </w:rPr>
        <w:t xml:space="preserve"> = y</w:t>
      </w:r>
      <w:r w:rsidRPr="007421CF">
        <w:rPr>
          <w:rFonts w:ascii="Verdana" w:hAnsi="Verdana"/>
          <w:vertAlign w:val="subscript"/>
        </w:rPr>
        <w:t>1</w:t>
      </w:r>
      <w:r w:rsidRPr="007421CF">
        <w:rPr>
          <w:rFonts w:ascii="Verdana" w:hAnsi="Verdana"/>
        </w:rPr>
        <w:t xml:space="preserve"> = z</w:t>
      </w:r>
      <w:r w:rsidRPr="007421CF">
        <w:rPr>
          <w:rFonts w:ascii="Verdana" w:hAnsi="Verdana"/>
          <w:vertAlign w:val="subscript"/>
        </w:rPr>
        <w:t>1</w:t>
      </w:r>
      <w:r w:rsidRPr="007421CF">
        <w:rPr>
          <w:rFonts w:ascii="Verdana" w:hAnsi="Verdana"/>
        </w:rPr>
        <w:t xml:space="preserve">), conformando un tipo de conexión que se denomina “estrella”, según se muestra en el esquema de la figura </w:t>
      </w:r>
      <w:r>
        <w:rPr>
          <w:rFonts w:ascii="Verdana" w:hAnsi="Verdana"/>
        </w:rPr>
        <w:t>9</w:t>
      </w:r>
      <w:r w:rsidRPr="007421CF">
        <w:rPr>
          <w:rFonts w:ascii="Verdana" w:hAnsi="Verdana"/>
        </w:rPr>
        <w:t>.6.</w:t>
      </w:r>
    </w:p>
    <w:p w:rsidR="00042C34" w:rsidRPr="007421CF" w:rsidRDefault="00042C34" w:rsidP="00AC4B39">
      <w:pPr>
        <w:ind w:firstLine="708"/>
        <w:jc w:val="both"/>
        <w:rPr>
          <w:rFonts w:ascii="Verdana" w:hAnsi="Verdana"/>
        </w:rPr>
      </w:pPr>
    </w:p>
    <w:p w:rsidR="00042C34" w:rsidRPr="007421CF" w:rsidRDefault="00042C34" w:rsidP="00AC4B39">
      <w:pPr>
        <w:jc w:val="both"/>
        <w:rPr>
          <w:rFonts w:ascii="Verdana" w:hAnsi="Verdana"/>
        </w:rPr>
      </w:pPr>
      <w:r>
        <w:rPr>
          <w:noProof/>
          <w:lang w:val="es-ES"/>
        </w:rPr>
        <w:pict>
          <v:group id="Group 2324" o:spid="_x0000_s1582" style="position:absolute;left:0;text-align:left;margin-left:6.1pt;margin-top:.25pt;width:446.4pt;height:102.2pt;z-index:251674624" coordorigin="2390,11470" coordsize="8928,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">
            <v:oval id="Oval 794" o:spid="_x0000_s1583" style="position:absolute;left:3494;top:11935;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WNt8MA&#10;AADdAAAADwAAAGRycy9kb3ducmV2LnhtbERPTWvCQBC9C/0PyxR6001MDSV1FakU7KEHo70P2TEJ&#10;ZmdDdhrTf98tFLzN433Oeju5To00hNazgXSRgCKuvG25NnA+vc9fQAVBtth5JgM/FGC7eZitsbD+&#10;xkcaS6lVDOFQoIFGpC+0DlVDDsPC98SRu/jBoUQ41NoOeIvhrtPLJMm1w5ZjQ4M9vTVUXctvZ2Bf&#10;78p81Jmsssv+IKvr1+dHlhrz9DjtXkEJTXIX/7sPNs5/Xqbw9008QW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1WNt8MAAADdAAAADwAAAAAAAAAAAAAAAACYAgAAZHJzL2Rv&#10;d25yZXYueG1sUEsFBgAAAAAEAAQA9QAAAIgDAAAAAA==&#10;"/>
            <v:oval id="Oval 795" o:spid="_x0000_s1584" style="position:absolute;left:3665;top:11935;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cTwMMA&#10;AADdAAAADwAAAGRycy9kb3ducmV2LnhtbERPTWvCQBC9C/0PyxR6041JDSV1FakU7KEHo70P2TEJ&#10;ZmdDdhrTf98tFLzN433Oeju5To00hNazgeUiAUVcedtybeB8ep+/gAqCbLHzTAZ+KMB28zBbY2H9&#10;jY80llKrGMKhQAONSF9oHaqGHIaF74kjd/GDQ4lwqLUd8BbDXafTJMm1w5ZjQ4M9vTVUXctvZ2Bf&#10;78p81Jmsssv+IKvr1+dHtjTm6XHavYISmuQu/ncfbJz/nKbw9008QW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4cTwMMAAADdAAAADwAAAAAAAAAAAAAAAACYAgAAZHJzL2Rv&#10;d25yZXYueG1sUEsFBgAAAAAEAAQA9QAAAIgDAAAAAA==&#10;"/>
            <v:oval id="Oval 796" o:spid="_x0000_s1585" style="position:absolute;left:3836;top:11935;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u2W8IA&#10;AADdAAAADwAAAGRycy9kb3ducmV2LnhtbERPTWvCQBC9F/oflhF6qxuNSomuIpWCPXgw2vuQHZNg&#10;djZkpzH9911B8DaP9zmrzeAa1VMXas8GJuMEFHHhbc2lgfPp6/0DVBBki41nMvBHATbr15cVZtbf&#10;+Eh9LqWKIRwyNFCJtJnWoajIYRj7ljhyF985lAi7UtsObzHcNXqaJAvtsObYUGFLnxUV1/zXGdiV&#10;23zR61Tm6WW3l/n15/CdTox5Gw3bJSihQZ7ih3tv4/zZNIX7N/EEvf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y7ZbwgAAAN0AAAAPAAAAAAAAAAAAAAAAAJgCAABkcnMvZG93&#10;bnJldi54bWxQSwUGAAAAAAQABAD1AAAAhwMAAAAA&#10;"/>
            <v:oval id="Oval 797" o:spid="_x0000_s1586" style="position:absolute;left:4007;top:11935;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IuL8MA&#10;AADdAAAADwAAAGRycy9kb3ducmV2LnhtbERPS2vCQBC+F/oflin0VjcalZJmFakU9NCDsb0P2ckD&#10;s7MhO43pv+8KBW/z8T0n306uUyMNofVsYD5LQBGX3rZcG/g6f7y8ggqCbLHzTAZ+KcB28/iQY2b9&#10;lU80FlKrGMIhQwONSJ9pHcqGHIaZ74kjV/nBoUQ41NoOeI3hrtOLJFlrhy3HhgZ7em+ovBQ/zsC+&#10;3hXrUaeySqv9QVaX789jOjfm+WnavYESmuQu/ncfbJy/XCzh9k08Q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yIuL8MAAADdAAAADwAAAAAAAAAAAAAAAACYAgAAZHJzL2Rv&#10;d25yZXYueG1sUEsFBgAAAAAEAAQA9QAAAIgDAAAAAA==&#10;"/>
            <v:oval id="Oval 798" o:spid="_x0000_s1587" style="position:absolute;left:4178;top:11935;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6LtMMA&#10;AADdAAAADwAAAGRycy9kb3ducmV2LnhtbERPTWvCQBC9C/0PyxR6042mkZK6ilQKeujBaO9DdkyC&#10;2dmQncb037uFgrd5vM9ZbUbXqoH60Hg2MJ8loIhLbxuuDJxPn9M3UEGQLbaeycAvBdisnyYrzK2/&#10;8ZGGQioVQzjkaKAW6XKtQ1mTwzDzHXHkLr53KBH2lbY93mK4a/UiSZbaYcOxocaOPmoqr8WPM7Cr&#10;tsVy0Klk6WW3l+z6/XVI58a8PI/bd1BCozzE/+69jfNfFxn8fRNP0O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G6LtMMAAADdAAAADwAAAAAAAAAAAAAAAACYAgAAZHJzL2Rv&#10;d25yZXYueG1sUEsFBgAAAAAEAAQA9QAAAIgDAAAAAA==&#10;"/>
            <v:oval id="Oval 799" o:spid="_x0000_s1588" style="position:absolute;left:4349;top:11935;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wVw8MA&#10;AADdAAAADwAAAGRycy9kb3ducmV2LnhtbERPTWvCQBC9C/0PyxR6MxtNDSV1FakU7KEHo70P2TEJ&#10;ZmdDdhrTf98tFLzN433Oeju5To00hNazgUWSgiKuvG25NnA+vc9fQAVBtth5JgM/FGC7eZitsbD+&#10;xkcaS6lVDOFQoIFGpC+0DlVDDkPie+LIXfzgUCIcam0HvMVw1+llmubaYcuxocGe3hqqruW3M7Cv&#10;d2U+6kxW2WV/kNX16/MjWxjz9DjtXkEJTXIX/7sPNs5/Xubw9008QW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LwVw8MAAADdAAAADwAAAAAAAAAAAAAAAACYAgAAZHJzL2Rv&#10;d25yZXYueG1sUEsFBgAAAAAEAAQA9QAAAIgDAAAAAA==&#10;"/>
            <v:oval id="Oval 800" o:spid="_x0000_s1589" style="position:absolute;left:3494;top:12468;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wWMMA&#10;AADdAAAADwAAAGRycy9kb3ducmV2LnhtbERPS2vCQBC+C/0PyxR6042mPoiuIpWCPXgwrfchOybB&#10;7GzITmP677uFgrf5+J6z2Q2uUT11ofZsYDpJQBEX3tZcGvj6fB+vQAVBtth4JgM/FGC3fRptMLP+&#10;zmfqcylVDOGQoYFKpM20DkVFDsPEt8SRu/rOoUTYldp2eI/hrtGzJFlohzXHhgpbequouOXfzsCh&#10;3OeLXqcyT6+Ho8xvl9NHOjXm5XnYr0EJDfIQ/7uPNs5/nS3h75t4gt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wWMMAAADdAAAADwAAAAAAAAAAAAAAAACYAgAAZHJzL2Rv&#10;d25yZXYueG1sUEsFBgAAAAAEAAQA9QAAAIgDAAAAAA==&#10;"/>
            <v:oval id="Oval 801" o:spid="_x0000_s1590" style="position:absolute;left:3665;top:12468;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8kKsYA&#10;AADdAAAADwAAAGRycy9kb3ducmV2LnhtbESPQUvDQBCF70L/wzIFb3bTxhaJ3ZZiEerBg6neh+w0&#10;Cc3OhuyYxn/vHARvM7w3732z3U+hMyMNqY3sYLnIwBBX0bdcO/g8vz48gUmC7LGLTA5+KMF+N7vb&#10;YuHjjT9oLKU2GsKpQAeNSF9Ym6qGAqZF7IlVu8QhoOg61NYPeNPw0NlVlm1swJa1ocGeXhqqruV3&#10;cHCsD+VmtLms88vxJOvr1/tbvnTufj4dnsEITfJv/rs+ecV/XCmufqMj2N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m8kKsYAAADdAAAADwAAAAAAAAAAAAAAAACYAgAAZHJz&#10;L2Rvd25yZXYueG1sUEsFBgAAAAAEAAQA9QAAAIsDAAAAAA==&#10;"/>
            <v:oval id="Oval 802" o:spid="_x0000_s1591" style="position:absolute;left:3836;top:12468;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OBscMA&#10;AADdAAAADwAAAGRycy9kb3ducmV2LnhtbERPTWvCQBC9C/0PyxR6042mikZXkUrBHjyY1vuQHZNg&#10;djZkpzH9991Cwds83udsdoNrVE9dqD0bmE4SUMSFtzWXBr4+38dLUEGQLTaeycAPBdhtn0YbzKy/&#10;85n6XEoVQzhkaKASaTOtQ1GRwzDxLXHkrr5zKBF2pbYd3mO4a/QsSRbaYc2xocKW3ioqbvm3M3Ao&#10;9/mi16nM0+vhKPPb5fSRTo15eR72a1BCgzzE/+6jjfNfZyv4+yaeoL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SOBscMAAADdAAAADwAAAAAAAAAAAAAAAACYAgAAZHJzL2Rv&#10;d25yZXYueG1sUEsFBgAAAAAEAAQA9QAAAIgDAAAAAA==&#10;"/>
            <v:oval id="Oval 803" o:spid="_x0000_s1592" style="position:absolute;left:4007;top:12468;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C+8cUA&#10;AADdAAAADwAAAGRycy9kb3ducmV2LnhtbESPQUvDQBCF70L/wzJCb3ZTY4vEbktpKdSDB6Peh+w0&#10;Cc3OhuyYxn/vHARvM7w3732z2U2hMyMNqY3sYLnIwBBX0bdcO/j8OD08g0mC7LGLTA5+KMFuO7vb&#10;YOHjjd9pLKU2GsKpQAeNSF9Ym6qGAqZF7IlVu8QhoOg61NYPeNPw0NnHLFvbgC1rQ4M9HRqqruV3&#10;cHCs9+V6tLms8svxLKvr19trvnRufj/tX8AITfJv/rs+e8V/ypVfv9ER7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wL7xxQAAAN0AAAAPAAAAAAAAAAAAAAAAAJgCAABkcnMv&#10;ZG93bnJldi54bWxQSwUGAAAAAAQABAD1AAAAigMAAAAA&#10;"/>
            <v:oval id="Oval 804" o:spid="_x0000_s1593" style="position:absolute;left:4178;top:12468;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wbasIA&#10;AADdAAAADwAAAGRycy9kb3ducmV2LnhtbERPTWvCQBC9C/6HZYTedJOmSkldRSoFPXhobO9DdkyC&#10;2dmQncb037sFobd5vM9Zb0fXqoH60Hg2kC4SUMSltw1XBr7OH/NXUEGQLbaeycAvBdhuppM15tbf&#10;+JOGQioVQzjkaKAW6XKtQ1mTw7DwHXHkLr53KBH2lbY93mK4a/Vzkqy0w4ZjQ40dvddUXosfZ2Bf&#10;7YrVoDNZZpf9QZbX79MxS415mo27N1BCo/yLH+6DjfNfshT+vokn6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jBtqwgAAAN0AAAAPAAAAAAAAAAAAAAAAAJgCAABkcnMvZG93&#10;bnJldi54bWxQSwUGAAAAAAQABAD1AAAAhwMAAAAA&#10;"/>
            <v:oval id="Oval 805" o:spid="_x0000_s1594" style="position:absolute;left:4349;top:12468;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6FHcIA&#10;AADdAAAADwAAAGRycy9kb3ducmV2LnhtbERPTWvCQBC9F/oflhF6qxuNSomuIpWCPXgw2vuQHZNg&#10;djZkpzH9911B8DaP9zmrzeAa1VMXas8GJuMEFHHhbc2lgfPp6/0DVBBki41nMvBHATbr15cVZtbf&#10;+Eh9LqWKIRwyNFCJtJnWoajIYRj7ljhyF985lAi7UtsObzHcNXqaJAvtsObYUGFLnxUV1/zXGdiV&#10;23zR61Tm6WW3l/n15/CdTox5Gw3bJSihQZ7ih3tv4/xZOoX7N/EEvf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XoUdwgAAAN0AAAAPAAAAAAAAAAAAAAAAAJgCAABkcnMvZG93&#10;bnJldi54bWxQSwUGAAAAAAQABAD1AAAAhwMAAAAA&#10;"/>
            <v:oval id="Oval 806" o:spid="_x0000_s1595" style="position:absolute;left:3494;top:13098;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IghsMA&#10;AADdAAAADwAAAGRycy9kb3ducmV2LnhtbERPTWvCQBC9F/oflin0Vje6VUrqKqIU9NBDo96H7JgE&#10;s7MhO43pv3cLhd7m8T5nuR59qwbqYxPYwnSSgSIug2u4snA6fry8gYqC7LANTBZ+KMJ69fiwxNyF&#10;G3/RUEilUgjHHC3UIl2udSxr8hgnoSNO3CX0HiXBvtKux1sK962eZdlCe2w4NdTY0bam8lp8ewu7&#10;alMsBm1kbi67vcyv58+DmVr7/DRu3kEJjfIv/nPvXZr/agz8fpNO0K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RIghsMAAADdAAAADwAAAAAAAAAAAAAAAACYAgAAZHJzL2Rv&#10;d25yZXYueG1sUEsFBgAAAAAEAAQA9QAAAIgDAAAAAA==&#10;"/>
            <v:oval id="Oval 807" o:spid="_x0000_s1596" style="position:absolute;left:3665;top:13098;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u48sMA&#10;AADdAAAADwAAAGRycy9kb3ducmV2LnhtbERPS2vCQBC+F/oflhF6qxsblRKzilQKeujBtL0P2ckD&#10;s7MhO43pv+8KBW/z8T0n302uUyMNofVsYDFPQBGX3rZcG/j6fH9+BRUE2WLnmQz8UoDd9vEhx8z6&#10;K59pLKRWMYRDhgYakT7TOpQNOQxz3xNHrvKDQ4lwqLUd8BrDXadfkmStHbYcGxrs6a2h8lL8OAOH&#10;el+sR53KKq0OR1ldvj9O6cKYp9m034ASmuQu/ncfbZy/TJdw+yaeoL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vu48sMAAADdAAAADwAAAAAAAAAAAAAAAACYAgAAZHJzL2Rv&#10;d25yZXYueG1sUEsFBgAAAAAEAAQA9QAAAIgDAAAAAA==&#10;"/>
            <v:oval id="Oval 808" o:spid="_x0000_s1597" style="position:absolute;left:3836;top:13098;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cdacIA&#10;AADdAAAADwAAAGRycy9kb3ducmV2LnhtbERPTWvCQBC9C/6HZYTedGPTSEldRSoFPXhobO9DdkyC&#10;2dmQncb037sFobd5vM9Zb0fXqoH60Hg2sFwkoIhLbxuuDHydP+avoIIgW2w9k4FfCrDdTCdrzK2/&#10;8ScNhVQqhnDI0UAt0uVah7Imh2HhO+LIXXzvUCLsK217vMVw1+rnJFlphw3Hhho7eq+pvBY/zsC+&#10;2hWrQaeSpZf9QbLr9+mYLo15mo27N1BCo/yLH+6DjfNf0gz+vokn6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tx1pwgAAAN0AAAAPAAAAAAAAAAAAAAAAAJgCAABkcnMvZG93&#10;bnJldi54bWxQSwUGAAAAAAQABAD1AAAAhwMAAAAA&#10;"/>
            <v:oval id="Oval 809" o:spid="_x0000_s1598" style="position:absolute;left:4007;top:13098;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WDHsMA&#10;AADdAAAADwAAAGRycy9kb3ducmV2LnhtbERPTWvCQBC9F/oflin01mxsNJTUVaQi2EMPxvY+ZMck&#10;mJ0N2TGm/74rFLzN433Ocj25To00hNazgVmSgiKuvG25NvB93L28gQqCbLHzTAZ+KcB69fiwxML6&#10;Kx9oLKVWMYRDgQYakb7QOlQNOQyJ74kjd/KDQ4lwqLUd8BrDXadf0zTXDluODQ329NFQdS4vzsC2&#10;3pT5qDNZZKftXhbnn6/PbGbM89O0eQclNMld/O/e2zh/nuVw+yaeo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WWDHsMAAADdAAAADwAAAAAAAAAAAAAAAACYAgAAZHJzL2Rv&#10;d25yZXYueG1sUEsFBgAAAAAEAAQA9QAAAIgDAAAAAA==&#10;"/>
            <v:oval id="Oval 810" o:spid="_x0000_s1599" style="position:absolute;left:4178;top:13098;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kmhcMA&#10;AADdAAAADwAAAGRycy9kb3ducmV2LnhtbERPTWvCQBC9C/0PyxR6041NTSV1FakU9OChab0P2TEJ&#10;ZmdDdhrTf98tCN7m8T5ntRldqwbqQ+PZwHyWgCIuvW24MvD99TFdggqCbLH1TAZ+KcBm/TBZYW79&#10;lT9pKKRSMYRDjgZqkS7XOpQ1OQwz3xFH7ux7hxJhX2nb4zWGu1Y/J0mmHTYcG2rs6L2m8lL8OAO7&#10;altkg05lkZ53e1lcTsdDOjfm6XHcvoESGuUuvrn3Ns5/SV/h/5t4gl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ikmhcMAAADdAAAADwAAAAAAAAAAAAAAAACYAgAAZHJzL2Rv&#10;d25yZXYueG1sUEsFBgAAAAAEAAQA9QAAAIgDAAAAAA==&#10;"/>
            <v:oval id="Oval 811" o:spid="_x0000_s1600" style="position:absolute;left:4349;top:13098;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ay98UA&#10;AADdAAAADwAAAGRycy9kb3ducmV2LnhtbESPQUvDQBCF70L/wzJCb3ZTY4vEbktpKdSDB6Peh+w0&#10;Cc3OhuyYxn/vHARvM7w3732z2U2hMyMNqY3sYLnIwBBX0bdcO/j8OD08g0mC7LGLTA5+KMFuO7vb&#10;YOHjjd9pLKU2GsKpQAeNSF9Ym6qGAqZF7IlVu8QhoOg61NYPeNPw0NnHLFvbgC1rQ4M9HRqqruV3&#10;cHCs9+V6tLms8svxLKvr19trvnRufj/tX8AITfJv/rs+e8V/yhVXv9ER7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trL3xQAAAN0AAAAPAAAAAAAAAAAAAAAAAJgCAABkcnMv&#10;ZG93bnJldi54bWxQSwUGAAAAAAQABAD1AAAAigMAAAAA&#10;"/>
            <v:oval id="Oval 812" o:spid="_x0000_s1601" style="position:absolute;left:7001;top:11939;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oXbMMA&#10;AADdAAAADwAAAGRycy9kb3ducmV2LnhtbERPTWvCQBC9C/0PyxR6041NDTV1FakU9OChab0P2TEJ&#10;ZmdDdhrTf98tCN7m8T5ntRldqwbqQ+PZwHyWgCIuvW24MvD99TF9BRUE2WLrmQz8UoDN+mGywtz6&#10;K3/SUEilYgiHHA3UIl2udShrchhmviOO3Nn3DiXCvtK2x2sMd61+TpJMO2w4NtTY0XtN5aX4cQZ2&#10;1bbIBp3KIj3v9rK4nI6HdG7M0+O4fQMlNMpdfHPvbZz/ki7h/5t4gl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PoXbMMAAADdAAAADwAAAAAAAAAAAAAAAACYAgAAZHJzL2Rv&#10;d25yZXYueG1sUEsFBgAAAAAEAAQA9QAAAIgDAAAAAA==&#10;"/>
            <v:oval id="Oval 813" o:spid="_x0000_s1602" style="position:absolute;left:7172;top:11939;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bNjMYA&#10;AADdAAAADwAAAGRycy9kb3ducmV2LnhtbESPQUvDQBCF74L/YRnBm93UtEVit6VYhPbgwVTvQ3aa&#10;hGZnQ3ZM47/vHARvM7w3732z3k6hMyMNqY3sYD7LwBBX0bdcO/g6vT+9gEmC7LGLTA5+KcF2c3+3&#10;xsLHK3/SWEptNIRTgQ4akb6wNlUNBUyz2BOrdo5DQNF1qK0f8KrhobPPWbayAVvWhgZ7emuoupQ/&#10;wcG+3pWr0eayzM/7gywv3x/HfO7c48O0ewUjNMm/+e/64BV/sVB+/UZHsJ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cbNjMYAAADdAAAADwAAAAAAAAAAAAAAAACYAgAAZHJz&#10;L2Rvd25yZXYueG1sUEsFBgAAAAAEAAQA9QAAAIsDAAAAAA==&#10;"/>
            <v:oval id="Oval 814" o:spid="_x0000_s1603" style="position:absolute;left:7343;top:11939;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poF8MA&#10;AADdAAAADwAAAGRycy9kb3ducmV2LnhtbERPTWvCQBC9C/0PyxR6000alZK6ilQK9uDBtL0P2TEJ&#10;ZmdDdhrjv3cLgrd5vM9ZbUbXqoH60Hg2kM4SUMSltw1XBn6+P6dvoIIgW2w9k4ErBdisnyYrzK2/&#10;8JGGQioVQzjkaKAW6XKtQ1mTwzDzHXHkTr53KBH2lbY9XmK4a/Vrkiy1w4ZjQ40dfdRUnos/Z2BX&#10;bYvloDNZZKfdXhbn38NXlhrz8jxu30EJjfIQ3917G+fP5yn8fxNP0O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opoF8MAAADdAAAADwAAAAAAAAAAAAAAAACYAgAAZHJzL2Rv&#10;d25yZXYueG1sUEsFBgAAAAAEAAQA9QAAAIgDAAAAAA==&#10;"/>
            <v:oval id="Oval 815" o:spid="_x0000_s1604" style="position:absolute;left:7514;top:11939;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j2YMMA&#10;AADdAAAADwAAAGRycy9kb3ducmV2LnhtbERPS2vCQBC+F/oflin0VjcalZJmFakU9NCDsb0P2ckD&#10;s7MhO43pv+8KBW/z8T0n306uUyMNofVsYD5LQBGX3rZcG/g6f7y8ggqCbLHzTAZ+KcB28/iQY2b9&#10;lU80FlKrGMIhQwONSJ9pHcqGHIaZ74kjV/nBoUQ41NoOeI3hrtOLJFlrhy3HhgZ7em+ovBQ/zsC+&#10;3hXrUaeySqv9QVaX789jOjfm+WnavYESmuQu/ncfbJy/XC7g9k08Q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lj2YMMAAADdAAAADwAAAAAAAAAAAAAAAACYAgAAZHJzL2Rv&#10;d25yZXYueG1sUEsFBgAAAAAEAAQA9QAAAIgDAAAAAA==&#10;"/>
            <v:oval id="Oval 816" o:spid="_x0000_s1605" style="position:absolute;left:7685;top:11939;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RT+8MA&#10;AADdAAAADwAAAGRycy9kb3ducmV2LnhtbERPS2vCQBC+F/oflhF6qxsblRKzilQKeujBtL0P2ckD&#10;s7MhO43pv+8KBW/z8T0n302uUyMNofVsYDFPQBGX3rZcG/j6fH9+BRUE2WLnmQz8UoDd9vEhx8z6&#10;K59pLKRWMYRDhgYakT7TOpQNOQxz3xNHrvKDQ4lwqLUd8BrDXadfkmStHbYcGxrs6a2h8lL8OAOH&#10;el+sR53KKq0OR1ldvj9O6cKYp9m034ASmuQu/ncfbZy/XKZw+yaeoL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RRT+8MAAADdAAAADwAAAAAAAAAAAAAAAACYAgAAZHJzL2Rv&#10;d25yZXYueG1sUEsFBgAAAAAEAAQA9QAAAIgDAAAAAA==&#10;"/>
            <v:oval id="Oval 817" o:spid="_x0000_s1606" style="position:absolute;left:7856;top:11939;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3Lj8MA&#10;AADdAAAADwAAAGRycy9kb3ducmV2LnhtbERPTWvCQBC9C/6HZQredKOJUlJXEUWwhx6atvchOybB&#10;7GzIjjH9991Cobd5vM/Z7kfXqoH60Hg2sFwkoIhLbxuuDHx+nOfPoIIgW2w9k4FvCrDfTSdbzK1/&#10;8DsNhVQqhnDI0UAt0uVah7Imh2HhO+LIXX3vUCLsK217fMRw1+pVkmy0w4ZjQ40dHWsqb8XdGThV&#10;h2Iz6FTW6fV0kfXt6+01XRozexoPL6CERvkX/7kvNs7Psgx+v4kn6N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v3Lj8MAAADdAAAADwAAAAAAAAAAAAAAAACYAgAAZHJzL2Rv&#10;d25yZXYueG1sUEsFBgAAAAAEAAQA9QAAAIgDAAAAAA==&#10;"/>
            <v:oval id="Oval 818" o:spid="_x0000_s1607" style="position:absolute;left:7001;top:12472;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FuFMMA&#10;AADdAAAADwAAAGRycy9kb3ducmV2LnhtbERPTWvCQBC9C/0PyxR6042NkZK6ilQK9uDBtL0P2TEJ&#10;ZmdDdhrjv3cLgrd5vM9ZbUbXqoH60Hg2MJ8loIhLbxuuDPx8f07fQAVBtth6JgNXCrBZP01WmFt/&#10;4SMNhVQqhnDI0UAt0uVah7Imh2HmO+LInXzvUCLsK217vMRw1+rXJFlqhw3Hhho7+qipPBd/zsCu&#10;2hbLQaeSpafdXrLz7+ErnRvz8jxu30EJjfIQ3917G+cvFhn8fxNP0O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bFuFMMAAADdAAAADwAAAAAAAAAAAAAAAACYAgAAZHJzL2Rv&#10;d25yZXYueG1sUEsFBgAAAAAEAAQA9QAAAIgDAAAAAA==&#10;"/>
            <v:oval id="Oval 819" o:spid="_x0000_s1608" style="position:absolute;left:7172;top:12472;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PwY8MA&#10;AADdAAAADwAAAGRycy9kb3ducmV2LnhtbERPTWvCQBC9C/0PyxR6042NhpK6ilQK9uDBtL0P2TEJ&#10;ZmdDdhrjv3cLgrd5vM9ZbUbXqoH60Hg2MJ8loIhLbxuuDPx8f07fQAVBtth6JgNXCrBZP01WmFt/&#10;4SMNhVQqhnDI0UAt0uVah7Imh2HmO+LInXzvUCLsK217vMRw1+rXJMm0w4ZjQ40dfdRUnos/Z2BX&#10;bYts0Kks09NuL8vz7+ErnRvz8jxu30EJjfIQ3917G+cvFhn8fxNP0O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WPwY8MAAADdAAAADwAAAAAAAAAAAAAAAACYAgAAZHJzL2Rv&#10;d25yZXYueG1sUEsFBgAAAAAEAAQA9QAAAIgDAAAAAA==&#10;"/>
            <v:oval id="Oval 820" o:spid="_x0000_s1609" style="position:absolute;left:7343;top:12472;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V+MMA&#10;AADdAAAADwAAAGRycy9kb3ducmV2LnhtbERPTWvCQBC9C/6HZYTedKNRW1JXEaVgDx5M2/uQHZNg&#10;djZkpzH9991Cwds83udsdoNrVE9dqD0bmM8SUMSFtzWXBj4/3qYvoIIgW2w8k4EfCrDbjkcbzKy/&#10;84X6XEoVQzhkaKASaTOtQ1GRwzDzLXHkrr5zKBF2pbYd3mO4a/QiSdbaYc2xocKWDhUVt/zbGTiW&#10;+3zd61RW6fV4ktXt6/yezo15mgz7V1BCgzzE/+6TjfOXy2f4+yaeoL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9V+MMAAADdAAAADwAAAAAAAAAAAAAAAACYAgAAZHJzL2Rv&#10;d25yZXYueG1sUEsFBgAAAAAEAAQA9QAAAIgDAAAAAA==&#10;"/>
            <v:oval id="Oval 821" o:spid="_x0000_s1610" style="position:absolute;left:7514;top:12472;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DBisYA&#10;AADdAAAADwAAAGRycy9kb3ducmV2LnhtbESPQUvDQBCF74L/YRnBm93UtEVit6VYhPbgwVTvQ3aa&#10;hGZnQ3ZM47/vHARvM7w3732z3k6hMyMNqY3sYD7LwBBX0bdcO/g6vT+9gEmC7LGLTA5+KcF2c3+3&#10;xsLHK3/SWEptNIRTgQ4akb6wNlUNBUyz2BOrdo5DQNF1qK0f8KrhobPPWbayAVvWhgZ7emuoupQ/&#10;wcG+3pWr0eayzM/7gywv3x/HfO7c48O0ewUjNMm/+e/64BV/sVBc/UZHsJ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7DBisYAAADdAAAADwAAAAAAAAAAAAAAAACYAgAAZHJz&#10;L2Rvd25yZXYueG1sUEsFBgAAAAAEAAQA9QAAAIsDAAAAAA==&#10;"/>
            <v:oval id="Oval 822" o:spid="_x0000_s1611" style="position:absolute;left:7685;top:12472;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xkEcMA&#10;AADdAAAADwAAAGRycy9kb3ducmV2LnhtbERPTWvCQBC9C/6HZYTedKNRaVNXEaVgDx5M2/uQHZNg&#10;djZkpzH9991Cwds83udsdoNrVE9dqD0bmM8SUMSFtzWXBj4/3qbPoIIgW2w8k4EfCrDbjkcbzKy/&#10;84X6XEoVQzhkaKASaTOtQ1GRwzDzLXHkrr5zKBF2pbYd3mO4a/QiSdbaYc2xocKWDhUVt/zbGTiW&#10;+3zd61RW6fV4ktXt6/yezo15mgz7V1BCgzzE/+6TjfOXyxf4+yaeoL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PxkEcMAAADdAAAADwAAAAAAAAAAAAAAAACYAgAAZHJzL2Rv&#10;d25yZXYueG1sUEsFBgAAAAAEAAQA9QAAAIgDAAAAAA==&#10;"/>
            <v:oval id="Oval 823" o:spid="_x0000_s1612" style="position:absolute;left:7856;top:12472;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9bUcUA&#10;AADdAAAADwAAAGRycy9kb3ducmV2LnhtbESPQUvDQBCF74L/YZmCN7upMUXSbkuxCPXgwaj3ITtN&#10;QrOzITum8d87B8HbDO/Ne99s93PozURj6iI7WC0zMMR19B03Dj4/Xu6fwCRB9thHJgc/lGC/u73Z&#10;Yunjld9pqqQxGsKpRAetyFBam+qWAqZlHIhVO8cxoOg6NtaPeNXw0NuHLFvbgB1rQ4sDPbdUX6rv&#10;4ODYHKr1ZHMp8vPxJMXl6+01Xzl3t5gPGzBCs/yb/65PXvEfC+XXb3QEu/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H1tRxQAAAN0AAAAPAAAAAAAAAAAAAAAAAJgCAABkcnMv&#10;ZG93bnJldi54bWxQSwUGAAAAAAQABAD1AAAAigMAAAAA&#10;"/>
            <v:oval id="Oval 824" o:spid="_x0000_s1613" style="position:absolute;left:7001;top:13102;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P+ysMA&#10;AADdAAAADwAAAGRycy9kb3ducmV2LnhtbERPTWvCQBC9F/oflin0VjcxjZTUVUQp6KGHRr0P2TEJ&#10;ZmdDdhrTf+8WCr3N433Ocj25To00hNazgXSWgCKuvG25NnA6fry8gQqCbLHzTAZ+KMB69fiwxML6&#10;G3/RWEqtYgiHAg00In2hdagachhmvieO3MUPDiXCodZ2wFsMd52eJ8lCO2w5NjTY07ah6lp+OwO7&#10;elMuRp1Jnl12e8mv589Dlhrz/DRt3kEJTfIv/nPvbZz/mqfw+008Qa/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1P+ysMAAADdAAAADwAAAAAAAAAAAAAAAACYAgAAZHJzL2Rv&#10;d25yZXYueG1sUEsFBgAAAAAEAAQA9QAAAIgDAAAAAA==&#10;"/>
            <v:oval id="Oval 825" o:spid="_x0000_s1614" style="position:absolute;left:7172;top:13102;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FgvcMA&#10;AADdAAAADwAAAGRycy9kb3ducmV2LnhtbERPTWvCQBC9C/0PyxR6042mkZK6ilQKeujBaO9DdkyC&#10;2dmQncb037uFgrd5vM9ZbUbXqoH60Hg2MJ8loIhLbxuuDJxPn9M3UEGQLbaeycAvBdisnyYrzK2/&#10;8ZGGQioVQzjkaKAW6XKtQ1mTwzDzHXHkLr53KBH2lbY93mK4a/UiSZbaYcOxocaOPmoqr8WPM7Cr&#10;tsVy0Klk6WW3l+z6/XVI58a8PI/bd1BCozzE/+69jfNfswX8fRNP0O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4FgvcMAAADdAAAADwAAAAAAAAAAAAAAAACYAgAAZHJzL2Rv&#10;d25yZXYueG1sUEsFBgAAAAAEAAQA9QAAAIgDAAAAAA==&#10;"/>
            <v:oval id="Oval 826" o:spid="_x0000_s1615" style="position:absolute;left:7343;top:13102;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3FJsIA&#10;AADdAAAADwAAAGRycy9kb3ducmV2LnhtbERPTWvCQBC9C/6HZYTedGPTSEldRSoFPXhobO9DdkyC&#10;2dmQncb037sFobd5vM9Zb0fXqoH60Hg2sFwkoIhLbxuuDHydP+avoIIgW2w9k4FfCrDdTCdrzK2/&#10;8ScNhVQqhnDI0UAt0uVah7Imh2HhO+LIXXzvUCLsK217vMVw1+rnJFlphw3Hhho7eq+pvBY/zsC+&#10;2hWrQaeSpZf9QbLr9+mYLo15mo27N1BCo/yLH+6DjfNfshT+vokn6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zcUmwgAAAN0AAAAPAAAAAAAAAAAAAAAAAJgCAABkcnMvZG93&#10;bnJldi54bWxQSwUGAAAAAAQABAD1AAAAhwMAAAAA&#10;"/>
            <v:oval id="Oval 827" o:spid="_x0000_s1616" style="position:absolute;left:7514;top:13102;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RdUsMA&#10;AADdAAAADwAAAGRycy9kb3ducmV2LnhtbERPTWvCQBC9C/0PyxR6042NkZK6ilQK9uDBtL0P2TEJ&#10;ZmdDdhrjv3cLgrd5vM9ZbUbXqoH60Hg2MJ8loIhLbxuuDPx8f07fQAVBtth6JgNXCrBZP01WmFt/&#10;4SMNhVQqhnDI0UAt0uVah7Imh2HmO+LInXzvUCLsK217vMRw1+rXJFlqhw3Hhho7+qipPBd/zsCu&#10;2hbLQaeSpafdXrLz7+ErnRvz8jxu30EJjfIQ3917G+cvsgX8fxNP0O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yRdUsMAAADdAAAADwAAAAAAAAAAAAAAAACYAgAAZHJzL2Rv&#10;d25yZXYueG1sUEsFBgAAAAAEAAQA9QAAAIgDAAAAAA==&#10;"/>
            <v:oval id="Oval 828" o:spid="_x0000_s1617" style="position:absolute;left:7685;top:13102;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j4ycMA&#10;AADdAAAADwAAAGRycy9kb3ducmV2LnhtbERPTWvCQBC9F/wPywi91Y1NE0rqKlIp6KEHY3sfsmMS&#10;zM6G7DSm/94tFLzN433OajO5To00hNazgeUiAUVcedtybeDr9PH0CioIssXOMxn4pQCb9exhhYX1&#10;Vz7SWEqtYgiHAg00In2hdagachgWvieO3NkPDiXCodZ2wGsMd51+TpJcO2w5NjTY03tD1aX8cQZ2&#10;9bbMR51Klp53e8ku35+HdGnM43zavoESmuQu/nfvbZz/kmXw9008Qa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Gj4ycMAAADdAAAADwAAAAAAAAAAAAAAAACYAgAAZHJzL2Rv&#10;d25yZXYueG1sUEsFBgAAAAAEAAQA9QAAAIgDAAAAAA==&#10;"/>
            <v:oval id="Oval 829" o:spid="_x0000_s1618" style="position:absolute;left:7856;top:13102;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pmvsMA&#10;AADdAAAADwAAAGRycy9kb3ducmV2LnhtbERPTWvCQBC9F/oflin0VjeaJpTUVUQp6KGHRr0P2TEJ&#10;ZmdDdhrTf+8WCr3N433Ocj25To00hNazgfksAUVcedtybeB0/Hh5AxUE2WLnmQz8UID16vFhiYX1&#10;N/6isZRaxRAOBRpoRPpC61A15DDMfE8cuYsfHEqEQ63tgLcY7jq9SJJcO2w5NjTY07ah6lp+OwO7&#10;elPmo04lSy+7vWTX8+chnRvz/DRt3kEJTfIv/nPvbZz/muXw+008Qa/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LpmvsMAAADdAAAADwAAAAAAAAAAAAAAAACYAgAAZHJzL2Rv&#10;d25yZXYueG1sUEsFBgAAAAAEAAQA9QAAAIgDAAAAAA==&#10;"/>
            <v:oval id="Oval 830" o:spid="_x0000_s1619" style="position:absolute;left:8654;top:11935;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DJcMA&#10;AADdAAAADwAAAGRycy9kb3ducmV2LnhtbERPTWvCQBC9F/oflin0Vjc2RiV1FakU9NBDU70P2TEJ&#10;ZmdDdhrTf98VhN7m8T5ntRldqwbqQ+PZwHSSgCIuvW24MnD8/nhZggqCbLH1TAZ+KcBm/fiwwtz6&#10;K3/RUEilYgiHHA3UIl2udShrchgmviOO3Nn3DiXCvtK2x2sMd61+TZK5dthwbKixo/eaykvx4wzs&#10;qm0xH3QqWXre7SW7nD4P6dSY56dx+wZKaJR/8d29t3H+LFvA7Zt4gl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bDJcMAAADdAAAADwAAAAAAAAAAAAAAAACYAgAAZHJzL2Rv&#10;d25yZXYueG1sUEsFBgAAAAAEAAQA9QAAAIgDAAAAAA==&#10;"/>
            <v:oval id="Oval 831" o:spid="_x0000_s1620" style="position:absolute;left:8825;top:11935;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lXV8UA&#10;AADdAAAADwAAAGRycy9kb3ducmV2LnhtbESPQUvDQBCF74L/YZmCN7upMUXSbkuxCPXgwaj3ITtN&#10;QrOzITum8d87B8HbDO/Ne99s93PozURj6iI7WC0zMMR19B03Dj4/Xu6fwCRB9thHJgc/lGC/u73Z&#10;Yunjld9pqqQxGsKpRAetyFBam+qWAqZlHIhVO8cxoOg6NtaPeNXw0NuHLFvbgB1rQ4sDPbdUX6rv&#10;4ODYHKr1ZHMp8vPxJMXl6+01Xzl3t5gPGzBCs/yb/65PXvEfC8XVb3QEu/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aVdXxQAAAN0AAAAPAAAAAAAAAAAAAAAAAJgCAABkcnMv&#10;ZG93bnJldi54bWxQSwUGAAAAAAQABAD1AAAAigMAAAAA&#10;"/>
            <v:oval id="Oval 832" o:spid="_x0000_s1621" style="position:absolute;left:8996;top:11935;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XyzMMA&#10;AADdAAAADwAAAGRycy9kb3ducmV2LnhtbERPTWvCQBC9F/oflin0Vjc2RjR1FakU9NBDU70P2TEJ&#10;ZmdDdhrTf98VhN7m8T5ntRldqwbqQ+PZwHSSgCIuvW24MnD8/nhZgAqCbLH1TAZ+KcBm/fiwwtz6&#10;K3/RUEilYgiHHA3UIl2udShrchgmviOO3Nn3DiXCvtK2x2sMd61+TZK5dthwbKixo/eaykvx4wzs&#10;qm0xH3QqWXre7SW7nD4P6dSY56dx+wZKaJR/8d29t3H+LFvC7Zt4gl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SXyzMMAAADdAAAADwAAAAAAAAAAAAAAAACYAgAAZHJzL2Rv&#10;d25yZXYueG1sUEsFBgAAAAAEAAQA9QAAAIgDAAAAAA==&#10;"/>
            <v:oval id="Oval 833" o:spid="_x0000_s1622" style="position:absolute;left:9167;top:11935;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OR7MUA&#10;AADdAAAADwAAAGRycy9kb3ducmV2LnhtbESPQUvDQBCF74L/YZmCN7upsUHSbkuxCPXgwaj3ITtN&#10;QrOzITum8d87B8HbDO/Ne99s93PozURj6iI7WC0zMMR19B03Dj4/Xu6fwCRB9thHJgc/lGC/u73Z&#10;Yunjld9pqqQxGsKpRAetyFBam+qWAqZlHIhVO8cxoOg6NtaPeNXw0NuHLCtswI61ocWBnluqL9V3&#10;cHBsDlUx2VzW+fl4kvXl6+01Xzl3t5gPGzBCs/yb/65PXvEfC+XXb3QEu/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c5HsxQAAAN0AAAAPAAAAAAAAAAAAAAAAAJgCAABkcnMv&#10;ZG93bnJldi54bWxQSwUGAAAAAAQABAD1AAAAigMAAAAA&#10;"/>
            <v:oval id="Oval 834" o:spid="_x0000_s1623" style="position:absolute;left:9338;top:11935;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80d8MA&#10;AADdAAAADwAAAGRycy9kb3ducmV2LnhtbERPTWvCQBC9F/oflin0VjcxNZTUVUQp6KGHRr0P2TEJ&#10;ZmdDdhrTf+8WCr3N433Ocj25To00hNazgXSWgCKuvG25NnA6fry8gQqCbLHzTAZ+KMB69fiwxML6&#10;G3/RWEqtYgiHAg00In2hdagachhmvieO3MUPDiXCodZ2wFsMd52eJ0muHbYcGxrsadtQdS2/nYFd&#10;vSnzUWeyyC67vSyu589Dlhrz/DRt3kEJTfIv/nPvbZz/mqfw+008Qa/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T80d8MAAADdAAAADwAAAAAAAAAAAAAAAACYAgAAZHJzL2Rv&#10;d25yZXYueG1sUEsFBgAAAAAEAAQA9QAAAIgDAAAAAA==&#10;"/>
            <v:oval id="Oval 835" o:spid="_x0000_s1624" style="position:absolute;left:9509;top:11935;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2qAMMA&#10;AADdAAAADwAAAGRycy9kb3ducmV2LnhtbERPTWvCQBC9C/0PyxR6MxtNDSV1FakU7KEHo70P2TEJ&#10;ZmdDdhrTf98tFLzN433Oeju5To00hNazgUWSgiKuvG25NnA+vc9fQAVBtth5JgM/FGC7eZitsbD+&#10;xkcaS6lVDOFQoIFGpC+0DlVDDkPie+LIXfzgUCIcam0HvMVw1+llmubaYcuxocGe3hqqruW3M7Cv&#10;d2U+6kxW2WV/kNX16/MjWxjz9DjtXkEJTXIX/7sPNs5/zpfw9008QW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e2qAMMAAADdAAAADwAAAAAAAAAAAAAAAACYAgAAZHJzL2Rv&#10;d25yZXYueG1sUEsFBgAAAAAEAAQA9QAAAIgDAAAAAA==&#10;"/>
            <v:oval id="Oval 836" o:spid="_x0000_s1625" style="position:absolute;left:8654;top:12468;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EPm8MA&#10;AADdAAAADwAAAGRycy9kb3ducmV2LnhtbERPTWvCQBC9F/oflin01mxsNJTUVaQi2EMPxvY+ZMck&#10;mJ0N2TGm/74rFLzN433Ocj25To00hNazgVmSgiKuvG25NvB93L28gQqCbLHzTAZ+KcB69fiwxML6&#10;Kx9oLKVWMYRDgQYakb7QOlQNOQyJ74kjd/KDQ4lwqLUd8BrDXadf0zTXDluODQ329NFQdS4vzsC2&#10;3pT5qDNZZKftXhbnn6/PbGbM89O0eQclNMld/O/e2zh/nmdw+yaeo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EPm8MAAADdAAAADwAAAAAAAAAAAAAAAACYAgAAZHJzL2Rv&#10;d25yZXYueG1sUEsFBgAAAAAEAAQA9QAAAIgDAAAAAA==&#10;"/>
            <v:oval id="Oval 837" o:spid="_x0000_s1626" style="position:absolute;left:8825;top:12468;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iX78MA&#10;AADdAAAADwAAAGRycy9kb3ducmV2LnhtbERPTWvCQBC9C/0PyxR6042NhpK6ilQK9uDBtL0P2TEJ&#10;ZmdDdhrjv3cLgrd5vM9ZbUbXqoH60Hg2MJ8loIhLbxuuDPx8f07fQAVBtth6JgNXCrBZP01WmFt/&#10;4SMNhVQqhnDI0UAt0uVah7Imh2HmO+LInXzvUCLsK217vMRw1+rXJMm0w4ZjQ40dfdRUnos/Z2BX&#10;bYts0Kks09NuL8vz7+ErnRvz8jxu30EJjfIQ3917G+cvsgX8fxNP0O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UiX78MAAADdAAAADwAAAAAAAAAAAAAAAACYAgAAZHJzL2Rv&#10;d25yZXYueG1sUEsFBgAAAAAEAAQA9QAAAIgDAAAAAA==&#10;"/>
            <v:oval id="Oval 838" o:spid="_x0000_s1627" style="position:absolute;left:8996;top:12468;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QydMMA&#10;AADdAAAADwAAAGRycy9kb3ducmV2LnhtbERPTWvCQBC9F/oflin0VjeaJpTUVUQp6KGHRr0P2TEJ&#10;ZmdDdhrTf+8WCr3N433Ocj25To00hNazgfksAUVcedtybeB0/Hh5AxUE2WLnmQz8UID16vFhiYX1&#10;N/6isZRaxRAOBRpoRPpC61A15DDMfE8cuYsfHEqEQ63tgLcY7jq9SJJcO2w5NjTY07ah6lp+OwO7&#10;elPmo04lSy+7vWTX8+chnRvz/DRt3kEJTfIv/nPvbZz/mmfw+008Qa/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gQydMMAAADdAAAADwAAAAAAAAAAAAAAAACYAgAAZHJzL2Rv&#10;d25yZXYueG1sUEsFBgAAAAAEAAQA9QAAAIgDAAAAAA==&#10;"/>
            <v:oval id="Oval 839" o:spid="_x0000_s1628" style="position:absolute;left:9167;top:12468;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asA8IA&#10;AADdAAAADwAAAGRycy9kb3ducmV2LnhtbERPTWvCQBC9C/6HZYTedGNTQ0ldRSoFPXhobO9DdkyC&#10;2dmQncb037sFobd5vM9Zb0fXqoH60Hg2sFwkoIhLbxuuDHydP+avoIIgW2w9k4FfCrDdTCdrzK2/&#10;8ScNhVQqhnDI0UAt0uVah7Imh2HhO+LIXXzvUCLsK217vMVw1+rnJMm0w4ZjQ40dvddUXosfZ2Bf&#10;7Yps0Kms0sv+IKvr9+mYLo15mo27N1BCo/yLH+6DjfNfsgz+vokn6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1qwDwgAAAN0AAAAPAAAAAAAAAAAAAAAAAJgCAABkcnMvZG93&#10;bnJldi54bWxQSwUGAAAAAAQABAD1AAAAhwMAAAAA&#10;"/>
            <v:oval id="Oval 840" o:spid="_x0000_s1629" style="position:absolute;left:9338;top:12468;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oJmMMA&#10;AADdAAAADwAAAGRycy9kb3ducmV2LnhtbERPTWvCQBC9F/oflhF6qxsbTSW6iigFe+ihab0P2TEJ&#10;ZmdDdozpv+8Khd7m8T5nvR1dqwbqQ+PZwGyagCIuvW24MvD99fa8BBUE2WLrmQz8UIDt5vFhjbn1&#10;N/6koZBKxRAOORqoRbpc61DW5DBMfUccubPvHUqEfaVtj7cY7lr9kiSZdthwbKixo31N5aW4OgOH&#10;aldkg05lkZ4PR1lcTh/v6cyYp8m4W4ESGuVf/Oc+2jh/nr3C/Zt4gt7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ZoJmMMAAADdAAAADwAAAAAAAAAAAAAAAACYAgAAZHJzL2Rv&#10;d25yZXYueG1sUEsFBgAAAAAEAAQA9QAAAIgDAAAAAA==&#10;"/>
            <v:oval id="Oval 841" o:spid="_x0000_s1630" style="position:absolute;left:9509;top:12468;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Wd6sUA&#10;AADdAAAADwAAAGRycy9kb3ducmV2LnhtbESPQUvDQBCF74L/YZmCN7upsUHSbkuxCPXgwaj3ITtN&#10;QrOzITum8d87B8HbDO/Ne99s93PozURj6iI7WC0zMMR19B03Dj4/Xu6fwCRB9thHJgc/lGC/u73Z&#10;Yunjld9pqqQxGsKpRAetyFBam+qWAqZlHIhVO8cxoOg6NtaPeNXw0NuHLCtswI61ocWBnluqL9V3&#10;cHBsDlUx2VzW+fl4kvXl6+01Xzl3t5gPGzBCs/yb/65PXvEfC8XVb3QEu/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BZ3qxQAAAN0AAAAPAAAAAAAAAAAAAAAAAJgCAABkcnMv&#10;ZG93bnJldi54bWxQSwUGAAAAAAQABAD1AAAAigMAAAAA&#10;"/>
            <v:oval id="Oval 842" o:spid="_x0000_s1631" style="position:absolute;left:8654;top:13098;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k4ccMA&#10;AADdAAAADwAAAGRycy9kb3ducmV2LnhtbERPTWvCQBC9F/oflhF6qxsbDTW6iigFe+ihab0P2TEJ&#10;ZmdDdozpv+8Khd7m8T5nvR1dqwbqQ+PZwGyagCIuvW24MvD99fb8CioIssXWMxn4oQDbzePDGnPr&#10;b/xJQyGViiEccjRQi3S51qGsyWGY+o44cmffO5QI+0rbHm8x3LX6JUky7bDh2FBjR/uayktxdQYO&#10;1a7IBp3KIj0fjrK4nD7e05kxT5NxtwIlNMq/+M99tHH+PFvC/Zt4gt7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0k4ccMAAADdAAAADwAAAAAAAAAAAAAAAACYAgAAZHJzL2Rv&#10;d25yZXYueG1sUEsFBgAAAAAEAAQA9QAAAIgDAAAAAA==&#10;"/>
            <v:oval id="Oval 843" o:spid="_x0000_s1632" style="position:absolute;left:8825;top:13098;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oHMcYA&#10;AADdAAAADwAAAGRycy9kb3ducmV2LnhtbESPwU7DQAxE70j8w8pI3OimhJYq7baqqJDKgUMD3K2s&#10;m0TNeqOsScPf4wMSN1sznnne7KbQmZGG1EZ2MJ9lYIir6FuuHXx+vD6swCRB9thFJgc/lGC3vb3Z&#10;YOHjlU80llIbDeFUoINGpC+sTVVDAdMs9sSqneMQUHQdausHvGp46Oxjli1twJa1ocGeXhqqLuV3&#10;cHCo9+VytLks8vPhKIvL1/tbPnfu/m7ar8EITfJv/rs+esV/elZ+/UZHsN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6oHMcYAAADdAAAADwAAAAAAAAAAAAAAAACYAgAAZHJz&#10;L2Rvd25yZXYueG1sUEsFBgAAAAAEAAQA9QAAAIsDAAAAAA==&#10;"/>
            <v:oval id="Oval 844" o:spid="_x0000_s1633" style="position:absolute;left:8996;top:13098;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aiqsMA&#10;AADdAAAADwAAAGRycy9kb3ducmV2LnhtbERPS2vCQBC+F/oflin0VjdpfJG6iigFe+ihqd6H7JgE&#10;s7MhO8b033eFQm/z8T1ntRldqwbqQ+PZQDpJQBGX3jZcGTh+v78sQQVBtth6JgM/FGCzfnxYYW79&#10;jb9oKKRSMYRDjgZqkS7XOpQ1OQwT3xFH7ux7hxJhX2nb4y2Gu1a/JslcO2w4NtTY0a6m8lJcnYF9&#10;tS3mg85klp33B5ldTp8fWWrM89O4fQMlNMq/+M99sHH+dJHC/Zt4gl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OaiqsMAAADdAAAADwAAAAAAAAAAAAAAAACYAgAAZHJzL2Rv&#10;d25yZXYueG1sUEsFBgAAAAAEAAQA9QAAAIgDAAAAAA==&#10;"/>
            <v:oval id="Oval 845" o:spid="_x0000_s1634" style="position:absolute;left:9167;top:13098;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Q83cMA&#10;AADdAAAADwAAAGRycy9kb3ducmV2LnhtbERPS2vCQBC+C/0PyxR6042mPoiuIpWCPXgwrfchOybB&#10;7GzITmP677uFgrf5+J6z2Q2uUT11ofZsYDpJQBEX3tZcGvj6fB+vQAVBtth4JgM/FGC3fRptMLP+&#10;zmfqcylVDOGQoYFKpM20DkVFDsPEt8SRu/rOoUTYldp2eI/hrtGzJFlohzXHhgpbequouOXfzsCh&#10;3OeLXqcyT6+Ho8xvl9NHOjXm5XnYr0EJDfIQ/7uPNs5/Xc7g75t4gt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DQ83cMAAADdAAAADwAAAAAAAAAAAAAAAACYAgAAZHJzL2Rv&#10;d25yZXYueG1sUEsFBgAAAAAEAAQA9QAAAIgDAAAAAA==&#10;"/>
            <v:oval id="Oval 846" o:spid="_x0000_s1635" style="position:absolute;left:9338;top:13098;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iZRsMA&#10;AADdAAAADwAAAGRycy9kb3ducmV2LnhtbERPTWvCQBC9C/0PyxR6041NTSV1FakU9OChab0P2TEJ&#10;ZmdDdhrTf98tCN7m8T5ntRldqwbqQ+PZwHyWgCIuvW24MvD99TFdggqCbLH1TAZ+KcBm/TBZYW79&#10;lT9pKKRSMYRDjgZqkS7XOpQ1OQwz3xFH7ux7hxJhX2nb4zWGu1Y/J0mmHTYcG2rs6L2m8lL8OAO7&#10;altkg05lkZ53e1lcTsdDOjfm6XHcvoESGuUuvrn3Ns5/eU3h/5t4gl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3iZRsMAAADdAAAADwAAAAAAAAAAAAAAAACYAgAAZHJzL2Rv&#10;d25yZXYueG1sUEsFBgAAAAAEAAQA9QAAAIgDAAAAAA==&#10;"/>
            <v:oval id="Oval 847" o:spid="_x0000_s1636" style="position:absolute;left:9509;top:13098;width:171;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EBMsMA&#10;AADdAAAADwAAAGRycy9kb3ducmV2LnhtbERPTWvCQBC9C/6HZYTedKNRW1JXEaVgDx5M2/uQHZNg&#10;djZkpzH9991Cwds83udsdoNrVE9dqD0bmM8SUMSFtzWXBj4/3qYvoIIgW2w8k4EfCrDbjkcbzKy/&#10;84X6XEoVQzhkaKASaTOtQ1GRwzDzLXHkrr5zKBF2pbYd3mO4a/QiSdbaYc2xocKWDhUVt/zbGTiW&#10;+3zd61RW6fV4ktXt6/yezo15mgz7V1BCgzzE/+6TjfOXz0v4+yaeoL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JEBMsMAAADdAAAADwAAAAAAAAAAAAAAAACYAgAAZHJzL2Rv&#10;d25yZXYueG1sUEsFBgAAAAAEAAQA9QAAAIgDAAAAAA==&#10;"/>
            <v:rect id="Rectangle 848" o:spid="_x0000_s1637" style="position:absolute;left:3437;top:12110;width:1311;height:1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7t8QA&#10;AADdAAAADwAAAGRycy9kb3ducmV2LnhtbERPTWvCQBC9F/wPywi91d1aTTW6CaUgCLaHxoLXITsm&#10;odnZmF01/nu3UOhtHu9z1vlgW3Gh3jeONTxPFAji0pmGKw3f+83TAoQPyAZbx6ThRh7ybPSwxtS4&#10;K3/RpQiViCHsU9RQh9ClUvqyJot+4jriyB1dbzFE2FfS9HiN4baVU6USabHh2FBjR+81lT/F2WrA&#10;ZGZOn8eXj/3unOCyGtRmflBaP46HtxWIQEP4F/+5tybOn73O4febeILM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7me7fEAAAA3QAAAA8AAAAAAAAAAAAAAAAAmAIAAGRycy9k&#10;b3ducmV2LnhtbFBLBQYAAAAABAAEAPUAAACJAwAAAAA=&#10;" stroked="f"/>
            <v:rect id="Rectangle 849" o:spid="_x0000_s1638" style="position:absolute;left:3380;top:12639;width:1311;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TlwMMA&#10;AADdAAAADwAAAGRycy9kb3ducmV2LnhtbERPTYvCMBC9L+x/CLPgTZNdtavVKIsgCOphVfA6NGNb&#10;bCbdJmr990YQ9jaP9znTeWsrcaXGl441fPYUCOLMmZJzDYf9sjsC4QOywcoxabiTh/ns/W2KqXE3&#10;/qXrLuQihrBPUUMRQp1K6bOCLPqeq4kjd3KNxRBhk0vT4C2G20p+KZVIiyXHhgJrWhSUnXcXqwGT&#10;gfnbnvqb/fqS4Dhv1XJ4VFp3PtqfCYhAbfgXv9wrE+cPvhN4fhNP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jTlwMMAAADdAAAADwAAAAAAAAAAAAAAAACYAgAAZHJzL2Rv&#10;d25yZXYueG1sUEsFBgAAAAAEAAQA9QAAAIgDAAAAAA==&#10;" stroked="f"/>
            <v:rect id="Rectangle 850" o:spid="_x0000_s1639" style="position:absolute;left:3323;top:13269;width:1425;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hAW8QA&#10;AADdAAAADwAAAGRycy9kb3ducmV2LnhtbERPTWvCQBC9F/wPywi91d1aGzW6CaUgCLaHxoLXITsm&#10;odnZmF01/nu3UOhtHu9z1vlgW3Gh3jeONTxPFAji0pmGKw3f+83TAoQPyAZbx6ThRh7ybPSwxtS4&#10;K3/RpQiViCHsU9RQh9ClUvqyJot+4jriyB1dbzFE2FfS9HiN4baVU6USabHh2FBjR+81lT/F2WrA&#10;ZGZOn8eXj/3unOCyGtTm9aC0fhwPbysQgYbwL/5zb02cP5vP4febeILM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4QFvEAAAA3QAAAA8AAAAAAAAAAAAAAAAAmAIAAGRycy9k&#10;b3ducmV2LnhtbFBLBQYAAAAABAAEAPUAAACJAwAAAAA=&#10;" stroked="f"/>
            <v:rect id="Rectangle 851" o:spid="_x0000_s1640" style="position:absolute;left:6716;top:12110;width:3420;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fUKccA&#10;AADdAAAADwAAAGRycy9kb3ducmV2LnhtbESPT2vCQBDF7wW/wzKCN92tf9I2dZVSEArWg1rodciO&#10;SWh2NmZXTb+9cyj0NsN7895vluveN+pKXawDW3icGFDERXA1lxa+jpvxM6iYkB02gcnCL0VYrwYP&#10;S8xduPGerodUKgnhmKOFKqU21zoWFXmMk9ASi3YKnccka1dq1+FNwn2jp8Zk2mPN0lBhS+8VFT+H&#10;i7eA2dydd6fZ53F7yfCl7M1m8W2sHQ37t1dQifr0b/67/nCCP38SXPlGRtCr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Dn1CnHAAAA3QAAAA8AAAAAAAAAAAAAAAAAmAIAAGRy&#10;cy9kb3ducmV2LnhtbFBLBQYAAAAABAAEAPUAAACMAwAAAAA=&#10;" stroked="f"/>
            <v:rect id="Rectangle 852" o:spid="_x0000_s1641" style="position:absolute;left:6830;top:12639;width:3078;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6txssQA&#10;AADdAAAADwAAAGRycy9kb3ducmV2LnhtbERPS2sCMRC+C/0PYQq91aStXd3VKKUgFFoProLXYTP7&#10;wM1ku4m6/ntTKHibj+85i9VgW3Gm3jeONbyMFQjiwpmGKw373fp5BsIHZIOtY9JwJQ+r5cNogZlx&#10;F97SOQ+ViCHsM9RQh9BlUvqiJot+7DriyJWutxgi7CtperzEcNvKV6USabHh2FBjR581Fcf8ZDVg&#10;MjG/m/LtZ/d9SjCtBrV+Pyitnx6HjzmIQEO4i//dXybOn0xT+Psmni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rcbLEAAAA3QAAAA8AAAAAAAAAAAAAAAAAmAIAAGRycy9k&#10;b3ducmV2LnhtbFBLBQYAAAAABAAEAPUAAACJAwAAAAA=&#10;" stroked="f"/>
            <v:rect id="Rectangle 853" o:spid="_x0000_s1642" style="position:absolute;left:6773;top:13269;width:3135;height:1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SoCMYA&#10;AADdAAAADwAAAGRycy9kb3ducmV2LnhtbESPT2vCQBDF7wW/wzJCb3XXVoNGVykFodB68A94HbJj&#10;EszOxuyq6bfvHAq9zfDevPeb5br3jbpTF+vAFsYjA4q4CK7m0sLxsHmZgYoJ2WETmCz8UIT1avC0&#10;xNyFB+/ovk+lkhCOOVqoUmpzrWNRkcc4Ci2xaOfQeUyydqV2HT4k3Df61ZhMe6xZGips6aOi4rK/&#10;eQuYTdx1e377PnzdMpyXvdlMT8ba52H/vgCVqE//5r/rTyf4k5nwyzcygl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0SoCMYAAADdAAAADwAAAAAAAAAAAAAAAACYAgAAZHJz&#10;L2Rvd25yZXYueG1sUEsFBgAAAAAEAAQA9QAAAIsDAAAAAA==&#10;" stroked="f"/>
            <v:line id="Line 854" o:spid="_x0000_s1643" style="position:absolute;visibility:visible" from="6488,12101" to="7001,12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6DQ8UAAADdAAAADwAAAGRycy9kb3ducmV2LnhtbERPS2vCQBC+C/6HZQredOODIKmriCJo&#10;D6XaQnscs9MkNTsbdrdJ/PfdQqG3+fies9r0phYtOV9ZVjCdJCCIc6srLhS8vR7GSxA+IGusLZOC&#10;O3nYrIeDFWbadnym9hIKEUPYZ6igDKHJpPR5SQb9xDbEkfu0zmCI0BVSO+xiuKnlLElSabDi2FBi&#10;Q7uS8tvl2yh4nr+k7fb0dOzfT+k135+vH1+dU2r00G8fQQTqw7/4z33Ucf5iOYXfb+IJcv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r6DQ8UAAADdAAAADwAAAAAAAAAA&#10;AAAAAAChAgAAZHJzL2Rvd25yZXYueG1sUEsFBgAAAAAEAAQA+QAAAJMDAAAAAA==&#10;"/>
            <v:line id="Line 855" o:spid="_x0000_s1644" style="position:absolute;visibility:visible" from="6488,12639" to="7001,12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mwdNMUAAADdAAAADwAAAGRycy9kb3ducmV2LnhtbERPTWvCQBC9F/wPywi91U1tCZK6iiiC&#10;ehC1hfY4ZqdJanY27K5J+u9dodDbPN7nTOe9qUVLzleWFTyPEhDEudUVFwo+3tdPExA+IGusLZOC&#10;X/Iwnw0epphp2/GR2lMoRAxhn6GCMoQmk9LnJRn0I9sQR+7bOoMhQldI7bCL4aaW4yRJpcGKY0OJ&#10;DS1Lyi+nq1Gwfzmk7WK72/Sf2/Scr47nr5/OKfU47BdvIAL14V/8597oOP91Mob7N/EEOb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mwdNMUAAADdAAAADwAAAAAAAAAA&#10;AAAAAAChAgAAZHJzL2Rvd25yZXYueG1sUEsFBgAAAAAEAAQA+QAAAJMDAAAAAA==&#10;"/>
            <v:line id="Line 856" o:spid="_x0000_s1645" style="position:absolute;visibility:visible" from="6488,13269" to="7001,132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C4r8UAAADdAAAADwAAAGRycy9kb3ducmV2LnhtbERPS2vCQBC+F/wPywi91U1rCRJdRVoK&#10;2oP4Aj2O2TFJm50Nu9sk/feuUOhtPr7nzBa9qUVLzleWFTyPEhDEudUVFwqOh4+nCQgfkDXWlknB&#10;L3lYzAcPM8y07XhH7T4UIoawz1BBGUKTSenzkgz6kW2II3e1zmCI0BVSO+xiuKnlS5Kk0mDFsaHE&#10;ht5Kyr/3P0bBZrxN2+X6c9Wf1uklf99dzl+dU+px2C+nIAL14V/8517pOP91Mob7N/EEOb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SC4r8UAAADdAAAADwAAAAAAAAAA&#10;AAAAAAChAgAAZHJzL2Rvd25yZXYueG1sUEsFBgAAAAAEAAQA+QAAAJMDAAAAAA==&#10;"/>
            <v:line id="Line 857" o:spid="_x0000_s1646" style="position:absolute;visibility:visible" from="2981,12123" to="3494,121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kg28UAAADdAAAADwAAAGRycy9kb3ducmV2LnhtbERPS2vCQBC+F/wPywi91Y1VgqSuIhZB&#10;eyi+oD2O2WkSzc6G3W2S/nu3UOhtPr7nzJe9qUVLzleWFYxHCQji3OqKCwXn0+ZpBsIHZI21ZVLw&#10;Qx6Wi8HDHDNtOz5QewyFiCHsM1RQhtBkUvq8JIN+ZBviyH1ZZzBE6AqpHXYx3NTyOUlSabDi2FBi&#10;Q+uS8tvx2yh4n+zTdrV72/Yfu/SSvx4un9fOKfU47FcvIAL14V/8597qOH86m8LvN/EE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skg28UAAADdAAAADwAAAAAAAAAA&#10;AAAAAAChAgAAZHJzL2Rvd25yZXYueG1sUEsFBgAAAAAEAAQA+QAAAJMDAAAAAA==&#10;"/>
            <v:line id="Line 858" o:spid="_x0000_s1647" style="position:absolute;visibility:visible" from="2981,12639" to="3494,12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WFQMYAAADdAAAADwAAAGRycy9kb3ducmV2LnhtbERPTWvCQBC9C/6HZYTedFNrg6SuIpaC&#10;9lCqLbTHMTtNotnZsLsm6b93hUJv83ifs1j1phYtOV9ZVnA/SUAQ51ZXXCj4/HgZz0H4gKyxtkwK&#10;fsnDajkcLDDTtuM9tYdQiBjCPkMFZQhNJqXPSzLoJ7YhjtyPdQZDhK6Q2mEXw00tp0mSSoMVx4YS&#10;G9qUlJ8PF6Pg7eE9bde7123/tUuP+fP++H3qnFJ3o379BCJQH/7Ff+6tjvNn80e4fRNPkMs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2FhUDGAAAA3QAAAA8AAAAAAAAA&#10;AAAAAAAAoQIAAGRycy9kb3ducmV2LnhtbFBLBQYAAAAABAAEAPkAAACUAwAAAAA=&#10;"/>
            <v:line id="Line 859" o:spid="_x0000_s1648" style="position:absolute;visibility:visible" from="2981,13269" to="3494,132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cbN8UAAADdAAAADwAAAGRycy9kb3ducmV2LnhtbERPTWvCQBC9C/6HZQRvurGWIKmrSEtB&#10;eyhVC+1xzI5JNDsbdrdJ+u+7BcHbPN7nLNe9qUVLzleWFcymCQji3OqKCwWfx9fJAoQPyBpry6Tg&#10;lzysV8PBEjNtO95TewiFiCHsM1RQhtBkUvq8JIN+ahviyJ2tMxgidIXUDrsYbmr5kCSpNFhxbCix&#10;oeeS8uvhxyh4n3+k7Wb3tu2/dukpf9mfvi+dU2o86jdPIAL14S6+ubc6zn9cpPD/TTxB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VcbN8UAAADdAAAADwAAAAAAAAAA&#10;AAAAAAChAgAAZHJzL2Rvd25yZXYueG1sUEsFBgAAAAAEAAQA+QAAAJMDAAAAAA==&#10;"/>
            <v:line id="Line 860" o:spid="_x0000_s1649" style="position:absolute;visibility:visible" from="8027,12095" to="8654,120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u+rMYAAADdAAAADwAAAGRycy9kb3ducmV2LnhtbERPTWvCQBC9F/wPywi91U2tpJK6ilgK&#10;2kNRW2iPY3aaRLOzYXdN0n/vCgVv83ifM1v0phYtOV9ZVvA4SkAQ51ZXXCj4+nx7mILwAVljbZkU&#10;/JGHxXxwN8NM24531O5DIWII+wwVlCE0mZQ+L8mgH9mGOHK/1hkMEbpCaoddDDe1HCdJKg1WHBtK&#10;bGhVUn7an42Cj6dt2i437+v+e5Me8tfd4efYOaXuh/3yBUSgPtzE/+61jvMn02e4fhNPkP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IbvqzGAAAA3QAAAA8AAAAAAAAA&#10;AAAAAAAAoQIAAGRycy9kb3ducmV2LnhtbFBLBQYAAAAABAAEAPkAAACUAwAAAAA=&#10;"/>
            <v:line id="Line 861" o:spid="_x0000_s1650" style="position:absolute;visibility:visible" from="8027,12639" to="8654,12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Qq3sgAAADdAAAADwAAAGRycy9kb3ducmV2LnhtbESPzUvDQBDF70L/h2UK3uzGD0KJ3Zai&#10;CK0HsR/QHqfZMYlmZ8PumsT/3jkI3mZ4b977zWI1ulb1FGLj2cDtLANFXHrbcGXgeHi5mYOKCdli&#10;65kM/FCE1XJytcDC+oF31O9TpSSEY4EG6pS6QutY1uQwznxHLNqHDw6TrKHSNuAg4a7Vd1mWa4cN&#10;S0ONHT3VVH7tv52Bt/v3vF9vXzfjaZtfyufd5fw5BGOup+P6EVSiMf2b/643VvAf5oIr38gIevkL&#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4Qq3sgAAADdAAAADwAAAAAA&#10;AAAAAAAAAAChAgAAZHJzL2Rvd25yZXYueG1sUEsFBgAAAAAEAAQA+QAAAJYDAAAAAA==&#10;"/>
            <v:line id="Line 862" o:spid="_x0000_s1651" style="position:absolute;visibility:visible" from="8027,13269" to="8654,132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MiPRcUAAADdAAAADwAAAGRycy9kb3ducmV2LnhtbERPS2vCQBC+F/oflil4q5s+CBpdRVoK&#10;2oOoFfQ4ZsckbXY27K5J+u/dgtDbfHzPmc57U4uWnK8sK3gaJiCIc6srLhTsvz4eRyB8QNZYWyYF&#10;v+RhPru/m2KmbcdbanehEDGEfYYKyhCaTEqfl2TQD21DHLmzdQZDhK6Q2mEXw00tn5MklQYrjg0l&#10;NvRWUv6zuxgF65dN2i5Wn8v+sEpP+fv2dPzunFKDh34xARGoD//im3up4/zX0Rj+voknyNk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MiPRcUAAADdAAAADwAAAAAAAAAA&#10;AAAAAAChAgAAZHJzL2Rvd25yZXYueG1sUEsFBgAAAAAEAAQA+QAAAJMDAAAAAA==&#10;"/>
            <v:line id="Line 863" o:spid="_x0000_s1652" style="position:absolute;visibility:visible" from="4520,12066" to="4805,120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uwBcgAAADdAAAADwAAAGRycy9kb3ducmV2LnhtbESPQUvDQBCF70L/wzKCN7vRStDYbSlK&#10;ofUgtgrtcZodk9TsbNhdk/jvnYPgbYb35r1v5svRtaqnEBvPBm6mGSji0tuGKwMf7+vre1AxIVts&#10;PZOBH4qwXEwu5lhYP/CO+n2qlIRwLNBAnVJXaB3LmhzGqe+IRfv0wWGSNVTaBhwk3LX6Nsty7bBh&#10;aaixo6eayq/9tzPwOnvL+9X2ZTMetvmpfN6djuchGHN1Oa4eQSUa07/573pjBf/uQfj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CuwBcgAAADdAAAADwAAAAAA&#10;AAAAAAAAAAChAgAAZHJzL2Rvd25yZXYueG1sUEsFBgAAAAAEAAQA+QAAAJYDAAAAAA==&#10;"/>
            <v:line id="Line 864" o:spid="_x0000_s1653" style="position:absolute;visibility:visible" from="4520,12639" to="4805,12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cVnsYAAADdAAAADwAAAGRycy9kb3ducmV2LnhtbERPTWvCQBC9F/oflin0VjdaCW10FbEU&#10;tIeittAex+yYRLOzYXdN0n/vCgVv83ifM533phYtOV9ZVjAcJCCIc6srLhR8f70/vYDwAVljbZkU&#10;/JGH+ez+boqZth1vqd2FQsQQ9hkqKENoMil9XpJBP7ANceQO1hkMEbpCaoddDDe1HCVJKg1WHBtK&#10;bGhZUn7anY2Cz+dN2i7WH6v+Z53u87ft/vfYOaUeH/rFBESgPtzE/+6VjvPHr0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dnFZ7GAAAA3QAAAA8AAAAAAAAA&#10;AAAAAAAAoQIAAGRycy9kb3ducmV2LnhtbFBLBQYAAAAABAAEAPkAAACUAwAAAAA=&#10;"/>
            <v:line id="Line 865" o:spid="_x0000_s1654" style="position:absolute;visibility:visible" from="4520,13254" to="4805,13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7WL6cYAAADdAAAADwAAAGRycy9kb3ducmV2LnhtbERPTWvCQBC9F/wPyxR6q5vaEmp0FWkp&#10;aA9FraDHMTsmsdnZsLtN0n/vCgVv83ifM533phYtOV9ZVvA0TEAQ51ZXXCjYfX88voLwAVljbZkU&#10;/JGH+WxwN8VM24431G5DIWII+wwVlCE0mZQ+L8mgH9qGOHIn6wyGCF0htcMuhptajpIklQYrjg0l&#10;NvRWUv6z/TUKvp7XabtYfS77/So95u+b4+HcOaUe7vvFBESgPtzE/+6ljvNfxi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e1i+nGAAAA3QAAAA8AAAAAAAAA&#10;AAAAAAAAoQIAAGRycy9kb3ducmV2LnhtbFBLBQYAAAAABAAEAPkAAACUAwAAAAA=&#10;"/>
            <v:line id="Line 866" o:spid="_x0000_s1655" style="position:absolute;visibility:visible" from="9680,12095" to="9965,120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kucsYAAADdAAAADwAAAGRycy9kb3ducmV2LnhtbERPTWvCQBC9F/wPyxR6q5vWEmp0FWkp&#10;aA9FraDHMTsmsdnZsLtN0n/vCgVv83ifM533phYtOV9ZVvA0TEAQ51ZXXCjYfX88voLwAVljbZkU&#10;/JGH+WxwN8VM24431G5DIWII+wwVlCE0mZQ+L8mgH9qGOHIn6wyGCF0htcMuhptaPidJKg1WHBtK&#10;bOitpPxn+2sUfI3WabtYfS77/So95u+b4+HcOaUe7vvFBESgPtzE/+6ljvNfxi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j5LnLGAAAA3QAAAA8AAAAAAAAA&#10;AAAAAAAAoQIAAGRycy9kb3ducmV2LnhtbFBLBQYAAAAABAAEAPkAAACUAwAAAAA=&#10;"/>
            <v:line id="Line 867" o:spid="_x0000_s1656" style="position:absolute;visibility:visible" from="9680,12639" to="9965,12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C2BsYAAADdAAAADwAAAGRycy9kb3ducmV2LnhtbERPTWvCQBC9F/oflil4q5u2Emp0FWkp&#10;aA9FraDHMTsmabOzYXdN0n/vCgVv83ifM533phYtOV9ZVvA0TEAQ51ZXXCjYfX88voLwAVljbZkU&#10;/JGH+ez+boqZth1vqN2GQsQQ9hkqKENoMil9XpJBP7QNceRO1hkMEbpCaoddDDe1fE6SVBqsODaU&#10;2NBbSfnv9mwUfL2s03ax+lz2+1V6zN83x8NP55QaPPSLCYhAfbiJ/91LHeePxi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cQtgbGAAAA3QAAAA8AAAAAAAAA&#10;AAAAAAAAoQIAAGRycy9kb3ducmV2LnhtbFBLBQYAAAAABAAEAPkAAACUAwAAAAA=&#10;"/>
            <v:line id="Line 868" o:spid="_x0000_s1657" style="position:absolute;visibility:visible" from="9680,13254" to="9965,13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FwTncYAAADdAAAADwAAAGRycy9kb3ducmV2LnhtbERPS0vDQBC+C/0Pywje7MZX0NhtKS2F&#10;xoOYKrTHaXZMUrOzYXdN4r/vCoK3+fieM1uMphU9Od9YVnAzTUAQl1Y3XCn4eN9cP4LwAVlja5kU&#10;/JCHxXxyMcNM24EL6nehEjGEfYYK6hC6TEpf1mTQT21HHLlP6wyGCF0ltcMhhptW3iZJKg02HBtq&#10;7GhVU/m1+zYKXu/e0n6Zv2zHfZ4ey3VxPJwGp9TV5bh8BhFoDP/iP/dWx/n3Tw/w+008Qc7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hcE53GAAAA3QAAAA8AAAAAAAAA&#10;AAAAAAAAoQIAAGRycy9kb3ducmV2LnhtbFBLBQYAAAAABAAEAPkAAACUAwAAAAA=&#10;"/>
            <v:shape id="Text Box 869" o:spid="_x0000_s1658" type="#_x0000_t202" style="position:absolute;left:7843;top:11714;width:945;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ljWsMA&#10;AADdAAAADwAAAGRycy9kb3ducmV2LnhtbERPTWvCQBC9C/0PyxR6090WG2p0E8RS6EkxtgVvQ3ZM&#10;QrOzIbs18d93BcHbPN7nrPLRtuJMvW8ca3ieKRDEpTMNVxq+Dh/TNxA+IBtsHZOGC3nIs4fJClPj&#10;Bt7TuQiViCHsU9RQh9ClUvqyJot+5jriyJ1cbzFE2FfS9DjEcNvKF6USabHh2FBjR5uayt/iz2r4&#10;3p6OP3O1q97taze4UUm2C6n10+O4XoIINIa7+Ob+NHH+fJHA9Zt4gs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wljWsMAAADdAAAADwAAAAAAAAAAAAAAAACYAgAAZHJzL2Rv&#10;d25yZXYueG1sUEsFBgAAAAAEAAQA9QAAAIgDAAAAAA==&#10;" filled="f" stroked="f">
              <v:textbox>
                <w:txbxContent>
                  <w:p w:rsidR="00042C34" w:rsidRPr="00F50AC5" w:rsidRDefault="00042C34" w:rsidP="00AC4B39">
                    <w:pPr>
                      <w:rPr>
                        <w:rFonts w:ascii="Arial" w:hAnsi="Arial"/>
                        <w:bCs/>
                        <w:lang w:val="es-AR"/>
                      </w:rPr>
                    </w:pPr>
                    <w:r>
                      <w:rPr>
                        <w:rFonts w:ascii="Arial" w:hAnsi="Arial"/>
                        <w:bCs/>
                        <w:lang w:val="es-AR"/>
                      </w:rPr>
                      <w:t xml:space="preserve">  u</w:t>
                    </w:r>
                    <w:r>
                      <w:rPr>
                        <w:rFonts w:ascii="Arial" w:hAnsi="Arial"/>
                        <w:bCs/>
                        <w:vertAlign w:val="subscript"/>
                        <w:lang w:val="es-AR"/>
                      </w:rPr>
                      <w:t>3</w:t>
                    </w:r>
                    <w:r>
                      <w:rPr>
                        <w:rFonts w:ascii="Arial" w:hAnsi="Arial"/>
                        <w:bCs/>
                        <w:lang w:val="es-AR"/>
                      </w:rPr>
                      <w:t xml:space="preserve">   u</w:t>
                    </w:r>
                    <w:r>
                      <w:rPr>
                        <w:rFonts w:ascii="Arial" w:hAnsi="Arial"/>
                        <w:bCs/>
                        <w:vertAlign w:val="subscript"/>
                        <w:lang w:val="es-AR"/>
                      </w:rPr>
                      <w:t xml:space="preserve">3   </w:t>
                    </w:r>
                  </w:p>
                </w:txbxContent>
              </v:textbox>
            </v:shape>
            <v:shape id="Text Box 870" o:spid="_x0000_s1659" type="#_x0000_t202" style="position:absolute;left:7828;top:12233;width:1129;height:4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XGwcIA&#10;AADdAAAADwAAAGRycy9kb3ducmV2LnhtbERPS2vCQBC+F/wPywjedNdiq0Y3QSqFnlp8grchOybB&#10;7GzIbk3677sFobf5+J6zznpbizu1vnKsYTpRIIhzZyouNBwP7+MFCB+QDdaOScMPecjSwdMaE+M6&#10;3tF9HwoRQ9gnqKEMoUmk9HlJFv3ENcSRu7rWYoiwLaRpsYvhtpbPSr1KixXHhhIbeispv+2/rYbT&#10;5/VynqmvYmtfms71SrJdSq1Hw36zAhGoD//ih/vDxPmz5Rz+voknyPQ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RcbBwgAAAN0AAAAPAAAAAAAAAAAAAAAAAJgCAABkcnMvZG93&#10;bnJldi54bWxQSwUGAAAAAAQABAD1AAAAhwMAAAAA&#10;" filled="f" stroked="f">
              <v:textbox>
                <w:txbxContent>
                  <w:p w:rsidR="00042C34" w:rsidRPr="00F50AC5" w:rsidRDefault="00042C34" w:rsidP="00AC4B39">
                    <w:pPr>
                      <w:rPr>
                        <w:rFonts w:ascii="Verdana" w:hAnsi="Verdana"/>
                        <w:bCs/>
                        <w:vertAlign w:val="subscript"/>
                        <w:lang w:val="es-AR"/>
                      </w:rPr>
                    </w:pPr>
                    <w:r>
                      <w:rPr>
                        <w:rFonts w:ascii="Arial" w:hAnsi="Arial"/>
                        <w:b/>
                        <w:lang w:val="es-AR"/>
                      </w:rPr>
                      <w:t xml:space="preserve">  </w:t>
                    </w:r>
                    <w:r w:rsidRPr="00F50AC5">
                      <w:rPr>
                        <w:rFonts w:ascii="Verdana" w:hAnsi="Verdana"/>
                        <w:bCs/>
                        <w:lang w:val="es-AR"/>
                      </w:rPr>
                      <w:t>v</w:t>
                    </w:r>
                    <w:r w:rsidRPr="00F50AC5">
                      <w:rPr>
                        <w:rFonts w:ascii="Verdana" w:hAnsi="Verdana"/>
                        <w:bCs/>
                        <w:vertAlign w:val="subscript"/>
                        <w:lang w:val="es-AR"/>
                      </w:rPr>
                      <w:t>3   V3</w:t>
                    </w:r>
                  </w:p>
                </w:txbxContent>
              </v:textbox>
            </v:shape>
            <v:shape id="Text Box 871" o:spid="_x0000_s1660" type="#_x0000_t202" style="position:absolute;left:7758;top:12872;width:1171;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pSs8UA&#10;AADdAAAADwAAAGRycy9kb3ducmV2LnhtbESPQWvCQBCF70L/wzKF3nS3oqKpqxRLoSfF2BZ6G7Jj&#10;EpqdDdmtSf+9cxC8zfDevPfNejv4Rl2oi3VgC88TA4q4CK7m0sLn6X28BBUTssMmMFn4pwjbzcNo&#10;jZkLPR/pkqdSSQjHDC1UKbWZ1rGoyGOchJZYtHPoPCZZu1K7DnsJ942eGrPQHmuWhgpb2lVU/OZ/&#10;3sLX/vzzPTOH8s3P2z4MRrNfaWufHofXF1CJhnQ3364/nODPVoIr38gIenM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2lKzxQAAAN0AAAAPAAAAAAAAAAAAAAAAAJgCAABkcnMv&#10;ZG93bnJldi54bWxQSwUGAAAAAAQABAD1AAAAigMAAAAA&#10;" filled="f" stroked="f">
              <v:textbox>
                <w:txbxContent>
                  <w:p w:rsidR="00042C34" w:rsidRPr="00F50AC5" w:rsidRDefault="00042C34" w:rsidP="00AC4B39">
                    <w:pPr>
                      <w:rPr>
                        <w:rFonts w:ascii="Verdana" w:hAnsi="Verdana"/>
                        <w:bCs/>
                        <w:lang w:val="es-AR"/>
                      </w:rPr>
                    </w:pPr>
                    <w:r w:rsidRPr="00F50AC5">
                      <w:rPr>
                        <w:rFonts w:ascii="Verdana" w:hAnsi="Verdana"/>
                        <w:b/>
                        <w:lang w:val="es-AR"/>
                      </w:rPr>
                      <w:t xml:space="preserve">  </w:t>
                    </w:r>
                    <w:r w:rsidRPr="00F50AC5">
                      <w:rPr>
                        <w:rFonts w:ascii="Verdana" w:hAnsi="Verdana"/>
                        <w:bCs/>
                        <w:lang w:val="es-AR"/>
                      </w:rPr>
                      <w:t>w</w:t>
                    </w:r>
                    <w:r w:rsidRPr="00F50AC5">
                      <w:rPr>
                        <w:rFonts w:ascii="Verdana" w:hAnsi="Verdana"/>
                        <w:bCs/>
                        <w:vertAlign w:val="subscript"/>
                        <w:lang w:val="es-AR"/>
                      </w:rPr>
                      <w:t>3</w:t>
                    </w:r>
                    <w:r>
                      <w:rPr>
                        <w:rFonts w:ascii="Verdana" w:hAnsi="Verdana"/>
                        <w:bCs/>
                        <w:vertAlign w:val="subscript"/>
                        <w:lang w:val="es-AR"/>
                      </w:rPr>
                      <w:t xml:space="preserve">  </w:t>
                    </w:r>
                    <w:r>
                      <w:rPr>
                        <w:rFonts w:ascii="Verdana" w:hAnsi="Verdana"/>
                        <w:bCs/>
                        <w:lang w:val="es-AR"/>
                      </w:rPr>
                      <w:t>w</w:t>
                    </w:r>
                    <w:r>
                      <w:rPr>
                        <w:rFonts w:ascii="Verdana" w:hAnsi="Verdana"/>
                        <w:bCs/>
                        <w:vertAlign w:val="subscript"/>
                        <w:lang w:val="es-AR"/>
                      </w:rPr>
                      <w:t>3</w:t>
                    </w:r>
                  </w:p>
                </w:txbxContent>
              </v:textbox>
            </v:shape>
            <v:line id="Line 872" o:spid="_x0000_s1661" style="position:absolute;visibility:visible" from="4802,12066" to="4802,132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EZmMYAAADdAAAADwAAAGRycy9kb3ducmV2LnhtbERPTWvCQBC9F/wPywi91U2thJq6ilgK&#10;2kNRW2iPY3aaRLOzYXdN0n/vCgVv83ifM1v0phYtOV9ZVvA4SkAQ51ZXXCj4+nx7eAbhA7LG2jIp&#10;+CMPi/ngboaZth3vqN2HQsQQ9hkqKENoMil9XpJBP7INceR+rTMYInSF1A67GG5qOU6SVBqsODaU&#10;2NCqpPy0PxsFH0/btF1u3tf99yY95K+7w8+xc0rdD/vlC4hAfbiJ/91rHedPplO4fhNPkP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kRGZjGAAAA3QAAAA8AAAAAAAAA&#10;AAAAAAAAoQIAAGRycy9kb3ducmV2LnhtbFBLBQYAAAAABAAEAPkAAACUAwAAAAA=&#10;"/>
            <v:line id="Line 873" o:spid="_x0000_s1662" style="position:absolute;flip:y;visibility:visible" from="9965,12095" to="9965,13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ta4MgAAADdAAAADwAAAGRycy9kb3ducmV2LnhtbESPQUsDMRCF74L/IYzgRdqsoqVum5Yi&#10;CB56aZUt3qabcbPsZrImsV3/vXMoeJvhvXnvm+V69L06UUxtYAP30wIUcR1sy42Bj/fXyRxUysgW&#10;+8Bk4JcSrFfXV0ssbTjzjk773CgJ4VSiAZfzUGqdakce0zQMxKJ9hegxyxobbSOeJdz3+qEoZtpj&#10;y9LgcKAXR3W3//EG9Hx79x03x8eu6g6HZ1fV1fC5Neb2ZtwsQGUa87/5cv1mBf+pEH7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ita4MgAAADdAAAADwAAAAAA&#10;AAAAAAAAAAChAgAAZHJzL2Rvd25yZXYueG1sUEsFBgAAAAAEAAQA+QAAAJYDAAAAAA==&#10;"/>
            <v:oval id="Oval 874" o:spid="_x0000_s1663" style="position:absolute;left:2912;top:12071;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NWFcQA&#10;AADdAAAADwAAAGRycy9kb3ducmV2LnhtbERPTWvCQBC9F/oflil4q5sIpm10FRGFXERqe+ltzE6T&#10;0Oxs2F1j9Ne7gtDbPN7nzJeDaUVPzjeWFaTjBARxaXXDlYLvr+3rOwgfkDW2lknBhTwsF89Pc8y1&#10;PfMn9YdQiRjCPkcFdQhdLqUvazLox7YjjtyvdQZDhK6S2uE5hptWTpIkkwYbjg01drSuqfw7nIwC&#10;etsVm8xsP7L9sNHpT+HW1/6o1OhlWM1ABBrCv/jhLnScP01SuH8TT5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zVhXEAAAA3QAAAA8AAAAAAAAAAAAAAAAAmAIAAGRycy9k&#10;b3ducmV2LnhtbFBLBQYAAAAABAAEAPUAAACJAwAAAAA=&#10;" strokeweight="1pt"/>
            <v:oval id="Oval 875" o:spid="_x0000_s1664" style="position:absolute;left:2924;top:12587;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HIYsQA&#10;AADdAAAADwAAAGRycy9kb3ducmV2LnhtbERPTWvCQBC9F/wPywi91Y2BpjV1DSIKuYjU9tLbmJ0m&#10;wexs2N3G1F/vFgre5vE+Z1mMphMDOd9aVjCfJSCIK6tbrhV8fuyeXkH4gKyxs0wKfslDsZo8LDHX&#10;9sLvNBxDLWII+xwVNCH0uZS+asign9meOHLf1hkMEbpaaoeXGG46mSZJJg22HBsa7GnTUHU+/hgF&#10;9LIvt5nZLbLDuNXzr9JtrsNJqcfpuH4DEWgMd/G/u9Rx/nOSwt838QS5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hyGLEAAAA3QAAAA8AAAAAAAAAAAAAAAAAmAIAAGRycy9k&#10;b3ducmV2LnhtbFBLBQYAAAAABAAEAPUAAACJAwAAAAA=&#10;" strokeweight="1pt"/>
            <v:oval id="Oval 876" o:spid="_x0000_s1665" style="position:absolute;left:2942;top:13214;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1t+cQA&#10;AADdAAAADwAAAGRycy9kb3ducmV2LnhtbERPTWvCQBC9F/wPywi96UbFtKauIqKQSynaXrxNs2MS&#10;zM6G3TWm/vpuQehtHu9zluveNKIj52vLCibjBARxYXXNpYKvz/3oFYQPyBoby6TghzysV4OnJWba&#10;3vhA3TGUIoawz1BBFUKbSemLigz6sW2JI3e2zmCI0JVSO7zFcNPIaZKk0mDNsaHClrYVFZfj1Sig&#10;l/d8l5r9Iv3od3pyyt323n0r9TzsN28gAvXhX/xw5zrOnycz+Psmni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tbfnEAAAA3QAAAA8AAAAAAAAAAAAAAAAAmAIAAGRycy9k&#10;b3ducmV2LnhtbFBLBQYAAAAABAAEAPUAAACJAwAAAAA=&#10;" strokeweight="1pt"/>
            <v:oval id="Oval 877" o:spid="_x0000_s1666" style="position:absolute;left:6434;top:12041;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T1jcQA&#10;AADdAAAADwAAAGRycy9kb3ducmV2LnhtbERPTWvCQBC9F/wPywi96UbRtKauIqKQSynaXrxNs2MS&#10;zM6G3TWm/vpuQehtHu9zluveNKIj52vLCibjBARxYXXNpYKvz/3oFYQPyBoby6TghzysV4OnJWba&#10;3vhA3TGUIoawz1BBFUKbSemLigz6sW2JI3e2zmCI0JVSO7zFcNPIaZKk0mDNsaHClrYVFZfj1Sig&#10;l/d8l5r9Iv3od3pyyt323n0r9TzsN28gAvXhX/xw5zrOnycz+Psmni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E9Y3EAAAA3QAAAA8AAAAAAAAAAAAAAAAAmAIAAGRycy9k&#10;b3ducmV2LnhtbFBLBQYAAAAABAAEAPUAAACJAwAAAAA=&#10;" strokeweight="1pt"/>
            <v:oval id="Oval 878" o:spid="_x0000_s1667" style="position:absolute;left:6434;top:12587;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hQFsMA&#10;AADdAAAADwAAAGRycy9kb3ducmV2LnhtbERPTWvCQBC9F/wPywje6saCqUZXEVHIpZSqF29jdkyC&#10;2dmwu42xv75bKHibx/uc5bo3jejI+dqygsk4AUFcWF1zqeB03L/OQPiArLGxTAoe5GG9GrwsMdP2&#10;zl/UHUIpYgj7DBVUIbSZlL6oyKAf25Y4clfrDIYIXSm1w3sMN418S5JUGqw5NlTY0rai4nb4Ngro&#10;/SPfpWY/Tz/7nZ6cc7f96S5KjYb9ZgEiUB+e4n93ruP8aTKFv2/iCXL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4hQFsMAAADdAAAADwAAAAAAAAAAAAAAAACYAgAAZHJzL2Rv&#10;d25yZXYueG1sUEsFBgAAAAAEAAQA9QAAAIgDAAAAAA==&#10;" strokeweight="1pt"/>
            <v:oval id="Oval 879" o:spid="_x0000_s1668" style="position:absolute;left:6464;top:13238;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1rOYcMA&#10;AADdAAAADwAAAGRycy9kb3ducmV2LnhtbERPTWvCQBC9C/0PyxS86caCsU1dpYhCLiJqL71Ns9Mk&#10;NDsbdtcY/fWuIHibx/uc+bI3jejI+dqygsk4AUFcWF1zqeD7uBm9g/ABWWNjmRRcyMNy8TKYY6bt&#10;mffUHUIpYgj7DBVUIbSZlL6oyKAf25Y4cn/WGQwRulJqh+cYbhr5liSpNFhzbKiwpVVFxf/hZBTQ&#10;bJuvU7P5SHf9Wk9+cre6dr9KDV/7r08QgfrwFD/cuY7zp0kK92/iCXJ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1rOYcMAAADdAAAADwAAAAAAAAAAAAAAAACYAgAAZHJzL2Rv&#10;d25yZXYueG1sUEsFBgAAAAAEAAQA9QAAAIgDAAAAAA==&#10;" strokeweight="1pt"/>
            <v:oval id="Oval 880" o:spid="_x0000_s1669" style="position:absolute;left:8158;top:12593;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Zr+sMA&#10;AADdAAAADwAAAGRycy9kb3ducmV2LnhtbERPTWvCQBC9C/6HZQq96cZCo0ZXEVHIRaTaS29jdkxC&#10;s7NhdxvT/npXKHibx/uc5bo3jejI+dqygsk4AUFcWF1zqeDzvB/NQPiArLGxTAp+ycN6NRwsMdP2&#10;xh/UnUIpYgj7DBVUIbSZlL6oyKAf25Y4clfrDIYIXSm1w1sMN418S5JUGqw5NlTY0rai4vv0YxTQ&#10;9JDvUrOfp8d+pydfudv+dRelXl/6zQJEoD48xf/uXMf578kUHt/EE+Tq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BZr+sMAAADdAAAADwAAAAAAAAAAAAAAAACYAgAAZHJzL2Rv&#10;d25yZXYueG1sUEsFBgAAAAAEAAQA9QAAAIgDAAAAAA==&#10;" strokeweight="1pt"/>
            <v:oval id="Oval 881" o:spid="_x0000_s1670" style="position:absolute;left:4760;top:12605;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n/iMcA&#10;AADdAAAADwAAAGRycy9kb3ducmV2LnhtbESPQWvCQBCF74X+h2UK3urGgmmbukoRhVxEqr30Ns1O&#10;k9DsbNhdY/TXO4dCbzO8N+99s1iNrlMDhdh6NjCbZqCIK29brg18HrePL6BiQrbYeSYDF4qwWt7f&#10;LbCw/swfNBxSrSSEY4EGmpT6QutYNeQwTn1PLNqPDw6TrKHWNuBZwl2nn7Is1w5bloYGe1o3VP0e&#10;Ts4APe/KTe62r/l+3NjZVxnW1+HbmMnD+P4GKtGY/s1/16UV/HkmuPKNjKC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mJ/4jHAAAA3QAAAA8AAAAAAAAAAAAAAAAAmAIAAGRy&#10;cy9kb3ducmV2LnhtbFBLBQYAAAAABAAEAPUAAACMAwAAAAA=&#10;" strokeweight="1pt"/>
            <v:oval id="Oval 882" o:spid="_x0000_s1671" style="position:absolute;left:8158;top:12047;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VaE8MA&#10;AADdAAAADwAAAGRycy9kb3ducmV2LnhtbERPTWvCQBC9F/wPywje6kahqUZXEVHIpZSqF29jdkyC&#10;2dmwu42xv75bKHibx/uc5bo3jejI+dqygsk4AUFcWF1zqeB03L/OQPiArLGxTAoe5GG9GrwsMdP2&#10;zl/UHUIpYgj7DBVUIbSZlL6oyKAf25Y4clfrDIYIXSm1w3sMN42cJkkqDdYcGypsaVtRcTt8GwX0&#10;/pHvUrOfp5/9Tk/Oudv+dBelRsN+swARqA9P8b8713H+WzKHv2/iCXL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sVaE8MAAADdAAAADwAAAAAAAAAAAAAAAACYAgAAZHJzL2Rv&#10;d25yZXYueG1sUEsFBgAAAAAEAAQA9QAAAIgDAAAAAA==&#10;" strokeweight="1pt"/>
            <v:oval id="Oval 883" o:spid="_x0000_s1672" style="position:absolute;left:8146;top:13226;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ZlU8cA&#10;AADdAAAADwAAAGRycy9kb3ducmV2LnhtbESPQUvDQBCF70L/wzIFb3aTglHTbkspLeQiYuvF2zQ7&#10;JsHsbNhd0+ivdw6Ctxnem/e+WW8n16uRQuw8G8gXGSji2tuOGwNv5+PdI6iYkC32nsnAN0XYbmY3&#10;ayytv/IrjafUKAnhWKKBNqWh1DrWLTmMCz8Qi/bhg8Mka2i0DXiVcNfrZZYV2mHH0tDiQPuW6s/T&#10;lzNAD8/VoXDHp+JlOtj8vQr7n/FizO182q1AJZrSv/nvurKCf58Lv3wjI+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ImZVPHAAAA3QAAAA8AAAAAAAAAAAAAAAAAmAIAAGRy&#10;cy9kb3ducmV2LnhtbFBLBQYAAAAABAAEAPUAAACMAwAAAAA=&#10;" strokeweight="1pt"/>
            <v:oval id="Oval 884" o:spid="_x0000_s1673" style="position:absolute;left:9896;top:12593;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AyMQA&#10;AADdAAAADwAAAGRycy9kb3ducmV2LnhtbERPTWvCQBC9F/oflil4q5sIpm10FRGFXERqe+ltzE6T&#10;0Oxs2F1j9Ne7gtDbPN7nzJeDaUVPzjeWFaTjBARxaXXDlYLvr+3rOwgfkDW2lknBhTwsF89Pc8y1&#10;PfMn9YdQiRjCPkcFdQhdLqUvazLox7YjjtyvdQZDhK6S2uE5hptWTpIkkwYbjg01drSuqfw7nIwC&#10;etsVm8xsP7L9sNHpT+HW1/6o1OhlWM1ABBrCv/jhLnScP01TuH8TT5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1qwMjEAAAA3QAAAA8AAAAAAAAAAAAAAAAAmAIAAGRycy9k&#10;b3ducmV2LnhtbFBLBQYAAAAABAAEAPUAAACJAwAAAAA=&#10;" strokeweight="1pt"/>
            <v:shape id="Text Box 885" o:spid="_x0000_s1674" type="#_x0000_t202" style="position:absolute;left:9908;top:12407;width:1410;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BpnsMA&#10;AADdAAAADwAAAGRycy9kb3ducmV2LnhtbERPTWvCQBC9C/0PyxS86W7ESJu6BlEETy2mreBtyI5J&#10;aHY2ZFeT/vtuodDbPN7nrPPRtuJOvW8ca0jmCgRx6UzDlYaP98PsCYQPyAZbx6Thmzzkm4fJGjPj&#10;Bj7RvQiViCHsM9RQh9BlUvqyJot+7jriyF1dbzFE2FfS9DjEcNvKhVIrabHh2FBjR7uayq/iZjV8&#10;vl4v56V6q/Y27QY3Ksn2WWo9fRy3LyACjeFf/Oc+mjg/TRbw+008QW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wBpnsMAAADdAAAADwAAAAAAAAAAAAAAAACYAgAAZHJzL2Rv&#10;d25yZXYueG1sUEsFBgAAAAAEAAQA9QAAAIgDAAAAAA==&#10;" filled="f" stroked="f">
              <v:textbox>
                <w:txbxContent>
                  <w:p w:rsidR="00042C34" w:rsidRDefault="00042C34" w:rsidP="00AC4B39">
                    <w:pPr>
                      <w:rPr>
                        <w:rFonts w:ascii="Arial" w:hAnsi="Arial"/>
                        <w:bCs/>
                        <w:lang w:val="es-AR"/>
                      </w:rPr>
                    </w:pPr>
                    <w:r>
                      <w:rPr>
                        <w:rFonts w:ascii="Arial" w:hAnsi="Arial"/>
                        <w:bCs/>
                        <w:lang w:val="es-AR"/>
                      </w:rPr>
                      <w:t>u</w:t>
                    </w:r>
                    <w:r>
                      <w:rPr>
                        <w:rFonts w:ascii="Arial" w:hAnsi="Arial"/>
                        <w:bCs/>
                        <w:vertAlign w:val="subscript"/>
                        <w:lang w:val="es-AR"/>
                      </w:rPr>
                      <w:t>2</w:t>
                    </w:r>
                    <w:r>
                      <w:rPr>
                        <w:rFonts w:ascii="Arial" w:hAnsi="Arial"/>
                        <w:bCs/>
                        <w:lang w:val="es-AR"/>
                      </w:rPr>
                      <w:t xml:space="preserve"> = v</w:t>
                    </w:r>
                    <w:r>
                      <w:rPr>
                        <w:rFonts w:ascii="Arial" w:hAnsi="Arial"/>
                        <w:bCs/>
                        <w:vertAlign w:val="subscript"/>
                        <w:lang w:val="es-AR"/>
                      </w:rPr>
                      <w:t>2</w:t>
                    </w:r>
                    <w:r>
                      <w:rPr>
                        <w:rFonts w:ascii="Arial" w:hAnsi="Arial"/>
                        <w:bCs/>
                        <w:lang w:val="es-AR"/>
                      </w:rPr>
                      <w:t xml:space="preserve"> = w</w:t>
                    </w:r>
                    <w:r>
                      <w:rPr>
                        <w:rFonts w:ascii="Arial" w:hAnsi="Arial"/>
                        <w:bCs/>
                        <w:vertAlign w:val="subscript"/>
                        <w:lang w:val="es-AR"/>
                      </w:rPr>
                      <w:t>2</w:t>
                    </w:r>
                  </w:p>
                </w:txbxContent>
              </v:textbox>
            </v:shape>
            <v:shape id="Text Box 886" o:spid="_x0000_s1675" type="#_x0000_t202" style="position:absolute;left:2390;top:11885;width:702;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zMBcMA&#10;AADdAAAADwAAAGRycy9kb3ducmV2LnhtbERPS2vCQBC+F/wPywi91V1rLRqzEakIniz1Bd6G7JgE&#10;s7MhuzXpv3cLhd7m43tOuuxtLe7U+sqxhvFIgSDOnam40HA8bF5mIHxANlg7Jg0/5GGZDZ5STIzr&#10;+Ivu+1CIGMI+QQ1lCE0ipc9LsuhHriGO3NW1FkOEbSFNi10Mt7V8VepdWqw4NpTY0EdJ+W3/bTWc&#10;dtfL+U19Fms7bTrXK8l2LrV+HvarBYhAffgX/7m3Js6fjifw+008QWY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EzMBcMAAADdAAAADwAAAAAAAAAAAAAAAACYAgAAZHJzL2Rv&#10;d25yZXYueG1sUEsFBgAAAAAEAAQA9QAAAIgDAAAAAA==&#10;" filled="f" stroked="f">
              <v:textbox>
                <w:txbxContent>
                  <w:p w:rsidR="00042C34" w:rsidRDefault="00042C34" w:rsidP="00AC4B39">
                    <w:pPr>
                      <w:jc w:val="center"/>
                      <w:rPr>
                        <w:rFonts w:ascii="Arial" w:hAnsi="Arial"/>
                        <w:bCs/>
                        <w:vertAlign w:val="subscript"/>
                        <w:lang w:val="es-AR"/>
                      </w:rPr>
                    </w:pPr>
                    <w:r>
                      <w:rPr>
                        <w:rFonts w:ascii="Arial" w:hAnsi="Arial"/>
                        <w:bCs/>
                        <w:lang w:val="es-AR"/>
                      </w:rPr>
                      <w:t>u</w:t>
                    </w:r>
                    <w:r>
                      <w:rPr>
                        <w:rFonts w:ascii="Arial" w:hAnsi="Arial"/>
                        <w:bCs/>
                        <w:vertAlign w:val="subscript"/>
                        <w:lang w:val="es-AR"/>
                      </w:rPr>
                      <w:t>1</w:t>
                    </w:r>
                  </w:p>
                </w:txbxContent>
              </v:textbox>
            </v:shape>
            <v:shape id="Text Box 887" o:spid="_x0000_s1676" type="#_x0000_t202" style="position:absolute;left:2396;top:12413;width:702;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VUccMA&#10;AADdAAAADwAAAGRycy9kb3ducmV2LnhtbERPTWvCQBC9F/wPywi91V1LUjS6ilgKPVmaquBtyI5J&#10;MDsbstsk/vtuodDbPN7nrLejbURPna8da5jPFAjiwpmaSw3Hr7enBQgfkA02jknDnTxsN5OHNWbG&#10;DfxJfR5KEUPYZ6ihCqHNpPRFRRb9zLXEkbu6zmKIsCul6XCI4baRz0q9SIs1x4YKW9pXVNzyb6vh&#10;dLhezon6KF9t2g5uVJLtUmr9OB13KxCBxvAv/nO/mzg/nSfw+008QW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6VUccMAAADdAAAADwAAAAAAAAAAAAAAAACYAgAAZHJzL2Rv&#10;d25yZXYueG1sUEsFBgAAAAAEAAQA9QAAAIgDAAAAAA==&#10;" filled="f" stroked="f">
              <v:textbox>
                <w:txbxContent>
                  <w:p w:rsidR="00042C34" w:rsidRDefault="00042C34" w:rsidP="00AC4B39">
                    <w:pPr>
                      <w:jc w:val="center"/>
                      <w:rPr>
                        <w:rFonts w:ascii="Arial" w:hAnsi="Arial"/>
                        <w:bCs/>
                        <w:vertAlign w:val="subscript"/>
                        <w:lang w:val="es-AR"/>
                      </w:rPr>
                    </w:pPr>
                    <w:r>
                      <w:rPr>
                        <w:rFonts w:ascii="Arial" w:hAnsi="Arial"/>
                        <w:bCs/>
                        <w:lang w:val="es-AR"/>
                      </w:rPr>
                      <w:t>v</w:t>
                    </w:r>
                    <w:r>
                      <w:rPr>
                        <w:rFonts w:ascii="Arial" w:hAnsi="Arial"/>
                        <w:bCs/>
                        <w:vertAlign w:val="subscript"/>
                        <w:lang w:val="es-AR"/>
                      </w:rPr>
                      <w:t>1</w:t>
                    </w:r>
                  </w:p>
                </w:txbxContent>
              </v:textbox>
            </v:shape>
            <v:shape id="Text Box 888" o:spid="_x0000_s1677" type="#_x0000_t202" style="position:absolute;left:2408;top:13055;width:702;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nx6sIA&#10;AADdAAAADwAAAGRycy9kb3ducmV2LnhtbERPTWvCQBC9C/6HZQrezK6lKRpdRVoKnpRqK3gbsmMS&#10;mp0N2a2J/94VBG/zeJ+zWPW2FhdqfeVYwyRRIIhzZyouNPwcvsZTED4gG6wdk4YreVgth4MFZsZ1&#10;/E2XfShEDGGfoYYyhCaT0uclWfSJa4gjd3atxRBhW0jTYhfDbS1flXqXFiuODSU29FFS/rf/txp+&#10;t+fT8U3tik+bNp3rlWQ7k1qPXvr1HESgPjzFD/fGxPnpJIX7N/EEub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6fHqwgAAAN0AAAAPAAAAAAAAAAAAAAAAAJgCAABkcnMvZG93&#10;bnJldi54bWxQSwUGAAAAAAQABAD1AAAAhwMAAAAA&#10;" filled="f" stroked="f">
              <v:textbox>
                <w:txbxContent>
                  <w:p w:rsidR="00042C34" w:rsidRDefault="00042C34" w:rsidP="00AC4B39">
                    <w:pPr>
                      <w:jc w:val="center"/>
                      <w:rPr>
                        <w:rFonts w:ascii="Arial" w:hAnsi="Arial"/>
                        <w:bCs/>
                        <w:vertAlign w:val="subscript"/>
                        <w:lang w:val="es-AR"/>
                      </w:rPr>
                    </w:pPr>
                    <w:r>
                      <w:rPr>
                        <w:rFonts w:ascii="Arial" w:hAnsi="Arial"/>
                        <w:bCs/>
                        <w:lang w:val="es-AR"/>
                      </w:rPr>
                      <w:t>w</w:t>
                    </w:r>
                    <w:r>
                      <w:rPr>
                        <w:rFonts w:ascii="Arial" w:hAnsi="Arial"/>
                        <w:bCs/>
                        <w:vertAlign w:val="subscript"/>
                        <w:lang w:val="es-AR"/>
                      </w:rPr>
                      <w:t>1</w:t>
                    </w:r>
                  </w:p>
                </w:txbxContent>
              </v:textbox>
            </v:shape>
            <v:shape id="Text Box 889" o:spid="_x0000_s1678" type="#_x0000_t202" style="position:absolute;left:5888;top:11873;width:702;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tvncEA&#10;AADdAAAADwAAAGRycy9kb3ducmV2LnhtbERPTYvCMBC9C/6HMII3TRQVrUYRRfC0y7oqeBuasS02&#10;k9JEW//9ZmFhb/N4n7PatLYUL6p94VjDaKhAEKfOFJxpOH8fBnMQPiAbLB2Thjd52Ky7nRUmxjX8&#10;Ra9TyEQMYZ+ghjyEKpHSpzlZ9ENXEUfu7mqLIcI6k6bGJobbUo6VmkmLBceGHCva5ZQ+Tk+r4fJx&#10;v10n6jPb22nVuFZJtgupdb/XbpcgArXhX/znPpo4fzqawe838QS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g7b53BAAAA3QAAAA8AAAAAAAAAAAAAAAAAmAIAAGRycy9kb3du&#10;cmV2LnhtbFBLBQYAAAAABAAEAPUAAACGAwAAAAA=&#10;" filled="f" stroked="f">
              <v:textbox>
                <w:txbxContent>
                  <w:p w:rsidR="00042C34" w:rsidRDefault="00042C34" w:rsidP="00AC4B39">
                    <w:pPr>
                      <w:jc w:val="center"/>
                      <w:rPr>
                        <w:rFonts w:ascii="Arial" w:hAnsi="Arial"/>
                        <w:bCs/>
                        <w:vertAlign w:val="subscript"/>
                        <w:lang w:val="es-AR"/>
                      </w:rPr>
                    </w:pPr>
                    <w:r>
                      <w:rPr>
                        <w:rFonts w:ascii="Arial" w:hAnsi="Arial"/>
                        <w:bCs/>
                        <w:lang w:val="es-AR"/>
                      </w:rPr>
                      <w:t>u</w:t>
                    </w:r>
                    <w:r>
                      <w:rPr>
                        <w:rFonts w:ascii="Arial" w:hAnsi="Arial"/>
                        <w:bCs/>
                        <w:vertAlign w:val="subscript"/>
                        <w:lang w:val="es-AR"/>
                      </w:rPr>
                      <w:t>1</w:t>
                    </w:r>
                  </w:p>
                </w:txbxContent>
              </v:textbox>
            </v:shape>
            <v:shape id="Text Box 890" o:spid="_x0000_s1679" type="#_x0000_t202" style="position:absolute;left:5888;top:12437;width:702;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3fKBsIA&#10;AADdAAAADwAAAGRycy9kb3ducmV2LnhtbERPS4vCMBC+L/gfwix400TRXe0aRRTBk8v6gr0NzdiW&#10;bSalibb+eyMIe5uP7zmzRWtLcaPaF441DPoKBHHqTMGZhuNh05uA8AHZYOmYNNzJw2LeeZthYlzD&#10;P3Tbh0zEEPYJashDqBIpfZqTRd93FXHkLq62GCKsM2lqbGK4LeVQqQ9pseDYkGNFq5zSv/3Vajjt&#10;Lr/nkfrO1nZcNa5Vku1Uat19b5dfIAK14V/8cm9NnD8efMLzm3iC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d8oGwgAAAN0AAAAPAAAAAAAAAAAAAAAAAJgCAABkcnMvZG93&#10;bnJldi54bWxQSwUGAAAAAAQABAD1AAAAhwMAAAAA&#10;" filled="f" stroked="f">
              <v:textbox>
                <w:txbxContent>
                  <w:p w:rsidR="00042C34" w:rsidRDefault="00042C34" w:rsidP="00AC4B39">
                    <w:pPr>
                      <w:jc w:val="center"/>
                      <w:rPr>
                        <w:rFonts w:ascii="Arial" w:hAnsi="Arial"/>
                        <w:bCs/>
                        <w:vertAlign w:val="subscript"/>
                        <w:lang w:val="es-AR"/>
                      </w:rPr>
                    </w:pPr>
                    <w:r>
                      <w:rPr>
                        <w:rFonts w:ascii="Arial" w:hAnsi="Arial"/>
                        <w:bCs/>
                        <w:lang w:val="es-AR"/>
                      </w:rPr>
                      <w:t>v</w:t>
                    </w:r>
                    <w:r>
                      <w:rPr>
                        <w:rFonts w:ascii="Arial" w:hAnsi="Arial"/>
                        <w:bCs/>
                        <w:vertAlign w:val="subscript"/>
                        <w:lang w:val="es-AR"/>
                      </w:rPr>
                      <w:t>1</w:t>
                    </w:r>
                  </w:p>
                </w:txbxContent>
              </v:textbox>
            </v:shape>
            <v:shape id="Text Box 891" o:spid="_x0000_s1680" type="#_x0000_t202" style="position:absolute;left:5882;top:13058;width:702;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hedMUA&#10;AADdAAAADwAAAGRycy9kb3ducmV2LnhtbESPQWvCQBCF7wX/wzKCt7pr0VKjq0hF8NRSq4K3ITsm&#10;wexsyK4m/fedQ6G3Gd6b975Zrntfqwe1sQpsYTI2oIjz4CouLBy/d89voGJCdlgHJgs/FGG9Gjwt&#10;MXOh4y96HFKhJIRjhhbKlJpM65iX5DGOQ0Ms2jW0HpOsbaFdi52E+1q/GPOqPVYsDSU29F5Sfjvc&#10;vYXTx/VynprPYutnTRd6o9nPtbWjYb9ZgErUp3/z3/XeCf5sIrjyjYy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6F50xQAAAN0AAAAPAAAAAAAAAAAAAAAAAJgCAABkcnMv&#10;ZG93bnJldi54bWxQSwUGAAAAAAQABAD1AAAAigMAAAAA&#10;" filled="f" stroked="f">
              <v:textbox>
                <w:txbxContent>
                  <w:p w:rsidR="00042C34" w:rsidRDefault="00042C34" w:rsidP="00AC4B39">
                    <w:pPr>
                      <w:jc w:val="center"/>
                      <w:rPr>
                        <w:rFonts w:ascii="Arial" w:hAnsi="Arial"/>
                        <w:bCs/>
                        <w:vertAlign w:val="subscript"/>
                        <w:lang w:val="es-AR"/>
                      </w:rPr>
                    </w:pPr>
                    <w:r>
                      <w:rPr>
                        <w:rFonts w:ascii="Arial" w:hAnsi="Arial"/>
                        <w:bCs/>
                        <w:lang w:val="es-AR"/>
                      </w:rPr>
                      <w:t>w</w:t>
                    </w:r>
                    <w:r>
                      <w:rPr>
                        <w:rFonts w:ascii="Arial" w:hAnsi="Arial"/>
                        <w:bCs/>
                        <w:vertAlign w:val="subscript"/>
                        <w:lang w:val="es-AR"/>
                      </w:rPr>
                      <w:t>1</w:t>
                    </w:r>
                  </w:p>
                </w:txbxContent>
              </v:textbox>
            </v:shape>
            <v:shape id="Text Box 892" o:spid="_x0000_s1681" type="#_x0000_t202" style="position:absolute;left:4754;top:12443;width:1518;height:4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T778MA&#10;AADdAAAADwAAAGRycy9kb3ducmV2LnhtbERPTWvCQBC9F/wPywi9NbsWLSa6CVIRemqpVcHbkB2T&#10;YHY2ZFeT/vtuodDbPN7nrIvRtuJOvW8ca5glCgRx6UzDlYbD1+5pCcIHZIOtY9LwTR6KfPKwxsy4&#10;gT/pvg+ViCHsM9RQh9BlUvqyJos+cR1x5C6utxgi7CtpehxiuG3ls1Iv0mLDsaHGjl5rKq/7m9Vw&#10;fL+cT3P1UW3tohvcqCTbVGr9OB03KxCBxvAv/nO/mTh/MUvh95t4g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aT778MAAADdAAAADwAAAAAAAAAAAAAAAACYAgAAZHJzL2Rv&#10;d25yZXYueG1sUEsFBgAAAAAEAAQA9QAAAIgDAAAAAA==&#10;" filled="f" stroked="f">
              <v:textbox>
                <w:txbxContent>
                  <w:p w:rsidR="00042C34" w:rsidRDefault="00042C34" w:rsidP="00AC4B39">
                    <w:pPr>
                      <w:rPr>
                        <w:rFonts w:ascii="Arial" w:hAnsi="Arial"/>
                        <w:bCs/>
                        <w:vertAlign w:val="subscript"/>
                        <w:lang w:val="es-AR"/>
                      </w:rPr>
                    </w:pPr>
                    <w:r>
                      <w:rPr>
                        <w:rFonts w:ascii="Arial" w:hAnsi="Arial"/>
                        <w:bCs/>
                        <w:lang w:val="es-AR"/>
                      </w:rPr>
                      <w:t>u</w:t>
                    </w:r>
                    <w:r>
                      <w:rPr>
                        <w:rFonts w:ascii="Arial" w:hAnsi="Arial"/>
                        <w:bCs/>
                        <w:vertAlign w:val="subscript"/>
                        <w:lang w:val="es-AR"/>
                      </w:rPr>
                      <w:t>2</w:t>
                    </w:r>
                    <w:r>
                      <w:rPr>
                        <w:rFonts w:ascii="Arial" w:hAnsi="Arial"/>
                        <w:bCs/>
                        <w:lang w:val="es-AR"/>
                      </w:rPr>
                      <w:t xml:space="preserve"> = v</w:t>
                    </w:r>
                    <w:r>
                      <w:rPr>
                        <w:rFonts w:ascii="Arial" w:hAnsi="Arial"/>
                        <w:bCs/>
                        <w:vertAlign w:val="subscript"/>
                        <w:lang w:val="es-AR"/>
                      </w:rPr>
                      <w:t>2</w:t>
                    </w:r>
                    <w:r>
                      <w:rPr>
                        <w:rFonts w:ascii="Arial" w:hAnsi="Arial"/>
                        <w:bCs/>
                        <w:lang w:val="es-AR"/>
                      </w:rPr>
                      <w:t xml:space="preserve"> = w</w:t>
                    </w:r>
                    <w:r>
                      <w:rPr>
                        <w:rFonts w:ascii="Arial" w:hAnsi="Arial"/>
                        <w:bCs/>
                        <w:vertAlign w:val="subscript"/>
                        <w:lang w:val="es-AR"/>
                      </w:rPr>
                      <w:t>2</w:t>
                    </w:r>
                  </w:p>
                </w:txbxContent>
              </v:textbox>
            </v:shape>
            <v:shape id="Text Box 893" o:spid="_x0000_s1682" type="#_x0000_t202" style="position:absolute;left:2918;top:11488;width:2364;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KYz8UA&#10;AADdAAAADwAAAGRycy9kb3ducmV2LnhtbESPQWvCQBCF7wX/wzKCt7qr1GKjq4il4MnS2Ba8Ddkx&#10;CWZnQ3Zr4r/vHAq9zfDevPfNejv4Rt2oi3VgC7OpAUVcBFdzaeHz9Pa4BBUTssMmMFm4U4TtZvSw&#10;xsyFnj/olqdSSQjHDC1UKbWZ1rGoyGOchpZYtEvoPCZZu1K7DnsJ942eG/OsPdYsDRW2tK+ouOY/&#10;3sLX8XL+fjLv5atftH0YjGb/oq2djIfdClSiIf2b/64PTvAXc+GXb2QEvf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8pjPxQAAAN0AAAAPAAAAAAAAAAAAAAAAAJgCAABkcnMv&#10;ZG93bnJldi54bWxQSwUGAAAAAAQABAD1AAAAigMAAAAA&#10;" filled="f" stroked="f">
              <v:textbox>
                <w:txbxContent>
                  <w:p w:rsidR="00042C34" w:rsidRDefault="00042C34" w:rsidP="00AC4B39">
                    <w:pPr>
                      <w:rPr>
                        <w:rFonts w:ascii="Arial" w:hAnsi="Arial"/>
                        <w:sz w:val="16"/>
                        <w:lang w:val="es-AR"/>
                      </w:rPr>
                    </w:pPr>
                    <w:r>
                      <w:rPr>
                        <w:rFonts w:ascii="Arial" w:hAnsi="Arial"/>
                        <w:sz w:val="16"/>
                        <w:lang w:val="es-AR"/>
                      </w:rPr>
                      <w:t>Máquina de dos polos</w:t>
                    </w:r>
                  </w:p>
                </w:txbxContent>
              </v:textbox>
            </v:shape>
            <v:shape id="Text Box 894" o:spid="_x0000_s1683" type="#_x0000_t202" style="position:absolute;left:6854;top:11470;width:2682;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9VMMA&#10;AADdAAAADwAAAGRycy9kb3ducmV2LnhtbERPTWvCQBC9C/0PyxS86W7ESJu6BlEETy2mreBtyI5J&#10;aHY2ZFeT/vtuodDbPN7nrPPRtuJOvW8ca0jmCgRx6UzDlYaP98PsCYQPyAZbx6Thmzzkm4fJGjPj&#10;Bj7RvQiViCHsM9RQh9BlUvqyJot+7jriyF1dbzFE2FfS9DjEcNvKhVIrabHh2FBjR7uayq/iZjV8&#10;vl4v56V6q/Y27QY3Ksn2WWo9fRy3LyACjeFf/Oc+mjg/XSTw+008QW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49VMMAAADdAAAADwAAAAAAAAAAAAAAAACYAgAAZHJzL2Rv&#10;d25yZXYueG1sUEsFBgAAAAAEAAQA9QAAAIgDAAAAAA==&#10;" filled="f" stroked="f">
              <v:textbox>
                <w:txbxContent>
                  <w:p w:rsidR="00042C34" w:rsidRDefault="00042C34" w:rsidP="00AC4B39">
                    <w:pPr>
                      <w:rPr>
                        <w:rFonts w:ascii="Arial" w:hAnsi="Arial"/>
                        <w:sz w:val="16"/>
                        <w:lang w:val="es-AR"/>
                      </w:rPr>
                    </w:pPr>
                    <w:r>
                      <w:rPr>
                        <w:rFonts w:ascii="Arial" w:hAnsi="Arial"/>
                        <w:sz w:val="16"/>
                        <w:lang w:val="es-AR"/>
                      </w:rPr>
                      <w:t>Máquina de cuatro polos</w:t>
                    </w:r>
                  </w:p>
                </w:txbxContent>
              </v:textbox>
            </v:shape>
            <v:oval id="Oval 895" o:spid="_x0000_s1684" style="position:absolute;left:8434;top:12593;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SUAsQA&#10;AADdAAAADwAAAGRycy9kb3ducmV2LnhtbERPTWvCQBC9F/wPyxR6qxsDTTW6iohCLkWqvfQ2Zsck&#10;NDsbdrcx7a93BcHbPN7nLFaDaUVPzjeWFUzGCQji0uqGKwVfx93rFIQPyBpby6TgjzyslqOnBeba&#10;XviT+kOoRAxhn6OCOoQul9KXNRn0Y9sRR+5sncEQoaukdniJ4aaVaZJk0mDDsaHGjjY1lT+HX6OA&#10;3j+KbWZ2s2w/bPXku3Cb//6k1MvzsJ6DCDSEh/juLnSc/5amcPsmni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UlALEAAAA3QAAAA8AAAAAAAAAAAAAAAAAmAIAAGRycy9k&#10;b3ducmV2LnhtbFBLBQYAAAAABAAEAPUAAACJAwAAAAA=&#10;" strokeweight="1pt"/>
            <v:oval id="Oval 896" o:spid="_x0000_s1685" style="position:absolute;left:8434;top:12047;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gxmcQA&#10;AADdAAAADwAAAGRycy9kb3ducmV2LnhtbERPTWvCQBC9F/wPywi91Y2KqU1dRUQhFylVL96m2WkS&#10;zM6G3TWm/nq3UOhtHu9zFqveNKIj52vLCsajBARxYXXNpYLTcfcyB+EDssbGMin4IQ+r5eBpgZm2&#10;N/6k7hBKEUPYZ6igCqHNpPRFRQb9yLbEkfu2zmCI0JVSO7zFcNPISZKk0mDNsaHCljYVFZfD1Sig&#10;132+Tc3uLf3ot3p8zt3m3n0p9Tzs1+8gAvXhX/znznWcP5tM4febeIJ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YMZnEAAAA3QAAAA8AAAAAAAAAAAAAAAAAmAIAAGRycy9k&#10;b3ducmV2LnhtbFBLBQYAAAAABAAEAPUAAACJAwAAAAA=&#10;" strokeweight="1pt"/>
            <v:oval id="Oval 897" o:spid="_x0000_s1686" style="position:absolute;left:8422;top:13226;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Gp7cQA&#10;AADdAAAADwAAAGRycy9kb3ducmV2LnhtbERPTWvCQBC9F/wPywi91Y2iqU1dRUQhFylVL96m2WkS&#10;zM6G3TWm/nq3UOhtHu9zFqveNKIj52vLCsajBARxYXXNpYLTcfcyB+EDssbGMin4IQ+r5eBpgZm2&#10;N/6k7hBKEUPYZ6igCqHNpPRFRQb9yLbEkfu2zmCI0JVSO7zFcNPISZKk0mDNsaHCljYVFZfD1Sig&#10;132+Tc3uLf3ot3p8zt3m3n0p9Tzs1+8gAvXhX/znznWcP5tM4febeIJ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xqe3EAAAA3QAAAA8AAAAAAAAAAAAAAAAAmAIAAGRycy9k&#10;b3ducmV2LnhtbFBLBQYAAAAABAAEAPUAAACJAwAAAAA=&#10;" strokeweight="1pt"/>
          </v:group>
        </w:pict>
      </w:r>
    </w:p>
    <w:p w:rsidR="00042C34" w:rsidRPr="007421CF" w:rsidRDefault="00042C34" w:rsidP="00AC4B39">
      <w:pPr>
        <w:jc w:val="both"/>
        <w:rPr>
          <w:rFonts w:ascii="Verdana" w:hAnsi="Verdana"/>
        </w:rPr>
      </w:pPr>
      <w:r w:rsidRPr="007421CF">
        <w:rPr>
          <w:rFonts w:ascii="Verdana" w:hAnsi="Verdana"/>
          <w:b/>
        </w:rPr>
        <w:t xml:space="preserve">     </w:t>
      </w:r>
    </w:p>
    <w:p w:rsidR="00042C34" w:rsidRPr="007421CF" w:rsidRDefault="00042C34" w:rsidP="00AC4B39">
      <w:pPr>
        <w:jc w:val="both"/>
        <w:rPr>
          <w:rFonts w:ascii="Verdana" w:hAnsi="Verdana"/>
          <w:b/>
          <w:vertAlign w:val="subscript"/>
        </w:rPr>
      </w:pPr>
      <w:r w:rsidRPr="007421CF">
        <w:rPr>
          <w:rFonts w:ascii="Verdana" w:hAnsi="Verdana"/>
          <w:b/>
        </w:rPr>
        <w:t xml:space="preserve">     </w:t>
      </w:r>
      <w:r w:rsidRPr="007421CF">
        <w:rPr>
          <w:rFonts w:ascii="Verdana" w:hAnsi="Verdana"/>
          <w:b/>
        </w:rPr>
        <w:tab/>
        <w:t xml:space="preserve">                                                                                                            </w:t>
      </w:r>
    </w:p>
    <w:p w:rsidR="00042C34" w:rsidRPr="007421CF" w:rsidRDefault="00042C34" w:rsidP="00AC4B39">
      <w:pPr>
        <w:jc w:val="both"/>
        <w:rPr>
          <w:rFonts w:ascii="Verdana" w:hAnsi="Verdana"/>
        </w:rPr>
      </w:pPr>
      <w:r w:rsidRPr="007421CF">
        <w:rPr>
          <w:rFonts w:ascii="Verdana" w:hAnsi="Verdana"/>
        </w:rPr>
        <w:t xml:space="preserve">  </w:t>
      </w:r>
    </w:p>
    <w:p w:rsidR="00042C34" w:rsidRPr="007421CF" w:rsidRDefault="00042C34" w:rsidP="00AC4B39">
      <w:pPr>
        <w:jc w:val="both"/>
        <w:rPr>
          <w:rFonts w:ascii="Verdana" w:hAnsi="Verdana"/>
          <w:b/>
          <w:vertAlign w:val="subscript"/>
        </w:rPr>
      </w:pPr>
    </w:p>
    <w:p w:rsidR="00042C34" w:rsidRPr="007421CF" w:rsidRDefault="00042C34" w:rsidP="00AC4B39">
      <w:pPr>
        <w:rPr>
          <w:rFonts w:ascii="Verdana" w:hAnsi="Verdana"/>
          <w:vertAlign w:val="subscript"/>
        </w:rPr>
      </w:pPr>
      <w:r w:rsidRPr="007421CF">
        <w:rPr>
          <w:rFonts w:ascii="Verdana" w:hAnsi="Verdana"/>
          <w:b/>
        </w:rPr>
        <w:t xml:space="preserve">                                             </w:t>
      </w:r>
      <w:r w:rsidRPr="007421CF">
        <w:rPr>
          <w:rFonts w:ascii="Verdana" w:hAnsi="Verdana"/>
        </w:rPr>
        <w:t xml:space="preserve">                                                                  </w:t>
      </w:r>
    </w:p>
    <w:p w:rsidR="00042C34" w:rsidRPr="007421CF" w:rsidRDefault="00042C34" w:rsidP="00AC4B39">
      <w:pPr>
        <w:jc w:val="both"/>
        <w:rPr>
          <w:rFonts w:ascii="Verdana" w:hAnsi="Verdana"/>
          <w:b/>
        </w:rPr>
      </w:pPr>
    </w:p>
    <w:p w:rsidR="00042C34" w:rsidRPr="007421CF" w:rsidRDefault="00042C34" w:rsidP="00AC4B39">
      <w:pPr>
        <w:jc w:val="both"/>
        <w:rPr>
          <w:rFonts w:ascii="Verdana" w:hAnsi="Verdana"/>
          <w:b/>
        </w:rPr>
      </w:pPr>
    </w:p>
    <w:p w:rsidR="00042C34" w:rsidRPr="007421CF" w:rsidRDefault="00042C34" w:rsidP="0086566C">
      <w:pPr>
        <w:jc w:val="both"/>
      </w:pPr>
      <w:r w:rsidRPr="007421CF">
        <w:rPr>
          <w:b/>
          <w:lang w:val="es-ES"/>
        </w:rPr>
        <w:t xml:space="preserve">                                                    </w:t>
      </w:r>
      <w:r>
        <w:t>Figura 9</w:t>
      </w:r>
      <w:r w:rsidRPr="007421CF">
        <w:t>.6 Conexión en estrella de los bobinados estatóricos</w:t>
      </w:r>
    </w:p>
    <w:p w:rsidR="00042C34" w:rsidRDefault="00042C34" w:rsidP="00AC4B39">
      <w:pPr>
        <w:jc w:val="center"/>
        <w:rPr>
          <w:rFonts w:ascii="Verdana" w:hAnsi="Verdana"/>
          <w:iCs/>
        </w:rPr>
      </w:pPr>
    </w:p>
    <w:p w:rsidR="00042C34" w:rsidRPr="007421CF" w:rsidRDefault="00042C34" w:rsidP="00AC4B39">
      <w:pPr>
        <w:jc w:val="center"/>
        <w:rPr>
          <w:rFonts w:ascii="Verdana" w:hAnsi="Verdana"/>
          <w:iCs/>
        </w:rPr>
      </w:pPr>
    </w:p>
    <w:p w:rsidR="00042C34" w:rsidRPr="007421CF" w:rsidRDefault="00042C34" w:rsidP="00AC4B39">
      <w:pPr>
        <w:ind w:firstLine="708"/>
        <w:jc w:val="both"/>
        <w:rPr>
          <w:rFonts w:ascii="Verdana" w:hAnsi="Verdana"/>
        </w:rPr>
      </w:pPr>
      <w:r w:rsidRPr="007421CF">
        <w:rPr>
          <w:rFonts w:ascii="Verdana" w:hAnsi="Verdana"/>
        </w:rPr>
        <w:t>Comparando ambas máquinas podemos observar que en la de dos polos, cada lado de bobina ve pasar un polo (Norte ó sur) del rotor una vez por cada vuelta, en cambio en la máquina de cuatro polos corresponde dos veces por cada vuelta, lo que nos indica que la frecuencia para la misma velocidad angular es el doble.</w:t>
      </w:r>
    </w:p>
    <w:p w:rsidR="00042C34" w:rsidRPr="007421CF" w:rsidRDefault="00042C34" w:rsidP="00AC4B39">
      <w:pPr>
        <w:ind w:firstLine="708"/>
        <w:jc w:val="both"/>
        <w:rPr>
          <w:rFonts w:ascii="Verdana" w:hAnsi="Verdana"/>
        </w:rPr>
      </w:pPr>
      <w:r w:rsidRPr="007421CF">
        <w:rPr>
          <w:rFonts w:ascii="Verdana" w:hAnsi="Verdana"/>
        </w:rPr>
        <w:t>Por lo tanto para obtener la misma frecuencia, las velocidades del rotor deben ser diferentes, e ir di</w:t>
      </w:r>
      <w:r>
        <w:rPr>
          <w:rFonts w:ascii="Verdana" w:hAnsi="Verdana"/>
        </w:rPr>
        <w:t>s</w:t>
      </w:r>
      <w:r w:rsidRPr="007421CF">
        <w:rPr>
          <w:rFonts w:ascii="Verdana" w:hAnsi="Verdana"/>
        </w:rPr>
        <w:t>minuyendo a medida que la cantidad de polos aumenta o sea que la velocidad del rotor para una misma frecuencia es la siguiente:</w:t>
      </w:r>
    </w:p>
    <w:p w:rsidR="00042C34" w:rsidRDefault="00042C34" w:rsidP="00AC4B39">
      <w:pPr>
        <w:ind w:firstLine="708"/>
        <w:jc w:val="both"/>
        <w:rPr>
          <w:rFonts w:ascii="Verdana" w:hAnsi="Verdana"/>
        </w:rPr>
      </w:pPr>
    </w:p>
    <w:p w:rsidR="00042C34" w:rsidRDefault="00042C34" w:rsidP="00AC4B39">
      <w:pPr>
        <w:ind w:firstLine="708"/>
        <w:jc w:val="both"/>
        <w:rPr>
          <w:rFonts w:ascii="Verdana" w:hAnsi="Verdana"/>
        </w:rPr>
      </w:pPr>
    </w:p>
    <w:p w:rsidR="00042C34" w:rsidRDefault="00042C34" w:rsidP="00AC4B39">
      <w:pPr>
        <w:ind w:firstLine="708"/>
        <w:jc w:val="both"/>
        <w:rPr>
          <w:rFonts w:ascii="Verdana" w:hAnsi="Verdana"/>
        </w:rPr>
      </w:pPr>
      <w:r w:rsidRPr="007421CF">
        <w:rPr>
          <w:rFonts w:ascii="Verdana" w:hAnsi="Verdana"/>
        </w:rPr>
        <w:t>Además la relación entre los grados geométricos de giro del rotor y los grados eléctricos de la fuerza electromotriz es:</w:t>
      </w:r>
    </w:p>
    <w:p w:rsidR="00042C34" w:rsidRPr="007421CF" w:rsidRDefault="00042C34" w:rsidP="00AC4B39">
      <w:pPr>
        <w:ind w:firstLine="708"/>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r w:rsidRPr="007421CF">
        <w:rPr>
          <w:rFonts w:ascii="Verdana" w:hAnsi="Verdana"/>
        </w:rPr>
        <w:tab/>
      </w:r>
      <w:r w:rsidRPr="007421CF">
        <w:rPr>
          <w:rFonts w:ascii="Verdana" w:hAnsi="Verdana"/>
        </w:rPr>
        <w:tab/>
      </w:r>
      <w:r w:rsidRPr="007421CF">
        <w:rPr>
          <w:rFonts w:ascii="Verdana" w:hAnsi="Verdana"/>
        </w:rPr>
        <w:tab/>
        <w:t>“Grados eléctricos”  =  p “Grados geométricos”</w:t>
      </w:r>
    </w:p>
    <w:p w:rsidR="00042C34"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ind w:firstLine="708"/>
        <w:jc w:val="both"/>
        <w:rPr>
          <w:rFonts w:ascii="Verdana" w:hAnsi="Verdana"/>
        </w:rPr>
      </w:pPr>
      <w:r w:rsidRPr="007421CF">
        <w:rPr>
          <w:rFonts w:ascii="Verdana" w:hAnsi="Verdana"/>
        </w:rPr>
        <w:t>Las máquinas accionadas por turbinas de vapor gas son de alta velocidad, lo cual hace que las mismas tengan 1 par de polos, con lo cual el rotor presenta la forma de un cilindro ranurado (Rotor liso), como se representó en el primer esquema, por lo que las exigencias de equilibrio dinámico sean mejor satisfechas.</w:t>
      </w:r>
    </w:p>
    <w:p w:rsidR="00042C34" w:rsidRPr="007421CF" w:rsidRDefault="00042C34" w:rsidP="00AC4B39">
      <w:pPr>
        <w:ind w:firstLine="708"/>
        <w:jc w:val="both"/>
        <w:rPr>
          <w:rFonts w:ascii="Verdana" w:hAnsi="Verdana"/>
        </w:rPr>
      </w:pPr>
      <w:r w:rsidRPr="007421CF">
        <w:rPr>
          <w:rFonts w:ascii="Verdana" w:hAnsi="Verdana"/>
        </w:rPr>
        <w:t>Las máquinas accionadas por turbinas hidráulicas son de baja velocidad, lo cual hace a la necesidad de tener muchos pares de polos y gran diámetro del estator, siendo el rotor construido mediante polos salientes de acuerdo al segundo esquema.</w:t>
      </w:r>
    </w:p>
    <w:p w:rsidR="00042C34" w:rsidRPr="007421CF" w:rsidRDefault="00042C34" w:rsidP="00AC4B39">
      <w:pPr>
        <w:ind w:firstLine="708"/>
        <w:jc w:val="both"/>
        <w:rPr>
          <w:rFonts w:ascii="Verdana" w:hAnsi="Verdana"/>
        </w:rPr>
      </w:pPr>
    </w:p>
    <w:p w:rsidR="00042C34" w:rsidRPr="00D31130" w:rsidRDefault="00042C34" w:rsidP="00AC4B39">
      <w:pPr>
        <w:ind w:firstLine="708"/>
        <w:jc w:val="both"/>
        <w:rPr>
          <w:rFonts w:ascii="Verdana" w:hAnsi="Verdana"/>
          <w:sz w:val="24"/>
          <w:szCs w:val="24"/>
        </w:rPr>
      </w:pPr>
    </w:p>
    <w:p w:rsidR="00042C34" w:rsidRPr="00D31130" w:rsidRDefault="00042C34" w:rsidP="00AC4B39">
      <w:pPr>
        <w:ind w:left="284" w:hanging="284"/>
        <w:jc w:val="both"/>
        <w:rPr>
          <w:rFonts w:ascii="Verdana" w:hAnsi="Verdana"/>
          <w:sz w:val="24"/>
          <w:szCs w:val="24"/>
        </w:rPr>
      </w:pPr>
      <w:r>
        <w:rPr>
          <w:rFonts w:ascii="Verdana" w:hAnsi="Verdana"/>
          <w:b/>
          <w:sz w:val="24"/>
          <w:szCs w:val="24"/>
        </w:rPr>
        <w:t>9</w:t>
      </w:r>
      <w:r w:rsidRPr="00D31130">
        <w:rPr>
          <w:rFonts w:ascii="Verdana" w:hAnsi="Verdana"/>
          <w:b/>
          <w:sz w:val="24"/>
          <w:szCs w:val="24"/>
        </w:rPr>
        <w:t>.3  Circuito equivalente</w:t>
      </w:r>
    </w:p>
    <w:p w:rsidR="00042C34" w:rsidRPr="007421CF" w:rsidRDefault="00042C34" w:rsidP="00AC4B39">
      <w:pPr>
        <w:ind w:left="284" w:hanging="284"/>
        <w:jc w:val="both"/>
        <w:rPr>
          <w:rFonts w:ascii="Verdana" w:hAnsi="Verdana"/>
        </w:rPr>
      </w:pPr>
    </w:p>
    <w:p w:rsidR="00042C34" w:rsidRPr="007421CF" w:rsidRDefault="00042C34" w:rsidP="00AC4B39">
      <w:pPr>
        <w:ind w:firstLine="708"/>
        <w:jc w:val="both"/>
        <w:rPr>
          <w:rFonts w:ascii="Verdana" w:hAnsi="Verdana"/>
        </w:rPr>
      </w:pPr>
      <w:r w:rsidRPr="007421CF">
        <w:rPr>
          <w:rFonts w:ascii="Verdana" w:hAnsi="Verdana"/>
        </w:rPr>
        <w:t>Hemos visto que debido al flujo magnético originado en el rotor, se inducía en el estator una fuerza electromotriz, que es función de dicho flujo y de la velocidad de giro de la máquina impulsora.</w:t>
      </w:r>
    </w:p>
    <w:p w:rsidR="00042C34" w:rsidRPr="007421CF" w:rsidRDefault="00042C34" w:rsidP="00AC4B39">
      <w:pPr>
        <w:ind w:firstLine="708"/>
        <w:jc w:val="both"/>
        <w:rPr>
          <w:rFonts w:ascii="Verdana" w:hAnsi="Verdana"/>
        </w:rPr>
      </w:pPr>
      <w:r w:rsidRPr="007421CF">
        <w:rPr>
          <w:rFonts w:ascii="Verdana" w:hAnsi="Verdana"/>
        </w:rPr>
        <w:t>Si la máquina no tiene carga, la tensión que aparece en los terminales de la máquina es directamente la fuerza electromotriz inducida.</w:t>
      </w:r>
    </w:p>
    <w:p w:rsidR="00042C34" w:rsidRPr="007421CF" w:rsidRDefault="00042C34" w:rsidP="00AC4B39">
      <w:pPr>
        <w:ind w:firstLine="708"/>
        <w:jc w:val="both"/>
        <w:rPr>
          <w:rFonts w:ascii="Verdana" w:hAnsi="Verdana"/>
        </w:rPr>
      </w:pPr>
      <w:r w:rsidRPr="007421CF">
        <w:rPr>
          <w:rFonts w:ascii="Verdana" w:hAnsi="Verdana"/>
        </w:rPr>
        <w:t>Cuando se carga la máquina la tensión que tenemos en sus terminales se modifica debido básicamente a los siguientes factores:</w:t>
      </w:r>
    </w:p>
    <w:p w:rsidR="00042C34"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192961">
      <w:pPr>
        <w:rPr>
          <w:rFonts w:ascii="Verdana" w:hAnsi="Verdana"/>
          <w:b/>
          <w:bCs/>
        </w:rPr>
      </w:pPr>
      <w:r>
        <w:rPr>
          <w:rFonts w:ascii="Verdana" w:hAnsi="Verdana"/>
          <w:b/>
        </w:rPr>
        <w:t>9</w:t>
      </w:r>
      <w:r w:rsidRPr="00192961">
        <w:rPr>
          <w:rFonts w:ascii="Verdana" w:hAnsi="Verdana"/>
          <w:b/>
        </w:rPr>
        <w:t>.3.1</w:t>
      </w:r>
      <w:r>
        <w:rPr>
          <w:rFonts w:ascii="Verdana" w:hAnsi="Verdana"/>
        </w:rPr>
        <w:t xml:space="preserve">  </w:t>
      </w:r>
      <w:r w:rsidRPr="007421CF">
        <w:rPr>
          <w:rFonts w:ascii="Verdana" w:hAnsi="Verdana"/>
          <w:b/>
          <w:bCs/>
        </w:rPr>
        <w:t>Reacción de armadura</w:t>
      </w:r>
    </w:p>
    <w:p w:rsidR="00042C34" w:rsidRPr="007421CF" w:rsidRDefault="00042C34" w:rsidP="00AC4B39">
      <w:pPr>
        <w:jc w:val="both"/>
        <w:rPr>
          <w:rFonts w:ascii="Verdana" w:hAnsi="Verdana"/>
        </w:rPr>
      </w:pPr>
    </w:p>
    <w:p w:rsidR="00042C34" w:rsidRPr="007421CF" w:rsidRDefault="00042C34" w:rsidP="00AC4B39">
      <w:pPr>
        <w:ind w:firstLine="708"/>
        <w:jc w:val="both"/>
        <w:rPr>
          <w:rFonts w:ascii="Verdana" w:hAnsi="Verdana"/>
        </w:rPr>
      </w:pPr>
      <w:r w:rsidRPr="007421CF">
        <w:rPr>
          <w:rFonts w:ascii="Verdana" w:hAnsi="Verdana"/>
        </w:rPr>
        <w:t>Si las tres bobinas del estator se unen en un punto común (</w:t>
      </w:r>
      <w:r w:rsidRPr="007421CF">
        <w:rPr>
          <w:rFonts w:ascii="Verdana" w:hAnsi="Verdana"/>
          <w:bCs/>
        </w:rPr>
        <w:t>u</w:t>
      </w:r>
      <w:r w:rsidRPr="007421CF">
        <w:rPr>
          <w:rFonts w:ascii="Verdana" w:hAnsi="Verdana"/>
          <w:bCs/>
          <w:vertAlign w:val="subscript"/>
        </w:rPr>
        <w:t>2</w:t>
      </w:r>
      <w:r w:rsidRPr="007421CF">
        <w:rPr>
          <w:rFonts w:ascii="Verdana" w:hAnsi="Verdana"/>
          <w:bCs/>
        </w:rPr>
        <w:t xml:space="preserve"> = v</w:t>
      </w:r>
      <w:r w:rsidRPr="007421CF">
        <w:rPr>
          <w:rFonts w:ascii="Verdana" w:hAnsi="Verdana"/>
          <w:bCs/>
          <w:vertAlign w:val="subscript"/>
        </w:rPr>
        <w:t>2</w:t>
      </w:r>
      <w:r w:rsidRPr="007421CF">
        <w:rPr>
          <w:rFonts w:ascii="Verdana" w:hAnsi="Verdana"/>
          <w:bCs/>
        </w:rPr>
        <w:t xml:space="preserve"> = w</w:t>
      </w:r>
      <w:r w:rsidRPr="007421CF">
        <w:rPr>
          <w:rFonts w:ascii="Verdana" w:hAnsi="Verdana"/>
          <w:bCs/>
          <w:vertAlign w:val="subscript"/>
        </w:rPr>
        <w:t>2</w:t>
      </w:r>
      <w:r w:rsidRPr="007421CF">
        <w:rPr>
          <w:rFonts w:ascii="Verdana" w:hAnsi="Verdana"/>
        </w:rPr>
        <w:t>), formando una conexión que se denomina estrella y colocamos una carga por las mismas circulará una corriente que dependerá de las características de dicha carga (óhmica, óhmica-inductiva, óhmica-capacitiva), lo cual hará que la corriente este desfasada un cierto ángulo en atraso o en adelanto.</w:t>
      </w:r>
    </w:p>
    <w:p w:rsidR="00042C34" w:rsidRPr="007421CF" w:rsidRDefault="00042C34" w:rsidP="00AC4B39">
      <w:pPr>
        <w:ind w:firstLine="708"/>
        <w:jc w:val="both"/>
        <w:rPr>
          <w:rFonts w:ascii="Verdana" w:hAnsi="Verdana"/>
        </w:rPr>
      </w:pPr>
      <w:r w:rsidRPr="007421CF">
        <w:rPr>
          <w:rFonts w:ascii="Verdana" w:hAnsi="Verdana"/>
        </w:rPr>
        <w:t>Debido a esa corriente, en el estator se creará un campo magnético alternativo en cada una de las fases, los que al componerse dará origen a un campo magnético rotante que llamaremos reacción de armadura y que gira a la misma velocidad del rotor.</w:t>
      </w:r>
    </w:p>
    <w:p w:rsidR="00042C34" w:rsidRDefault="00042C34" w:rsidP="00AC4B39">
      <w:pPr>
        <w:ind w:firstLine="708"/>
        <w:jc w:val="both"/>
        <w:rPr>
          <w:rFonts w:ascii="Verdana" w:hAnsi="Verdana" w:cs="Arial"/>
        </w:rPr>
      </w:pPr>
      <w:r>
        <w:rPr>
          <w:rFonts w:ascii="Verdana" w:hAnsi="Verdana" w:cs="Arial"/>
        </w:rPr>
        <w:t>En la figura 9.9</w:t>
      </w:r>
      <w:r w:rsidRPr="007421CF">
        <w:rPr>
          <w:rFonts w:ascii="Verdana" w:hAnsi="Verdana" w:cs="Arial"/>
        </w:rPr>
        <w:t xml:space="preserve"> vemos la situación para una posición del rotor en la cual la bobina estatórica (u</w:t>
      </w:r>
      <w:r w:rsidRPr="007421CF">
        <w:rPr>
          <w:rFonts w:ascii="Verdana" w:hAnsi="Verdana" w:cs="Arial"/>
          <w:vertAlign w:val="subscript"/>
        </w:rPr>
        <w:t>1</w:t>
      </w:r>
      <w:r w:rsidRPr="007421CF">
        <w:rPr>
          <w:rFonts w:ascii="Verdana" w:hAnsi="Verdana" w:cs="Arial"/>
        </w:rPr>
        <w:t xml:space="preserve"> – u</w:t>
      </w:r>
      <w:r w:rsidRPr="007421CF">
        <w:rPr>
          <w:rFonts w:ascii="Verdana" w:hAnsi="Verdana" w:cs="Arial"/>
          <w:vertAlign w:val="subscript"/>
        </w:rPr>
        <w:t>2</w:t>
      </w:r>
      <w:r w:rsidRPr="007421CF">
        <w:rPr>
          <w:rFonts w:ascii="Verdana" w:hAnsi="Verdana" w:cs="Arial"/>
        </w:rPr>
        <w:t>), concatena el máximo flujo rotórico ya que sus ejes magnéticos son coincidentes.</w:t>
      </w:r>
    </w:p>
    <w:p w:rsidR="00042C34" w:rsidRDefault="00042C34" w:rsidP="00AC4B39">
      <w:pPr>
        <w:ind w:firstLine="708"/>
        <w:jc w:val="both"/>
        <w:rPr>
          <w:rFonts w:ascii="Verdana" w:hAnsi="Verdana" w:cs="Arial"/>
        </w:rPr>
      </w:pPr>
    </w:p>
    <w:p w:rsidR="00042C34" w:rsidRDefault="00042C34" w:rsidP="00AC4B39">
      <w:pPr>
        <w:ind w:firstLine="708"/>
        <w:jc w:val="both"/>
        <w:rPr>
          <w:rFonts w:ascii="Verdana" w:hAnsi="Verdana" w:cs="Arial"/>
        </w:rPr>
      </w:pPr>
    </w:p>
    <w:p w:rsidR="00042C34" w:rsidRPr="007421CF" w:rsidRDefault="00042C34" w:rsidP="00AC4B39">
      <w:pPr>
        <w:ind w:firstLine="708"/>
        <w:jc w:val="both"/>
        <w:rPr>
          <w:rFonts w:ascii="Verdana" w:hAnsi="Verdana" w:cs="Arial"/>
        </w:rPr>
      </w:pPr>
    </w:p>
    <w:p w:rsidR="00042C34" w:rsidRPr="007421CF" w:rsidRDefault="00042C34" w:rsidP="00AC4B39">
      <w:pPr>
        <w:jc w:val="both"/>
        <w:rPr>
          <w:rFonts w:ascii="Verdana" w:hAnsi="Verdana" w:cs="Arial"/>
        </w:rPr>
      </w:pPr>
      <w:r w:rsidRPr="007421CF">
        <w:rPr>
          <w:rFonts w:ascii="Verdana" w:hAnsi="Verdana" w:cs="Arial"/>
        </w:rPr>
        <w:tab/>
        <w:t>En esta situación, la fuerza electromotriz inducida en la mencionada bobina tiene un valor igual a cero, en cambio las otras dos tienen un valor mitad con los sentidos indicados (Punto “saliente” y cruz “entrante”). Estos sentidos los podemos ob</w:t>
      </w:r>
      <w:r>
        <w:rPr>
          <w:rFonts w:ascii="Verdana" w:hAnsi="Verdana" w:cs="Arial"/>
        </w:rPr>
        <w:t>tener del gráfico de la figura 9</w:t>
      </w:r>
      <w:r w:rsidRPr="007421CF">
        <w:rPr>
          <w:rFonts w:ascii="Verdana" w:hAnsi="Verdana" w:cs="Arial"/>
        </w:rPr>
        <w:t>.</w:t>
      </w:r>
      <w:r>
        <w:rPr>
          <w:rFonts w:ascii="Verdana" w:hAnsi="Verdana" w:cs="Arial"/>
        </w:rPr>
        <w:t>4</w:t>
      </w:r>
      <w:r w:rsidRPr="007421CF">
        <w:rPr>
          <w:rFonts w:ascii="Verdana" w:hAnsi="Verdana" w:cs="Arial"/>
        </w:rPr>
        <w:t xml:space="preserve"> de valores instantáneos de las fem inducidas, en el cual vemos que en la situación para t = 0, en la bobina (v</w:t>
      </w:r>
      <w:r w:rsidRPr="007421CF">
        <w:rPr>
          <w:rFonts w:ascii="Verdana" w:hAnsi="Verdana" w:cs="Arial"/>
          <w:vertAlign w:val="subscript"/>
        </w:rPr>
        <w:t>1</w:t>
      </w:r>
      <w:r w:rsidRPr="007421CF">
        <w:rPr>
          <w:rFonts w:ascii="Verdana" w:hAnsi="Verdana" w:cs="Arial"/>
        </w:rPr>
        <w:t xml:space="preserve"> – v</w:t>
      </w:r>
      <w:r w:rsidRPr="007421CF">
        <w:rPr>
          <w:rFonts w:ascii="Verdana" w:hAnsi="Verdana" w:cs="Arial"/>
          <w:vertAlign w:val="subscript"/>
        </w:rPr>
        <w:t>2</w:t>
      </w:r>
      <w:r w:rsidRPr="007421CF">
        <w:rPr>
          <w:rFonts w:ascii="Verdana" w:hAnsi="Verdana" w:cs="Arial"/>
        </w:rPr>
        <w:t>), la fem es negativa, o sea entrante (cruz), por el terminal “v</w:t>
      </w:r>
      <w:r w:rsidRPr="007421CF">
        <w:rPr>
          <w:rFonts w:ascii="Verdana" w:hAnsi="Verdana" w:cs="Arial"/>
          <w:vertAlign w:val="subscript"/>
        </w:rPr>
        <w:t>1</w:t>
      </w:r>
      <w:r w:rsidRPr="007421CF">
        <w:rPr>
          <w:rFonts w:ascii="Verdana" w:hAnsi="Verdana" w:cs="Arial"/>
        </w:rPr>
        <w:t>”, por lo que en el terminal “v</w:t>
      </w:r>
      <w:r w:rsidRPr="007421CF">
        <w:rPr>
          <w:rFonts w:ascii="Verdana" w:hAnsi="Verdana" w:cs="Arial"/>
          <w:vertAlign w:val="subscript"/>
        </w:rPr>
        <w:t>2</w:t>
      </w:r>
      <w:r w:rsidRPr="007421CF">
        <w:rPr>
          <w:rFonts w:ascii="Verdana" w:hAnsi="Verdana" w:cs="Arial"/>
        </w:rPr>
        <w:t>” va a ser saliente (punto), y en la bobina w</w:t>
      </w:r>
      <w:r w:rsidRPr="007421CF">
        <w:rPr>
          <w:rFonts w:ascii="Verdana" w:hAnsi="Verdana" w:cs="Arial"/>
          <w:vertAlign w:val="subscript"/>
        </w:rPr>
        <w:t>1</w:t>
      </w:r>
      <w:r w:rsidRPr="007421CF">
        <w:rPr>
          <w:rFonts w:ascii="Verdana" w:hAnsi="Verdana" w:cs="Arial"/>
        </w:rPr>
        <w:t xml:space="preserve"> – w</w:t>
      </w:r>
      <w:r w:rsidRPr="007421CF">
        <w:rPr>
          <w:rFonts w:ascii="Verdana" w:hAnsi="Verdana" w:cs="Arial"/>
          <w:vertAlign w:val="subscript"/>
        </w:rPr>
        <w:t>2</w:t>
      </w:r>
      <w:r w:rsidRPr="007421CF">
        <w:rPr>
          <w:rFonts w:ascii="Verdana" w:hAnsi="Verdana" w:cs="Arial"/>
        </w:rPr>
        <w:t>, es positiva o sea saliente (punto) por el terminal w</w:t>
      </w:r>
      <w:r w:rsidRPr="007421CF">
        <w:rPr>
          <w:rFonts w:ascii="Verdana" w:hAnsi="Verdana" w:cs="Arial"/>
          <w:vertAlign w:val="subscript"/>
        </w:rPr>
        <w:t>1</w:t>
      </w:r>
      <w:r w:rsidRPr="007421CF">
        <w:rPr>
          <w:rFonts w:ascii="Verdana" w:hAnsi="Verdana" w:cs="Arial"/>
        </w:rPr>
        <w:t>, y entrante(cruz) por el terminal w</w:t>
      </w:r>
      <w:r w:rsidRPr="007421CF">
        <w:rPr>
          <w:rFonts w:ascii="Verdana" w:hAnsi="Verdana" w:cs="Arial"/>
          <w:vertAlign w:val="subscript"/>
        </w:rPr>
        <w:t>2</w:t>
      </w:r>
      <w:r w:rsidRPr="007421CF">
        <w:rPr>
          <w:rFonts w:ascii="Verdana" w:hAnsi="Verdana" w:cs="Arial"/>
        </w:rPr>
        <w:t>.</w:t>
      </w:r>
    </w:p>
    <w:p w:rsidR="00042C34" w:rsidRDefault="00042C34" w:rsidP="00AC4B39">
      <w:pPr>
        <w:ind w:firstLine="708"/>
        <w:jc w:val="both"/>
        <w:rPr>
          <w:rFonts w:ascii="Verdana" w:hAnsi="Verdana" w:cs="Arial"/>
        </w:rPr>
      </w:pPr>
      <w:r w:rsidRPr="007421CF">
        <w:rPr>
          <w:rFonts w:ascii="Verdana" w:hAnsi="Verdana" w:cs="Arial"/>
        </w:rPr>
        <w:t>Pasemos a analizar lo que pasa con distintos tipos de carga en el estator.</w:t>
      </w:r>
    </w:p>
    <w:p w:rsidR="00042C34" w:rsidRPr="007421CF" w:rsidRDefault="00042C34" w:rsidP="00AC4B39">
      <w:pPr>
        <w:ind w:firstLine="708"/>
        <w:jc w:val="both"/>
        <w:rPr>
          <w:rFonts w:ascii="Verdana" w:hAnsi="Verdana" w:cs="Arial"/>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right"/>
        <w:rPr>
          <w:rFonts w:ascii="Verdana" w:hAnsi="Verdana" w:cs="Arial"/>
          <w:b/>
          <w:bCs/>
        </w:rPr>
      </w:pPr>
      <w:r w:rsidRPr="007421CF">
        <w:rPr>
          <w:rFonts w:ascii="Verdana" w:hAnsi="Verdana" w:cs="Arial"/>
        </w:rPr>
        <w:tab/>
      </w:r>
      <w:r w:rsidRPr="007421CF">
        <w:rPr>
          <w:rFonts w:ascii="Verdana" w:hAnsi="Verdana" w:cs="Arial"/>
        </w:rPr>
        <w:tab/>
      </w:r>
      <w:r w:rsidRPr="007421CF">
        <w:rPr>
          <w:rFonts w:ascii="Verdana" w:hAnsi="Verdana" w:cs="Arial"/>
          <w:b/>
          <w:bCs/>
        </w:rPr>
        <w:t>Carga óhmica pura</w:t>
      </w:r>
    </w:p>
    <w:p w:rsidR="00042C34" w:rsidRPr="007421CF" w:rsidRDefault="00042C34" w:rsidP="00AC4B39">
      <w:pPr>
        <w:ind w:firstLine="708"/>
        <w:jc w:val="right"/>
        <w:rPr>
          <w:rFonts w:ascii="Verdana" w:hAnsi="Verdana" w:cs="Arial"/>
          <w:b/>
          <w:bCs/>
        </w:rPr>
      </w:pPr>
    </w:p>
    <w:p w:rsidR="00042C34" w:rsidRDefault="00042C34" w:rsidP="00AC4B39">
      <w:pPr>
        <w:pStyle w:val="BodyTextIndent"/>
        <w:ind w:left="0" w:firstLine="708"/>
        <w:jc w:val="both"/>
        <w:rPr>
          <w:rFonts w:ascii="Verdana" w:hAnsi="Verdana" w:cs="Arial"/>
          <w:i w:val="0"/>
          <w:iCs/>
          <w:sz w:val="20"/>
        </w:rPr>
      </w:pPr>
      <w:r w:rsidRPr="007421CF">
        <w:rPr>
          <w:rFonts w:ascii="Verdana" w:hAnsi="Verdana" w:cs="Arial"/>
          <w:i w:val="0"/>
          <w:iCs/>
          <w:sz w:val="20"/>
        </w:rPr>
        <w:t>Con este tipo de carga la</w:t>
      </w:r>
      <w:r>
        <w:rPr>
          <w:rFonts w:ascii="Verdana" w:hAnsi="Verdana" w:cs="Arial"/>
          <w:i w:val="0"/>
          <w:iCs/>
          <w:sz w:val="20"/>
        </w:rPr>
        <w:t>s</w:t>
      </w:r>
      <w:r w:rsidRPr="007421CF">
        <w:rPr>
          <w:rFonts w:ascii="Verdana" w:hAnsi="Verdana" w:cs="Arial"/>
          <w:i w:val="0"/>
          <w:iCs/>
          <w:sz w:val="20"/>
        </w:rPr>
        <w:t xml:space="preserve"> corriente</w:t>
      </w:r>
      <w:r>
        <w:rPr>
          <w:rFonts w:ascii="Verdana" w:hAnsi="Verdana" w:cs="Arial"/>
          <w:i w:val="0"/>
          <w:iCs/>
          <w:sz w:val="20"/>
        </w:rPr>
        <w:t>s</w:t>
      </w:r>
      <w:r w:rsidRPr="007421CF">
        <w:rPr>
          <w:rFonts w:ascii="Verdana" w:hAnsi="Verdana" w:cs="Arial"/>
          <w:i w:val="0"/>
          <w:iCs/>
          <w:sz w:val="20"/>
        </w:rPr>
        <w:t xml:space="preserve"> va</w:t>
      </w:r>
      <w:r>
        <w:rPr>
          <w:rFonts w:ascii="Verdana" w:hAnsi="Verdana" w:cs="Arial"/>
          <w:i w:val="0"/>
          <w:iCs/>
          <w:sz w:val="20"/>
        </w:rPr>
        <w:t>n</w:t>
      </w:r>
      <w:r w:rsidRPr="007421CF">
        <w:rPr>
          <w:rFonts w:ascii="Verdana" w:hAnsi="Verdana" w:cs="Arial"/>
          <w:i w:val="0"/>
          <w:iCs/>
          <w:sz w:val="20"/>
        </w:rPr>
        <w:t xml:space="preserve"> a estar en fase con la</w:t>
      </w:r>
      <w:r>
        <w:rPr>
          <w:rFonts w:ascii="Verdana" w:hAnsi="Verdana" w:cs="Arial"/>
          <w:i w:val="0"/>
          <w:iCs/>
          <w:sz w:val="20"/>
        </w:rPr>
        <w:t>s</w:t>
      </w:r>
      <w:r w:rsidRPr="007421CF">
        <w:rPr>
          <w:rFonts w:ascii="Verdana" w:hAnsi="Verdana" w:cs="Arial"/>
          <w:i w:val="0"/>
          <w:iCs/>
          <w:sz w:val="20"/>
        </w:rPr>
        <w:t xml:space="preserve"> tension</w:t>
      </w:r>
      <w:r>
        <w:rPr>
          <w:rFonts w:ascii="Verdana" w:hAnsi="Verdana" w:cs="Arial"/>
          <w:i w:val="0"/>
          <w:iCs/>
          <w:sz w:val="20"/>
        </w:rPr>
        <w:t>es (Ver Figura 9.4)</w:t>
      </w:r>
      <w:r w:rsidRPr="007421CF">
        <w:rPr>
          <w:rFonts w:ascii="Verdana" w:hAnsi="Verdana" w:cs="Arial"/>
          <w:i w:val="0"/>
          <w:iCs/>
          <w:sz w:val="20"/>
        </w:rPr>
        <w:t xml:space="preserve"> en bornes de la máq</w:t>
      </w:r>
      <w:r>
        <w:rPr>
          <w:rFonts w:ascii="Verdana" w:hAnsi="Verdana" w:cs="Arial"/>
          <w:i w:val="0"/>
          <w:iCs/>
          <w:sz w:val="20"/>
        </w:rPr>
        <w:t xml:space="preserve">uina tal como se muestra en la figura 9.8. </w:t>
      </w:r>
      <w:r w:rsidRPr="007421CF">
        <w:rPr>
          <w:rFonts w:ascii="Verdana" w:hAnsi="Verdana" w:cs="Arial"/>
          <w:i w:val="0"/>
          <w:iCs/>
          <w:sz w:val="20"/>
        </w:rPr>
        <w:t xml:space="preserve"> </w:t>
      </w:r>
    </w:p>
    <w:p w:rsidR="00042C34" w:rsidRDefault="00042C34" w:rsidP="00AC4B39">
      <w:pPr>
        <w:pStyle w:val="BodyTextIndent"/>
        <w:ind w:left="0" w:firstLine="708"/>
        <w:jc w:val="both"/>
        <w:rPr>
          <w:rFonts w:ascii="Verdana" w:hAnsi="Verdana" w:cs="Arial"/>
          <w:i w:val="0"/>
          <w:iCs/>
          <w:sz w:val="20"/>
        </w:rPr>
      </w:pPr>
    </w:p>
    <w:tbl>
      <w:tblPr>
        <w:tblW w:w="13942" w:type="dxa"/>
        <w:tblInd w:w="70" w:type="dxa"/>
        <w:tblCellMar>
          <w:left w:w="70" w:type="dxa"/>
          <w:right w:w="70" w:type="dxa"/>
        </w:tblCellMar>
        <w:tblLook w:val="00A0"/>
      </w:tblPr>
      <w:tblGrid>
        <w:gridCol w:w="1340"/>
        <w:gridCol w:w="6230"/>
        <w:gridCol w:w="1216"/>
        <w:gridCol w:w="1216"/>
        <w:gridCol w:w="1216"/>
        <w:gridCol w:w="1216"/>
        <w:gridCol w:w="1216"/>
        <w:gridCol w:w="160"/>
        <w:gridCol w:w="160"/>
      </w:tblGrid>
      <w:tr w:rsidR="00042C34" w:rsidRPr="002E6D79" w:rsidTr="00456EF8">
        <w:trPr>
          <w:gridAfter w:val="2"/>
          <w:wAfter w:w="292" w:type="dxa"/>
          <w:trHeight w:val="255"/>
        </w:trPr>
        <w:tc>
          <w:tcPr>
            <w:tcW w:w="1340" w:type="dxa"/>
            <w:tcBorders>
              <w:top w:val="nil"/>
              <w:left w:val="nil"/>
              <w:bottom w:val="nil"/>
              <w:right w:val="nil"/>
            </w:tcBorders>
            <w:noWrap/>
            <w:vAlign w:val="bottom"/>
          </w:tcPr>
          <w:p w:rsidR="00042C34" w:rsidRPr="002E6D79" w:rsidRDefault="00042C34" w:rsidP="00456EF8">
            <w:pPr>
              <w:rPr>
                <w:rFonts w:ascii="Arial" w:hAnsi="Arial" w:cs="Arial"/>
                <w:lang w:val="es-AR" w:eastAsia="es-AR"/>
              </w:rPr>
            </w:pPr>
          </w:p>
          <w:tbl>
            <w:tblPr>
              <w:tblW w:w="0" w:type="auto"/>
              <w:tblCellSpacing w:w="0" w:type="dxa"/>
              <w:tblCellMar>
                <w:left w:w="0" w:type="dxa"/>
                <w:right w:w="0" w:type="dxa"/>
              </w:tblCellMar>
              <w:tblLook w:val="00A0"/>
            </w:tblPr>
            <w:tblGrid>
              <w:gridCol w:w="1200"/>
            </w:tblGrid>
            <w:tr w:rsidR="00042C34" w:rsidRPr="002E6D79" w:rsidTr="00456EF8">
              <w:trPr>
                <w:trHeight w:val="255"/>
                <w:tblCellSpacing w:w="0" w:type="dxa"/>
              </w:trPr>
              <w:tc>
                <w:tcPr>
                  <w:tcW w:w="1200" w:type="dxa"/>
                  <w:tcBorders>
                    <w:top w:val="nil"/>
                    <w:left w:val="nil"/>
                    <w:bottom w:val="nil"/>
                    <w:right w:val="nil"/>
                  </w:tcBorders>
                  <w:noWrap/>
                  <w:vAlign w:val="bottom"/>
                </w:tcPr>
                <w:p w:rsidR="00042C34" w:rsidRPr="002E6D79" w:rsidRDefault="00042C34" w:rsidP="00456EF8">
                  <w:pPr>
                    <w:rPr>
                      <w:rFonts w:ascii="Arial" w:hAnsi="Arial" w:cs="Arial"/>
                      <w:lang w:val="es-AR" w:eastAsia="es-AR"/>
                    </w:rPr>
                  </w:pPr>
                </w:p>
              </w:tc>
            </w:tr>
          </w:tbl>
          <w:p w:rsidR="00042C34" w:rsidRPr="002E6D79" w:rsidRDefault="00042C34" w:rsidP="00456EF8">
            <w:pPr>
              <w:rPr>
                <w:rFonts w:ascii="Arial" w:hAnsi="Arial" w:cs="Arial"/>
                <w:lang w:val="es-AR" w:eastAsia="es-AR"/>
              </w:rPr>
            </w:pPr>
          </w:p>
        </w:tc>
        <w:tc>
          <w:tcPr>
            <w:tcW w:w="6230" w:type="dxa"/>
            <w:tcBorders>
              <w:top w:val="nil"/>
              <w:left w:val="nil"/>
              <w:bottom w:val="nil"/>
              <w:right w:val="nil"/>
            </w:tcBorders>
            <w:noWrap/>
            <w:vAlign w:val="bottom"/>
          </w:tcPr>
          <w:p w:rsidR="00042C34" w:rsidRPr="002E6D79" w:rsidRDefault="00042C34" w:rsidP="00456EF8">
            <w:pPr>
              <w:rPr>
                <w:rFonts w:ascii="Arial" w:hAnsi="Arial" w:cs="Arial"/>
                <w:lang w:val="es-AR" w:eastAsia="es-AR"/>
              </w:rPr>
            </w:pPr>
            <w:r>
              <w:rPr>
                <w:noProof/>
                <w:lang w:val="es-ES"/>
              </w:rPr>
              <w:pict>
                <v:group id="Group 789" o:spid="_x0000_s1687" style="position:absolute;margin-left:80.85pt;margin-top:12.15pt;width:180pt;height:30.95pt;z-index:251649024;mso-position-horizontal-relative:text;mso-position-vertical-relative:text" coordorigin="4910,3315" coordsize="3600,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">
                  <v:shape id="Text Box 790" o:spid="_x0000_s1688" type="#_x0000_t202" style="position:absolute;left:7975;top:3370;width:535;height:5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bFm8MA&#10;AADdAAAADwAAAGRycy9kb3ducmV2LnhtbERPS2vCQBC+C/6HZQredFexPlJXEaXQU8X4gN6G7JiE&#10;ZmdDdmvSf98tCN7m43vOatPZStyp8aVjDeORAkGcOVNyruF8eh8uQPiAbLByTBp+ycNm3e+tMDGu&#10;5SPd05CLGMI+QQ1FCHUipc8KsuhHriaO3M01FkOETS5Ng20Mt5WcKDWTFkuODQXWtCso+05/rIbL&#10;5+3rOlWHfG9f69Z1SrJdSq0HL932DUSgLjzFD/eHifOn4zn8fxNPkO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ZbFm8MAAADdAAAADwAAAAAAAAAAAAAAAACYAgAAZHJzL2Rv&#10;d25yZXYueG1sUEsFBgAAAAAEAAQA9QAAAIgDAAAAAA==&#10;" filled="f" stroked="f">
                    <v:textbox>
                      <w:txbxContent>
                        <w:p w:rsidR="00042C34" w:rsidRPr="002E6D79" w:rsidRDefault="00042C34" w:rsidP="00AC4B39">
                          <w:pPr>
                            <w:rPr>
                              <w:rFonts w:ascii="Verdana" w:hAnsi="Verdana"/>
                              <w:vertAlign w:val="subscript"/>
                            </w:rPr>
                          </w:pPr>
                          <w:r>
                            <w:rPr>
                              <w:rFonts w:ascii="Verdana" w:hAnsi="Verdana"/>
                            </w:rPr>
                            <w:t>i</w:t>
                          </w:r>
                          <w:r>
                            <w:rPr>
                              <w:rFonts w:ascii="Verdana" w:hAnsi="Verdana"/>
                              <w:vertAlign w:val="subscript"/>
                            </w:rPr>
                            <w:t>T</w:t>
                          </w:r>
                        </w:p>
                      </w:txbxContent>
                    </v:textbox>
                  </v:shape>
                  <v:shape id="Text Box 791" o:spid="_x0000_s1689" type="#_x0000_t202" style="position:absolute;left:6416;top:3315;width:535;height:5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lR6cUA&#10;AADdAAAADwAAAGRycy9kb3ducmV2LnhtbESPQWvCQBCF7wX/wzKCt7prsaVGV5GK4KmlVgVvQ3ZM&#10;gtnZkF1N/PedQ6G3Gd6b975ZrHpfqzu1sQpsYTI2oIjz4CouLBx+ts/voGJCdlgHJgsPirBaDp4W&#10;mLnQ8Tfd96lQEsIxQwtlSk2mdcxL8hjHoSEW7RJaj0nWttCuxU7Cfa1fjHnTHiuWhhIb+igpv+5v&#10;3sLx83I+Tc1XsfGvTRd6o9nPtLWjYb+eg0rUp3/z3/XOCf50IrjyjYy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CVHpxQAAAN0AAAAPAAAAAAAAAAAAAAAAAJgCAABkcnMv&#10;ZG93bnJldi54bWxQSwUGAAAAAAQABAD1AAAAigMAAAAA&#10;" filled="f" stroked="f">
                    <v:textbox>
                      <w:txbxContent>
                        <w:p w:rsidR="00042C34" w:rsidRPr="002E6D79" w:rsidRDefault="00042C34" w:rsidP="00AC4B39">
                          <w:pPr>
                            <w:rPr>
                              <w:rFonts w:ascii="Verdana" w:hAnsi="Verdana"/>
                              <w:vertAlign w:val="subscript"/>
                            </w:rPr>
                          </w:pPr>
                          <w:r>
                            <w:rPr>
                              <w:rFonts w:ascii="Verdana" w:hAnsi="Verdana"/>
                            </w:rPr>
                            <w:t>i</w:t>
                          </w:r>
                          <w:r>
                            <w:rPr>
                              <w:rFonts w:ascii="Verdana" w:hAnsi="Verdana"/>
                              <w:vertAlign w:val="subscript"/>
                            </w:rPr>
                            <w:t>S</w:t>
                          </w:r>
                        </w:p>
                      </w:txbxContent>
                    </v:textbox>
                  </v:shape>
                  <v:shape id="Text Box 792" o:spid="_x0000_s1690" type="#_x0000_t202" style="position:absolute;left:4910;top:3322;width:535;height:5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X0csMA&#10;AADdAAAADwAAAGRycy9kb3ducmV2LnhtbERPTWvCQBC9C/0PyxS8mV2LShPdhFIRerKobcHbkB2T&#10;0OxsyK4m/ffdQsHbPN7nbIrRtuJGvW8ca5gnCgRx6UzDlYaP0272DMIHZIOtY9LwQx6K/GGywcy4&#10;gQ90O4ZKxBD2GWqoQ+gyKX1Zk0WfuI44chfXWwwR9pU0PQ4x3LbySamVtNhwbKixo9eayu/j1Wr4&#10;3F/OXwv1Xm3tshvcqCTbVGo9fRxf1iACjeEu/ne/mTh/MU/h75t4gs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0X0csMAAADdAAAADwAAAAAAAAAAAAAAAACYAgAAZHJzL2Rv&#10;d25yZXYueG1sUEsFBgAAAAAEAAQA9QAAAIgDAAAAAA==&#10;" filled="f" stroked="f">
                    <v:textbox>
                      <w:txbxContent>
                        <w:p w:rsidR="00042C34" w:rsidRPr="002E6D79" w:rsidRDefault="00042C34" w:rsidP="00AC4B39">
                          <w:pPr>
                            <w:rPr>
                              <w:rFonts w:ascii="Verdana" w:hAnsi="Verdana"/>
                              <w:vertAlign w:val="subscript"/>
                            </w:rPr>
                          </w:pPr>
                          <w:r>
                            <w:rPr>
                              <w:rFonts w:ascii="Verdana" w:hAnsi="Verdana"/>
                            </w:rPr>
                            <w:t>i</w:t>
                          </w:r>
                          <w:r>
                            <w:rPr>
                              <w:rFonts w:ascii="Verdana" w:hAnsi="Verdana"/>
                              <w:vertAlign w:val="subscript"/>
                            </w:rPr>
                            <w:t>R</w:t>
                          </w:r>
                        </w:p>
                        <w:p w:rsidR="00042C34" w:rsidRDefault="00042C34" w:rsidP="00AC4B39"/>
                      </w:txbxContent>
                    </v:textbox>
                  </v:shape>
                </v:group>
              </w:pict>
            </w:r>
            <w:r w:rsidRPr="0083493F">
              <w:rPr>
                <w:rFonts w:ascii="Arial" w:hAnsi="Arial" w:cs="Arial"/>
                <w:noProof/>
                <w:lang w:val="es-ES"/>
              </w:rPr>
              <w:pict>
                <v:shape id="Gráfico 1" o:spid="_x0000_i1033" type="#_x0000_t75" style="width:298.5pt;height:189pt;visibility:visible" o:gfxdata="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">
                  <v:imagedata r:id="rId15" o:title="" cropbottom="-35f"/>
                  <o:lock v:ext="edit" aspectratio="f"/>
                </v:shape>
              </w:pict>
            </w:r>
          </w:p>
        </w:tc>
        <w:tc>
          <w:tcPr>
            <w:tcW w:w="1216" w:type="dxa"/>
            <w:tcBorders>
              <w:top w:val="nil"/>
              <w:left w:val="nil"/>
              <w:bottom w:val="nil"/>
              <w:right w:val="nil"/>
            </w:tcBorders>
            <w:noWrap/>
            <w:vAlign w:val="bottom"/>
          </w:tcPr>
          <w:p w:rsidR="00042C34" w:rsidRPr="002E6D79" w:rsidRDefault="00042C34" w:rsidP="00456EF8">
            <w:pPr>
              <w:ind w:right="380"/>
              <w:rPr>
                <w:rFonts w:ascii="Arial" w:hAnsi="Arial" w:cs="Arial"/>
                <w:lang w:val="es-AR" w:eastAsia="es-AR"/>
              </w:rPr>
            </w:pPr>
          </w:p>
        </w:tc>
        <w:tc>
          <w:tcPr>
            <w:tcW w:w="1216" w:type="dxa"/>
            <w:tcBorders>
              <w:top w:val="nil"/>
              <w:left w:val="nil"/>
              <w:bottom w:val="nil"/>
              <w:right w:val="nil"/>
            </w:tcBorders>
            <w:noWrap/>
            <w:vAlign w:val="bottom"/>
          </w:tcPr>
          <w:p w:rsidR="00042C34" w:rsidRDefault="00042C34" w:rsidP="00456EF8">
            <w:pPr>
              <w:rPr>
                <w:rFonts w:ascii="Arial" w:hAnsi="Arial" w:cs="Arial"/>
                <w:lang w:val="es-AR" w:eastAsia="es-AR"/>
              </w:rPr>
            </w:pPr>
          </w:p>
          <w:p w:rsidR="00042C34" w:rsidRDefault="00042C34" w:rsidP="00456EF8">
            <w:pPr>
              <w:rPr>
                <w:rFonts w:ascii="Arial" w:hAnsi="Arial" w:cs="Arial"/>
                <w:lang w:val="es-AR" w:eastAsia="es-AR"/>
              </w:rPr>
            </w:pPr>
          </w:p>
          <w:p w:rsidR="00042C34" w:rsidRDefault="00042C34" w:rsidP="00456EF8">
            <w:pPr>
              <w:rPr>
                <w:rFonts w:ascii="Arial" w:hAnsi="Arial" w:cs="Arial"/>
                <w:lang w:val="es-AR" w:eastAsia="es-AR"/>
              </w:rPr>
            </w:pPr>
          </w:p>
          <w:p w:rsidR="00042C34" w:rsidRDefault="00042C34" w:rsidP="00456EF8">
            <w:pPr>
              <w:rPr>
                <w:rFonts w:ascii="Arial" w:hAnsi="Arial" w:cs="Arial"/>
                <w:lang w:val="es-AR" w:eastAsia="es-AR"/>
              </w:rPr>
            </w:pPr>
          </w:p>
          <w:p w:rsidR="00042C34" w:rsidRDefault="00042C34" w:rsidP="00456EF8">
            <w:pPr>
              <w:rPr>
                <w:rFonts w:ascii="Arial" w:hAnsi="Arial" w:cs="Arial"/>
                <w:lang w:val="es-AR" w:eastAsia="es-AR"/>
              </w:rPr>
            </w:pPr>
          </w:p>
          <w:p w:rsidR="00042C34" w:rsidRDefault="00042C34" w:rsidP="00456EF8">
            <w:pPr>
              <w:rPr>
                <w:rFonts w:ascii="Arial" w:hAnsi="Arial" w:cs="Arial"/>
                <w:lang w:val="es-AR" w:eastAsia="es-AR"/>
              </w:rPr>
            </w:pPr>
          </w:p>
          <w:p w:rsidR="00042C34" w:rsidRDefault="00042C34" w:rsidP="00456EF8">
            <w:pPr>
              <w:rPr>
                <w:rFonts w:ascii="Arial" w:hAnsi="Arial" w:cs="Arial"/>
                <w:lang w:val="es-AR" w:eastAsia="es-AR"/>
              </w:rPr>
            </w:pPr>
          </w:p>
          <w:p w:rsidR="00042C34" w:rsidRDefault="00042C34" w:rsidP="00456EF8">
            <w:pPr>
              <w:rPr>
                <w:rFonts w:ascii="Arial" w:hAnsi="Arial" w:cs="Arial"/>
                <w:lang w:val="es-AR" w:eastAsia="es-AR"/>
              </w:rPr>
            </w:pPr>
          </w:p>
          <w:p w:rsidR="00042C34" w:rsidRDefault="00042C34" w:rsidP="00456EF8">
            <w:pPr>
              <w:rPr>
                <w:rFonts w:ascii="Arial" w:hAnsi="Arial" w:cs="Arial"/>
                <w:lang w:val="es-AR" w:eastAsia="es-AR"/>
              </w:rPr>
            </w:pPr>
          </w:p>
          <w:p w:rsidR="00042C34" w:rsidRDefault="00042C34" w:rsidP="00456EF8">
            <w:pPr>
              <w:rPr>
                <w:rFonts w:ascii="Arial" w:hAnsi="Arial" w:cs="Arial"/>
                <w:lang w:val="es-AR" w:eastAsia="es-AR"/>
              </w:rPr>
            </w:pPr>
          </w:p>
          <w:p w:rsidR="00042C34" w:rsidRDefault="00042C34" w:rsidP="00456EF8">
            <w:pPr>
              <w:rPr>
                <w:rFonts w:ascii="Arial" w:hAnsi="Arial" w:cs="Arial"/>
                <w:lang w:val="es-AR" w:eastAsia="es-AR"/>
              </w:rPr>
            </w:pPr>
          </w:p>
          <w:p w:rsidR="00042C34" w:rsidRDefault="00042C34" w:rsidP="00456EF8">
            <w:pPr>
              <w:rPr>
                <w:rFonts w:ascii="Arial" w:hAnsi="Arial" w:cs="Arial"/>
                <w:lang w:val="es-AR" w:eastAsia="es-AR"/>
              </w:rPr>
            </w:pPr>
          </w:p>
          <w:p w:rsidR="00042C34" w:rsidRDefault="00042C34" w:rsidP="00456EF8">
            <w:pPr>
              <w:rPr>
                <w:rFonts w:ascii="Arial" w:hAnsi="Arial" w:cs="Arial"/>
                <w:lang w:val="es-AR" w:eastAsia="es-AR"/>
              </w:rPr>
            </w:pPr>
          </w:p>
          <w:p w:rsidR="00042C34" w:rsidRDefault="00042C34" w:rsidP="00456EF8">
            <w:pPr>
              <w:rPr>
                <w:rFonts w:ascii="Arial" w:hAnsi="Arial" w:cs="Arial"/>
                <w:lang w:val="es-AR" w:eastAsia="es-AR"/>
              </w:rPr>
            </w:pPr>
          </w:p>
          <w:p w:rsidR="00042C34" w:rsidRDefault="00042C34" w:rsidP="00456EF8">
            <w:pPr>
              <w:rPr>
                <w:rFonts w:ascii="Arial" w:hAnsi="Arial" w:cs="Arial"/>
                <w:lang w:val="es-AR" w:eastAsia="es-AR"/>
              </w:rPr>
            </w:pPr>
          </w:p>
          <w:p w:rsidR="00042C34" w:rsidRDefault="00042C34" w:rsidP="00456EF8">
            <w:pPr>
              <w:rPr>
                <w:rFonts w:ascii="Arial" w:hAnsi="Arial" w:cs="Arial"/>
                <w:lang w:val="es-AR" w:eastAsia="es-AR"/>
              </w:rPr>
            </w:pPr>
          </w:p>
          <w:p w:rsidR="00042C34" w:rsidRDefault="00042C34" w:rsidP="00456EF8">
            <w:pPr>
              <w:rPr>
                <w:rFonts w:ascii="Arial" w:hAnsi="Arial" w:cs="Arial"/>
                <w:lang w:val="es-AR" w:eastAsia="es-AR"/>
              </w:rPr>
            </w:pPr>
          </w:p>
          <w:p w:rsidR="00042C34" w:rsidRPr="002E6D79"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2E6D79"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2E6D79"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2E6D79" w:rsidRDefault="00042C34" w:rsidP="00456EF8">
            <w:pPr>
              <w:rPr>
                <w:rFonts w:ascii="Arial" w:hAnsi="Arial" w:cs="Arial"/>
                <w:lang w:val="es-AR" w:eastAsia="es-AR"/>
              </w:rPr>
            </w:pPr>
          </w:p>
        </w:tc>
      </w:tr>
      <w:tr w:rsidR="00042C34" w:rsidRPr="002E6D79" w:rsidTr="00456EF8">
        <w:trPr>
          <w:trHeight w:val="255"/>
        </w:trPr>
        <w:tc>
          <w:tcPr>
            <w:tcW w:w="1340" w:type="dxa"/>
            <w:tcBorders>
              <w:top w:val="nil"/>
              <w:left w:val="nil"/>
              <w:bottom w:val="nil"/>
              <w:right w:val="nil"/>
            </w:tcBorders>
            <w:noWrap/>
            <w:vAlign w:val="bottom"/>
          </w:tcPr>
          <w:p w:rsidR="00042C34" w:rsidRPr="002E6D79" w:rsidRDefault="00042C34" w:rsidP="00456EF8">
            <w:pPr>
              <w:rPr>
                <w:rFonts w:ascii="Arial" w:hAnsi="Arial" w:cs="Arial"/>
                <w:lang w:val="es-AR" w:eastAsia="es-AR"/>
              </w:rPr>
            </w:pPr>
          </w:p>
        </w:tc>
        <w:tc>
          <w:tcPr>
            <w:tcW w:w="6230" w:type="dxa"/>
            <w:tcBorders>
              <w:top w:val="nil"/>
              <w:left w:val="nil"/>
              <w:bottom w:val="nil"/>
              <w:right w:val="nil"/>
            </w:tcBorders>
            <w:noWrap/>
            <w:vAlign w:val="bottom"/>
          </w:tcPr>
          <w:p w:rsidR="00042C34" w:rsidRDefault="00042C34" w:rsidP="00456EF8">
            <w:pPr>
              <w:pStyle w:val="BodyTextIndent"/>
              <w:ind w:left="0"/>
              <w:jc w:val="left"/>
              <w:rPr>
                <w:rFonts w:ascii="Verdana" w:hAnsi="Verdana" w:cs="Arial"/>
                <w:i w:val="0"/>
                <w:iCs/>
                <w:sz w:val="20"/>
              </w:rPr>
            </w:pPr>
          </w:p>
          <w:p w:rsidR="00042C34" w:rsidRDefault="00042C34" w:rsidP="00456EF8">
            <w:pPr>
              <w:pStyle w:val="BodyTextIndent"/>
              <w:ind w:left="0"/>
              <w:jc w:val="left"/>
              <w:rPr>
                <w:rFonts w:ascii="Verdana" w:hAnsi="Verdana" w:cs="Arial"/>
                <w:i w:val="0"/>
                <w:iCs/>
                <w:sz w:val="20"/>
              </w:rPr>
            </w:pPr>
          </w:p>
          <w:p w:rsidR="00042C34" w:rsidRDefault="00042C34" w:rsidP="00456EF8">
            <w:pPr>
              <w:pStyle w:val="BodyTextIndent"/>
              <w:ind w:left="0"/>
              <w:rPr>
                <w:rFonts w:ascii="Verdana" w:hAnsi="Verdana" w:cs="Arial"/>
                <w:i w:val="0"/>
                <w:iCs/>
                <w:sz w:val="20"/>
              </w:rPr>
            </w:pPr>
            <w:r>
              <w:rPr>
                <w:rFonts w:ascii="Verdana" w:hAnsi="Verdana" w:cs="Arial"/>
                <w:i w:val="0"/>
                <w:iCs/>
                <w:sz w:val="20"/>
              </w:rPr>
              <w:t>Figura 9.8: Valores instantáneos de las corrientes para un tipo de carga óhmica pura.</w:t>
            </w:r>
          </w:p>
          <w:p w:rsidR="00042C34" w:rsidRDefault="00042C34" w:rsidP="00456EF8">
            <w:pPr>
              <w:ind w:right="-1849"/>
              <w:jc w:val="center"/>
              <w:rPr>
                <w:rFonts w:ascii="Arial" w:hAnsi="Arial" w:cs="Arial"/>
                <w:lang w:val="es-AR" w:eastAsia="es-AR"/>
              </w:rPr>
            </w:pPr>
          </w:p>
          <w:p w:rsidR="00042C34" w:rsidRPr="002E6D79" w:rsidRDefault="00042C34" w:rsidP="00456EF8">
            <w:pPr>
              <w:ind w:right="-1849"/>
              <w:jc w:val="center"/>
              <w:rPr>
                <w:rFonts w:ascii="Arial" w:hAnsi="Arial" w:cs="Arial"/>
                <w:lang w:val="es-AR" w:eastAsia="es-AR"/>
              </w:rPr>
            </w:pPr>
          </w:p>
        </w:tc>
        <w:tc>
          <w:tcPr>
            <w:tcW w:w="1216" w:type="dxa"/>
            <w:tcBorders>
              <w:top w:val="nil"/>
              <w:left w:val="nil"/>
              <w:bottom w:val="nil"/>
              <w:right w:val="nil"/>
            </w:tcBorders>
            <w:noWrap/>
            <w:vAlign w:val="bottom"/>
          </w:tcPr>
          <w:p w:rsidR="00042C34" w:rsidRDefault="00042C34" w:rsidP="00456EF8">
            <w:pPr>
              <w:rPr>
                <w:rFonts w:ascii="Arial" w:hAnsi="Arial" w:cs="Arial"/>
              </w:rPr>
            </w:pPr>
          </w:p>
        </w:tc>
        <w:tc>
          <w:tcPr>
            <w:tcW w:w="1216" w:type="dxa"/>
            <w:tcBorders>
              <w:top w:val="nil"/>
              <w:left w:val="nil"/>
              <w:bottom w:val="nil"/>
              <w:right w:val="nil"/>
            </w:tcBorders>
            <w:noWrap/>
            <w:vAlign w:val="bottom"/>
          </w:tcPr>
          <w:p w:rsidR="00042C34" w:rsidRDefault="00042C34" w:rsidP="00456EF8">
            <w:pPr>
              <w:rPr>
                <w:rFonts w:ascii="Arial" w:hAnsi="Arial" w:cs="Arial"/>
              </w:rPr>
            </w:pPr>
          </w:p>
        </w:tc>
        <w:tc>
          <w:tcPr>
            <w:tcW w:w="1216" w:type="dxa"/>
            <w:tcBorders>
              <w:top w:val="nil"/>
              <w:left w:val="nil"/>
              <w:bottom w:val="nil"/>
              <w:right w:val="nil"/>
            </w:tcBorders>
            <w:noWrap/>
            <w:vAlign w:val="bottom"/>
          </w:tcPr>
          <w:p w:rsidR="00042C34" w:rsidRDefault="00042C34" w:rsidP="00456EF8">
            <w:pPr>
              <w:rPr>
                <w:rFonts w:ascii="Arial" w:hAnsi="Arial" w:cs="Arial"/>
              </w:rPr>
            </w:pPr>
          </w:p>
        </w:tc>
        <w:tc>
          <w:tcPr>
            <w:tcW w:w="1216" w:type="dxa"/>
            <w:tcBorders>
              <w:top w:val="nil"/>
              <w:left w:val="nil"/>
              <w:bottom w:val="nil"/>
              <w:right w:val="nil"/>
            </w:tcBorders>
            <w:noWrap/>
            <w:vAlign w:val="bottom"/>
          </w:tcPr>
          <w:p w:rsidR="00042C34" w:rsidRDefault="00042C34" w:rsidP="00456EF8">
            <w:pPr>
              <w:rPr>
                <w:rFonts w:ascii="Arial" w:hAnsi="Arial" w:cs="Arial"/>
              </w:rPr>
            </w:pPr>
          </w:p>
        </w:tc>
        <w:tc>
          <w:tcPr>
            <w:tcW w:w="1216" w:type="dxa"/>
            <w:tcBorders>
              <w:top w:val="nil"/>
              <w:left w:val="nil"/>
              <w:bottom w:val="nil"/>
              <w:right w:val="nil"/>
            </w:tcBorders>
            <w:noWrap/>
            <w:vAlign w:val="bottom"/>
          </w:tcPr>
          <w:p w:rsidR="00042C34" w:rsidRDefault="00042C34" w:rsidP="00456EF8">
            <w:pPr>
              <w:rPr>
                <w:rFonts w:ascii="Arial" w:hAnsi="Arial" w:cs="Arial"/>
              </w:rPr>
            </w:pPr>
          </w:p>
        </w:tc>
        <w:tc>
          <w:tcPr>
            <w:tcW w:w="146" w:type="dxa"/>
            <w:vAlign w:val="bottom"/>
          </w:tcPr>
          <w:p w:rsidR="00042C34" w:rsidRDefault="00042C34" w:rsidP="00456EF8">
            <w:pPr>
              <w:rPr>
                <w:rFonts w:ascii="Arial" w:hAnsi="Arial" w:cs="Arial"/>
              </w:rPr>
            </w:pPr>
          </w:p>
        </w:tc>
        <w:tc>
          <w:tcPr>
            <w:tcW w:w="146" w:type="dxa"/>
            <w:vAlign w:val="bottom"/>
          </w:tcPr>
          <w:p w:rsidR="00042C34" w:rsidRDefault="00042C34" w:rsidP="00456EF8">
            <w:pPr>
              <w:rPr>
                <w:rFonts w:ascii="Arial" w:hAnsi="Arial" w:cs="Arial"/>
              </w:rPr>
            </w:pPr>
          </w:p>
        </w:tc>
      </w:tr>
    </w:tbl>
    <w:p w:rsidR="00042C34" w:rsidRDefault="00042C34" w:rsidP="00FA196A">
      <w:pPr>
        <w:pStyle w:val="BodyTextIndent"/>
        <w:ind w:left="0" w:firstLine="708"/>
        <w:jc w:val="both"/>
        <w:rPr>
          <w:rFonts w:ascii="Verdana" w:hAnsi="Verdana" w:cs="Arial"/>
          <w:i w:val="0"/>
          <w:iCs/>
          <w:sz w:val="20"/>
        </w:rPr>
      </w:pPr>
    </w:p>
    <w:p w:rsidR="00042C34" w:rsidRDefault="00042C34" w:rsidP="00FA196A">
      <w:pPr>
        <w:pStyle w:val="BodyTextIndent"/>
        <w:ind w:left="0" w:firstLine="708"/>
        <w:jc w:val="both"/>
        <w:rPr>
          <w:rFonts w:ascii="Verdana" w:hAnsi="Verdana" w:cs="Arial"/>
          <w:i w:val="0"/>
          <w:iCs/>
          <w:sz w:val="20"/>
        </w:rPr>
      </w:pPr>
    </w:p>
    <w:p w:rsidR="00042C34" w:rsidRDefault="00042C34" w:rsidP="00FA196A">
      <w:pPr>
        <w:pStyle w:val="BodyTextIndent"/>
        <w:ind w:left="0" w:firstLine="708"/>
        <w:jc w:val="both"/>
        <w:rPr>
          <w:rFonts w:ascii="Verdana" w:hAnsi="Verdana" w:cs="Arial"/>
          <w:i w:val="0"/>
          <w:iCs/>
          <w:sz w:val="20"/>
        </w:rPr>
      </w:pPr>
      <w:r>
        <w:rPr>
          <w:rFonts w:ascii="Verdana" w:hAnsi="Verdana" w:cs="Arial"/>
          <w:i w:val="0"/>
          <w:iCs/>
          <w:sz w:val="20"/>
        </w:rPr>
        <w:t xml:space="preserve">Para el instante t = 0, que estamos analizando, </w:t>
      </w:r>
      <w:r w:rsidRPr="007421CF">
        <w:rPr>
          <w:rFonts w:ascii="Verdana" w:hAnsi="Verdana" w:cs="Arial"/>
          <w:i w:val="0"/>
          <w:iCs/>
          <w:sz w:val="20"/>
        </w:rPr>
        <w:t>la corriente en</w:t>
      </w:r>
      <w:r>
        <w:rPr>
          <w:rFonts w:ascii="Verdana" w:hAnsi="Verdana" w:cs="Arial"/>
          <w:i w:val="0"/>
          <w:iCs/>
          <w:sz w:val="20"/>
        </w:rPr>
        <w:t xml:space="preserve"> </w:t>
      </w:r>
      <w:r w:rsidRPr="007421CF">
        <w:rPr>
          <w:rFonts w:ascii="Verdana" w:hAnsi="Verdana" w:cs="Arial"/>
          <w:i w:val="0"/>
          <w:iCs/>
          <w:sz w:val="20"/>
        </w:rPr>
        <w:t>“u</w:t>
      </w:r>
      <w:r w:rsidRPr="007421CF">
        <w:rPr>
          <w:rFonts w:ascii="Verdana" w:hAnsi="Verdana" w:cs="Arial"/>
          <w:i w:val="0"/>
          <w:iCs/>
          <w:sz w:val="20"/>
          <w:vertAlign w:val="subscript"/>
        </w:rPr>
        <w:t>1</w:t>
      </w:r>
      <w:r w:rsidRPr="007421CF">
        <w:rPr>
          <w:rFonts w:ascii="Verdana" w:hAnsi="Verdana" w:cs="Arial"/>
          <w:i w:val="0"/>
          <w:iCs/>
          <w:sz w:val="20"/>
        </w:rPr>
        <w:t xml:space="preserve"> – u</w:t>
      </w:r>
      <w:r w:rsidRPr="007421CF">
        <w:rPr>
          <w:rFonts w:ascii="Verdana" w:hAnsi="Verdana" w:cs="Arial"/>
          <w:i w:val="0"/>
          <w:iCs/>
          <w:sz w:val="20"/>
          <w:vertAlign w:val="subscript"/>
        </w:rPr>
        <w:t>2</w:t>
      </w:r>
      <w:r w:rsidRPr="007421CF">
        <w:rPr>
          <w:rFonts w:ascii="Verdana" w:hAnsi="Verdana" w:cs="Arial"/>
          <w:i w:val="0"/>
          <w:iCs/>
          <w:sz w:val="20"/>
        </w:rPr>
        <w:t>”, tiene un valor igual a cero y en la bobina “v</w:t>
      </w:r>
      <w:r w:rsidRPr="007421CF">
        <w:rPr>
          <w:rFonts w:ascii="Verdana" w:hAnsi="Verdana" w:cs="Arial"/>
          <w:i w:val="0"/>
          <w:iCs/>
          <w:sz w:val="20"/>
          <w:vertAlign w:val="subscript"/>
        </w:rPr>
        <w:t>1</w:t>
      </w:r>
      <w:r w:rsidRPr="007421CF">
        <w:rPr>
          <w:rFonts w:ascii="Verdana" w:hAnsi="Verdana" w:cs="Arial"/>
          <w:i w:val="0"/>
          <w:iCs/>
          <w:sz w:val="20"/>
        </w:rPr>
        <w:t xml:space="preserve"> – v</w:t>
      </w:r>
      <w:r w:rsidRPr="007421CF">
        <w:rPr>
          <w:rFonts w:ascii="Verdana" w:hAnsi="Verdana" w:cs="Arial"/>
          <w:i w:val="0"/>
          <w:iCs/>
          <w:sz w:val="20"/>
          <w:vertAlign w:val="subscript"/>
        </w:rPr>
        <w:t>2</w:t>
      </w:r>
      <w:r w:rsidRPr="007421CF">
        <w:rPr>
          <w:rFonts w:ascii="Verdana" w:hAnsi="Verdana" w:cs="Arial"/>
          <w:i w:val="0"/>
          <w:iCs/>
          <w:sz w:val="20"/>
        </w:rPr>
        <w:t>” la corriente es entrante por “v</w:t>
      </w:r>
      <w:r w:rsidRPr="007421CF">
        <w:rPr>
          <w:rFonts w:ascii="Verdana" w:hAnsi="Verdana" w:cs="Arial"/>
          <w:i w:val="0"/>
          <w:iCs/>
          <w:sz w:val="20"/>
          <w:vertAlign w:val="subscript"/>
        </w:rPr>
        <w:t>1</w:t>
      </w:r>
      <w:r w:rsidRPr="007421CF">
        <w:rPr>
          <w:rFonts w:ascii="Verdana" w:hAnsi="Verdana" w:cs="Arial"/>
          <w:i w:val="0"/>
          <w:iCs/>
          <w:sz w:val="20"/>
        </w:rPr>
        <w:t>” (</w:t>
      </w:r>
      <w:r>
        <w:rPr>
          <w:rFonts w:ascii="Verdana" w:hAnsi="Verdana" w:cs="Arial"/>
          <w:i w:val="0"/>
          <w:iCs/>
          <w:sz w:val="20"/>
        </w:rPr>
        <w:t xml:space="preserve">corriente </w:t>
      </w:r>
      <w:r w:rsidRPr="007421CF">
        <w:rPr>
          <w:rFonts w:ascii="Verdana" w:hAnsi="Verdana" w:cs="Arial"/>
          <w:i w:val="0"/>
          <w:iCs/>
          <w:sz w:val="20"/>
        </w:rPr>
        <w:t xml:space="preserve">negativa) y </w:t>
      </w:r>
      <w:r>
        <w:rPr>
          <w:rFonts w:ascii="Verdana" w:hAnsi="Verdana" w:cs="Arial"/>
          <w:i w:val="0"/>
          <w:iCs/>
          <w:sz w:val="20"/>
        </w:rPr>
        <w:t>en la bobina “w</w:t>
      </w:r>
      <w:r>
        <w:rPr>
          <w:rFonts w:ascii="Verdana" w:hAnsi="Verdana" w:cs="Arial"/>
          <w:i w:val="0"/>
          <w:iCs/>
          <w:sz w:val="20"/>
          <w:vertAlign w:val="subscript"/>
        </w:rPr>
        <w:t>1</w:t>
      </w:r>
      <w:r>
        <w:rPr>
          <w:rFonts w:ascii="Verdana" w:hAnsi="Verdana" w:cs="Arial"/>
          <w:i w:val="0"/>
          <w:iCs/>
          <w:sz w:val="20"/>
        </w:rPr>
        <w:t xml:space="preserve"> – w</w:t>
      </w:r>
      <w:r>
        <w:rPr>
          <w:rFonts w:ascii="Verdana" w:hAnsi="Verdana" w:cs="Arial"/>
          <w:i w:val="0"/>
          <w:iCs/>
          <w:sz w:val="20"/>
          <w:vertAlign w:val="subscript"/>
        </w:rPr>
        <w:t>2</w:t>
      </w:r>
      <w:r>
        <w:rPr>
          <w:rFonts w:ascii="Verdana" w:hAnsi="Verdana" w:cs="Arial"/>
          <w:i w:val="0"/>
          <w:iCs/>
          <w:sz w:val="20"/>
        </w:rPr>
        <w:t xml:space="preserve">” la corriente es </w:t>
      </w:r>
      <w:r w:rsidRPr="00B443FD">
        <w:rPr>
          <w:rFonts w:ascii="Verdana" w:hAnsi="Verdana" w:cs="Arial"/>
          <w:i w:val="0"/>
          <w:iCs/>
          <w:sz w:val="20"/>
        </w:rPr>
        <w:t>saliente</w:t>
      </w:r>
      <w:r w:rsidRPr="007421CF">
        <w:rPr>
          <w:rFonts w:ascii="Verdana" w:hAnsi="Verdana" w:cs="Arial"/>
          <w:i w:val="0"/>
          <w:iCs/>
          <w:sz w:val="20"/>
        </w:rPr>
        <w:t xml:space="preserve"> por “w</w:t>
      </w:r>
      <w:r w:rsidRPr="007421CF">
        <w:rPr>
          <w:rFonts w:ascii="Verdana" w:hAnsi="Verdana" w:cs="Arial"/>
          <w:i w:val="0"/>
          <w:iCs/>
          <w:sz w:val="20"/>
          <w:vertAlign w:val="subscript"/>
        </w:rPr>
        <w:t>1</w:t>
      </w:r>
      <w:r>
        <w:rPr>
          <w:rFonts w:ascii="Verdana" w:hAnsi="Verdana" w:cs="Arial"/>
          <w:i w:val="0"/>
          <w:iCs/>
          <w:sz w:val="20"/>
        </w:rPr>
        <w:t>” (corriente positiva), tal cual se muestra en la figura 9.9</w:t>
      </w:r>
    </w:p>
    <w:p w:rsidR="00042C34" w:rsidRDefault="00042C34" w:rsidP="00AC4B39">
      <w:pPr>
        <w:pStyle w:val="BodyTextIndent"/>
        <w:ind w:left="0" w:firstLine="708"/>
        <w:jc w:val="both"/>
        <w:rPr>
          <w:rFonts w:ascii="Verdana" w:hAnsi="Verdana" w:cs="Arial"/>
          <w:i w:val="0"/>
          <w:iCs/>
          <w:sz w:val="20"/>
        </w:rPr>
      </w:pPr>
    </w:p>
    <w:p w:rsidR="00042C34" w:rsidRDefault="00042C34" w:rsidP="00AC4B39">
      <w:pPr>
        <w:pStyle w:val="BodyTextIndent"/>
        <w:ind w:left="0" w:firstLine="708"/>
        <w:jc w:val="both"/>
        <w:rPr>
          <w:rFonts w:ascii="Verdana" w:hAnsi="Verdana" w:cs="Arial"/>
          <w:i w:val="0"/>
          <w:iCs/>
          <w:sz w:val="20"/>
        </w:rPr>
      </w:pPr>
    </w:p>
    <w:p w:rsidR="00042C34" w:rsidRDefault="00042C34" w:rsidP="00AC4B39">
      <w:pPr>
        <w:pStyle w:val="BodyTextIndent"/>
        <w:ind w:left="0" w:firstLine="708"/>
        <w:jc w:val="both"/>
        <w:rPr>
          <w:rFonts w:ascii="Verdana" w:hAnsi="Verdana" w:cs="Arial"/>
          <w:i w:val="0"/>
          <w:iCs/>
          <w:sz w:val="20"/>
        </w:rPr>
      </w:pPr>
    </w:p>
    <w:p w:rsidR="00042C34" w:rsidRDefault="00042C34" w:rsidP="00AC4B39">
      <w:pPr>
        <w:pStyle w:val="BodyTextIndent"/>
        <w:ind w:left="0" w:firstLine="708"/>
        <w:jc w:val="both"/>
        <w:rPr>
          <w:rFonts w:ascii="Verdana" w:hAnsi="Verdana" w:cs="Arial"/>
          <w:i w:val="0"/>
          <w:iCs/>
          <w:sz w:val="20"/>
        </w:rPr>
      </w:pPr>
    </w:p>
    <w:p w:rsidR="00042C34" w:rsidRDefault="00042C34" w:rsidP="00AC4B39">
      <w:pPr>
        <w:pStyle w:val="BodyTextIndent"/>
        <w:ind w:left="0" w:firstLine="708"/>
        <w:jc w:val="both"/>
        <w:rPr>
          <w:rFonts w:ascii="Verdana" w:hAnsi="Verdana" w:cs="Arial"/>
          <w:i w:val="0"/>
          <w:iCs/>
          <w:sz w:val="20"/>
        </w:rPr>
      </w:pPr>
    </w:p>
    <w:p w:rsidR="00042C34" w:rsidRPr="007421CF" w:rsidRDefault="00042C34" w:rsidP="00AC4B39">
      <w:pPr>
        <w:pStyle w:val="BodyTextIndent"/>
        <w:ind w:left="0" w:firstLine="708"/>
        <w:jc w:val="both"/>
        <w:rPr>
          <w:rFonts w:ascii="Verdana" w:hAnsi="Verdana" w:cs="Arial"/>
          <w:i w:val="0"/>
          <w:iCs/>
          <w:sz w:val="20"/>
        </w:rPr>
      </w:pPr>
      <w:r>
        <w:rPr>
          <w:noProof/>
          <w:lang w:val="es-ES"/>
        </w:rPr>
        <w:pict>
          <v:group id="Group 902" o:spid="_x0000_s1691" style="position:absolute;left:0;text-align:left;margin-left:9pt;margin-top:9pt;width:436.7pt;height:271.4pt;z-index:251650048" coordorigin="2478,8897" coordsize="8734,5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">
            <v:shape id="Text Box 903" o:spid="_x0000_s1692" type="#_x0000_t202" style="position:absolute;left:4357;top:8897;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CjzMIA&#10;AADdAAAADwAAAGRycy9kb3ducmV2LnhtbERPS4vCMBC+L+x/CLPgbU18rGjXKKIInlx8grehGduy&#10;zaQ00dZ/b4SFvc3H95zpvLWluFPtC8cael0Fgjh1puBMw/Gw/hyD8AHZYOmYNDzIw3z2/jbFxLiG&#10;d3Tfh0zEEPYJashDqBIpfZqTRd91FXHkrq62GCKsM2lqbGK4LWVfqZG0WHBsyLGiZU7p7/5mNZy2&#10;18t5qH6ylf2qGtcqyXYite58tItvEIHa8C/+c29MnD9QPXh9E0+Qs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QKPMwgAAAN0AAAAPAAAAAAAAAAAAAAAAAJgCAABkcnMvZG93&#10;bnJldi54bWxQSwUGAAAAAAQABAD1AAAAhwM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u</w:t>
                    </w:r>
                    <w:r>
                      <w:rPr>
                        <w:rFonts w:ascii="Arial" w:hAnsi="Arial"/>
                        <w:bCs/>
                        <w:vertAlign w:val="subscript"/>
                        <w:lang w:val="es-MX"/>
                      </w:rPr>
                      <w:t>1</w:t>
                    </w:r>
                  </w:p>
                </w:txbxContent>
              </v:textbox>
            </v:shape>
            <v:shape id="Text Box 904" o:spid="_x0000_s1693" type="#_x0000_t202" style="position:absolute;left:6210;top:9983;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I9u8MA&#10;AADdAAAADwAAAGRycy9kb3ducmV2LnhtbERPTWvCQBC9F/oflil4092qLW2ajRRF8GQxrUJvQ3ZM&#10;QrOzIbua+O9dQehtHu9z0sVgG3GmzteONTxPFAjiwpmaSw0/3+vxGwgfkA02jknDhTwssseHFBPj&#10;et7ROQ+liCHsE9RQhdAmUvqiIot+4lriyB1dZzFE2JXSdNjHcNvIqVKv0mLNsaHClpYVFX/5yWrY&#10;b4+/h7n6Klf2pe3doCTbd6n16Gn4/AARaAj/4rt7Y+L8mZrC7Zt4gsy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JI9u8MAAADdAAAADwAAAAAAAAAAAAAAAACYAgAAZHJzL2Rv&#10;d25yZXYueG1sUEsFBgAAAAAEAAQA9QAAAIg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w</w:t>
                    </w:r>
                    <w:r>
                      <w:rPr>
                        <w:rFonts w:ascii="Arial" w:hAnsi="Arial"/>
                        <w:bCs/>
                        <w:vertAlign w:val="subscript"/>
                        <w:lang w:val="es-MX"/>
                      </w:rPr>
                      <w:t>2</w:t>
                    </w:r>
                  </w:p>
                </w:txbxContent>
              </v:textbox>
            </v:shape>
            <v:shape id="Text Box 905" o:spid="_x0000_s1694" type="#_x0000_t202" style="position:absolute;left:6228;top:12119;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6YIMIA&#10;AADdAAAADwAAAGRycy9kb3ducmV2LnhtbERPS4vCMBC+C/sfwix402TXB7vVKMuK4ElRV2FvQzO2&#10;xWZSmmjrvzeC4G0+vudM560txZVqXzjW8NFXIIhTZwrONPztl70vED4gGywdk4YbeZjP3jpTTIxr&#10;eEvXXchEDGGfoIY8hCqR0qc5WfR9VxFH7uRqiyHCOpOmxiaG21J+KjWWFguODTlW9JtTet5drIbD&#10;+vR/HKpNtrCjqnGtkmy/pdbd9/ZnAiJQG17ip3tl4vyBGsDjm3iCnN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3pggwgAAAN0AAAAPAAAAAAAAAAAAAAAAAJgCAABkcnMvZG93&#10;bnJldi54bWxQSwUGAAAAAAQABAD1AAAAhwM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v</w:t>
                    </w:r>
                    <w:r>
                      <w:rPr>
                        <w:rFonts w:ascii="Arial" w:hAnsi="Arial"/>
                        <w:bCs/>
                        <w:vertAlign w:val="subscript"/>
                        <w:lang w:val="es-MX"/>
                      </w:rPr>
                      <w:t>1</w:t>
                    </w:r>
                  </w:p>
                </w:txbxContent>
              </v:textbox>
            </v:shape>
            <v:shape id="Text Box 906" o:spid="_x0000_s1695" type="#_x0000_t202" style="position:absolute;left:2478;top:12119;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cAVMIA&#10;AADdAAAADwAAAGRycy9kb3ducmV2LnhtbERPTWvCQBC9C/0PyxS86W6rlTa6SqkInizGKvQ2ZMck&#10;mJ0N2dXEf+8Kgrd5vM+ZLTpbiQs1vnSs4W2oQBBnzpSca/jbrQafIHxANlg5Jg1X8rCYv/RmmBjX&#10;8pYuachFDGGfoIYihDqR0mcFWfRDVxNH7ugaiyHCJpemwTaG20q+KzWRFkuODQXW9FNQdkrPVsN+&#10;c/w/jNVvvrQfdes6Jdl+Sa37r933FESgLjzFD/faxPkjNYb7N/EEOb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NwBUwgAAAN0AAAAPAAAAAAAAAAAAAAAAAJgCAABkcnMvZG93&#10;bnJldi54bWxQSwUGAAAAAAQABAD1AAAAhwM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w</w:t>
                    </w:r>
                    <w:r>
                      <w:rPr>
                        <w:rFonts w:ascii="Arial" w:hAnsi="Arial"/>
                        <w:bCs/>
                        <w:vertAlign w:val="subscript"/>
                        <w:lang w:val="es-MX"/>
                      </w:rPr>
                      <w:t>1</w:t>
                    </w:r>
                  </w:p>
                </w:txbxContent>
              </v:textbox>
            </v:shape>
            <v:shape id="Text Box 907" o:spid="_x0000_s1696" type="#_x0000_t202" style="position:absolute;left:2532;top:10009;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ulz8IA&#10;AADdAAAADwAAAGRycy9kb3ducmV2LnhtbERPS2vCQBC+C/0PyxR60936oo2uUpRCT4qxCr0N2TEJ&#10;ZmdDdmviv3cFwdt8fM+ZLztbiQs1vnSs4X2gQBBnzpSca/jdf/c/QPiAbLByTBqu5GG5eOnNMTGu&#10;5R1d0pCLGMI+QQ1FCHUipc8KsugHriaO3Mk1FkOETS5Ng20Mt5UcKjWVFkuODQXWtCooO6f/VsNh&#10;c/o7jtU2X9tJ3bpOSbafUuu31+5rBiJQF57ih/vHxPkjNYH7N/EEub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e6XPwgAAAN0AAAAPAAAAAAAAAAAAAAAAAJgCAABkcnMvZG93&#10;bnJldi54bWxQSwUGAAAAAAQABAD1AAAAhwM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v</w:t>
                    </w:r>
                    <w:r>
                      <w:rPr>
                        <w:rFonts w:ascii="Arial" w:hAnsi="Arial"/>
                        <w:bCs/>
                        <w:vertAlign w:val="subscript"/>
                        <w:lang w:val="es-MX"/>
                      </w:rPr>
                      <w:t>2</w:t>
                    </w:r>
                  </w:p>
                </w:txbxContent>
              </v:textbox>
            </v:shape>
            <v:shape id="Text Box 908" o:spid="_x0000_s1697" type="#_x0000_t202" style="position:absolute;left:4369;top:13115;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k7uMIA&#10;AADdAAAADwAAAGRycy9kb3ducmV2LnhtbERPS2vCQBC+C/0PyxR60936oo2uUpRCT4qxCr0N2TEJ&#10;ZmdDdmviv3cFwdt8fM+ZLztbiQs1vnSs4X2gQBBnzpSca/jdf/c/QPiAbLByTBqu5GG5eOnNMTGu&#10;5R1d0pCLGMI+QQ1FCHUipc8KsugHriaO3Mk1FkOETS5Ng20Mt5UcKjWVFkuODQXWtCooO6f/VsNh&#10;c/o7jtU2X9tJ3bpOSbafUuu31+5rBiJQF57ih/vHxPkjNYX7N/EEub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qTu4wgAAAN0AAAAPAAAAAAAAAAAAAAAAAJgCAABkcnMvZG93&#10;bnJldi54bWxQSwUGAAAAAAQABAD1AAAAhwM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u</w:t>
                    </w:r>
                    <w:r>
                      <w:rPr>
                        <w:rFonts w:ascii="Arial" w:hAnsi="Arial"/>
                        <w:bCs/>
                        <w:vertAlign w:val="subscript"/>
                        <w:lang w:val="es-MX"/>
                      </w:rPr>
                      <w:t>2</w:t>
                    </w:r>
                  </w:p>
                </w:txbxContent>
              </v:textbox>
            </v:shape>
            <v:oval id="Oval 909" o:spid="_x0000_s1698" style="position:absolute;left:3355;top:9953;width:2551;height:25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TK+cIA&#10;AADdAAAADwAAAGRycy9kb3ducmV2LnhtbERPS4vCMBC+L/gfwgheFk1XqUptlEUQ3dPi4+JtaKYP&#10;bCa1iVr//UYQ9jYf33PSVWdqcafWVZYVfI0iEMSZ1RUXCk7HzXAOwnlkjbVlUvAkB6tl7yPFRNsH&#10;7+l+8IUIIewSVFB63yRSuqwkg25kG+LA5bY16ANsC6lbfIRwU8txFE2lwYpDQ4kNrUvKLoebUeA+&#10;T/H8l3hyXWc/dKO4OW/zWKlBv/tegPDU+X/x273TYf4kmsHrm3CCX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xMr5wgAAAN0AAAAPAAAAAAAAAAAAAAAAAJgCAABkcnMvZG93&#10;bnJldi54bWxQSwUGAAAAAAQABAD1AAAAhwMAAAAA&#10;" filled="f" strokeweight="1.25pt"/>
            <v:oval id="Oval 910" o:spid="_x0000_s1699" style="position:absolute;left:3919;top:10518;width:1417;height:14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ljEMgA&#10;AADdAAAADwAAAGRycy9kb3ducmV2LnhtbESPQWvCQBCF70L/wzIFL1I3KkhJXaUURXtoQVMKvY3Z&#10;MUmbnY3ZVeO/dw4FbzO8N+99M1t0rlZnakPl2cBomIAizr2tuDDwla2enkGFiGyx9kwGrhRgMX/o&#10;zTC1/sJbOu9ioSSEQ4oGyhibVOuQl+QwDH1DLNrBtw6jrG2hbYsXCXe1HifJVDusWBpKbOitpPxv&#10;d3IGftz+9ztbTz+Wk31+oCMNivf1pzH9x+71BVSkLt7N/9cbK/iTRHDlGxlBz2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qWMQyAAAAN0AAAAPAAAAAAAAAAAAAAAAAJgCAABk&#10;cnMvZG93bnJldi54bWxQSwUGAAAAAAQABAD1AAAAjQMAAAAA&#10;" filled="f" strokeweight="1pt"/>
            <v:rect id="Rectangle 911" o:spid="_x0000_s1700" style="position:absolute;left:4498;top:10278;width:270;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uRacYA&#10;AADdAAAADwAAAGRycy9kb3ducmV2LnhtbERPTWsCMRC9F/wPYQpeSs1aYdWtUbQgFRRBWyq9DZtp&#10;dnEzWZJUt/++EQq9zeN9zmzR2UZcyIfasYLhIANBXDpds1Hw/rZ+nIAIEVlj45gU/FCAxbx3N8NC&#10;uysf6HKMRqQQDgUqqGJsCylDWZHFMHAtceK+nLcYE/RGao/XFG4b+ZRlubRYc2qosKWXisrz8dsq&#10;WJ0/DvuxmWx9m093rw+fp7wzJ6X6993yGUSkLv6L/9wbneaPsincvkkn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JuRacYAAADdAAAADwAAAAAAAAAAAAAAAACYAgAAZHJz&#10;L2Rvd25yZXYueG1sUEsFBgAAAAAEAAQA9QAAAIsDAAAAAA==&#10;" strokeweight="1pt"/>
            <v:rect id="Rectangle 912" o:spid="_x0000_s1701" style="position:absolute;left:4447;top:10554;width:360;height: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w6sYA&#10;AADdAAAADwAAAGRycy9kb3ducmV2LnhtbESPQWvCQBCF74X+h2UK3uqu1QaNrlIEQdAeqgWvQ3ZM&#10;QrOzaXbV+O+dQ6G3Gd6b975ZrHrfqCt1sQ5sYTQ0oIiL4GouLXwfN69TUDEhO2wCk4U7RVgtn58W&#10;mLtw4y+6HlKpJIRjjhaqlNpc61hU5DEOQ0ss2jl0HpOsXaldhzcJ941+MybTHmuWhgpbWldU/Bwu&#10;3gJmE/f7eR7vj7tLhrOyN5v3k7F28NJ/zEEl6tO/+e966wR/PBJ++UZG0M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Tw6sYAAADdAAAADwAAAAAAAAAAAAAAAACYAgAAZHJz&#10;L2Rvd25yZXYueG1sUEsFBgAAAAAEAAQA9QAAAIsDAAAAAA==&#10;" stroked="f"/>
            <v:rect id="Rectangle 913" o:spid="_x0000_s1702" style="position:absolute;left:4498;top:11832;width:270;height:36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9RK8EA&#10;AADdAAAADwAAAGRycy9kb3ducmV2LnhtbERPTWvCQBC9F/wPyxR6KbpJi0FS15AKQq5RL96G7DQb&#10;mp2N2a3Gf+8WBG/zeJ+zLibbiwuNvnOsIF0kIIgbpztuFRwPu/kKhA/IGnvHpOBGHorN7GWNuXZX&#10;rumyD62IIexzVGBCGHIpfWPIol+4gThyP260GCIcW6lHvMZw28uPJMmkxY5jg8GBtoaa3/2fVVC1&#10;JzrLLOvwu3zXTi5rTFZGqbfXqfwCEWgKT/HDXek4/zNN4f+beILc3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ZvUSvBAAAA3QAAAA8AAAAAAAAAAAAAAAAAmAIAAGRycy9kb3du&#10;cmV2LnhtbFBLBQYAAAAABAAEAPUAAACGAwAAAAA=&#10;" strokeweight="1pt"/>
            <v:rect id="Rectangle 914" o:spid="_x0000_s1703" style="position:absolute;left:4447;top:11736;width:360;height:18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ztWMMA&#10;AADdAAAADwAAAGRycy9kb3ducmV2LnhtbERPS4vCMBC+L/gfwix4WTT1wSLVKCIIqycfhcXb0Ixt&#10;t82kNFlb/70RBG/z8T1nsepMJW7UuMKygtEwAkGcWl1wpiA5bwczEM4ja6wsk4I7OVgtex8LjLVt&#10;+Ui3k89ECGEXo4Lc+zqW0qU5GXRDWxMH7mobgz7AJpO6wTaEm0qOo+hbGiw4NORY0yantDz9GwXt&#10;1+4y/Z3SwSaHtuR9dNHl306p/me3noPw1Pm3+OX+0WH+ZDSG5zfhBL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1ztWMMAAADdAAAADwAAAAAAAAAAAAAAAACYAgAAZHJzL2Rv&#10;d25yZXYueG1sUEsFBgAAAAAEAAQA9QAAAIgDAAAAAA==&#10;" stroked="f"/>
            <v:rect id="Rectangle 915" o:spid="_x0000_s1704" style="position:absolute;left:5159;top:10661;width:270;height:36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tFEMQA&#10;AADdAAAADwAAAGRycy9kb3ducmV2LnhtbERP3WrCMBS+H+wdwhF2N9NaGNKZisjEXQxE7QOcNadN&#10;sTkpSdRuT78MBrs7H9/vWa0nO4gb+dA7VpDPMxDEjdM9dwrq8+55CSJEZI2DY1LwRQHW1ePDCkvt&#10;7nyk2yl2IoVwKFGBiXEspQyNIYth7kbixLXOW4wJ+k5qj/cUbge5yLIXabHn1GBwpK2h5nK6WgWL&#10;aZ9vG14ei7befHxf/eHTvB2UeppNm1cQkab4L/5zv+s0v8gL+P0mnSC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rbRRDEAAAA3QAAAA8AAAAAAAAAAAAAAAAAmAIAAGRycy9k&#10;b3ducmV2LnhtbFBLBQYAAAAABAAEAPUAAACJAwAAAAA=&#10;" strokeweight="1pt"/>
            <v:rect id="Rectangle 916" o:spid="_x0000_s1705" style="position:absolute;left:4950;top:10838;width:360;height:18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q0W8IA&#10;AADdAAAADwAAAGRycy9kb3ducmV2LnhtbERPS2vCQBC+C/0PyxS86SZaRNKs0hZKvTYK9jhkxzya&#10;nQ27a4z99V1B8DYf33Py7Wg6MZDzjWUF6TwBQVxa3XCl4LD/nK1B+ICssbNMCq7kYbt5muSYaXvh&#10;bxqKUIkYwj5DBXUIfSalL2sy6Oe2J47cyTqDIUJXSe3wEsNNJxdJspIGG44NNfb0UVP5W5yNgnf3&#10;0+6+jtc9pcXRnIrhr3Jjq9T0eXx7BRFoDA/x3b3Tcf4yfYHbN/EEuf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arRbwgAAAN0AAAAPAAAAAAAAAAAAAAAAAJgCAABkcnMvZG93&#10;bnJldi54bWxQSwUGAAAAAAQABAD1AAAAhwMAAAAA&#10;" stroked="f"/>
            <v:rect id="Rectangle 917" o:spid="_x0000_s1706" style="position:absolute;left:5159;top:11465;width:270;height:36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0j2sQA&#10;AADdAAAADwAAAGRycy9kb3ducmV2LnhtbERPTWvCQBC9C/0PyxS86SYWRaKrWMFqPViiUq9DdpqE&#10;ZmdDdtXYX+8KQm/zeJ8znbemEhdqXGlZQdyPQBBnVpecKzgeVr0xCOeRNVaWScGNHMxnL50pJtpe&#10;OaXL3ucihLBLUEHhfZ1I6bKCDLq+rYkD92Mbgz7AJpe6wWsIN5UcRNFIGiw5NBRY07Kg7Hd/Ngo+&#10;t1+r/Pyxxr90976O3eLkRt8npbqv7WICwlPr/8VP90aH+W/xEB7fhBPk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3dI9rEAAAA3QAAAA8AAAAAAAAAAAAAAAAAmAIAAGRycy9k&#10;b3ducmV2LnhtbFBLBQYAAAAABAAEAPUAAACJAwAAAAA=&#10;" strokeweight="1pt"/>
            <v:rect id="Rectangle 918" o:spid="_x0000_s1707" style="position:absolute;left:4956;top:11456;width:360;height:18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qs1sAA&#10;AADdAAAADwAAAGRycy9kb3ducmV2LnhtbERPy6rCMBDdX/AfwgjurqmKD6pRVBBdeqsfMDRjW2wm&#10;pYm19euNINzdHM5zVpvWlKKh2hWWFYyGEQji1OqCMwXXy+F3AcJ5ZI2lZVLQkYPNuvezwljbJ/9R&#10;k/hMhBB2MSrIva9iKV2ak0E3tBVx4G62NugDrDOpa3yGcFPKcRTNpMGCQ0OOFe1zSu/Jwyh4zKNd&#10;djTdVFZTPp8uTfeyfq/UoN9ulyA8tf5f/HWfdJg/Gc3g8004Qa7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yqs1sAAAADdAAAADwAAAAAAAAAAAAAAAACYAgAAZHJzL2Rvd25y&#10;ZXYueG1sUEsFBgAAAAAEAAQA9QAAAIUDAAAAAA==&#10;" stroked="f"/>
            <v:rect id="Rectangle 919" o:spid="_x0000_s1708" style="position:absolute;left:3817;top:10686;width:270;height:36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Q13cMA&#10;AADdAAAADwAAAGRycy9kb3ducmV2LnhtbERPS4vCMBC+C/sfwix401TFB9UoiyAIHmRVFvY2NGNb&#10;tpnUJNXqr98Igrf5+J6zWLWmEldyvrSsYNBPQBBnVpecKzgdN70ZCB+QNVaWScGdPKyWH50Fptre&#10;+Juuh5CLGMI+RQVFCHUqpc8KMuj7tiaO3Nk6gyFCl0vt8BbDTSWHSTKRBkuODQXWtC4o+zs0RsGP&#10;vGfT42/V7HdnJ8ePSzOhcaNU97P9moMI1Ia3+OXe6jh/NJjC85t4gl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uQ13cMAAADdAAAADwAAAAAAAAAAAAAAAACYAgAAZHJzL2Rv&#10;d25yZXYueG1sUEsFBgAAAAAEAAQA9QAAAIgDAAAAAA==&#10;" strokeweight="1pt"/>
            <v:rect id="Rectangle 920" o:spid="_x0000_s1709" style="position:absolute;left:3930;top:10874;width:360;height:18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F2HcQA&#10;AADdAAAADwAAAGRycy9kb3ducmV2LnhtbESPQWvCQBCF7wX/wzJCb3VjK0Wiq4hYENtLjYLHITsm&#10;wexs2F01/vvOQehthvfmvW/my9616kYhNp4NjEcZKOLS24YrA4fi620KKiZki61nMvCgCMvF4GWO&#10;ufV3/qXbPlVKQjjmaKBOqcu1jmVNDuPId8SinX1wmGQNlbYB7xLuWv2eZZ/aYcPSUGNH65rKy/7q&#10;DEw4PH42JyyK8nvX75qYjtXUGvM67FczUIn69G9+Xm+t4H+MBVe+kRH0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chdh3EAAAA3QAAAA8AAAAAAAAAAAAAAAAAmAIAAGRycy9k&#10;b3ducmV2LnhtbFBLBQYAAAAABAAEAPUAAACJAwAAAAA=&#10;" stroked="f"/>
            <v:rect id="Rectangle 921" o:spid="_x0000_s1710" style="position:absolute;left:3841;top:11442;width:270;height:36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5UeMUA&#10;AADdAAAADwAAAGRycy9kb3ducmV2LnhtbERPTWsCMRC9C/6HMEJvmtWC1q1R7IK04KFoC+Jtuhl3&#10;FzeTuEl19dc3gtDbPN7nzBatqcWZGl9ZVjAcJCCIc6srLhR8f636LyB8QNZYWyYFV/KwmHc7M0y1&#10;vfCGzttQiBjCPkUFZQguldLnJRn0A+uII3ewjcEQYVNI3eAlhptajpJkLA1WHBtKdJSVlB+3v0bB&#10;bbf+fK9WP8tsunnj08i50yTbK/XUa5evIAK14V/8cH/oOP95OIX7N/EE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XlR4xQAAAN0AAAAPAAAAAAAAAAAAAAAAAJgCAABkcnMv&#10;ZG93bnJldi54bWxQSwUGAAAAAAQABAD1AAAAigMAAAAA&#10;" strokeweight="1pt"/>
            <v:rect id="Rectangle 922" o:spid="_x0000_s1711" style="position:absolute;left:3960;top:11444;width:360;height:18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EPM8YA&#10;AADdAAAADwAAAGRycy9kb3ducmV2LnhtbESPTWvCQBCG70L/wzIFL1I3VRRJXaVIhV4UGgvNcchO&#10;k9DsbLq7avrvnYPQ2wzzfjyz3g6uUxcKsfVs4HmagSKuvG25NvB52j+tQMWEbLHzTAb+KMJ28zBa&#10;Y279lT/oUqRaSQjHHA00KfW51rFqyGGc+p5Ybt8+OEyyhlrbgFcJd52eZdlSO2xZGhrsaddQ9VOc&#10;nZSEuF+Vi6+dLfvy9Ht8myyKw9GY8ePw+gIq0ZD+xXf3uxX8+Uz45RsZQW9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MEPM8YAAADdAAAADwAAAAAAAAAAAAAAAACYAgAAZHJz&#10;L2Rvd25yZXYueG1sUEsFBgAAAAAEAAQA9QAAAIsDAAAAAA==&#10;" stroked="f"/>
            <v:rect id="Rectangle 923" o:spid="_x0000_s1712" style="position:absolute;left:4432;top:10886;width:340;height:680;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qbwsQA&#10;AADdAAAADwAAAGRycy9kb3ducmV2LnhtbESPQYvCMBCF78L+hzAL3jStgkhtKsuuyurNKuJxaMa2&#10;bDMpTdTuvzeC4G2G9943b9Jlbxpxo87VlhXE4wgEcWF1zaWC42E9moNwHlljY5kU/JODZfYxSDHR&#10;9s57uuW+FAHCLkEFlfdtIqUrKjLoxrYlDtrFdgZ9WLtS6g7vAW4aOYmimTRYc7hQYUvfFRV/+dUE&#10;yrZcnfQuPtN1M22PdTz7of1OqeFn/7UA4an3b/Mr/atD/ekkhuc3YQSZ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am8LEAAAA3QAAAA8AAAAAAAAAAAAAAAAAmAIAAGRycy9k&#10;b3ducmV2LnhtbFBLBQYAAAAABAAEAPUAAACJAwAAAAA=&#10;" strokeweight="1pt"/>
            <v:shapetype id="_x0000_t135" coordsize="21600,21600" o:spt="135" path="m10800,qx21600,10800,10800,21600l,21600,,xe">
              <v:stroke joinstyle="miter"/>
              <v:path gradientshapeok="t" o:connecttype="rect" textboxrect="0,3163,18437,18437"/>
            </v:shapetype>
            <v:shape id="AutoShape 924" o:spid="_x0000_s1713" type="#_x0000_t135" style="position:absolute;left:4073;top:10960;width:221;height:539;rotation:18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AmcIA&#10;AADdAAAADwAAAGRycy9kb3ducmV2LnhtbERPTWsCMRC9F/ofwhR6q9luQWRrFBEqvdZt3R6HzZis&#10;biZrkur67xuh0Ns83ufMl6PrxZlC7DwreJ4UIIhbrzs2Cj7rt6cZiJiQNfaeScGVIiwX93dzrLS/&#10;8Aedt8mIHMKxQgU2paGSMraWHMaJH4gzt/fBYcowGKkDXnK462VZFFPpsOPcYHGgtaX2uP1xCg71&#10;oZ3Zpkz17juY64mbL7NplHp8GFevIBKN6V/8537Xef5LWcLtm3yCX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kCZwgAAAN0AAAAPAAAAAAAAAAAAAAAAAJgCAABkcnMvZG93&#10;bnJldi54bWxQSwUGAAAAAAQABAD1AAAAhwMAAAAA&#10;" strokeweight="1pt"/>
            <v:shape id="AutoShape 925" o:spid="_x0000_s1714" type="#_x0000_t135" style="position:absolute;left:4931;top:10960;width:221;height:5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GG08IA&#10;AADdAAAADwAAAGRycy9kb3ducmV2LnhtbERPTYvCMBC9C/6HMMLeNFWXVatRtCAIe9IVwdvYjE2x&#10;mZQma+u/3yws7G0e73NWm85W4kmNLx0rGI8SEMS50yUXCs5f++EchA/IGivHpOBFHjbrfm+FqXYt&#10;H+l5CoWIIexTVGBCqFMpfW7Ioh+5mjhyd9dYDBE2hdQNtjHcVnKSJB/SYsmxwWBNmaH8cfq2CopL&#10;lpnc8G7Xzvb2uCg/k+v7Tam3QbddggjUhX/xn/ug4/zpZAq/38QT5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wYbTwgAAAN0AAAAPAAAAAAAAAAAAAAAAAJgCAABkcnMvZG93&#10;bnJldi54bWxQSwUGAAAAAAQABAD1AAAAhwMAAAAA&#10;" strokeweight="1p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926" o:spid="_x0000_s1715" type="#_x0000_t68" style="position:absolute;left:4417;top:10931;width:408;height:588;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TuzcMA&#10;AADdAAAADwAAAGRycy9kb3ducmV2LnhtbERPS2vCQBC+F/wPywje6sYYiqSuIj5QSi9VKfQ2ZKdJ&#10;MDsbdtcY/31XEHqbj+8582VvGtGR87VlBZNxAoK4sLrmUsH5tHudgfABWWNjmRTcycNyMXiZY67t&#10;jb+oO4ZSxBD2OSqoQmhzKX1RkUE/ti1x5H6tMxgidKXUDm8x3DQyTZI3abDm2FBhS+uKisvxahSQ&#10;XG++0+y+Nx9Z87OduFmXdJ9KjYb96h1EoD78i5/ug47zp2kGj2/iCXL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hTuzcMAAADdAAAADwAAAAAAAAAAAAAAAACYAgAAZHJzL2Rv&#10;d25yZXYueG1sUEsFBgAAAAAEAAQA9QAAAIgDAAAAAA==&#10;" fillcolor="silver" stroked="f"/>
            <v:shape id="Text Box 927" o:spid="_x0000_s1716" type="#_x0000_t202" style="position:absolute;left:4375;top:11027;width:612;height:4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75r8IA&#10;AADdAAAADwAAAGRycy9kb3ducmV2LnhtbERPS4vCMBC+L/gfwgh700RdF61GEUXwtLK+wNvQjG2x&#10;mZQma7v/fiMIe5uP7znzZWtL8aDaF441DPoKBHHqTMGZhtNx25uA8AHZYOmYNPySh+Wi8zbHxLiG&#10;v+lxCJmIIewT1JCHUCVS+jQni77vKuLI3VxtMURYZ9LU2MRwW8qhUp/SYsGxIceK1jml98OP1XD+&#10;ul0vH2qfbey4alyrJNup1Pq9265mIAK14V/8cu9MnD8ajuH5TTxBL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zvmvwgAAAN0AAAAPAAAAAAAAAAAAAAAAAJgCAABkcnMvZG93&#10;bnJldi54bWxQSwUGAAAAAAQABAD1AAAAhwMAAAAA&#10;" filled="f" stroked="f">
              <v:textbox>
                <w:txbxContent>
                  <w:p w:rsidR="00042C34" w:rsidRDefault="00042C34" w:rsidP="00AC4B39">
                    <w:pPr>
                      <w:rPr>
                        <w:rFonts w:ascii="Arial" w:hAnsi="Arial" w:cs="Arial"/>
                        <w:vertAlign w:val="subscript"/>
                      </w:rPr>
                    </w:pPr>
                    <w:r>
                      <w:rPr>
                        <w:rFonts w:ascii="Arial" w:hAnsi="Arial" w:cs="Arial"/>
                      </w:rPr>
                      <w:sym w:font="Symbol" w:char="F046"/>
                    </w:r>
                    <w:r>
                      <w:rPr>
                        <w:rFonts w:ascii="Arial" w:hAnsi="Arial" w:cs="Arial"/>
                        <w:vertAlign w:val="subscript"/>
                      </w:rPr>
                      <w:t>r</w:t>
                    </w:r>
                  </w:p>
                </w:txbxContent>
              </v:textbox>
            </v:shape>
            <v:shape id="AutoShape 928" o:spid="_x0000_s1717" type="#_x0000_t124" style="position:absolute;left:5226;top:11563;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QNncIA&#10;AADdAAAADwAAAGRycy9kb3ducmV2LnhtbERP3WrCMBS+F3yHcITdFE2nUFw1yuYmeKvdAxyaY1Ns&#10;TkqS1W5PvwiD3Z2P7/ds96PtxEA+tI4VPC9yEMS10y03Cj6r43wNIkRkjZ1jUvBNAfa76WSLpXZ3&#10;PtNwiY1IIRxKVGBi7EspQ23IYli4njhxV+ctxgR9I7XHewq3nVzmeSEttpwaDPZ0MFTfLl9Wgc9k&#10;lh1CNeSnY/Vmio/3l6z7UeppNr5uQEQa47/4z33Saf5qWcDjm3SC3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hA2dwgAAAN0AAAAPAAAAAAAAAAAAAAAAAJgCAABkcnMvZG93&#10;bnJldi54bWxQSwUGAAAAAAQABAD1AAAAhwMAAAAA&#10;" strokeweight="1pt"/>
            <v:shape id="AutoShape 929" o:spid="_x0000_s1718" type="#_x0000_t124" style="position:absolute;left:5226;top:10723;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ioBsIA&#10;AADdAAAADwAAAGRycy9kb3ducmV2LnhtbERP3WrCMBS+H/gO4QjelJlOwbnOKP6Ct7M+wKE5a4rN&#10;SUmyWvf0y2Cwu/Px/Z7VZrCt6MmHxrGCl2kOgrhyuuFawbU8PS9BhIissXVMCh4UYLMePa2w0O7O&#10;H9RfYi1SCIcCFZgYu0LKUBmyGKauI07cp/MWY4K+ltrjPYXbVs7yfCEtNpwaDHa0N1TdLl9Wgc9k&#10;lu1D2efnU7kzi+PhLWu/lZqMh+07iEhD/Bf/uc86zZ/PXuH3m3SCX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yKgGwgAAAN0AAAAPAAAAAAAAAAAAAAAAAJgCAABkcnMvZG93&#10;bnJldi54bWxQSwUGAAAAAAQABAD1AAAAhwMAAAAA&#10;" strokeweight="1pt"/>
            <v:oval id="Oval 930" o:spid="_x0000_s1719" style="position:absolute;left:3841;top:11545;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dhEMcA&#10;AADdAAAADwAAAGRycy9kb3ducmV2LnhtbESPQUvDQBCF74L/YRnBm920haix2yKlhVykGL14G7Nj&#10;EszOht1tGv31nUOhtxnem/e+WW0m16uRQuw8G5jPMlDEtbcdNwY+P/YPT6BiQrbYeyYDfxRhs769&#10;WWFh/YnfaaxSoySEY4EG2pSGQutYt+QwzvxALNqPDw6TrKHRNuBJwl2vF1mWa4cdS0OLA21bqn+r&#10;ozNAj2/lLnf75/ww7ez8qwzb//HbmPu76fUFVKIpXc2X69IK/nIhuPKNjKDX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R3YRDHAAAA3QAAAA8AAAAAAAAAAAAAAAAAmAIAAGRy&#10;cy9kb3ducmV2LnhtbFBLBQYAAAAABAAEAPUAAACMAwAAAAA=&#10;" strokeweight="1pt"/>
            <v:oval id="Oval 931" o:spid="_x0000_s1720" style="position:absolute;left:3901;top:11617;width:72;height: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4pFcMA&#10;AADdAAAADwAAAGRycy9kb3ducmV2LnhtbERPTWvCQBC9F/wPyxR6KbrRUtHoJkjA4rXRg8cxOyah&#10;2dmwuzXJv+8WCr3N433OPh9NJx7kfGtZwXKRgCCurG65VnA5H+cbED4ga+wsk4KJPOTZ7GmPqbYD&#10;f9KjDLWIIexTVNCE0KdS+qohg35he+LI3a0zGCJ0tdQOhxhuOrlKkrU02HJsaLCnoqHqq/w2Ctxr&#10;PxXTqTgub/xRvg8bfV1ftFIvz+NhByLQGP7Ff+6TjvPfVlv4/Sae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g4pFcMAAADdAAAADwAAAAAAAAAAAAAAAACYAgAAZHJzL2Rv&#10;d25yZXYueG1sUEsFBgAAAAAEAAQA9QAAAIgDAAAAAA==&#10;" fillcolor="black"/>
            <v:oval id="Oval 932" o:spid="_x0000_s1721" style="position:absolute;left:3817;top:10735;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j7y8cA&#10;AADdAAAADwAAAGRycy9kb3ducmV2LnhtbESPQUvDQBCF74L/YRnBm920haix2yKlhVykGL14G7Nj&#10;EszOht1tGv31nUOhtxnem/e+WW0m16uRQuw8G5jPMlDEtbcdNwY+P/YPT6BiQrbYeyYDfxRhs769&#10;WWFh/YnfaaxSoySEY4EG2pSGQutYt+QwzvxALNqPDw6TrKHRNuBJwl2vF1mWa4cdS0OLA21bqn+r&#10;ozNAj2/lLnf75/ww7ez8qwzb//HbmPu76fUFVKIpXc2X69IK/nIp/PKNjKDX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Y+8vHAAAA3QAAAA8AAAAAAAAAAAAAAAAAmAIAAGRy&#10;cy9kb3ducmV2LnhtbFBLBQYAAAAABAAEAPUAAACMAwAAAAA=&#10;" strokeweight="1pt"/>
            <v:oval id="Oval 933" o:spid="_x0000_s1722" style="position:absolute;left:3871;top:10801;width:72;height: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GzzsIA&#10;AADdAAAADwAAAGRycy9kb3ducmV2LnhtbERPTWvCQBC9F/oflin0UuomiiKpq0hA8WrMweOYnSah&#10;2dmwu5rk33eFQm/zeJ+z2Y2mEw9yvrWsIJ0lIIgrq1uuFZSXw+cahA/IGjvLpGAiD7vt68sGM20H&#10;PtOjCLWIIewzVNCE0GdS+qohg35me+LIfVtnMEToaqkdDjHcdHKeJCtpsOXY0GBPeUPVT3E3CtxH&#10;P+XTKT+kNz4Wy2Gtr6tSK/X+Nu6/QAQaw7/4z33Scf5ikcLzm3iC3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obPOwgAAAN0AAAAPAAAAAAAAAAAAAAAAAJgCAABkcnMvZG93&#10;bnJldi54bWxQSwUGAAAAAAQABAD1AAAAhwMAAAAA&#10;" fillcolor="black"/>
            <v:oval id="Oval 934" o:spid="_x0000_s1723" style="position:absolute;left:4530;top:10313;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bAJ8MA&#10;AADdAAAADwAAAGRycy9kb3ducmV2LnhtbERPTWvCQBC9F/wPywi91Y0KsUZXEVHIRYq2F29jdpqE&#10;ZmfD7hpTf31XEHqbx/uc5bo3jejI+dqygvEoAUFcWF1zqeDrc//2DsIHZI2NZVLwSx7Wq8HLEjNt&#10;b3yk7hRKEUPYZ6igCqHNpPRFRQb9yLbEkfu2zmCI0JVSO7zFcNPISZKk0mDNsaHClrYVFT+nq1FA&#10;s0O+S81+nn70Oz0+52577y5KvQ77zQJEoD78i5/uXMf50+kEHt/EE+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EbAJ8MAAADdAAAADwAAAAAAAAAAAAAAAACYAgAAZHJzL2Rv&#10;d25yZXYueG1sUEsFBgAAAAAEAAQA9QAAAIgDAAAAAA==&#10;" strokeweight="1pt"/>
            <v:oval id="Oval 935" o:spid="_x0000_s1724" style="position:absolute;left:4536;top:11957;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plvMQA&#10;AADdAAAADwAAAGRycy9kb3ducmV2LnhtbERPTWvCQBC9F/wPyxR6qxsbSDW6iohCLkWqvfQ2Zsck&#10;NDsbdrcx7a93BcHbPN7nLFaDaUVPzjeWFUzGCQji0uqGKwVfx93rFIQPyBpby6TgjzyslqOnBeba&#10;XviT+kOoRAxhn6OCOoQul9KXNRn0Y9sRR+5sncEQoaukdniJ4aaVb0mSSYMNx4YaO9rUVP4cfo0C&#10;ev8otpnZzbL9sNWT78Jt/vuTUi/Pw3oOItAQHuK7u9BxfpqmcPsmni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8KZbzEAAAA3QAAAA8AAAAAAAAAAAAAAAAAmAIAAGRycy9k&#10;b3ducmV2LnhtbFBLBQYAAAAABAAEAPUAAACJAwAAAAA=&#10;" strokeweight="1pt"/>
            <v:line id="Line 936" o:spid="_x0000_s1725" style="position:absolute;flip:y;visibility:visible" from="4626,9359" to="4626,10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4WDNcgAAADdAAAADwAAAGRycy9kb3ducmV2LnhtbESPQWvCQBCF74L/YRmhF6mbVJE2dQ0i&#10;FIrgobaQ9DZkp0k0Oxuyq4n/3i0I3mZ4b973ZpUOphEX6lxtWUE8i0AQF1bXXCr4+f54fgXhPLLG&#10;xjIpuJKDdD0erTDRtucvuhx8KUIIuwQVVN63iZSuqMigm9mWOGh/tjPow9qVUnfYh3DTyJcoWkqD&#10;NQdChS1tKypOh7MJkOO2/N0fqcjesnbXL+Npn+dnpZ4mw+YdhKfBP8z3608d6s/nC/j/Jowg1z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34WDNcgAAADdAAAADwAAAAAA&#10;AAAAAAAAAAChAgAAZHJzL2Rvd25yZXYueG1sUEsFBgAAAAAEAAQA+QAAAJYDAAAAAA==&#10;" strokeweight="1pt"/>
            <v:oval id="Oval 937" o:spid="_x0000_s1726" style="position:absolute;left:4584;top:9311;width:85;height: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QDMIA&#10;AADdAAAADwAAAGRycy9kb3ducmV2LnhtbERPTWvCQBC9F/wPyxS81Y1dIiV1FVEEe+ihaXsfsmMS&#10;zM6G7DTGf+8WCr3N433Oejv5To00xDawheUiA0VcBddybeHr8/j0AioKssMuMFm4UYTtZvawxsKF&#10;K3/QWEqtUgjHAi00In2hdawa8hgXoSdO3DkMHiXBodZuwGsK951+zrKV9thyamiwp31D1aX88RYO&#10;9a5cjdpIbs6Hk+SX7/c3s7R2/jjtXkEJTfIv/nOfXJpvTA6/36QT9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HdAMwgAAAN0AAAAPAAAAAAAAAAAAAAAAAJgCAABkcnMvZG93&#10;bnJldi54bWxQSwUGAAAAAAQABAD1AAAAhwMAAAAA&#10;"/>
            <v:line id="Line 938" o:spid="_x0000_s1727" style="position:absolute;rotation:-60;flip:y;visibility:visible" from="5819,10057" to="5819,109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z2ycEAAADdAAAADwAAAGRycy9kb3ducmV2LnhtbERPy6rCMBDdC/5DGOHuNPWBSDWKKF7F&#10;ndaFy7EZ22IzqU3U+vfmwgV3czjPmS0aU4on1a6wrKDfi0AQp1YXnCk4JZvuBITzyBpLy6TgTQ4W&#10;83ZrhrG2Lz7Q8+gzEULYxagg976KpXRpTgZdz1bEgbva2qAPsM6krvEVwk0pB1E0lgYLDg05VrTK&#10;Kb0dH0bB+eKKLf8e9H1v5IhXj2R9v62V+uk0yykIT43/iv/dOx3mD4dj+PsmnCDn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JTPbJwQAAAN0AAAAPAAAAAAAAAAAAAAAA&#10;AKECAABkcnMvZG93bnJldi54bWxQSwUGAAAAAAQABAD5AAAAjwMAAAAA&#10;" strokeweight="1pt"/>
            <v:oval id="Oval 939" o:spid="_x0000_s1728" style="position:absolute;left:6189;top:10247;width:85;height:85;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RJMMQA&#10;AADdAAAADwAAAGRycy9kb3ducmV2LnhtbERPS2vCQBC+F/wPywi91Y0GqqSuImIxBynUB16H7DQb&#10;zc6G7Brjv+8WCt7m43vOfNnbWnTU+sqxgvEoAUFcOF1xqeB4+HybgfABWWPtmBQ8yMNyMXiZY6bd&#10;nb+p24dSxBD2GSowITSZlL4wZNGPXEMcuR/XWgwRtqXULd5juK3lJEnepcWKY4PBhtaGiuv+ZhXc&#10;dP51SnNznazqy26bdOfzdLNV6nXYrz5ABOrDU/zvznWcn6ZT+Psmni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kSTDEAAAA3QAAAA8AAAAAAAAAAAAAAAAAmAIAAGRycy9k&#10;b3ducmV2LnhtbFBLBQYAAAAABAAEAPUAAACJAwAAAAA=&#10;"/>
            <v:line id="Line 940" o:spid="_x0000_s1729" style="position:absolute;rotation:-120;flip:y;visibility:visible" from="5832,11485" to="5832,12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8Znx8cAAADdAAAADwAAAGRycy9kb3ducmV2LnhtbESPQWsCMRCF70L/Q5iCF6nZKkjdGkUK&#10;Fg+9aCvtcdiMu0s3k5CkuvrrOwfB2wzvzXvfLFa969SJYmo9G3geF6CIK29brg18fW6eXkCljGyx&#10;80wGLpRgtXwYLLC0/sw7Ou1zrSSEU4kGmpxDqXWqGnKYxj4Qi3b00WGWNdbaRjxLuOv0pChm2mHL&#10;0tBgoLeGqt/9nzPAx0t8X88nm4/va/gZzf3BbsPBmOFjv34FlanPd/PtemsFfzoVXPlGRtDL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xmfHxwAAAN0AAAAPAAAAAAAA&#10;AAAAAAAAAKECAABkcnMvZG93bnJldi54bWxQSwUGAAAAAAQABAD5AAAAlQMAAAAA&#10;" strokeweight="1pt"/>
            <v:oval id="Oval 941" o:spid="_x0000_s1730" style="position:absolute;left:6201;top:12151;width:85;height:85;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LsMA&#10;AADdAAAADwAAAGRycy9kb3ducmV2LnhtbERPzWoCMRC+F3yHMIKXolkrFF2NUgRRsJeqDzBsxt1t&#10;N5Ntkq6btzcFwdt8fL+z2vSmER05X1tWMJ1kIIgLq2suFVzOu/EchA/IGhvLpCCSh8168LLCXNsb&#10;f1F3CqVIIexzVFCF0OZS+qIig35iW+LEXa0zGBJ0pdQObyncNPIty96lwZpTQ4UtbSsqfk5/RkET&#10;fw/7o3PxNW7j/hI+u/743Sk1GvYfSxCB+vAUP9wHnebPZgv4/yadIN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f++LsMAAADdAAAADwAAAAAAAAAAAAAAAACYAgAAZHJzL2Rv&#10;d25yZXYueG1sUEsFBgAAAAAEAAQA9QAAAIgDAAAAAA==&#10;"/>
            <v:line id="Line 942" o:spid="_x0000_s1731" style="position:absolute;rotation:180;flip:y;visibility:visible" from="4632,12154" to="4632,13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rjr8MAAADdAAAADwAAAGRycy9kb3ducmV2LnhtbESPQW/CMAyF75P4D5GRdhspG6qmQkAI&#10;abAjMLhbjWkLjVOajJZ/jw9I3Gy95/c+zxa9q9WN2lB5NjAeJaCIc28rLgwc/n4+vkGFiGyx9kwG&#10;7hRgMR+8zTCzvuMd3faxUBLCIUMDZYxNpnXIS3IYRr4hFu3kW4dR1rbQtsVOwl2tP5Mk1Q4rloYS&#10;G1qVlF/2/87AhvTxvl5vtxd/6M75JlzTSZ8a8z7sl1NQkfr4Mj+vf63gf02EX76REfT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T646/DAAAA3QAAAA8AAAAAAAAAAAAA&#10;AAAAoQIAAGRycy9kb3ducmV2LnhtbFBLBQYAAAAABAAEAPkAAACRAwAAAAA=&#10;" strokeweight="1pt"/>
            <v:oval id="Oval 943" o:spid="_x0000_s1732" style="position:absolute;left:4578;top:13062;width:85;height:85;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QXAsIA&#10;AADdAAAADwAAAGRycy9kb3ducmV2LnhtbERPTYvCMBC9C/6HMMJeFk3dXUSqUYooeNxV0evQjG21&#10;mdQk1vrvNwsL3ubxPme+7EwtWnK+sqxgPEpAEOdWV1woOOw3wykIH5A11pZJwZM8LBf93hxTbR/8&#10;Q+0uFCKGsE9RQRlCk0rp85IM+pFtiCN3ts5giNAVUjt8xHBTy48kmUiDFceGEhtalZRfd3ejYNU+&#10;D9lx+15nN336duuwvlz8Vam3QZfNQATqwkv8797qOP/zawx/38QT5OI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RBcCwgAAAN0AAAAPAAAAAAAAAAAAAAAAAJgCAABkcnMvZG93&#10;bnJldi54bWxQSwUGAAAAAAQABAD1AAAAhwMAAAAA&#10;"/>
            <v:line id="Line 944" o:spid="_x0000_s1733" style="position:absolute;rotation:120;flip:y;visibility:visible" from="3420,11468" to="3420,124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gbOrcMAAADdAAAADwAAAGRycy9kb3ducmV2LnhtbERP3WrCMBS+H/gO4Qi7GZpaZdRqFHGM&#10;7WYMqw9waI5ttTkpSabZ2y+Dwe7Ox/d71ttoenEj5zvLCmbTDARxbXXHjYLT8XVSgPABWWNvmRR8&#10;k4ftZvSwxlLbOx/oVoVGpBD2JSpoQxhKKX3dkkE/tQNx4s7WGQwJukZqh/cUbnqZZ9mzNNhxamhx&#10;oH1L9bX6MgoiHj6rp4Ur8t3SfbzEYv7WX1ipx3HcrUAEiuFf/Od+12n+fJHD7zfpBLn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IGzq3DAAAA3QAAAA8AAAAAAAAAAAAA&#10;AAAAoQIAAGRycy9kb3ducmV2LnhtbFBLBQYAAAAABAAEAPkAAACRAwAAAAA=&#10;" strokeweight="1pt"/>
            <v:oval id="Oval 945" o:spid="_x0000_s1734" style="position:absolute;left:2964;top:12133;width:85;height:85;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J3dsQA&#10;AADdAAAADwAAAGRycy9kb3ducmV2LnhtbERPTWvCQBC9F/oflil4KbqrFinRTRBRUXrS5qC3ITtN&#10;QrOzIbtq7K/vCoXe5vE+Z5H1thFX6nztWMN4pEAQF87UXGrIPzfDdxA+IBtsHJOGO3nI0uenBSbG&#10;3fhA12MoRQxhn6CGKoQ2kdIXFVn0I9cSR+7LdRZDhF0pTYe3GG4bOVFqJi3WHBsqbGlVUfF9vFgN&#10;k/w1563yl5Pa/6zy9rwdrz+s1oOXfjkHEagP/+I/987E+dO3KTy+iSfI9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QCd3bEAAAA3QAAAA8AAAAAAAAAAAAAAAAAmAIAAGRycy9k&#10;b3ducmV2LnhtbFBLBQYAAAAABAAEAPUAAACJAwAAAAA=&#10;"/>
            <v:line id="Line 946" o:spid="_x0000_s1735" style="position:absolute;rotation:60;flip:y;visibility:visible" from="3431,10094" to="3431,11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GaiMcAAADdAAAADwAAAGRycy9kb3ducmV2LnhtbESPQWvCQBCF7wX/wzIFL6KbaiqSZhUp&#10;iAUPpYkivQ3ZaRKSnQ3ZVdN/7xaE3mZ4b973Jt0MphVX6l1tWcHLLAJBXFhdc6ngmO+mKxDOI2ts&#10;LZOCX3KwWY+eUky0vfEXXTNfihDCLkEFlfddIqUrKjLoZrYjDtqP7Q36sPal1D3eQrhp5TyKltJg&#10;zYFQYUfvFRVNdjGBu8hPr5P9MdN5cz5/zg82/o6tUuPnYfsGwtPg/82P6w8d6i/iGP6+CSPI9R0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1IZqIxwAAAN0AAAAPAAAAAAAA&#10;AAAAAAAAAKECAABkcnMvZG93bnJldi54bWxQSwUGAAAAAAQABAD5AAAAlQMAAAAA&#10;" strokeweight="1pt"/>
            <v:oval id="Oval 947" o:spid="_x0000_s1736" style="position:absolute;left:2976;top:10285;width:85;height:85;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3p6cUA&#10;AADdAAAADwAAAGRycy9kb3ducmV2LnhtbERPTWsCMRC9C/6HMEIvolm1FlmNIgWhlFJ0aw+9jZsx&#10;u7qZbDepbv+9KRS8zeN9zmLV2kpcqPGlYwWjYQKCOHe6ZKNg/7EZzED4gKyxckwKfsnDatntLDDV&#10;7so7umTBiBjCPkUFRQh1KqXPC7Loh64mjtzRNRZDhI2RusFrDLeVHCfJk7RYcmwosKbngvJz9mMV&#10;4Hd2OL6a9zd96h8+zVdpZrzeKvXQa9dzEIHacBf/u190nD95nMLfN/EE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PenpxQAAAN0AAAAPAAAAAAAAAAAAAAAAAJgCAABkcnMv&#10;ZG93bnJldi54bWxQSwUGAAAAAAQABAD1AAAAigMAAAAA&#10;"/>
            <v:shape id="Freeform 948" o:spid="_x0000_s1737" style="position:absolute;left:3012;top:9481;width:3222;height:845;visibility:visible;mso-wrap-style:square;v-text-anchor:top" coordsize="3222,8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7fnisMA&#10;AADdAAAADwAAAGRycy9kb3ducmV2LnhtbERPTWvCQBC9F/wPywi91U20BomuIqKQQi9VEY9DdswG&#10;s7Mhu2raX98tFLzN433OYtXbRtyp87VjBekoAUFcOl1zpeB42L3NQPiArLFxTAq+ycNqOXhZYK7d&#10;g7/ovg+ViCHsc1RgQmhzKX1pyKIfuZY4chfXWQwRdpXUHT5iuG3kOEkyabHm2GCwpY2h8rq/WQWn&#10;2ozPx3Q6DUybbfH5Iz+KVCr1OuzXcxCB+vAU/7sLHedP3jP4+yae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7fnisMAAADdAAAADwAAAAAAAAAAAAAAAACYAgAAZHJzL2Rv&#10;d25yZXYueG1sUEsFBgAAAAAEAAQA9QAAAIgDAAAAAA==&#10;" path="m,845c352,427,705,10,1242,5,1779,,2500,407,3222,815e" filled="f">
              <v:stroke dashstyle="1 1" endcap="round"/>
              <v:path arrowok="t" o:connecttype="custom" o:connectlocs="0,845;1242,5;3222,815" o:connectangles="0,0,0"/>
            </v:shape>
            <v:shape id="Freeform 949" o:spid="_x0000_s1738" style="position:absolute;left:2646;top:10315;width:1982;height:2808;visibility:visible;mso-wrap-style:square;v-text-anchor:top" coordsize="1982,2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okJ8QA&#10;AADdAAAADwAAAGRycy9kb3ducmV2LnhtbERPTWsCMRC9C/6HMIIXqVm1aNkaRURR6MltKe1tuplu&#10;FjeTZRN1/fdGELzN433OfNnaSpyp8aVjBaNhAoI4d7rkQsHX5/blDYQPyBorx6TgSh6Wi25njql2&#10;Fz7QOQuFiCHsU1RgQqhTKX1uyKIfupo4cv+usRgibAqpG7zEcFvJcZJMpcWSY4PBmtaG8mN2sgrc&#10;t/8YrLN8NLn+/fxuZhWb7WGnVL/Xrt5BBGrDU/xw73WcP3mdwf2beIJ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6JCfEAAAA3QAAAA8AAAAAAAAAAAAAAAAAmAIAAGRycy9k&#10;b3ducmV2LnhtbFBLBQYAAAAABAAEAPUAAACJAwAAAAA=&#10;" path="m350,c175,510,,1020,272,1488v272,468,991,894,1710,1320e" filled="f">
              <v:stroke dashstyle="1 1" endcap="round"/>
              <v:path arrowok="t" o:connecttype="custom" o:connectlocs="350,0;272,1488;1982,2808" o:connectangles="0,0,0"/>
            </v:shape>
            <v:shape id="Text Box 950" o:spid="_x0000_s1739" type="#_x0000_t202" style="position:absolute;left:4507;top:10655;width:630;height:51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CzkcYA&#10;AADdAAAADwAAAGRycy9kb3ducmV2LnhtbESPzWvCQBDF70L/h2UK3nS3ftGmriJKoSdF+wG9Ddkx&#10;Cc3OhuzWpP+9cxC8zfDevPeb5br3tbpQG6vAFp7GBhRxHlzFhYXPj7fRM6iYkB3WgcnCP0VYrx4G&#10;S8xc6PhIl1MqlIRwzNBCmVKTaR3zkjzGcWiIRTuH1mOStS20a7GTcF/riTEL7bFiaSixoW1J+e/p&#10;z1v42p9/vmfmUOz8vOlCbzT7F23t8LHfvIJK1Ke7+Xb97gR/OhNc+UZG0K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xCzkcYAAADdAAAADwAAAAAAAAAAAAAAAACYAgAAZHJz&#10;L2Rvd25yZXYueG1sUEsFBgAAAAAEAAQA9QAAAIsDAAAAAA==&#10;" filled="f" stroked="f">
              <v:textbox>
                <w:txbxContent>
                  <w:p w:rsidR="00042C34" w:rsidRDefault="00042C34" w:rsidP="00AC4B39">
                    <w:pPr>
                      <w:jc w:val="center"/>
                      <w:rPr>
                        <w:rFonts w:ascii="Arial" w:hAnsi="Arial"/>
                      </w:rPr>
                    </w:pPr>
                    <w:r>
                      <w:rPr>
                        <w:rFonts w:ascii="Arial" w:hAnsi="Arial"/>
                      </w:rPr>
                      <w:sym w:font="Symbol" w:char="F077"/>
                    </w:r>
                  </w:p>
                </w:txbxContent>
              </v:textbox>
            </v:shape>
            <v:shape id="Arc 951" o:spid="_x0000_s1740" style="position:absolute;left:4372;top:11021;width:522;height:498;rotation:50;flip:y;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eFDMQA&#10;AADdAAAADwAAAGRycy9kb3ducmV2LnhtbERPTWsCMRC9F/wPYQq91WyrVF2NIgWhWqV07aHHYTNu&#10;VjeTJYm6/vumUOhtHu9zZovONuJCPtSOFTz1MxDEpdM1Vwq+9qvHMYgQkTU2jknBjQIs5r27Geba&#10;XfmTLkWsRArhkKMCE2ObSxlKQxZD37XEiTs4bzEm6CupPV5TuG3kc5a9SIs1pwaDLb0aKk/F2SpY&#10;bU3xHYr1+4fbHCeDdj2qdrVX6uG+W05BROriv/jP/abT/MFwAr/fpBPk/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QnhQzEAAAA3QAAAA8AAAAAAAAAAAAAAAAAmAIAAGRycy9k&#10;b3ducmV2LnhtbFBLBQYAAAAABAAEAPUAAACJAwAAAAA=&#10;" adj="0,,0" path="m-1,nfc11929,,21600,9670,21600,21600em-1,nsc11929,,21600,9670,21600,21600l,21600,-1,xe" filled="f">
              <v:stroke startarrow="block" startarrowwidth="narrow" startarrowlength="short"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522,498;0,498" o:connectangles="0,0,0" textboxrect="3163,3163,18437,18437"/>
              <v:handles>
                <v:h position="@3,#0" polar="10800,10800"/>
                <v:h position="#2,#1" polar="10800,10800" radiusrange="0,10800"/>
              </v:handles>
            </v:shape>
            <v:shape id="Arc 952" o:spid="_x0000_s1741" style="position:absolute;left:8413;top:10739;width:2154;height:964;rotation:90;visibility:visible" coordsize="43200,2179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LanskA&#10;AADdAAAADwAAAGRycy9kb3ducmV2LnhtbESPQU/CQBCF7yb+h82YeDGwRYOSykKIhADRaKhcuE26&#10;Q1vtztbuCu2/Zw4m3mby3rz3zXTeuVqdqA2VZwOjYQKKOPe24sLA/nM1mIAKEdli7ZkM9BRgPru+&#10;mmJq/Zl3dMpioSSEQ4oGyhibVOuQl+QwDH1DLNrRtw6jrG2hbYtnCXe1vk+SR+2wYmkosaGXkvLv&#10;7NcZOGyz5Wu/3x2+lv3Hz9s6u4vHp3djbm+6xTOoSF38N/9db6zgP4yFX76REfTs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jLanskAAADdAAAADwAAAAAAAAAAAAAAAACYAgAA&#10;ZHJzL2Rvd25yZXYueG1sUEsFBgAAAAAEAAQA9QAAAI4DAAAAAA==&#10;" adj="0,,0" path="m,21792nfc,21728,,21664,,21600,,9670,9670,,21600,,33529,-1,43199,9670,43200,21599em,21792nsc,21728,,21664,,21600,,9670,9670,,21600,,33529,-1,43199,9670,43200,21599r-21600,1l,21792xe" filled="f">
              <v:stroke dashstyle="1 1"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964;2154,956;1077,956" o:connectangles="0,0,0" textboxrect="3163,3163,18437,18437"/>
              <v:handles>
                <v:h position="@3,#0" polar="10800,10800"/>
                <v:h position="#2,#1" polar="10800,10800" radiusrange="0,10800"/>
              </v:handles>
            </v:shape>
            <v:oval id="Oval 953" o:spid="_x0000_s1742" style="position:absolute;left:8864;top:12097;width:330;height:360;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IWL8MA&#10;AADdAAAADwAAAGRycy9kb3ducmV2LnhtbERPTWvCQBC9F/wPywi9FN3E0lCiqwSxEHpq1d6H7Jik&#10;zc4u2U1M/323IHibx/uczW4ynRip961lBekyAUFcWd1yreB8elu8gvABWWNnmRT8kofddvawwVzb&#10;K3/SeAy1iCHsc1TQhOByKX3VkEG/tI44chfbGwwR9rXUPV5juOnkKkkyabDl2NCgo31D1c9xMArs&#10;JRmG8mN10Fn9nrnvsnj6coVSj/OpWIMINIW7+OYudZz//JLC/zfxBL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gIWL8MAAADdAAAADwAAAAAAAAAAAAAAAACYAgAAZHJzL2Rv&#10;d25yZXYueG1sUEsFBgAAAAAEAAQA9QAAAIgDAAAAAA==&#10;" stroked="f"/>
            <v:shape id="Freeform 954" o:spid="_x0000_s1743" style="position:absolute;left:9021;top:10118;width:154;height:210;rotation:90;visibility:visible;mso-wrap-style:square;v-text-anchor:top" coordsize="154,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h/48EA&#10;AADdAAAADwAAAGRycy9kb3ducmV2LnhtbERPTWvCQBC9F/wPywi91Y0plhBdRRSl9GSjeB6yYxLM&#10;zsbd1aT/visUepvH+5zFajCteJDzjWUF00kCgri0uuFKwem4e8tA+ICssbVMCn7Iw2o5ellgrm3P&#10;3/QoQiViCPscFdQhdLmUvqzJoJ/YjjhyF+sMhghdJbXDPoabVqZJ8iENNhwbauxoU1N5Le5GQeXa&#10;rL/haXuYYShSg+nXOdsr9Toe1nMQgYbwL/5zf+o4/32WwvObeIJc/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HYf+PBAAAA3QAAAA8AAAAAAAAAAAAAAAAAmAIAAGRycy9kb3du&#10;cmV2LnhtbFBLBQYAAAAABAAEAPUAAACGAwAAAAA=&#10;" path="m22,c11,57,,115,22,150v22,35,77,47,132,60e" filled="f">
              <v:stroke dashstyle="1 1"/>
              <v:path arrowok="t" o:connecttype="custom" o:connectlocs="22,0;22,150;154,210" o:connectangles="0,0,0"/>
            </v:shape>
            <v:shape id="Freeform 955" o:spid="_x0000_s1744" style="position:absolute;left:9009;top:12138;width:154;height:210;rotation:-90;flip:x;visibility:visible;mso-wrap-style:square;v-text-anchor:top" coordsize="154,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qPUcMA&#10;AADdAAAADwAAAGRycy9kb3ducmV2LnhtbERPS4vCMBC+C/6HMMLeNFVXkWoUEfYBIj73sLehGdti&#10;MylJVrv/3giCt/n4njNbNKYSV3K+tKyg30tAEGdWl5wrOB0/uhMQPiBrrCyTgn/ysJi3WzNMtb3x&#10;nq6HkIsYwj5FBUUIdSqlzwoy6Hu2Jo7c2TqDIUKXS+3wFsNNJQdJMpYGS44NBda0Kii7HP6MgvPP&#10;xo+Xn4NV/+t9ncndduSa7a9Sb51mOQURqAkv8dP9reP84WgIj2/iCXJ+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uqPUcMAAADdAAAADwAAAAAAAAAAAAAAAACYAgAAZHJzL2Rv&#10;d25yZXYueG1sUEsFBgAAAAAEAAQA9QAAAIgDAAAAAA==&#10;" path="m22,c11,57,,115,22,150v22,35,77,47,132,60e" filled="f">
              <v:stroke dashstyle="1 1"/>
              <v:path arrowok="t" o:connecttype="custom" o:connectlocs="22,0;22,150;154,210" o:connectangles="0,0,0"/>
            </v:shape>
            <v:oval id="Oval 956" o:spid="_x0000_s1745" style="position:absolute;left:8771;top:9880;width:330;height:318;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W1t8MA&#10;AADdAAAADwAAAGRycy9kb3ducmV2LnhtbERPS2vCQBC+C/6HZYReRDe1NpTUVUJpIXiyPu5DdkzS&#10;ZmeX7EbTf98VBG/z8T1ntRlMKy7U+caygud5AoK4tLrhSsHx8DV7A+EDssbWMin4Iw+b9Xi0wkzb&#10;K3/TZR8qEUPYZ6igDsFlUvqyJoN+bh1x5M62Mxgi7CqpO7zGcNPKRZKk0mDDsaFGRx81lb/73iiw&#10;56Tvi93iU6fVNnU/RT49uVypp8mQv4MINISH+O4udJz/8rqE2zfxBL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nW1t8MAAADdAAAADwAAAAAAAAAAAAAAAACYAgAAZHJzL2Rv&#10;d25yZXYueG1sUEsFBgAAAAAEAAQA9QAAAIgDAAAAAA==&#10;" stroked="f"/>
            <v:shape id="Arc 957" o:spid="_x0000_s1746" style="position:absolute;left:7224;top:10733;width:2154;height:964;rotation:90;flip:x;visibility:visible" coordsize="43200,2179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prtcEA&#10;AADdAAAADwAAAGRycy9kb3ducmV2LnhtbERPS4vCMBC+C/6HMII3TbUqbtcoUhD3oAcfex+a2bbY&#10;TEoTtfrrN4LgbT6+5yxWranEjRpXWlYwGkYgiDOrS84VnE+bwRyE88gaK8uk4EEOVstuZ4GJtnc+&#10;0O3ocxFC2CWooPC+TqR0WUEG3dDWxIH7s41BH2CTS93gPYSbSo6jaCYNlhwaCqwpLSi7HK9GwZcd&#10;p7zl5+Q33k/oGe93Kadzpfq9dv0NwlPrP+K3+0eH+fF0Cq9vwgl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y6a7XBAAAA3QAAAA8AAAAAAAAAAAAAAAAAmAIAAGRycy9kb3du&#10;cmV2LnhtbFBLBQYAAAAABAAEAPUAAACGAwAAAAA=&#10;" adj="0,,0" path="m,21792nfc,21728,,21664,,21600,,9670,9670,,21600,,33529,-1,43199,9670,43200,21599em,21792nsc,21728,,21664,,21600,,9670,9670,,21600,,33529,-1,43199,9670,43200,21599r-21600,1l,21792xe" filled="f">
              <v:stroke dashstyle="1 1"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964;2154,956;1077,956" o:connectangles="0,0,0" textboxrect="3163,3163,18437,18437"/>
              <v:handles>
                <v:h position="@3,#0" polar="10800,10800"/>
                <v:h position="#2,#1" polar="10800,10800" radiusrange="0,10800"/>
              </v:handles>
            </v:shape>
            <v:oval id="Oval 958" o:spid="_x0000_s1747" style="position:absolute;left:8594;top:12091;width:330;height:360;rotation:9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buJcQA&#10;AADdAAAADwAAAGRycy9kb3ducmV2LnhtbERPTWvCQBC9C/6HZQRvzUbbSpu6ipSKgidtC/U2ZqdJ&#10;SHY2za4x+uu7guBtHu9zpvPOVKKlxhWWFYyiGARxanXBmYKvz+XDCwjnkTVWlknBmRzMZ/3eFBNt&#10;T7ylduczEULYJagg975OpHRpTgZdZGviwP3axqAPsMmkbvAUwk0lx3E8kQYLDg051vSeU1rujkZB&#10;u3BPmfzbv5aXrvz5tpI3H4eVUsNBt3gD4anzd/HNvdZh/uPzBK7fhBPk7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27iXEAAAA3QAAAA8AAAAAAAAAAAAAAAAAmAIAAGRycy9k&#10;b3ducmV2LnhtbFBLBQYAAAAABAAEAPUAAACJAwAAAAA=&#10;" stroked="f"/>
            <v:shape id="Freeform 959" o:spid="_x0000_s1748" style="position:absolute;left:8613;top:10112;width:154;height:210;rotation:90;flip:x;visibility:visible;mso-wrap-style:square;v-text-anchor:top" coordsize="154,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T5bsEA&#10;AADdAAAADwAAAGRycy9kb3ducmV2LnhtbERPTWvCQBC9C/0PyxS86cYWrU2zkSK1CJ5q632SnSah&#10;2dmQHTX9964geJvH+5xsNbhWnagPjWcDs2kCirj0tuHKwM/3ZrIEFQTZYuuZDPxTgFX+MMowtf7M&#10;X3TaS6ViCIcUDdQiXap1KGtyGKa+I47cr+8dSoR9pW2P5xjuWv2UJAvtsOHYUGNH65rKv/3RGQiy&#10;/ZwVrwthKopuqA47ko/CmPHj8P4GSmiQu/jm3to4/3n+Atdv4gk6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3k+W7BAAAA3QAAAA8AAAAAAAAAAAAAAAAAmAIAAGRycy9kb3du&#10;cmV2LnhtbFBLBQYAAAAABAAEAPUAAACGAwAAAAA=&#10;" path="m22,c11,57,,115,22,150v22,35,77,47,132,60e" filled="f">
              <v:stroke dashstyle="1 1"/>
              <v:path arrowok="t" o:connecttype="custom" o:connectlocs="22,0;22,150;154,210" o:connectangles="0,0,0"/>
            </v:shape>
            <v:shape id="Freeform 960" o:spid="_x0000_s1749" style="position:absolute;left:8625;top:12132;width:154;height:210;rotation:-90;visibility:visible;mso-wrap-style:square;v-text-anchor:top" coordsize="154,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GZM8YA&#10;AADdAAAADwAAAGRycy9kb3ducmV2LnhtbESPQWvCQBCF7wX/wzJCL0U3VSoaXUUshXqslrbHITtm&#10;g9nZNLvV5N93DoK3Gd6b975ZbTpfqwu1sQps4HmcgSIugq24NPB5fBvNQcWEbLEOTAZ6irBZDx5W&#10;mNtw5Q+6HFKpJIRjjgZcSk2udSwceYzj0BCLdgqtxyRrW2rb4lXCfa0nWTbTHiuWBocN7RwV58Of&#10;N7ArFt30N/Tpx329ftv+yU6a/cKYx2G3XYJK1KW7+Xb9bgV/+iK48o2Mo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HGZM8YAAADdAAAADwAAAAAAAAAAAAAAAACYAgAAZHJz&#10;L2Rvd25yZXYueG1sUEsFBgAAAAAEAAQA9QAAAIsDAAAAAA==&#10;" path="m22,c11,57,,115,22,150v22,35,77,47,132,60e" filled="f">
              <v:stroke dashstyle="1 1"/>
              <v:path arrowok="t" o:connecttype="custom" o:connectlocs="22,0;22,150;154,210" o:connectangles="0,0,0"/>
            </v:shape>
            <v:oval id="Oval 961" o:spid="_x0000_s1750" style="position:absolute;left:8687;top:9874;width:330;height:318;rotation:9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l6V8QA&#10;AADdAAAADwAAAGRycy9kb3ducmV2LnhtbERPTWvCQBC9C/6HZQRvzabVFo2uIqVFwZO2Qnsbs9Mk&#10;JDubZrcx+utdoeBtHu9z5svOVKKlxhWWFTxGMQji1OqCMwWfH+8PExDOI2usLJOCMzlYLvq9OSba&#10;nnhH7d5nIoSwS1BB7n2dSOnSnAy6yNbEgfuxjUEfYJNJ3eAphJtKPsXxizRYcGjIsabXnNJy/2cU&#10;tCs3zuTv97S8dOXXwUrevh3XSg0H3WoGwlPn7+J/90aH+aPnKdy+CSfIx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pelfEAAAA3QAAAA8AAAAAAAAAAAAAAAAAmAIAAGRycy9k&#10;b3ducmV2LnhtbFBLBQYAAAAABAAEAPUAAACJAwAAAAA=&#10;" stroked="f"/>
            <v:shape id="Text Box 962" o:spid="_x0000_s1751" type="#_x0000_t202" style="position:absolute;left:8646;top:8935;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Pj98UA&#10;AADdAAAADwAAAGRycy9kb3ducmV2LnhtbESPQWvCQBCF74L/YRnBm+6qVWp0FWkp9FSpbQVvQ3ZM&#10;gtnZkN2a9N93DoXeZnhv3vtmu+99re7UxiqwhdnUgCLOg6u4sPD58TJ5BBUTssM6MFn4oQj73XCw&#10;xcyFjt/pfkqFkhCOGVooU2oyrWNeksc4DQ2xaNfQekyytoV2LXYS7ms9N2alPVYsDSU29FRSfjt9&#10;ewtfb9fL+cEci2e/bLrQG81+ra0dj/rDBlSiPv2b/65fneAvVsIv38gIevc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0+P3xQAAAN0AAAAPAAAAAAAAAAAAAAAAAJgCAABkcnMv&#10;ZG93bnJldi54bWxQSwUGAAAAAAQABAD1AAAAigM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u</w:t>
                    </w:r>
                    <w:r>
                      <w:rPr>
                        <w:rFonts w:ascii="Arial" w:hAnsi="Arial"/>
                        <w:bCs/>
                        <w:vertAlign w:val="subscript"/>
                        <w:lang w:val="es-MX"/>
                      </w:rPr>
                      <w:t>1</w:t>
                    </w:r>
                  </w:p>
                </w:txbxContent>
              </v:textbox>
            </v:shape>
            <v:shape id="Text Box 963" o:spid="_x0000_s1752" type="#_x0000_t202" style="position:absolute;left:10435;top:10242;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9GbMMA&#10;AADdAAAADwAAAGRycy9kb3ducmV2LnhtbERPS2vCQBC+F/wPywi91V1rKxqzEakIniz1Bd6G7JgE&#10;s7MhuzXpv3cLhd7m43tOuuxtLe7U+sqxhvFIgSDOnam40HA8bF5mIHxANlg7Jg0/5GGZDZ5STIzr&#10;+Ivu+1CIGMI+QQ1lCE0ipc9LsuhHriGO3NW1FkOEbSFNi10Mt7V8VWoqLVYcG0ps6KOk/Lb/thpO&#10;u+vl/KY+i7V9bzrXK8l2LrV+HvarBYhAffgX/7m3Js6fTMfw+008QWY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Z9GbMMAAADdAAAADwAAAAAAAAAAAAAAAACYAgAAZHJzL2Rv&#10;d25yZXYueG1sUEsFBgAAAAAEAAQA9QAAAIg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w</w:t>
                    </w:r>
                    <w:r>
                      <w:rPr>
                        <w:rFonts w:ascii="Arial" w:hAnsi="Arial"/>
                        <w:bCs/>
                        <w:vertAlign w:val="subscript"/>
                        <w:lang w:val="es-MX"/>
                      </w:rPr>
                      <w:t>2</w:t>
                    </w:r>
                  </w:p>
                </w:txbxContent>
              </v:textbox>
            </v:shape>
            <v:shape id="Text Box 964" o:spid="_x0000_s1753" type="#_x0000_t202" style="position:absolute;left:10515;top:11764;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3YG8IA&#10;AADdAAAADwAAAGRycy9kb3ducmV2LnhtbERPS4vCMBC+L/gfwgh7WxN1Fa1GEUXwtLK+wNvQjG2x&#10;mZQma7v/fiMIe5uP7znzZWtL8aDaF4419HsKBHHqTMGZhtNx+zEB4QOywdIxafglD8tF522OiXEN&#10;f9PjEDIRQ9gnqCEPoUqk9GlOFn3PVcSRu7naYoiwzqSpsYnhtpQDpcbSYsGxIceK1jml98OP1XD+&#10;ul0vn2qfbeyoalyrJNup1Pq9265mIAK14V/8cu9MnD8cD+D5TTxBL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TdgbwgAAAN0AAAAPAAAAAAAAAAAAAAAAAJgCAABkcnMvZG93&#10;bnJldi54bWxQSwUGAAAAAAQABAD1AAAAhwM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v</w:t>
                    </w:r>
                    <w:r>
                      <w:rPr>
                        <w:rFonts w:ascii="Arial" w:hAnsi="Arial"/>
                        <w:bCs/>
                        <w:vertAlign w:val="subscript"/>
                        <w:lang w:val="es-MX"/>
                      </w:rPr>
                      <w:t>1</w:t>
                    </w:r>
                  </w:p>
                </w:txbxContent>
              </v:textbox>
            </v:shape>
            <v:shape id="Text Box 965" o:spid="_x0000_s1754" type="#_x0000_t202" style="position:absolute;left:7031;top:12195;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F9gMMA&#10;AADdAAAADwAAAGRycy9kb3ducmV2LnhtbERPS2vCQBC+F/wPywje6m61FU2zEWkRPLUYH9DbkB2T&#10;0OxsyK4m/ffdQsHbfHzPSdeDbcSNOl871vA0VSCIC2dqLjUcD9vHJQgfkA02jknDD3lYZ6OHFBPj&#10;et7TLQ+liCHsE9RQhdAmUvqiIot+6lriyF1cZzFE2JXSdNjHcNvImVILabHm2FBhS28VFd/51Wo4&#10;fVy+zs/qs3y3L23vBiXZrqTWk/GweQURaAh38b97Z+L8+WIOf9/EE2T2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gF9gMMAAADdAAAADwAAAAAAAAAAAAAAAACYAgAAZHJzL2Rv&#10;d25yZXYueG1sUEsFBgAAAAAEAAQA9QAAAIg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w</w:t>
                    </w:r>
                    <w:r>
                      <w:rPr>
                        <w:rFonts w:ascii="Arial" w:hAnsi="Arial"/>
                        <w:bCs/>
                        <w:vertAlign w:val="subscript"/>
                        <w:lang w:val="es-MX"/>
                      </w:rPr>
                      <w:t>1</w:t>
                    </w:r>
                  </w:p>
                </w:txbxContent>
              </v:textbox>
            </v:shape>
            <v:shape id="Text Box 966" o:spid="_x0000_s1755" type="#_x0000_t202" style="position:absolute;left:6786;top:9967;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jl9MIA&#10;AADdAAAADwAAAGRycy9kb3ducmV2LnhtbERPS4vCMBC+L/gfwgje1mR9oV2jiCLsycUn7G1oxrZs&#10;MylNtN1/bxYEb/PxPWe+bG0p7lT7wrGGj74CQZw6U3Cm4XTcvk9B+IBssHRMGv7Iw3LReZtjYlzD&#10;e7ofQiZiCPsENeQhVImUPs3Jou+7ijhyV1dbDBHWmTQ1NjHclnKg1ERaLDg25FjROqf093CzGs67&#10;689lpL6zjR1XjWuVZDuTWve67eoTRKA2vMRP95eJ84eTEfx/E0+Qi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6OX0wgAAAN0AAAAPAAAAAAAAAAAAAAAAAJgCAABkcnMvZG93&#10;bnJldi54bWxQSwUGAAAAAAQABAD1AAAAhwM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v</w:t>
                    </w:r>
                    <w:r>
                      <w:rPr>
                        <w:rFonts w:ascii="Arial" w:hAnsi="Arial"/>
                        <w:bCs/>
                        <w:vertAlign w:val="subscript"/>
                        <w:lang w:val="es-MX"/>
                      </w:rPr>
                      <w:t>2</w:t>
                    </w:r>
                  </w:p>
                </w:txbxContent>
              </v:textbox>
            </v:shape>
            <v:shape id="Text Box 967" o:spid="_x0000_s1756" type="#_x0000_t202" style="position:absolute;left:8652;top:13105;width:57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RAb8MA&#10;AADdAAAADwAAAGRycy9kb3ducmV2LnhtbERPTWvCQBC9F/wPywi91V2tio3ZiLQUPLWY1oK3ITsm&#10;wexsyG5N/PduoeBtHu9z0s1gG3GhzteONUwnCgRx4UzNpYbvr/enFQgfkA02jknDlTxsstFDiolx&#10;Pe/pkodSxBD2CWqoQmgTKX1RkUU/cS1x5E6usxgi7EppOuxjuG3kTKmltFhzbKiwpdeKinP+azUc&#10;Pk7Hn7n6LN/sou3doCTbF6n143jYrkEEGsJd/O/emTj/ebmAv2/iCT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qRAb8MAAADdAAAADwAAAAAAAAAAAAAAAACYAgAAZHJzL2Rv&#10;d25yZXYueG1sUEsFBgAAAAAEAAQA9QAAAIg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u</w:t>
                    </w:r>
                    <w:r>
                      <w:rPr>
                        <w:rFonts w:ascii="Arial" w:hAnsi="Arial"/>
                        <w:bCs/>
                        <w:vertAlign w:val="subscript"/>
                        <w:lang w:val="es-MX"/>
                      </w:rPr>
                      <w:t>2</w:t>
                    </w:r>
                  </w:p>
                </w:txbxContent>
              </v:textbox>
            </v:shape>
            <v:oval id="Oval 968" o:spid="_x0000_s1757" style="position:absolute;left:7609;top:9929;width:2551;height:25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eKwsIA&#10;AADdAAAADwAAAGRycy9kb3ducmV2LnhtbERPS4vCMBC+L/gfwgheFk1XaZHaKCIs6mlZ9eJtaKYP&#10;bCa1iVr/vREW9jYf33OyVW8acafO1ZYVfE0iEMS51TWXCk7H7/EchPPIGhvLpOBJDlbLwUeGqbYP&#10;/qX7wZcihLBLUUHlfZtK6fKKDLqJbYkDV9jOoA+wK6Xu8BHCTSOnUZRIgzWHhgpb2lSUXw43o8B9&#10;nuL5D/Hsusn3dKO4PW+LWKnRsF8vQHjq/b/4z73TYf4sSeD9TThBL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V4rCwgAAAN0AAAAPAAAAAAAAAAAAAAAAAJgCAABkcnMvZG93&#10;bnJldi54bWxQSwUGAAAAAAQABAD1AAAAhwMAAAAA&#10;" filled="f" strokeweight="1.25pt"/>
            <v:oval id="Oval 969" o:spid="_x0000_s1758" style="position:absolute;left:8173;top:10494;width:1417;height:14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kSwsYA&#10;AADdAAAADwAAAGRycy9kb3ducmV2LnhtbERPS2vCQBC+F/oflil4KXVThVjSrFJKi3pQ8IHQ2yQ7&#10;JtHsbJpdNf33bkHwNh/fc9JJZ2pxptZVlhW89iMQxLnVFRcKtpvvlzcQziNrrC2Tgj9yMBk/PqSY&#10;aHvhFZ3XvhAhhF2CCkrvm0RKl5dk0PVtQxy4vW0N+gDbQuoWLyHc1HIQRbE0WHFoKLGhz5Ly4/pk&#10;FPyY7LDbTOPF1zDL9/RLz8V8ulSq99R9vIPw1Pm7+Oae6TB/GI/g/5twghx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ekSwsYAAADdAAAADwAAAAAAAAAAAAAAAACYAgAAZHJz&#10;L2Rvd25yZXYueG1sUEsFBgAAAAAEAAQA9QAAAIsDAAAAAA==&#10;" filled="f" strokeweight="1pt"/>
            <v:rect id="Rectangle 970" o:spid="_x0000_s1759" style="position:absolute;left:8751;top:10254;width:270;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jRUsgA&#10;AADdAAAADwAAAGRycy9kb3ducmV2LnhtbESPQUsDMRCF70L/Q5iCF7FZFdZ2bVpUEAWL0Fpaehs2&#10;Y3bpZrIksV3/vXMQvM3w3rz3zXw5+E6dKKY2sIGbSQGKuA62ZWdg+/lyPQWVMrLFLjAZ+KEEy8Xo&#10;Yo6VDWde02mTnZIQThUaaHLuK61T3ZDHNAk9sWhfIXrMskanbcSzhPtO3xZFqT22LA0N9vTcUH3c&#10;fHsDT8fd+uPeTd9jX85Wr1eHfTm4vTGX4+HxAVSmIf+b/67frODflYIr38gIevE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CNFSyAAAAN0AAAAPAAAAAAAAAAAAAAAAAJgCAABk&#10;cnMvZG93bnJldi54bWxQSwUGAAAAAAQABAD1AAAAjQMAAAAA&#10;" strokeweight="1pt"/>
            <v:rect id="Rectangle 971" o:spid="_x0000_s1760" style="position:absolute;left:8700;top:10530;width:360;height: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gqCsIA&#10;AADdAAAADwAAAGRycy9kb3ducmV2LnhtbERPS4vCMBC+C/sfwizsTZP1UbQaRRaEBfXgA7wOzdgW&#10;m0m3idr990YQvM3H95zZorWVuFHjS8cavnsKBHHmTMm5huNh1R2D8AHZYOWYNPyTh8X8ozPD1Lg7&#10;7+i2D7mIIexT1FCEUKdS+qwgi77nauLInV1jMUTY5NI0eI/htpJ9pRJpseTYUGBNPwVll/3VasBk&#10;aP6258HmsL4mOMlbtRqdlNZfn+1yCiJQG97il/vXxPmDZALPb+IJ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2CoKwgAAAN0AAAAPAAAAAAAAAAAAAAAAAJgCAABkcnMvZG93&#10;bnJldi54bWxQSwUGAAAAAAQABAD1AAAAhwMAAAAA&#10;" stroked="f"/>
            <v:rect id="Rectangle 972" o:spid="_x0000_s1761" style="position:absolute;left:8751;top:11808;width:270;height:36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wREMQA&#10;AADdAAAADwAAAGRycy9kb3ducmV2LnhtbESPQW/CMAyF75P4D5GRuEyQjmkdKqQVQ0LiCttlN6sx&#10;TUXjdE0G5d/jw6TdbL3n9z5vqtF36kpDbAMbeFlkoIjrYFtuDHx97ucrUDEhW+wCk4E7RajKydMG&#10;CxtufKTrKTVKQjgWaMCl1Bdax9qRx7gIPbFo5zB4TLIOjbYD3iTcd3qZZbn22LI0OOxp56i+nH69&#10;gUPzTT86z1v82D7boN+OmK2cMbPpuF2DSjSmf/Pf9cEK/uu78Ms3MoI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T8ERDEAAAA3QAAAA8AAAAAAAAAAAAAAAAAmAIAAGRycy9k&#10;b3ducmV2LnhtbFBLBQYAAAAABAAEAPUAAACJAwAAAAA=&#10;" strokeweight="1pt"/>
            <v:rect id="Rectangle 973" o:spid="_x0000_s1762" style="position:absolute;left:8700;top:11712;width:360;height:18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GWj8MA&#10;AADdAAAADwAAAGRycy9kb3ducmV2LnhtbERPS4vCMBC+C/6HMIKXZU19oEvXKCII6skXLN6GZmxr&#10;m0lpou3++42w4G0+vufMl60pxZNql1tWMBxEIIgTq3NOFVzOm88vEM4jaywtk4JfcrBcdDtzjLVt&#10;+EjPk09FCGEXo4LM+yqW0iUZGXQDWxEH7mZrgz7AOpW6xiaEm1KOomgqDeYcGjKsaJ1RUpweRkHz&#10;sbtOfiZ0sJdDU/A+uurivlOq32tX3yA8tf4t/ndvdZg/ng3h9U04Q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lGWj8MAAADdAAAADwAAAAAAAAAAAAAAAACYAgAAZHJzL2Rv&#10;d25yZXYueG1sUEsFBgAAAAAEAAQA9QAAAIgDAAAAAA==&#10;" stroked="f"/>
            <v:rect id="Rectangle 974" o:spid="_x0000_s1763" style="position:absolute;left:9413;top:10637;width:270;height:36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gFK8MA&#10;AADdAAAADwAAAGRycy9kb3ducmV2LnhtbERPzWoCMRC+F3yHMIK3mnWFVlajiLTooSCuPsC4GTeL&#10;m8mSRF379E2h0Nt8fL+zWPW2FXfyoXGsYDLOQBBXTjdcKzgdP19nIEJE1tg6JgVPCrBaDl4WWGj3&#10;4APdy1iLFMKhQAUmxq6QMlSGLIax64gTd3HeYkzQ11J7fKRw28o8y96kxYZTg8GONoaqa3mzCvJ+&#10;O9lUPDtML6f11/fN78/mY6/UaNiv5yAi9fFf/Ofe6TR/+p7D7zfpBL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EgFK8MAAADdAAAADwAAAAAAAAAAAAAAAACYAgAAZHJzL2Rv&#10;d25yZXYueG1sUEsFBgAAAAAEAAQA9QAAAIgDAAAAAA==&#10;" strokeweight="1pt"/>
            <v:rect id="Rectangle 975" o:spid="_x0000_s1764" style="position:absolute;left:9204;top:10814;width:360;height:18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zJj8EA&#10;AADdAAAADwAAAGRycy9kb3ducmV2LnhtbERPTYvCMBC9C/sfwgh701QFXbpGcQVZr1bBPQ7N2NZt&#10;JiWJtfrrjSB4m8f7nPmyM7VoyfnKsoLRMAFBnFtdcaHgsN8MvkD4gKyxtkwKbuRhufjozTHV9so7&#10;arNQiBjCPkUFZQhNKqXPSzLoh7YhjtzJOoMhQldI7fAaw00tx0kylQYrjg0lNrQuKf/PLkbBj/s7&#10;b3+Ptz2NsqM5Ze29cN1Zqc9+t/oGEagLb/HLvdVx/mQ2gec38QS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cyY/BAAAA3QAAAA8AAAAAAAAAAAAAAAAAmAIAAGRycy9kb3du&#10;cmV2LnhtbFBLBQYAAAAABAAEAPUAAACGAwAAAAA=&#10;" stroked="f"/>
            <v:rect id="Rectangle 976" o:spid="_x0000_s1765" style="position:absolute;left:9413;top:11441;width:270;height:36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5j4cUA&#10;AADdAAAADwAAAGRycy9kb3ducmV2LnhtbERPTWvCQBC9F/wPyxR6qxttUUmzihas1oMSleY6ZKdJ&#10;MDsbsqvG/vpuoeBtHu9zkllnanGh1lWWFQz6EQji3OqKCwXHw/J5AsJ5ZI21ZVJwIwezae8hwVjb&#10;K6d02ftChBB2MSoovW9iKV1ekkHXtw1x4L5ta9AH2BZSt3gN4aaWwygaSYMVh4YSG3ovKT/tz0bB&#10;52a3LM4fK/xJt4vVwM0zN/rKlHp67OZvIDx1/i7+d691mP8yfoW/b8IJcvo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mPhxQAAAN0AAAAPAAAAAAAAAAAAAAAAAJgCAABkcnMv&#10;ZG93bnJldi54bWxQSwUGAAAAAAQABAD1AAAAigMAAAAA&#10;" strokeweight="1pt"/>
            <v:rect id="Rectangle 977" o:spid="_x0000_s1766" style="position:absolute;left:9210;top:11432;width:360;height:18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fXAcEA&#10;AADdAAAADwAAAGRycy9kb3ducmV2LnhtbERP22rCQBB9L/gPywh9qxtbUiW6ig0UfbSJHzBkxySY&#10;nQ3ZNZd+vVso+DaHc53tfjSN6KlztWUFy0UEgriwuuZSwSX/fluDcB5ZY2OZFEzkYL+bvWwx0Xbg&#10;H+ozX4oQwi5BBZX3bSKlKyoy6Ba2JQ7c1XYGfYBdKXWHQwg3jXyPok9psObQUGFLaUXFLbsbBfdV&#10;9FUezRTLNubzKe+nX+tTpV7n42EDwtPon+J/90mH+R+rGP6+CSfI3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4n1wHBAAAA3QAAAA8AAAAAAAAAAAAAAAAAmAIAAGRycy9kb3du&#10;cmV2LnhtbFBLBQYAAAAABAAEAPUAAACGAwAAAAA=&#10;" stroked="f"/>
            <v:rect id="Rectangle 978" o:spid="_x0000_s1767" style="position:absolute;left:8071;top:10662;width:270;height:36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15sMA&#10;AADdAAAADwAAAGRycy9kb3ducmV2LnhtbERPTYvCMBC9C/sfwgjeNFWxLtUoy4IgeJDVZWFvQzO2&#10;xWbSTVKt/vqNIHibx/uc5boztbiQ85VlBeNRAoI4t7riQsH3cTN8B+EDssbaMim4kYf16q23xEzb&#10;K3/R5RAKEUPYZ6igDKHJpPR5SQb9yDbEkTtZZzBE6AqpHV5juKnlJElSabDi2FBiQ58l5edDaxT8&#10;yFs+P/7W7X53cnJ2/2tTmrVKDfrdxwJEoC68xE/3Vsf503kKj2/iCXL1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d15sMAAADdAAAADwAAAAAAAAAAAAAAAACYAgAAZHJzL2Rv&#10;d25yZXYueG1sUEsFBgAAAAAEAAQA9QAAAIgDAAAAAA==&#10;" strokeweight="1pt"/>
            <v:rect id="Rectangle 979" o:spid="_x0000_s1768" style="position:absolute;left:8183;top:10850;width:360;height:18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EHz8MA&#10;AADdAAAADwAAAGRycy9kb3ducmV2LnhtbERPS2vCQBC+C/0PyxR6000fNBJdRaSFEnvRKHgcsmMS&#10;mp0Nu1uT/Hu3UPA2H99zluvBtOJKzjeWFTzPEhDEpdUNVwqOxed0DsIHZI2tZVIwkof16mGyxEzb&#10;nvd0PYRKxBD2GSqoQ+gyKX1Zk0E/sx1x5C7WGQwRukpqh30MN618SZJ3abDh2FBjR9uayp/Dr1Hw&#10;xm78/jhjUZS7fMgbH07VXCv19DhsFiACDeEu/nd/6Tj/NU3h75t4gl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2EHz8MAAADdAAAADwAAAAAAAAAAAAAAAACYAgAAZHJzL2Rv&#10;d25yZXYueG1sUEsFBgAAAAAEAAQA9QAAAIgDAAAAAA==&#10;" stroked="f"/>
            <v:rect id="Rectangle 980" o:spid="_x0000_s1769" style="position:absolute;left:8095;top:11418;width:270;height:36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80UQ8kA&#10;AADdAAAADwAAAGRycy9kb3ducmV2LnhtbESPQWvCQBCF74X+h2UKvdVNFapNXUUDotCDaAult2l2&#10;moRmZ9fsVtP+eucgeJvhvXnvm+m8d606UhcbzwYeBxko4tLbhisD72+rhwmomJAttp7JwB9FmM9u&#10;b6aYW3/iHR33qVISwjFHA3VKIdc6ljU5jAMfiEX79p3DJGtXadvhScJdq4dZ9qQdNiwNNQYqaip/&#10;9r/OwP/H63bdrL4WxfNuyYdhCIdx8WnM/V2/eAGVqE9X8+V6YwV/NBZc+UZG0LM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80UQ8kAAADdAAAADwAAAAAAAAAAAAAAAACYAgAA&#10;ZHJzL2Rvd25yZXYueG1sUEsFBgAAAAAEAAQA9QAAAI4DAAAAAA==&#10;" strokeweight="1pt"/>
            <v:rect id="Rectangle 981" o:spid="_x0000_s1770" style="position:absolute;left:8213;top:11420;width:360;height:18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iJs8cA&#10;AADdAAAADwAAAGRycy9kb3ducmV2LnhtbESPQWvCQBCF74L/YRmhF6mbWmxtdBWRCr0oNArmOGSn&#10;STA7m+5uNf33riB4m+G9ed+b+bIzjTiT87VlBS+jBARxYXXNpYLDfvM8BeEDssbGMin4Jw/LRb83&#10;x1TbC3/TOQuliCHsU1RQhdCmUvqiIoN+ZFviqP1YZzDE1ZVSO7zEcNPIcZK8SYM1R0KFLa0rKk7Z&#10;n4kQ5zfTfHJc67zN97+7z+Ek2+6Uehp0qxmIQF14mO/XXzrWf33/gNs3cQS5u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JIibPHAAAA3QAAAA8AAAAAAAAAAAAAAAAAmAIAAGRy&#10;cy9kb3ducmV2LnhtbFBLBQYAAAAABAAEAPUAAACMAwAAAAA=&#10;" stroked="f"/>
            <v:shape id="AutoShape 982" o:spid="_x0000_s1771" type="#_x0000_t68" style="position:absolute;left:8694;top:10889;width:408;height:5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LxMYA&#10;AADdAAAADwAAAGRycy9kb3ducmV2LnhtbESPzU7DQAyE70h9h5UrcaMbCkIldFs1FSAuHNrwAFbW&#10;JBFZb7q75IenxwckbrZmPPN5u59cpwYKsfVs4HaVgSKuvG25NvBRvtxsQMWEbLHzTAZmirDfLa62&#10;mFs/8omGc6qVhHDM0UCTUp9rHauGHMaV74lF+/TBYZI11NoGHCXcdXqdZQ/aYcvS0GBPx4aqr/O3&#10;MzAOx1S6y8/r/fOlKMJcPPZz+W7M9XI6PIFKNKV/89/1mxX8u43wyzcygt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d+LxMYAAADdAAAADwAAAAAAAAAAAAAAAACYAgAAZHJz&#10;L2Rvd25yZXYueG1sUEsFBgAAAAAEAAQA9QAAAIsDAAAAAA==&#10;" fillcolor="silver" stroked="f"/>
            <v:shape id="AutoShape 983" o:spid="_x0000_s1772" type="#_x0000_t124" style="position:absolute;left:9498;top:11545;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vK08IA&#10;AADdAAAADwAAAGRycy9kb3ducmV2LnhtbERP3WrCMBS+H/gO4QjeFE1VEO2Mom6Ct7M+wKE5NmXN&#10;SUmy2u3pF2Gwu/Px/Z7tfrCt6MmHxrGC+SwHQVw53XCt4Faep2sQISJrbB2Tgm8KsN+NXrZYaPfg&#10;D+qvsRYphEOBCkyMXSFlqAxZDDPXESfu7rzFmKCvpfb4SOG2lYs8X0mLDacGgx2dDFWf1y+rwGcy&#10;y06h7PPLuTya1fvbJmt/lJqMh8MriEhD/Bf/uS86zV+u5/D8Jp0gd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C8rTwgAAAN0AAAAPAAAAAAAAAAAAAAAAAJgCAABkcnMvZG93&#10;bnJldi54bWxQSwUGAAAAAAQABAD1AAAAhwMAAAAA&#10;" strokeweight="1pt"/>
            <v:oval id="Oval 984" o:spid="_x0000_s1773" style="position:absolute;left:8095;top:11515;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JwMMA&#10;AADdAAAADwAAAGRycy9kb3ducmV2LnhtbERPTWvCQBC9C/0PyxS86UYLqaauUkQhF5FqL72N2WkS&#10;mp0Nu9sY/fWuIHibx/ucxao3jejI+dqygsk4AUFcWF1zqeD7uB3NQPiArLGxTAou5GG1fBksMNP2&#10;zF/UHUIpYgj7DBVUIbSZlL6oyKAf25Y4cr/WGQwRulJqh+cYbho5TZJUGqw5NlTY0rqi4u/wbxTQ&#10;+y7fpGY7T/f9Rk9+cre+dielhq/95weIQH14ih/uXMf5b7Mp3L+JJ8j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kJwMMAAADdAAAADwAAAAAAAAAAAAAAAACYAgAAZHJzL2Rv&#10;d25yZXYueG1sUEsFBgAAAAAEAAQA9QAAAIgDAAAAAA==&#10;" strokeweight="1pt"/>
            <v:oval id="Oval 985" o:spid="_x0000_s1774" style="position:absolute;left:8143;top:11587;width:72;height: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BBxcIA&#10;AADdAAAADwAAAGRycy9kb3ducmV2LnhtbERPTYvCMBC9C/6HMMJeRFOVldI1ihQUr9v1sMfZZmzL&#10;NpOSRNv++82C4G0e73N2h8G04kHON5YVrJYJCOLS6oYrBdev0yIF4QOyxtYyKRjJw2E/neww07bn&#10;T3oUoRIxhH2GCuoQukxKX9Zk0C9tRxy5m3UGQ4SuktphH8NNK9dJspUGG44NNXaU11T+FnejwM27&#10;MR8v+Wn1w+fivU/19/aqlXqbDccPEIGG8BI/3Rcd52/SDfx/E0+Q+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gEHFwgAAAN0AAAAPAAAAAAAAAAAAAAAAAJgCAABkcnMvZG93&#10;bnJldi54bWxQSwUGAAAAAAQABAD1AAAAhwMAAAAA&#10;" fillcolor="black"/>
            <v:oval id="Oval 986" o:spid="_x0000_s1775" style="position:absolute;left:8790;top:11933;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w0L8QA&#10;AADdAAAADwAAAGRycy9kb3ducmV2LnhtbERPTWvCQBC9C/0PyxR6qxtbSTW6ShGFXIpUvXgbs2MS&#10;zM6G3W1M/fVdoeBtHu9z5sveNKIj52vLCkbDBARxYXXNpYLDfvM6AeEDssbGMin4JQ/LxdNgjpm2&#10;V/6mbhdKEUPYZ6igCqHNpPRFRQb90LbEkTtbZzBE6EqpHV5juGnkW5Kk0mDNsaHCllYVFZfdj1FA&#10;H1/5OjWbabrt13p0zN3q1p2UennuP2cgAvXhIf535zrOf5+M4f5NPEE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cNC/EAAAA3QAAAA8AAAAAAAAAAAAAAAAAmAIAAGRycy9k&#10;b3ducmV2LnhtbFBLBQYAAAAABAAEAPUAAACJAwAAAAA=&#10;" strokeweight="1pt"/>
            <v:line id="Line 987" o:spid="_x0000_s1776" style="position:absolute;flip:y;visibility:visible" from="8880,9335" to="8880,10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3bvScYAAADdAAAADwAAAGRycy9kb3ducmV2LnhtbESPQYvCMBCF7wv+hzCCl2VNVSxu1ygi&#10;CCJ4WBV0b0MzttVmUppo6783C4K3Gd6b972ZzltTijvVrrCsYNCPQBCnVhecKTjsV18TEM4jaywt&#10;k4IHOZjPOh9TTLRt+JfuO5+JEMIuQQW591UipUtzMuj6tiIO2tnWBn1Y60zqGpsQbko5jKJYGiw4&#10;EHKsaJlTet3dTIBcltnf9kLp8ftYbZp48NmcTjelet128QPCU+vf5tf1Wof6o8kY/r8JI8jZE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N270nGAAAA3QAAAA8AAAAAAAAA&#10;AAAAAAAAoQIAAGRycy9kb3ducmV2LnhtbFBLBQYAAAAABAAEAPkAAACUAwAAAAA=&#10;" strokeweight="1pt"/>
            <v:oval id="Oval 988" o:spid="_x0000_s1777" style="position:absolute;left:8838;top:9287;width:85;height: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CHnMIA&#10;AADdAAAADwAAAGRycy9kb3ducmV2LnhtbERPTWvCQBC9C/0PyxR6040Gg6SuIpWCPfRgbO9DdkyC&#10;2dmQHWP8926h4G0e73PW29G1aqA+NJ4NzGcJKOLS24YrAz+nz+kKVBBki61nMnCnANvNy2SNufU3&#10;PtJQSKViCIccDdQiXa51KGtyGGa+I47c2fcOJcK+0rbHWwx3rV4kSaYdNhwbauzoo6byUlydgX21&#10;K7JBp7JMz/uDLC+/31/p3Ji313H3DkpolKf4332wcX66yuDvm3iC3j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cIecwgAAAN0AAAAPAAAAAAAAAAAAAAAAAJgCAABkcnMvZG93&#10;bnJldi54bWxQSwUGAAAAAAQABAD1AAAAhwMAAAAA&#10;"/>
            <v:line id="Line 989" o:spid="_x0000_s1778" style="position:absolute;rotation:-60;flip:y;visibility:visible" from="10073,10033" to="10073,109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atcEAAADdAAAADwAAAGRycy9kb3ducmV2LnhtbERPy6rCMBDdC/5DGMGdpupFpRpFFB/c&#10;nY+Fy7EZ22IzqU3U3r83FwR3czjPmc5rU4gnVS63rKDXjUAQJ1bnnCo4HdedMQjnkTUWlknBHzmY&#10;z5qNKcbavnhPz4NPRQhhF6OCzPsyltIlGRl0XVsSB+5qK4M+wCqVusJXCDeF7EfRUBrMOTRkWNIy&#10;o+R2eBgF54vLt7zZ6/uvkT+8fBxX99tKqXarXkxAeKr9V/xx73SYPxiP4P+bcIKcv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v5q1wQAAAN0AAAAPAAAAAAAAAAAAAAAA&#10;AKECAABkcnMvZG93bnJldi54bWxQSwUGAAAAAAQABAD5AAAAjwMAAAAA&#10;" strokeweight="1pt"/>
            <v:oval id="Oval 990" o:spid="_x0000_s1779" style="position:absolute;left:10440;top:10225;width:85;height:85;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QUpccA&#10;AADdAAAADwAAAGRycy9kb3ducmV2LnhtbESPQWvCQBCF74X+h2UKvdVNFapEV5HSYg6loK14HbJj&#10;NpqdDdk1pv++cxC8zfDevPfNYjX4RvXUxTqwgddRBoq4DLbmysDvz+fLDFRMyBabwGTgjyKslo8P&#10;C8xtuPKW+l2qlIRwzNGAS6nNtY6lI49xFFpi0Y6h85hk7SptO7xKuG/0OMvetMeapcFhS++OyvPu&#10;4g1cbPG9nxTuPF43p69N1h8O04+NMc9Pw3oOKtGQ7ubbdWEFfzITXPlGRtD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pEFKXHAAAA3QAAAA8AAAAAAAAAAAAAAAAAmAIAAGRy&#10;cy9kb3ducmV2LnhtbFBLBQYAAAAABAAEAPUAAACMAwAAAAA=&#10;"/>
            <v:line id="Line 991" o:spid="_x0000_s1780" style="position:absolute;rotation:-120;flip:y;visibility:visible" from="10086,11461" to="10086,124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ULu8QAAADdAAAADwAAAGRycy9kb3ducmV2LnhtbERPTWsCMRC9C/6HMEIvUrNaEHdrFBEU&#10;D72olfY4bMbdpZtJSKKu/fWmUPA2j/c582VnWnElHxrLCsajDARxaXXDlYLP4+Z1BiJEZI2tZVJw&#10;pwDLRb83x0LbG+/peoiVSCEcClRQx+gKKUNZk8Ewso44cWfrDcYEfSW1x1sKN62cZNlUGmw4NdTo&#10;aF1T+XO4GAV8vvvtKp9sPr5+3fcwtye9cyelXgbd6h1EpC4+xf/unU7z32Y5/H2TTpCL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NQu7xAAAAN0AAAAPAAAAAAAAAAAA&#10;AAAAAKECAABkcnMvZG93bnJldi54bWxQSwUGAAAAAAQABAD5AAAAkgMAAAAA&#10;" strokeweight="1pt"/>
            <v:oval id="Oval 992" o:spid="_x0000_s1781" style="position:absolute;left:10455;top:12127;width:85;height:85;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NIicYA&#10;AADdAAAADwAAAGRycy9kb3ducmV2LnhtbESPQWvDMAyF74P9B6NBL2N12sHYsrplFEoL7WVdf4CI&#10;tSRbLGe2m8b/vjoMepN4T+99WqxG16mBQmw9G5hNC1DElbct1wZOX5unV1AxIVvsPJOBTBFWy/u7&#10;BZbWX/iThmOqlYRwLNFAk1Jfah2rhhzGqe+JRfv2wWGSNdTaBrxIuOv0vChetMOWpaHBntYNVb/H&#10;szPQ5b/ddh9CfszrvD2lwzDufwZjJg/jxzuoRGO6mf+vd1bwn9+EX76REf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qNIicYAAADdAAAADwAAAAAAAAAAAAAAAACYAgAAZHJz&#10;L2Rvd25yZXYueG1sUEsFBgAAAAAEAAQA9QAAAIsDAAAAAA==&#10;"/>
            <v:line id="Line 993" o:spid="_x0000_s1782" style="position:absolute;rotation:180;flip:y;visibility:visible" from="8886,12130" to="8886,130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Zqc8EAAADdAAAADwAAAGRycy9kb3ducmV2LnhtbERPS4vCMBC+C/6HMMLeNNVdits1igjq&#10;Hn3U+9DMtl2bSW2irf/eCIK3+fieM1t0phI3alxpWcF4FIEgzqwuOVeQHtfDKQjnkTVWlknBnRws&#10;5v3eDBNtW97T7eBzEULYJaig8L5OpHRZQQbdyNbEgfuzjUEfYJNL3WAbwk0lJ1EUS4Mlh4YCa1oV&#10;lJ0PV6NgS/J032x2u7NN2/9s6y7xVxcr9THolj8gPHX+LX65f3WY//k9huc34QQ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V1mpzwQAAAN0AAAAPAAAAAAAAAAAAAAAA&#10;AKECAABkcnMvZG93bnJldi54bWxQSwUGAAAAAAQABAD5AAAAjwMAAAAA&#10;" strokeweight="1pt"/>
            <v:oval id="Oval 994" o:spid="_x0000_s1783" style="position:absolute;left:8842;top:13034;width:85;height:85;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lMsIA&#10;AADdAAAADwAAAGRycy9kb3ducmV2LnhtbERPTYvCMBC9L/gfwix4EU1XQdxqlCIKHl0V9zo0s221&#10;mdQkW+u/3wjC3ubxPmex6kwtWnK+sqzgY5SAIM6trrhQcDpuhzMQPiBrrC2Tggd5WC17bwtMtb3z&#10;F7WHUIgYwj5FBWUITSqlz0sy6Ee2IY7cj3UGQ4SukNrhPYabWo6TZCoNVhwbSmxoXVJ+PfwaBev2&#10;ccrOu0Gd3fT33m3C5nLxV6X67102BxGoC//il3un4/zJ5xie38QT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9qUywgAAAN0AAAAPAAAAAAAAAAAAAAAAAJgCAABkcnMvZG93&#10;bnJldi54bWxQSwUGAAAAAAQABAD1AAAAhwMAAAAA&#10;"/>
            <v:line id="Line 995" o:spid="_x0000_s1784" style="position:absolute;rotation:120;flip:y;visibility:visible" from="7675,11444" to="7675,123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ypHccMAAADdAAAADwAAAGRycy9kb3ducmV2LnhtbERP3WrCMBS+F3yHcAbeyEy1MmpnFJnI&#10;vBnDbg9waM7abs1JSTKNb78IA+/Ox/d71ttoenEm5zvLCuazDARxbXXHjYLPj8NjAcIHZI29ZVJw&#10;JQ/bzXi0xlLbC5/oXIVGpBD2JSpoQxhKKX3dkkE/swNx4r6sMxgSdI3UDi8p3PRykWVP0mDHqaHF&#10;gV5aqn+qX6Mg4um9mi5dsdit3Ns+Fvlr/81KTR7i7hlEoBju4n/3Uaf5+SqH2zfpBLn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qR3HDAAAA3QAAAA8AAAAAAAAAAAAA&#10;AAAAoQIAAGRycy9kb3ducmV2LnhtbFBLBQYAAAAABAAEAPkAAACRAwAAAAA=&#10;" strokeweight="1pt"/>
            <v:oval id="Oval 996" o:spid="_x0000_s1785" style="position:absolute;left:7219;top:12109;width:85;height:85;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vDRcQA&#10;AADdAAAADwAAAGRycy9kb3ducmV2LnhtbERPTWsCMRC9F/wPYYRepCZqkbo1iogViyd1D/Y2bMbd&#10;xc1k2URd/fVNQehtHu9zpvPWVuJKjS8daxj0FQjizJmScw3p4evtA4QPyAYrx6ThTh7ms87LFBPj&#10;bryj6z7kIoawT1BDEUKdSOmzgiz6vquJI3dyjcUQYZNL0+AthttKDpUaS4slx4YCa1oWlJ33F6th&#10;mPZSXit/OarvxzKtf9aD1dZq/dptF58gArXhX/x0b0ycP5q8w9838QQ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Lw0XEAAAA3QAAAA8AAAAAAAAAAAAAAAAAmAIAAGRycy9k&#10;b3ducmV2LnhtbFBLBQYAAAAABAAEAPUAAACJAwAAAAA=&#10;"/>
            <v:line id="Line 997" o:spid="_x0000_s1786" style="position:absolute;rotation:60;flip:y;visibility:visible" from="7686,10070" to="7686,11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0TVMgAAADdAAAADwAAAGRycy9kb3ducmV2LnhtbESPT2vCQBDF74LfYZlCL9Js/ItGVymF&#10;UsFDMbEEb0N2mgSzsyG71fjtuwWhtxnem/d7s9n1phFX6lxtWcE4ikEQF1bXXCo4Ze8vSxDOI2ts&#10;LJOCOznYbYeDDSba3vhI19SXIoSwS1BB5X2bSOmKigy6yLbEQfu2nUEf1q6UusNbCDeNnMTxQhqs&#10;ORAqbOmtouKS/pjAnWZf89HHKdXZJc8/Jwc7O8+sUs9P/esahKfe/5sf13sd6k9Xc/j7Jowgt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A0TVMgAAADdAAAADwAAAAAA&#10;AAAAAAAAAAChAgAAZHJzL2Rvd25yZXYueG1sUEsFBgAAAAAEAAQA+QAAAJYDAAAAAA==&#10;" strokeweight="1pt"/>
            <v:oval id="Oval 998" o:spid="_x0000_s1787" style="position:absolute;left:7231;top:10255;width:85;height:85;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9b2cUA&#10;AADdAAAADwAAAGRycy9kb3ducmV2LnhtbERPTWvCQBC9F/wPywi9FN3UgtjUVaRQkFKKxnrobZId&#10;N9HsbJrdavz3riB4m8f7nOm8s7U4UusrxwqehwkI4sLpio2Cn83HYALCB2SNtWNScCYP81nvYYqp&#10;dide0zELRsQQ9ikqKENoUil9UZJFP3QNceR2rrUYImyN1C2eYrit5ShJxtJixbGhxIbeSyoO2b9V&#10;gH9Zvvs03196/5RvzW9lJrxYKfXY7xZvIAJ14S6+uZc6zn95HcP1m3iCnF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j1vZxQAAAN0AAAAPAAAAAAAAAAAAAAAAAJgCAABkcnMv&#10;ZG93bnJldi54bWxQSwUGAAAAAAQABAD1AAAAigMAAAAA&#10;"/>
            <v:shape id="Freeform 999" o:spid="_x0000_s1788" style="position:absolute;left:7267;top:9463;width:3222;height:845;visibility:visible;mso-wrap-style:square;v-text-anchor:top" coordsize="3222,8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tuVsQA&#10;AADdAAAADwAAAGRycy9kb3ducmV2LnhtbERPTWvCQBC9F/wPywi91U0sthrdBJEWIvSiFfE4ZMds&#10;MDsbsltN++u7QqG3ebzPWRWDbcWVet84VpBOEhDEldMN1woOn+9PcxA+IGtsHZOCb/JQ5KOHFWba&#10;3XhH132oRQxhn6ECE0KXSekrQxb9xHXEkTu73mKIsK+l7vEWw20rp0nyIi02HBsMdrQxVF32X1bB&#10;sTHT0yGdzQLT5q38+JHbMpVKPY6H9RJEoCH8i//cpY7znxevcP8mni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KbblbEAAAA3QAAAA8AAAAAAAAAAAAAAAAAmAIAAGRycy9k&#10;b3ducmV2LnhtbFBLBQYAAAAABAAEAPUAAACJAwAAAAA=&#10;" path="m,845c352,427,705,10,1242,5,1779,,2500,407,3222,815e" filled="f">
              <v:stroke dashstyle="1 1" endcap="round"/>
              <v:path arrowok="t" o:connecttype="custom" o:connectlocs="0,845;1242,5;3222,815" o:connectangles="0,0,0"/>
            </v:shape>
            <v:shape id="Freeform 1000" o:spid="_x0000_s1789" style="position:absolute;left:6916;top:10303;width:1982;height:2808;visibility:visible;mso-wrap-style:square;v-text-anchor:top" coordsize="1982,2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WcEscA&#10;AADdAAAADwAAAGRycy9kb3ducmV2LnhtbESPQWvCQBCF7wX/wzJCL0U3VqhtdJUilRZ6MhaptzE7&#10;ZkOzsyG71fjvO4eCtxnem/e+Wax636gzdbEObGAyzkARl8HWXBn42m1Gz6BiQrbYBCYDV4qwWg7u&#10;FpjbcOEtnYtUKQnhmKMBl1Kbax1LRx7jOLTEop1C5zHJ2lXadniRcN/oxyx70h5rlgaHLa0dlT/F&#10;rzcQ9vHzYV2Uk+n1+H14mzXsNtt3Y+6H/escVKI+3cz/1x9W8KcvgivfyAh6+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3FnBLHAAAA3QAAAA8AAAAAAAAAAAAAAAAAmAIAAGRy&#10;cy9kb3ducmV2LnhtbFBLBQYAAAAABAAEAPUAAACMAwAAAAA=&#10;" path="m350,c175,510,,1020,272,1488v272,468,991,894,1710,1320e" filled="f">
              <v:stroke dashstyle="1 1" endcap="round"/>
              <v:path arrowok="t" o:connecttype="custom" o:connectlocs="350,0;272,1488;1982,2808" o:connectangles="0,0,0"/>
            </v:shape>
            <v:shape id="AutoShape 1001" o:spid="_x0000_s1790" type="#_x0000_t124" style="position:absolute;left:9468;top:10693;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RQCMIA&#10;AADdAAAADwAAAGRycy9kb3ducmV2LnhtbERP3WrCMBS+F/YO4Qx2U2a6CWKrUTan4K12D3Bojk1Z&#10;c1KSrHZ7eiMI3p2P7/esNqPtxEA+tI4VvE1zEMS10y03Cr6r/esCRIjIGjvHpOCPAmzWT5MVltpd&#10;+EjDKTYihXAoUYGJsS+lDLUhi2HqeuLEnZ23GBP0jdQeLyncdvI9z+fSYsupwWBPW0P1z+nXKvCZ&#10;zLJtqIb8sK8+zXz3VWTdv1Ivz+PHEkSkMT7Ed/dBp/mzooDbN+kEub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pFAIwgAAAN0AAAAPAAAAAAAAAAAAAAAAAJgCAABkcnMvZG93&#10;bnJldi54bWxQSwUGAAAAAAQABAD1AAAAhwMAAAAA&#10;" strokeweight="1pt"/>
            <v:oval id="Oval 1002" o:spid="_x0000_s1791" style="position:absolute;left:8071;top:10723;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78E8cA&#10;AADdAAAADwAAAGRycy9kb3ducmV2LnhtbESPQWvCQBCF74X+h2UK3urGImmbukoRhVxEqr30Ns1O&#10;k9DsbNhdY/TXO4dCbzO8N+99s1iNrlMDhdh6NjCbZqCIK29brg18HrePL6BiQrbYeSYDF4qwWt7f&#10;LbCw/swfNBxSrSSEY4EGmpT6QutYNeQwTn1PLNqPDw6TrKHWNuBZwl2nn7Is1w5bloYGe1o3VP0e&#10;Ts4APe/KTe62r/l+3NjZVxnW1+HbmMnD+P4GKtGY/s1/16UV/Hkm/PKNjKC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Ee/BPHAAAA3QAAAA8AAAAAAAAAAAAAAAAAmAIAAGRy&#10;cy9kb3ducmV2LnhtbFBLBQYAAAAABAAEAPUAAACMAwAAAAA=&#10;" strokeweight="1pt"/>
            <v:oval id="Oval 1003" o:spid="_x0000_s1792" style="position:absolute;left:8143;top:10789;width:72;height: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e0FsIA&#10;AADdAAAADwAAAGRycy9kb3ducmV2LnhtbERPTYvCMBC9L/gfwgheFk0ruyLVKFJw8bpdDx7HZmyL&#10;zaQkWdv+eyMs7G0e73O2+8G04kHON5YVpIsEBHFpdcOVgvPPcb4G4QOyxtYyKRjJw343edtipm3P&#10;3/QoQiViCPsMFdQhdJmUvqzJoF/YjjhyN+sMhghdJbXDPoabVi6TZCUNNhwbauwor6m8F79GgXvv&#10;xnw85cf0yl/FZ7/Wl9VZKzWbDocNiEBD+Bf/uU86zv9IUnh9E0+Qu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Z7QWwgAAAN0AAAAPAAAAAAAAAAAAAAAAAJgCAABkcnMvZG93&#10;bnJldi54bWxQSwUGAAAAAAQABAD1AAAAhwMAAAAA&#10;" fillcolor="black"/>
            <v:oval id="Oval 1004" o:spid="_x0000_s1793" style="position:absolute;left:8778;top:10283;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H/8QA&#10;AADdAAAADwAAAGRycy9kb3ducmV2LnhtbERPTWvCQBC9F/wPywi91Y2hpDV1DSIKuYjU9tLbmJ0m&#10;wexs2N3G1F/vFgre5vE+Z1mMphMDOd9aVjCfJSCIK6tbrhV8fuyeXkH4gKyxs0wKfslDsZo8LDHX&#10;9sLvNBxDLWII+xwVNCH0uZS+asign9meOHLf1hkMEbpaaoeXGG46mSZJJg22HBsa7GnTUHU+/hgF&#10;9LIvt5nZLbLDuNXzr9JtrsNJqcfpuH4DEWgMd/G/u9Rx/nOSwt838QS5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6Ax//EAAAA3QAAAA8AAAAAAAAAAAAAAAAAmAIAAGRycy9k&#10;b3ducmV2LnhtbFBLBQYAAAAABAAEAPUAAACJAwAAAAA=&#10;" strokeweight="1pt"/>
            <v:line id="Line 1005" o:spid="_x0000_s1794" style="position:absolute;visibility:visible" from="8784,10493" to="8784,12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uToMQAAADdAAAADwAAAGRycy9kb3ducmV2LnhtbERPTWsCMRC9F/ofwhS81axWtF2NUguC&#10;Vj24baHHYTMmSzeTZRN1/feNUOhtHu9zZovO1eJMbag8Kxj0MxDEpdcVGwWfH6vHZxAhImusPZOC&#10;KwVYzO/vZphrf+EDnYtoRArhkKMCG2OTSxlKSw5D3zfEiTv61mFMsDVSt3hJ4a6WwywbS4cVpwaL&#10;Db1ZKn+Kk1OwnazrL8PfxW5zDEv/8n6Qe2OV6j10r1MQkbr4L/5zr3WaP8qe4PZNOkH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i5OgxAAAAN0AAAAPAAAAAAAAAAAA&#10;AAAAAKECAABkcnMvZG93bnJldi54bWxQSwUGAAAAAAQABAD5AAAAkgMAAAAA&#10;">
              <v:stroke dashstyle="1 1"/>
            </v:line>
            <v:line id="Line 1006" o:spid="_x0000_s1795" style="position:absolute;visibility:visible" from="8982,10451" to="8982,12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WIL1MMAAADdAAAADwAAAGRycy9kb3ducmV2LnhtbERPTWsCMRC9C/0PYQq9abZFars1ihUE&#10;2+rBVcHjsBmTxc1k2aS6/feNIHibx/uc8bRztThTGyrPCp4HGQji0uuKjYLddtF/AxEissbaMyn4&#10;owDTyUNvjLn2F97QuYhGpBAOOSqwMTa5lKG05DAMfEOcuKNvHcYEWyN1i5cU7mr5kmWv0mHFqcFi&#10;Q3NL5an4dQp+Rst6b/hQrL6O4dO/f2/k2lilnh672QeISF28i2/upU7zh9kQrt+kE+Tk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ViC9TDAAAA3QAAAA8AAAAAAAAAAAAA&#10;AAAAoQIAAGRycy9kb3ducmV2LnhtbFBLBQYAAAAABAAEAPkAAACRAwAAAAA=&#10;">
              <v:stroke dashstyle="1 1"/>
            </v:line>
            <v:shape id="Text Box 1007" o:spid="_x0000_s1796" type="#_x0000_t202" style="position:absolute;left:8616;top:10943;width:600;height:4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FoqsMA&#10;AADdAAAADwAAAGRycy9kb3ducmV2LnhtbERPTWvCQBC9C/6HZQRvZtdipKZZpbQUPLVoW6G3ITsm&#10;wexsyG6T9N93BcHbPN7n5LvRNqKnzteONSwTBYK4cKbmUsPX59viEYQPyAYbx6ThjzzsttNJjplx&#10;Ax+oP4ZSxBD2GWqoQmgzKX1RkUWfuJY4cmfXWQwRdqU0HQ4x3DbyQam1tFhzbKiwpZeKisvx12r4&#10;fj//nFbqo3y1aTu4UUm2G6n1fDY+P4EINIa7+Obemzh/pVK4fhNPk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9FoqsMAAADdAAAADwAAAAAAAAAAAAAAAACYAgAAZHJzL2Rv&#10;d25yZXYueG1sUEsFBgAAAAAEAAQA9QAAAIgDAAAAAA==&#10;" filled="f" stroked="f">
              <v:textbox>
                <w:txbxContent>
                  <w:p w:rsidR="00042C34" w:rsidRDefault="00042C34" w:rsidP="00AC4B39">
                    <w:pPr>
                      <w:rPr>
                        <w:rFonts w:ascii="Arial" w:hAnsi="Arial" w:cs="Arial"/>
                        <w:vertAlign w:val="subscript"/>
                      </w:rPr>
                    </w:pPr>
                    <w:r>
                      <w:rPr>
                        <w:rFonts w:ascii="Arial" w:hAnsi="Arial" w:cs="Arial"/>
                      </w:rPr>
                      <w:sym w:font="Symbol" w:char="F046"/>
                    </w:r>
                    <w:r>
                      <w:rPr>
                        <w:rFonts w:ascii="Arial" w:hAnsi="Arial" w:cs="Arial"/>
                        <w:vertAlign w:val="subscript"/>
                      </w:rPr>
                      <w:t>A</w:t>
                    </w:r>
                  </w:p>
                </w:txbxContent>
              </v:textbox>
            </v:shape>
            <v:shape id="Text Box 1008" o:spid="_x0000_s1797" type="#_x0000_t202" style="position:absolute;left:3031;top:13415;width:3170;height:9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P23cMA&#10;AADdAAAADwAAAGRycy9kb3ducmV2LnhtbERPTWvCQBC9C/6HZQRvZlexoaZZpVQKnlq0rdDbkB2T&#10;YHY2ZLdJ+u+7BcHbPN7n5LvRNqKnzteONSwTBYK4cKbmUsPnx+viEYQPyAYbx6ThlzzsttNJjplx&#10;Ax+pP4VSxBD2GWqoQmgzKX1RkUWfuJY4chfXWQwRdqU0HQ4x3DZypVQqLdYcGyps6aWi4nr6sRq+&#10;3i7f57V6L/f2oR3cqCTbjdR6Phufn0AEGsNdfHMfTJy/Vin8fxNPkN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wP23cMAAADdAAAADwAAAAAAAAAAAAAAAACYAgAAZHJzL2Rv&#10;d25yZXYueG1sUEsFBgAAAAAEAAQA9QAAAIgDAAAAAA==&#10;" filled="f" stroked="f">
              <v:textbox>
                <w:txbxContent>
                  <w:p w:rsidR="00042C34" w:rsidRPr="00B443FD" w:rsidRDefault="00042C34" w:rsidP="00AC4B39">
                    <w:pPr>
                      <w:jc w:val="both"/>
                      <w:rPr>
                        <w:rFonts w:ascii="Verdana" w:hAnsi="Verdana" w:cs="Arial"/>
                        <w:sz w:val="16"/>
                        <w:szCs w:val="16"/>
                      </w:rPr>
                    </w:pPr>
                    <w:r w:rsidRPr="00B443FD">
                      <w:rPr>
                        <w:rFonts w:ascii="Verdana" w:hAnsi="Verdana" w:cs="Arial"/>
                        <w:sz w:val="16"/>
                        <w:szCs w:val="16"/>
                      </w:rPr>
                      <w:t>Sentido de las fuerzas electromotrices inducidas en las bobinas del estator sin carga para la posición del rotor indicada</w:t>
                    </w:r>
                  </w:p>
                </w:txbxContent>
              </v:textbox>
            </v:shape>
            <v:shape id="Text Box 1009" o:spid="_x0000_s1798" type="#_x0000_t202" style="position:absolute;left:7321;top:13397;width:3162;height:9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9TRsIA&#10;AADdAAAADwAAAGRycy9kb3ducmV2LnhtbERPS4vCMBC+C/sfwix402QXH7vVKMuK4ElRV2FvQzO2&#10;xWZSmmjrvzeC4G0+vudM560txZVqXzjW8NFXIIhTZwrONPztl70vED4gGywdk4YbeZjP3jpTTIxr&#10;eEvXXchEDGGfoIY8hCqR0qc5WfR9VxFH7uRqiyHCOpOmxiaG21J+KjWSFguODTlW9JtTet5drIbD&#10;+vR/HKhNtrDDqnGtkmy/pdbd9/ZnAiJQG17ip3tl4vyBGsPjm3iCnN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T1NGwgAAAN0AAAAPAAAAAAAAAAAAAAAAAJgCAABkcnMvZG93&#10;bnJldi54bWxQSwUGAAAAAAQABAD1AAAAhwMAAAAA&#10;" filled="f" stroked="f">
              <v:textbox>
                <w:txbxContent>
                  <w:p w:rsidR="00042C34" w:rsidRPr="00B443FD" w:rsidRDefault="00042C34" w:rsidP="00AC4B39">
                    <w:pPr>
                      <w:jc w:val="both"/>
                      <w:rPr>
                        <w:rFonts w:ascii="Verdana" w:hAnsi="Verdana" w:cs="Arial"/>
                        <w:sz w:val="16"/>
                        <w:szCs w:val="16"/>
                      </w:rPr>
                    </w:pPr>
                    <w:r w:rsidRPr="00B443FD">
                      <w:rPr>
                        <w:rFonts w:ascii="Verdana" w:hAnsi="Verdana" w:cs="Arial"/>
                        <w:sz w:val="16"/>
                        <w:szCs w:val="16"/>
                      </w:rPr>
                      <w:t xml:space="preserve">Sentido de las corrientes en las bobinas del estator con carga óhmica pura, y posición del campo rotante de reacción de armadura </w:t>
                    </w:r>
                  </w:p>
                </w:txbxContent>
              </v:textbox>
            </v:shape>
            <v:shape id="AutoShape 1010" o:spid="_x0000_s1799" type="#_x0000_t32" style="position:absolute;left:7490;top:11708;width:0;height:340;rotation:6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szMQAAADdAAAADwAAAGRycy9kb3ducmV2LnhtbESPQYvCQAyF74L/YcjC3nTqsohUR5EF&#10;YQ8i2HrxFjuxLXYypTO29d+bw8LeEt7Le182u9E1qqcu1J4NLOYJKOLC25pLA5f8MFuBChHZYuOZ&#10;DLwowG47nWwwtX7gM/VZLJWEcEjRQBVjm2odioochrlviUW7+85hlLUrte1wkHDX6K8kWWqHNUtD&#10;hS39VFQ8sqczQEem0zVvTvlt8Vz1j2zA/W0w5vNj3K9BRRrjv/nv+tcK/nciuPKNjKC3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7+zMxAAAAN0AAAAPAAAAAAAAAAAA&#10;AAAAAKECAABkcnMvZG93bnJldi54bWxQSwUGAAAAAAQABAD5AAAAkgMAAAAA&#10;">
              <v:stroke endarrow="block" endarrowwidth="narrow" endarrowlength="short"/>
            </v:shape>
            <v:shape id="Text Box 1011" o:spid="_x0000_s1800" type="#_x0000_t202" style="position:absolute;left:7044;top:11442;width:696;height:45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xir8MA&#10;AADdAAAADwAAAGRycy9kb3ducmV2LnhtbERPyWrDMBC9F/IPYgK51VJKWmInsgktgZ5amg1yG6yJ&#10;bWKNjKXG7t9XhUJu83jrrIvRtuJGvW8ca5gnCgRx6UzDlYbDfvu4BOEDssHWMWn4IQ9FPnlYY2bc&#10;wF9024VKxBD2GWqoQ+gyKX1Zk0WfuI44chfXWwwR9pU0PQ4x3LbySakXabHh2FBjR681ldfdt9Vw&#10;/LicTwv1Wb3Z525wo5JsU6n1bDpuViACjeEu/ne/mzh/oVL4+yaeI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pxir8MAAADdAAAADwAAAAAAAAAAAAAAAACYAgAAZHJzL2Rv&#10;d25yZXYueG1sUEsFBgAAAAAEAAQA9QAAAIgDAAAAAA==&#10;" filled="f" stroked="f">
              <v:textbox>
                <w:txbxContent>
                  <w:p w:rsidR="00042C34" w:rsidRPr="00B443FD" w:rsidRDefault="00042C34" w:rsidP="00AC4B39">
                    <w:pPr>
                      <w:jc w:val="center"/>
                      <w:rPr>
                        <w:rFonts w:ascii="Verdana" w:hAnsi="Verdana"/>
                        <w:bCs/>
                        <w:lang w:val="es-MX"/>
                      </w:rPr>
                    </w:pPr>
                    <w:r>
                      <w:rPr>
                        <w:rFonts w:ascii="Verdana" w:hAnsi="Verdana"/>
                        <w:bCs/>
                        <w:lang w:val="es-MX"/>
                      </w:rPr>
                      <w:t>i</w:t>
                    </w:r>
                    <w:r>
                      <w:rPr>
                        <w:rFonts w:ascii="Verdana" w:hAnsi="Verdana"/>
                        <w:bCs/>
                        <w:vertAlign w:val="subscript"/>
                        <w:lang w:val="es-MX"/>
                      </w:rPr>
                      <w:t xml:space="preserve">T </w:t>
                    </w:r>
                  </w:p>
                </w:txbxContent>
              </v:textbox>
            </v:shape>
            <v:shape id="Text Box 1012" o:spid="_x0000_s1801" type="#_x0000_t202" style="position:absolute;left:10155;top:12201;width:964;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9d78UA&#10;AADdAAAADwAAAGRycy9kb3ducmV2LnhtbESPQWvCQBCF7wX/wzKCt7prsaVGV5GK4KmlVgVvQ3ZM&#10;gtnZkF1N/PedQ6G3Gd6b975ZrHpfqzu1sQpsYTI2oIjz4CouLBx+ts/voGJCdlgHJgsPirBaDp4W&#10;mLnQ8Tfd96lQEsIxQwtlSk2mdcxL8hjHoSEW7RJaj0nWttCuxU7Cfa1fjHnTHiuWhhIb+igpv+5v&#10;3sLx83I+Tc1XsfGvTRd6o9nPtLWjYb+eg0rUp3/z3/XOCf50IvzyjYy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f13vxQAAAN0AAAAPAAAAAAAAAAAAAAAAAJgCAABkcnMv&#10;ZG93bnJldi54bWxQSwUGAAAAAAQABAD1AAAAigMAAAAA&#10;" filled="f" stroked="f">
              <v:textbox>
                <w:txbxContent>
                  <w:p w:rsidR="00042C34" w:rsidRPr="00B443FD" w:rsidRDefault="00042C34" w:rsidP="00AC4B39">
                    <w:pPr>
                      <w:jc w:val="center"/>
                      <w:rPr>
                        <w:rFonts w:ascii="Verdana" w:hAnsi="Verdana"/>
                        <w:bCs/>
                        <w:lang w:val="es-MX"/>
                      </w:rPr>
                    </w:pPr>
                    <w:r>
                      <w:rPr>
                        <w:rFonts w:ascii="Verdana" w:hAnsi="Verdana"/>
                        <w:bCs/>
                        <w:lang w:val="es-MX"/>
                      </w:rPr>
                      <w:t>i</w:t>
                    </w:r>
                    <w:r>
                      <w:rPr>
                        <w:rFonts w:ascii="Verdana" w:hAnsi="Verdana"/>
                        <w:bCs/>
                        <w:vertAlign w:val="subscript"/>
                        <w:lang w:val="es-MX"/>
                      </w:rPr>
                      <w:t xml:space="preserve">S </w:t>
                    </w:r>
                  </w:p>
                </w:txbxContent>
              </v:textbox>
            </v:shape>
            <v:shape id="Text Box 1013" o:spid="_x0000_s1802" type="#_x0000_t202" style="position:absolute;left:10484;top:9663;width:728;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P4dMIA&#10;AADdAAAADwAAAGRycy9kb3ducmV2LnhtbERPTYvCMBC9C/6HMAt706TiilajiMuCpxV1V/A2NGNb&#10;tpmUJmvrvzeC4G0e73MWq85W4kqNLx1rSIYKBHHmTMm5hp/j12AKwgdkg5Vj0nAjD6tlv7fA1LiW&#10;93Q9hFzEEPYpaihCqFMpfVaQRT90NXHkLq6xGCJscmkabGO4reRIqYm0WHJsKLCmTUHZ3+Hfavj9&#10;vpxPY7XLP+1H3bpOSbYzqfX7W7eegwjUhZf46d6aOH+cJPD4Jp4gl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M/h0wgAAAN0AAAAPAAAAAAAAAAAAAAAAAJgCAABkcnMvZG93&#10;bnJldi54bWxQSwUGAAAAAAQABAD1AAAAhwMAAAAA&#10;" filled="f" stroked="f">
              <v:textbox>
                <w:txbxContent>
                  <w:p w:rsidR="00042C34" w:rsidRPr="00B443FD" w:rsidRDefault="00042C34" w:rsidP="00AC4B39">
                    <w:pPr>
                      <w:jc w:val="center"/>
                      <w:rPr>
                        <w:rFonts w:ascii="Verdana" w:hAnsi="Verdana"/>
                        <w:bCs/>
                        <w:lang w:val="es-MX"/>
                      </w:rPr>
                    </w:pPr>
                    <w:r>
                      <w:rPr>
                        <w:rFonts w:ascii="Verdana" w:hAnsi="Verdana"/>
                        <w:bCs/>
                        <w:lang w:val="es-MX"/>
                      </w:rPr>
                      <w:t>i</w:t>
                    </w:r>
                    <w:r>
                      <w:rPr>
                        <w:rFonts w:ascii="Verdana" w:hAnsi="Verdana"/>
                        <w:bCs/>
                        <w:vertAlign w:val="subscript"/>
                        <w:lang w:val="es-MX"/>
                      </w:rPr>
                      <w:t>T</w:t>
                    </w:r>
                  </w:p>
                </w:txbxContent>
              </v:textbox>
            </v:shape>
            <v:shape id="AutoShape 1014" o:spid="_x0000_s1803" type="#_x0000_t32" style="position:absolute;left:10722;top:9942;width:0;height:340;rotation:6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5N+8EAAADdAAAADwAAAGRycy9kb3ducmV2LnhtbERPTYvCMBC9C/sfwgh707QiIl1jEWHB&#10;gwjbevE2NrNtaTMpTWzrv98sCN7m8T5nl06mFQP1rrasIF5GIIgLq2suFVzz78UWhPPIGlvLpOBJ&#10;DtL9x2yHibYj/9CQ+VKEEHYJKqi87xIpXVGRQbe0HXHgfm1v0AfYl1L3OIZw08pVFG2kwZpDQ4Ud&#10;HSsqmuxhFNCZ6XLL20t+jx/boclGPNxHpT7n0+ELhKfJv8Uv90mH+et4Bf/fhBPk/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3k37wQAAAN0AAAAPAAAAAAAAAAAAAAAA&#10;AKECAABkcnMvZG93bnJldi54bWxQSwUGAAAAAAQABAD5AAAAjwMAAAAA&#10;">
              <v:stroke endarrow="block" endarrowwidth="narrow" endarrowlength="short"/>
            </v:shape>
            <v:shape id="AutoShape 1015" o:spid="_x0000_s1804" type="#_x0000_t32" style="position:absolute;left:10705;top:12133;width:0;height:340;rotation:1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sjwMQAAADdAAAADwAAAGRycy9kb3ducmV2LnhtbERPS2sCMRC+F/wPYYReimZti8hqdpFK&#10;aQ8LxQd4HZJxs7qZLJtUt/++KRS8zcf3nFU5uFZcqQ+NZwWzaQaCWHvTcK3gsH+fLECEiGyw9UwK&#10;fihAWYweVpgbf+MtXXexFimEQ44KbIxdLmXQlhyGqe+IE3fyvcOYYF9L0+MthbtWPmfZXDpsODVY&#10;7OjNkr7svp2CykZdVbXGxdNx/iE3m+GMX1apx/GwXoKINMS7+N/9adL819kL/H2TTpDF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eyPAxAAAAN0AAAAPAAAAAAAAAAAA&#10;AAAAAKECAABkcnMvZG93bnJldi54bWxQSwUGAAAAAAQABAD5AAAAkgMAAAAA&#10;">
              <v:stroke endarrow="block" endarrowwidth="narrow" endarrowlength="short"/>
            </v:shape>
            <v:shape id="AutoShape 1016" o:spid="_x0000_s1805" type="#_x0000_t32" style="position:absolute;left:7588;top:10209;width:0;height:340;rotation:1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K7tMMAAADdAAAADwAAAGRycy9kb3ducmV2LnhtbERP32vCMBB+H/g/hBP2MjR1iEhtKmMy&#10;9KEg08Fej+Rs6ppLaaLW/34ZCHu7j+/nFevBteJKfWg8K5hNMxDE2puGawVfx4/JEkSIyAZbz6Tg&#10;TgHW5eipwNz4G3/S9RBrkUI45KjAxtjlUgZtyWGY+o44cSffO4wJ9rU0Pd5SuGvla5YtpMOGU4PF&#10;jt4t6Z/DxSmobNRVVWtcvnwvtnKzGc64t0o9j4e3FYhIQ/wXP9w7k+bPZ3P4+yadIM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GSu7TDAAAA3QAAAA8AAAAAAAAAAAAA&#10;AAAAoQIAAGRycy9kb3ducmV2LnhtbFBLBQYAAAAABAAEAPkAAACRAwAAAAA=&#10;">
              <v:stroke endarrow="block" endarrowwidth="narrow" endarrowlength="short"/>
            </v:shape>
            <v:shape id="Text Box 1017" o:spid="_x0000_s1806" type="#_x0000_t202" style="position:absolute;left:7185;top:9941;width:964;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j+d8MA&#10;AADdAAAADwAAAGRycy9kb3ducmV2LnhtbERPTWvCQBC9F/wPywi91V1LUjS6ilgKPVmaquBtyI5J&#10;MDsbstsk/vtuodDbPN7nrLejbURPna8da5jPFAjiwpmaSw3Hr7enBQgfkA02jknDnTxsN5OHNWbG&#10;DfxJfR5KEUPYZ6ihCqHNpPRFRRb9zLXEkbu6zmKIsCul6XCI4baRz0q9SIs1x4YKW9pXVNzyb6vh&#10;dLhezon6KF9t2g5uVJLtUmr9OB13KxCBxvAv/nO/mzg/mafw+008QW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j+d8MAAADdAAAADwAAAAAAAAAAAAAAAACYAgAAZHJzL2Rv&#10;d25yZXYueG1sUEsFBgAAAAAEAAQA9QAAAIgDAAAAAA==&#10;" filled="f" stroked="f">
              <v:textbox>
                <w:txbxContent>
                  <w:p w:rsidR="00042C34" w:rsidRPr="00B443FD" w:rsidRDefault="00042C34" w:rsidP="00AC4B39">
                    <w:pPr>
                      <w:jc w:val="center"/>
                      <w:rPr>
                        <w:rFonts w:ascii="Verdana" w:hAnsi="Verdana"/>
                        <w:bCs/>
                        <w:lang w:val="es-MX"/>
                      </w:rPr>
                    </w:pPr>
                    <w:r>
                      <w:rPr>
                        <w:rFonts w:ascii="Verdana" w:hAnsi="Verdana"/>
                        <w:bCs/>
                        <w:lang w:val="es-MX"/>
                      </w:rPr>
                      <w:t>i</w:t>
                    </w:r>
                    <w:r>
                      <w:rPr>
                        <w:rFonts w:ascii="Verdana" w:hAnsi="Verdana"/>
                        <w:bCs/>
                        <w:vertAlign w:val="subscript"/>
                        <w:lang w:val="es-MX"/>
                      </w:rPr>
                      <w:t xml:space="preserve">S </w:t>
                    </w:r>
                  </w:p>
                </w:txbxContent>
              </v:textbox>
            </v:shape>
          </v:group>
        </w:pict>
      </w:r>
    </w:p>
    <w:tbl>
      <w:tblPr>
        <w:tblW w:w="8636" w:type="dxa"/>
        <w:tblInd w:w="70" w:type="dxa"/>
        <w:tblCellMar>
          <w:left w:w="70" w:type="dxa"/>
          <w:right w:w="70" w:type="dxa"/>
        </w:tblCellMar>
        <w:tblLook w:val="00A0"/>
      </w:tblPr>
      <w:tblGrid>
        <w:gridCol w:w="1340"/>
        <w:gridCol w:w="1216"/>
        <w:gridCol w:w="1216"/>
        <w:gridCol w:w="1216"/>
        <w:gridCol w:w="1216"/>
        <w:gridCol w:w="1216"/>
        <w:gridCol w:w="1216"/>
      </w:tblGrid>
      <w:tr w:rsidR="00042C34" w:rsidRPr="001B408A" w:rsidTr="00456EF8">
        <w:trPr>
          <w:trHeight w:val="255"/>
        </w:trPr>
        <w:tc>
          <w:tcPr>
            <w:tcW w:w="1340" w:type="dxa"/>
            <w:tcBorders>
              <w:top w:val="nil"/>
              <w:left w:val="nil"/>
              <w:bottom w:val="nil"/>
              <w:right w:val="nil"/>
            </w:tcBorders>
            <w:noWrap/>
            <w:vAlign w:val="bottom"/>
          </w:tcPr>
          <w:tbl>
            <w:tblPr>
              <w:tblW w:w="0" w:type="auto"/>
              <w:tblCellSpacing w:w="0" w:type="dxa"/>
              <w:tblCellMar>
                <w:left w:w="0" w:type="dxa"/>
                <w:right w:w="0" w:type="dxa"/>
              </w:tblCellMar>
              <w:tblLook w:val="00A0"/>
            </w:tblPr>
            <w:tblGrid>
              <w:gridCol w:w="1200"/>
            </w:tblGrid>
            <w:tr w:rsidR="00042C34" w:rsidRPr="001B408A" w:rsidTr="00456EF8">
              <w:trPr>
                <w:trHeight w:val="255"/>
                <w:tblCellSpacing w:w="0" w:type="dxa"/>
              </w:trPr>
              <w:tc>
                <w:tcPr>
                  <w:tcW w:w="1200"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r>
          </w:tbl>
          <w:p w:rsidR="00042C34" w:rsidRDefault="00042C34" w:rsidP="00456EF8">
            <w:pPr>
              <w:rPr>
                <w:rFonts w:ascii="Arial" w:hAnsi="Arial" w:cs="Arial"/>
                <w:lang w:val="es-AR" w:eastAsia="es-AR"/>
              </w:rPr>
            </w:pPr>
          </w:p>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r>
      <w:tr w:rsidR="00042C34" w:rsidRPr="001B408A" w:rsidTr="00456EF8">
        <w:trPr>
          <w:trHeight w:val="255"/>
        </w:trPr>
        <w:tc>
          <w:tcPr>
            <w:tcW w:w="1340"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r>
      <w:tr w:rsidR="00042C34" w:rsidRPr="001B408A" w:rsidTr="00456EF8">
        <w:trPr>
          <w:trHeight w:val="255"/>
        </w:trPr>
        <w:tc>
          <w:tcPr>
            <w:tcW w:w="1340"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r>
      <w:tr w:rsidR="00042C34" w:rsidRPr="001B408A" w:rsidTr="00456EF8">
        <w:trPr>
          <w:trHeight w:val="255"/>
        </w:trPr>
        <w:tc>
          <w:tcPr>
            <w:tcW w:w="1340"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r>
      <w:tr w:rsidR="00042C34" w:rsidRPr="001B408A" w:rsidTr="00456EF8">
        <w:trPr>
          <w:trHeight w:val="255"/>
        </w:trPr>
        <w:tc>
          <w:tcPr>
            <w:tcW w:w="1340"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r>
      <w:tr w:rsidR="00042C34" w:rsidRPr="001B408A" w:rsidTr="00456EF8">
        <w:trPr>
          <w:trHeight w:val="255"/>
        </w:trPr>
        <w:tc>
          <w:tcPr>
            <w:tcW w:w="1340"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r>
      <w:tr w:rsidR="00042C34" w:rsidRPr="001B408A" w:rsidTr="00456EF8">
        <w:trPr>
          <w:trHeight w:val="255"/>
        </w:trPr>
        <w:tc>
          <w:tcPr>
            <w:tcW w:w="1340"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r>
      <w:tr w:rsidR="00042C34" w:rsidRPr="001B408A" w:rsidTr="00456EF8">
        <w:trPr>
          <w:trHeight w:val="255"/>
        </w:trPr>
        <w:tc>
          <w:tcPr>
            <w:tcW w:w="1340"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r>
      <w:tr w:rsidR="00042C34" w:rsidRPr="001B408A" w:rsidTr="00456EF8">
        <w:trPr>
          <w:trHeight w:val="255"/>
        </w:trPr>
        <w:tc>
          <w:tcPr>
            <w:tcW w:w="1340"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r>
      <w:tr w:rsidR="00042C34" w:rsidRPr="001B408A" w:rsidTr="00456EF8">
        <w:trPr>
          <w:trHeight w:val="255"/>
        </w:trPr>
        <w:tc>
          <w:tcPr>
            <w:tcW w:w="1340"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r>
      <w:tr w:rsidR="00042C34" w:rsidRPr="001B408A" w:rsidTr="00456EF8">
        <w:trPr>
          <w:trHeight w:val="255"/>
        </w:trPr>
        <w:tc>
          <w:tcPr>
            <w:tcW w:w="1340"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r>
      <w:tr w:rsidR="00042C34" w:rsidRPr="001B408A" w:rsidTr="00456EF8">
        <w:trPr>
          <w:trHeight w:val="255"/>
        </w:trPr>
        <w:tc>
          <w:tcPr>
            <w:tcW w:w="1340"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r>
      <w:tr w:rsidR="00042C34" w:rsidRPr="001B408A" w:rsidTr="00456EF8">
        <w:trPr>
          <w:trHeight w:val="255"/>
        </w:trPr>
        <w:tc>
          <w:tcPr>
            <w:tcW w:w="1340"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r>
      <w:tr w:rsidR="00042C34" w:rsidRPr="001B408A" w:rsidTr="00456EF8">
        <w:trPr>
          <w:trHeight w:val="255"/>
        </w:trPr>
        <w:tc>
          <w:tcPr>
            <w:tcW w:w="1340"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r>
      <w:tr w:rsidR="00042C34" w:rsidRPr="001B408A" w:rsidTr="00456EF8">
        <w:trPr>
          <w:trHeight w:val="255"/>
        </w:trPr>
        <w:tc>
          <w:tcPr>
            <w:tcW w:w="1340"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r>
      <w:tr w:rsidR="00042C34" w:rsidRPr="001B408A" w:rsidTr="00456EF8">
        <w:trPr>
          <w:trHeight w:val="255"/>
        </w:trPr>
        <w:tc>
          <w:tcPr>
            <w:tcW w:w="1340"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1B408A" w:rsidRDefault="00042C34" w:rsidP="00456EF8">
            <w:pPr>
              <w:rPr>
                <w:rFonts w:ascii="Arial" w:hAnsi="Arial" w:cs="Arial"/>
                <w:lang w:val="es-AR" w:eastAsia="es-AR"/>
              </w:rPr>
            </w:pPr>
          </w:p>
        </w:tc>
      </w:tr>
    </w:tbl>
    <w:p w:rsidR="00042C34"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rPr>
          <w:rFonts w:ascii="Verdana" w:hAnsi="Verdana"/>
        </w:rPr>
      </w:pPr>
    </w:p>
    <w:p w:rsidR="00042C34" w:rsidRDefault="00042C34" w:rsidP="00AC4B39">
      <w:pPr>
        <w:jc w:val="center"/>
        <w:rPr>
          <w:rFonts w:ascii="Verdana" w:hAnsi="Verdana"/>
        </w:rPr>
      </w:pPr>
      <w:r w:rsidRPr="007421CF">
        <w:rPr>
          <w:rFonts w:ascii="Verdana" w:hAnsi="Verdana"/>
        </w:rPr>
        <w:t xml:space="preserve">Figura </w:t>
      </w:r>
      <w:r>
        <w:rPr>
          <w:rFonts w:ascii="Verdana" w:hAnsi="Verdana"/>
        </w:rPr>
        <w:t>9.9</w:t>
      </w:r>
      <w:r w:rsidRPr="007421CF">
        <w:rPr>
          <w:rFonts w:ascii="Verdana" w:hAnsi="Verdana"/>
        </w:rPr>
        <w:t xml:space="preserve"> Posición de los campos magnéticos del rotor y </w:t>
      </w:r>
    </w:p>
    <w:p w:rsidR="00042C34" w:rsidRDefault="00042C34" w:rsidP="00AC4B39">
      <w:pPr>
        <w:jc w:val="center"/>
        <w:rPr>
          <w:rFonts w:ascii="Verdana" w:hAnsi="Verdana"/>
        </w:rPr>
      </w:pPr>
      <w:r w:rsidRPr="007421CF">
        <w:rPr>
          <w:rFonts w:ascii="Verdana" w:hAnsi="Verdana"/>
        </w:rPr>
        <w:t>de reacción de armadura</w:t>
      </w:r>
      <w:r>
        <w:rPr>
          <w:rFonts w:ascii="Verdana" w:hAnsi="Verdana"/>
        </w:rPr>
        <w:t xml:space="preserve"> </w:t>
      </w:r>
      <w:r w:rsidRPr="007421CF">
        <w:rPr>
          <w:rFonts w:ascii="Verdana" w:hAnsi="Verdana"/>
        </w:rPr>
        <w:t>para carga óhmica pura</w:t>
      </w:r>
    </w:p>
    <w:p w:rsidR="00042C34" w:rsidRDefault="00042C34" w:rsidP="00AC4B39">
      <w:pPr>
        <w:jc w:val="center"/>
        <w:rPr>
          <w:rFonts w:ascii="Verdana" w:hAnsi="Verdana"/>
        </w:rPr>
      </w:pPr>
    </w:p>
    <w:p w:rsidR="00042C34" w:rsidRPr="007421CF" w:rsidRDefault="00042C34" w:rsidP="00AC4B39">
      <w:pPr>
        <w:pStyle w:val="BodyTextIndent"/>
        <w:ind w:left="0" w:firstLine="708"/>
        <w:jc w:val="both"/>
        <w:rPr>
          <w:rFonts w:ascii="Verdana" w:hAnsi="Verdana" w:cs="Arial"/>
          <w:i w:val="0"/>
          <w:iCs/>
          <w:sz w:val="20"/>
        </w:rPr>
      </w:pPr>
      <w:r w:rsidRPr="007421CF">
        <w:rPr>
          <w:rFonts w:ascii="Verdana" w:hAnsi="Verdana" w:cs="Arial"/>
          <w:i w:val="0"/>
          <w:iCs/>
          <w:sz w:val="20"/>
        </w:rPr>
        <w:t>Debido a esto en el estator se produce un campo magnético rotante, como vimos anteriormente, cuya posición es la indicada en la figura, para el instante que se está estudiando. Podemos observar que el eje magnético del rotor y el eje magnético del campo rotante del estator están formando un ángulo de 90°.</w:t>
      </w:r>
    </w:p>
    <w:p w:rsidR="00042C34" w:rsidRPr="00E2225F" w:rsidRDefault="00042C34" w:rsidP="00AC4B39">
      <w:pPr>
        <w:pStyle w:val="BodyTextIndent"/>
        <w:ind w:left="0" w:firstLine="708"/>
        <w:jc w:val="both"/>
        <w:rPr>
          <w:rFonts w:ascii="Verdana" w:hAnsi="Verdana" w:cs="Arial"/>
          <w:i w:val="0"/>
          <w:iCs/>
          <w:sz w:val="20"/>
        </w:rPr>
      </w:pPr>
      <w:r w:rsidRPr="007421CF">
        <w:rPr>
          <w:rFonts w:ascii="Verdana" w:hAnsi="Verdana" w:cs="Arial"/>
          <w:i w:val="0"/>
          <w:iCs/>
          <w:sz w:val="20"/>
        </w:rPr>
        <w:t>Esto hace que la tensión en bornes difiera de la fuerza electromotriz inducida, debido a que el campo en el entrehierro de la máquina no solo</w:t>
      </w:r>
      <w:r>
        <w:rPr>
          <w:rFonts w:ascii="Verdana" w:hAnsi="Verdana" w:cs="Arial"/>
          <w:i w:val="0"/>
          <w:iCs/>
          <w:sz w:val="20"/>
        </w:rPr>
        <w:t xml:space="preserve"> es</w:t>
      </w:r>
      <w:r w:rsidRPr="007421CF">
        <w:rPr>
          <w:rFonts w:ascii="Verdana" w:hAnsi="Verdana" w:cs="Arial"/>
          <w:i w:val="0"/>
          <w:iCs/>
          <w:sz w:val="20"/>
        </w:rPr>
        <w:t xml:space="preserve"> el producido por el rotor, sino que se compone con el de reacción de armadura.</w:t>
      </w:r>
      <w:r w:rsidRPr="007421CF">
        <w:rPr>
          <w:rFonts w:ascii="Verdana" w:hAnsi="Verdana"/>
        </w:rPr>
        <w:t xml:space="preserve"> </w:t>
      </w:r>
    </w:p>
    <w:p w:rsidR="00042C34" w:rsidRDefault="00042C34" w:rsidP="00AC4B39">
      <w:pPr>
        <w:pStyle w:val="BodyTextIndent"/>
        <w:ind w:left="0" w:firstLine="708"/>
        <w:jc w:val="both"/>
        <w:rPr>
          <w:rFonts w:ascii="Verdana" w:hAnsi="Verdana"/>
          <w:sz w:val="20"/>
        </w:rPr>
      </w:pPr>
      <w:r>
        <w:rPr>
          <w:rFonts w:ascii="Verdana" w:hAnsi="Verdana"/>
          <w:i w:val="0"/>
          <w:sz w:val="20"/>
        </w:rPr>
        <w:t xml:space="preserve">                   </w:t>
      </w:r>
      <w:r w:rsidRPr="007421CF">
        <w:rPr>
          <w:rFonts w:ascii="Verdana" w:hAnsi="Verdana"/>
          <w:i w:val="0"/>
          <w:sz w:val="20"/>
        </w:rPr>
        <w:t xml:space="preserve">    </w:t>
      </w:r>
      <w:r w:rsidRPr="007421CF">
        <w:rPr>
          <w:rFonts w:ascii="Verdana" w:hAnsi="Verdana"/>
          <w:sz w:val="20"/>
        </w:rPr>
        <w:t xml:space="preserve">    </w:t>
      </w:r>
      <w:r>
        <w:rPr>
          <w:rFonts w:ascii="Verdana" w:hAnsi="Verdana"/>
          <w:sz w:val="20"/>
        </w:rPr>
        <w:tab/>
      </w:r>
    </w:p>
    <w:p w:rsidR="00042C34" w:rsidRPr="00F50AC5" w:rsidRDefault="00042C34" w:rsidP="00AC4B39">
      <w:pPr>
        <w:pStyle w:val="BodyTextIndent"/>
        <w:ind w:left="0" w:firstLine="708"/>
        <w:jc w:val="both"/>
        <w:rPr>
          <w:rFonts w:ascii="Verdana" w:hAnsi="Verdana"/>
          <w:sz w:val="20"/>
        </w:rPr>
      </w:pPr>
    </w:p>
    <w:p w:rsidR="00042C34" w:rsidRPr="007421CF" w:rsidRDefault="00042C34" w:rsidP="00AC4B39">
      <w:pPr>
        <w:pStyle w:val="BodyTextIndent"/>
        <w:jc w:val="right"/>
        <w:rPr>
          <w:rFonts w:ascii="Verdana" w:hAnsi="Verdana" w:cs="Arial"/>
          <w:i w:val="0"/>
          <w:iCs/>
          <w:sz w:val="20"/>
        </w:rPr>
      </w:pPr>
      <w:r w:rsidRPr="007421CF">
        <w:rPr>
          <w:rFonts w:ascii="Verdana" w:hAnsi="Verdana" w:cs="Arial"/>
          <w:b/>
          <w:bCs/>
          <w:i w:val="0"/>
          <w:iCs/>
          <w:sz w:val="20"/>
        </w:rPr>
        <w:t>Carga inductiva pura</w:t>
      </w:r>
    </w:p>
    <w:p w:rsidR="00042C34" w:rsidRPr="007421CF" w:rsidRDefault="00042C34" w:rsidP="00AC4B39">
      <w:pPr>
        <w:pStyle w:val="BodyTextIndent"/>
        <w:jc w:val="both"/>
        <w:rPr>
          <w:rFonts w:ascii="Verdana" w:hAnsi="Verdana" w:cs="Arial"/>
          <w:i w:val="0"/>
          <w:iCs/>
          <w:sz w:val="20"/>
        </w:rPr>
      </w:pPr>
    </w:p>
    <w:p w:rsidR="00042C34" w:rsidRPr="007421CF" w:rsidRDefault="00042C34" w:rsidP="00AC4B39">
      <w:pPr>
        <w:pStyle w:val="BodyTextIndent"/>
        <w:ind w:left="0" w:firstLine="708"/>
        <w:jc w:val="both"/>
        <w:rPr>
          <w:rFonts w:ascii="Verdana" w:hAnsi="Verdana" w:cs="Arial"/>
          <w:i w:val="0"/>
          <w:iCs/>
          <w:sz w:val="20"/>
        </w:rPr>
      </w:pPr>
      <w:r>
        <w:rPr>
          <w:rFonts w:ascii="Verdana" w:hAnsi="Verdana" w:cs="Arial"/>
          <w:i w:val="0"/>
          <w:iCs/>
          <w:sz w:val="20"/>
        </w:rPr>
        <w:t>En la figura 9.10</w:t>
      </w:r>
      <w:r w:rsidRPr="007421CF">
        <w:rPr>
          <w:rFonts w:ascii="Verdana" w:hAnsi="Verdana" w:cs="Arial"/>
          <w:i w:val="0"/>
          <w:iCs/>
          <w:sz w:val="20"/>
        </w:rPr>
        <w:t xml:space="preserve">  y para la misma posición del rotor (t = 0), vemos cual es la situación de las corrientes en el estator, que en este caso tienen un ángulo de atraso de 90°.</w:t>
      </w:r>
    </w:p>
    <w:p w:rsidR="00042C34" w:rsidRDefault="00042C34" w:rsidP="00AC4B39">
      <w:pPr>
        <w:pStyle w:val="BodyTextIndent"/>
        <w:ind w:left="0" w:firstLine="708"/>
        <w:jc w:val="both"/>
        <w:rPr>
          <w:rFonts w:ascii="Verdana" w:hAnsi="Verdana" w:cs="Arial"/>
          <w:i w:val="0"/>
          <w:iCs/>
          <w:sz w:val="20"/>
        </w:rPr>
      </w:pPr>
      <w:r w:rsidRPr="007421CF">
        <w:rPr>
          <w:rFonts w:ascii="Verdana" w:hAnsi="Verdana" w:cs="Arial"/>
          <w:i w:val="0"/>
          <w:iCs/>
          <w:sz w:val="20"/>
        </w:rPr>
        <w:t>Debido a que en la bobina u</w:t>
      </w:r>
      <w:r w:rsidRPr="007421CF">
        <w:rPr>
          <w:rFonts w:ascii="Verdana" w:hAnsi="Verdana" w:cs="Arial"/>
          <w:i w:val="0"/>
          <w:iCs/>
          <w:sz w:val="20"/>
          <w:vertAlign w:val="subscript"/>
        </w:rPr>
        <w:t>1</w:t>
      </w:r>
      <w:r w:rsidRPr="007421CF">
        <w:rPr>
          <w:rFonts w:ascii="Verdana" w:hAnsi="Verdana" w:cs="Arial"/>
          <w:i w:val="0"/>
          <w:iCs/>
          <w:sz w:val="20"/>
        </w:rPr>
        <w:t xml:space="preserve"> – u</w:t>
      </w:r>
      <w:r w:rsidRPr="007421CF">
        <w:rPr>
          <w:rFonts w:ascii="Verdana" w:hAnsi="Verdana" w:cs="Arial"/>
          <w:i w:val="0"/>
          <w:iCs/>
          <w:sz w:val="20"/>
          <w:vertAlign w:val="subscript"/>
        </w:rPr>
        <w:t>2</w:t>
      </w:r>
      <w:r w:rsidRPr="007421CF">
        <w:rPr>
          <w:rFonts w:ascii="Verdana" w:hAnsi="Verdana" w:cs="Arial"/>
          <w:i w:val="0"/>
          <w:iCs/>
          <w:sz w:val="20"/>
        </w:rPr>
        <w:t xml:space="preserve"> , la fem inducida pasa por cero, la corriente que circula por la misma, para ese instante pasa por su valor máximo</w:t>
      </w:r>
      <w:r>
        <w:rPr>
          <w:rFonts w:ascii="Verdana" w:hAnsi="Verdana" w:cs="Arial"/>
          <w:i w:val="0"/>
          <w:iCs/>
          <w:sz w:val="20"/>
        </w:rPr>
        <w:t xml:space="preserve"> negativo</w:t>
      </w:r>
      <w:r w:rsidRPr="007421CF">
        <w:rPr>
          <w:rFonts w:ascii="Verdana" w:hAnsi="Verdana" w:cs="Arial"/>
          <w:i w:val="0"/>
          <w:iCs/>
          <w:sz w:val="20"/>
        </w:rPr>
        <w:t xml:space="preserve">, mientras que en las otras dos bobinas su valor es la mitad y de signo contrario para que la suma de las tres sea igual a cero. </w:t>
      </w:r>
      <w:r>
        <w:rPr>
          <w:rFonts w:ascii="Verdana" w:hAnsi="Verdana" w:cs="Arial"/>
          <w:i w:val="0"/>
          <w:iCs/>
          <w:sz w:val="20"/>
        </w:rPr>
        <w:t xml:space="preserve">Para el instante t = 0, que estamos analizando, </w:t>
      </w:r>
      <w:r w:rsidRPr="007421CF">
        <w:rPr>
          <w:rFonts w:ascii="Verdana" w:hAnsi="Verdana" w:cs="Arial"/>
          <w:i w:val="0"/>
          <w:iCs/>
          <w:sz w:val="20"/>
        </w:rPr>
        <w:t>la corriente en</w:t>
      </w:r>
      <w:r>
        <w:rPr>
          <w:rFonts w:ascii="Verdana" w:hAnsi="Verdana" w:cs="Arial"/>
          <w:i w:val="0"/>
          <w:iCs/>
          <w:sz w:val="20"/>
        </w:rPr>
        <w:t xml:space="preserve"> </w:t>
      </w:r>
      <w:r w:rsidRPr="007421CF">
        <w:rPr>
          <w:rFonts w:ascii="Verdana" w:hAnsi="Verdana" w:cs="Arial"/>
          <w:i w:val="0"/>
          <w:iCs/>
          <w:sz w:val="20"/>
        </w:rPr>
        <w:t>“u</w:t>
      </w:r>
      <w:r w:rsidRPr="007421CF">
        <w:rPr>
          <w:rFonts w:ascii="Verdana" w:hAnsi="Verdana" w:cs="Arial"/>
          <w:i w:val="0"/>
          <w:iCs/>
          <w:sz w:val="20"/>
          <w:vertAlign w:val="subscript"/>
        </w:rPr>
        <w:t>1</w:t>
      </w:r>
      <w:r w:rsidRPr="007421CF">
        <w:rPr>
          <w:rFonts w:ascii="Verdana" w:hAnsi="Verdana" w:cs="Arial"/>
          <w:i w:val="0"/>
          <w:iCs/>
          <w:sz w:val="20"/>
        </w:rPr>
        <w:t xml:space="preserve"> – u</w:t>
      </w:r>
      <w:r w:rsidRPr="007421CF">
        <w:rPr>
          <w:rFonts w:ascii="Verdana" w:hAnsi="Verdana" w:cs="Arial"/>
          <w:i w:val="0"/>
          <w:iCs/>
          <w:sz w:val="20"/>
          <w:vertAlign w:val="subscript"/>
        </w:rPr>
        <w:t>2</w:t>
      </w:r>
      <w:r w:rsidRPr="007421CF">
        <w:rPr>
          <w:rFonts w:ascii="Verdana" w:hAnsi="Verdana" w:cs="Arial"/>
          <w:i w:val="0"/>
          <w:iCs/>
          <w:sz w:val="20"/>
        </w:rPr>
        <w:t>”,</w:t>
      </w:r>
      <w:r>
        <w:rPr>
          <w:rFonts w:ascii="Verdana" w:hAnsi="Verdana" w:cs="Arial"/>
          <w:i w:val="0"/>
          <w:iCs/>
          <w:sz w:val="20"/>
        </w:rPr>
        <w:t xml:space="preserve"> es negativa, con lo cual la corriente entra por el borne u</w:t>
      </w:r>
      <w:r>
        <w:rPr>
          <w:rFonts w:ascii="Verdana" w:hAnsi="Verdana" w:cs="Arial"/>
          <w:i w:val="0"/>
          <w:iCs/>
          <w:sz w:val="20"/>
          <w:vertAlign w:val="subscript"/>
        </w:rPr>
        <w:t>1</w:t>
      </w:r>
      <w:r>
        <w:rPr>
          <w:rFonts w:ascii="Verdana" w:hAnsi="Verdana" w:cs="Arial"/>
          <w:i w:val="0"/>
          <w:iCs/>
          <w:sz w:val="20"/>
        </w:rPr>
        <w:t xml:space="preserve"> y sale por el u</w:t>
      </w:r>
      <w:r>
        <w:rPr>
          <w:rFonts w:ascii="Verdana" w:hAnsi="Verdana" w:cs="Arial"/>
          <w:i w:val="0"/>
          <w:iCs/>
          <w:sz w:val="20"/>
          <w:vertAlign w:val="subscript"/>
        </w:rPr>
        <w:t>2</w:t>
      </w:r>
      <w:r>
        <w:rPr>
          <w:rFonts w:ascii="Verdana" w:hAnsi="Verdana" w:cs="Arial"/>
          <w:i w:val="0"/>
          <w:iCs/>
          <w:sz w:val="20"/>
        </w:rPr>
        <w:t>,</w:t>
      </w:r>
      <w:r w:rsidRPr="007421CF">
        <w:rPr>
          <w:rFonts w:ascii="Verdana" w:hAnsi="Verdana" w:cs="Arial"/>
          <w:i w:val="0"/>
          <w:iCs/>
          <w:sz w:val="20"/>
        </w:rPr>
        <w:t xml:space="preserve"> en la bobina “v</w:t>
      </w:r>
      <w:r w:rsidRPr="007421CF">
        <w:rPr>
          <w:rFonts w:ascii="Verdana" w:hAnsi="Verdana" w:cs="Arial"/>
          <w:i w:val="0"/>
          <w:iCs/>
          <w:sz w:val="20"/>
          <w:vertAlign w:val="subscript"/>
        </w:rPr>
        <w:t>1</w:t>
      </w:r>
      <w:r w:rsidRPr="007421CF">
        <w:rPr>
          <w:rFonts w:ascii="Verdana" w:hAnsi="Verdana" w:cs="Arial"/>
          <w:i w:val="0"/>
          <w:iCs/>
          <w:sz w:val="20"/>
        </w:rPr>
        <w:t xml:space="preserve"> – v</w:t>
      </w:r>
      <w:r w:rsidRPr="007421CF">
        <w:rPr>
          <w:rFonts w:ascii="Verdana" w:hAnsi="Verdana" w:cs="Arial"/>
          <w:i w:val="0"/>
          <w:iCs/>
          <w:sz w:val="20"/>
          <w:vertAlign w:val="subscript"/>
        </w:rPr>
        <w:t>2</w:t>
      </w:r>
      <w:r>
        <w:rPr>
          <w:rFonts w:ascii="Verdana" w:hAnsi="Verdana" w:cs="Arial"/>
          <w:i w:val="0"/>
          <w:iCs/>
          <w:sz w:val="20"/>
        </w:rPr>
        <w:t>” la corriente es saliente</w:t>
      </w:r>
      <w:r w:rsidRPr="007421CF">
        <w:rPr>
          <w:rFonts w:ascii="Verdana" w:hAnsi="Verdana" w:cs="Arial"/>
          <w:i w:val="0"/>
          <w:iCs/>
          <w:sz w:val="20"/>
        </w:rPr>
        <w:t xml:space="preserve"> por “v</w:t>
      </w:r>
      <w:r w:rsidRPr="007421CF">
        <w:rPr>
          <w:rFonts w:ascii="Verdana" w:hAnsi="Verdana" w:cs="Arial"/>
          <w:i w:val="0"/>
          <w:iCs/>
          <w:sz w:val="20"/>
          <w:vertAlign w:val="subscript"/>
        </w:rPr>
        <w:t>1</w:t>
      </w:r>
      <w:r w:rsidRPr="007421CF">
        <w:rPr>
          <w:rFonts w:ascii="Verdana" w:hAnsi="Verdana" w:cs="Arial"/>
          <w:i w:val="0"/>
          <w:iCs/>
          <w:sz w:val="20"/>
        </w:rPr>
        <w:t>” (</w:t>
      </w:r>
      <w:r>
        <w:rPr>
          <w:rFonts w:ascii="Verdana" w:hAnsi="Verdana" w:cs="Arial"/>
          <w:i w:val="0"/>
          <w:iCs/>
          <w:sz w:val="20"/>
        </w:rPr>
        <w:t>corriente positiva</w:t>
      </w:r>
      <w:r w:rsidRPr="007421CF">
        <w:rPr>
          <w:rFonts w:ascii="Verdana" w:hAnsi="Verdana" w:cs="Arial"/>
          <w:i w:val="0"/>
          <w:iCs/>
          <w:sz w:val="20"/>
        </w:rPr>
        <w:t xml:space="preserve">) y </w:t>
      </w:r>
      <w:r>
        <w:rPr>
          <w:rFonts w:ascii="Verdana" w:hAnsi="Verdana" w:cs="Arial"/>
          <w:i w:val="0"/>
          <w:iCs/>
          <w:sz w:val="20"/>
        </w:rPr>
        <w:t>en la bobina “w</w:t>
      </w:r>
      <w:r>
        <w:rPr>
          <w:rFonts w:ascii="Verdana" w:hAnsi="Verdana" w:cs="Arial"/>
          <w:i w:val="0"/>
          <w:iCs/>
          <w:sz w:val="20"/>
          <w:vertAlign w:val="subscript"/>
        </w:rPr>
        <w:t>1</w:t>
      </w:r>
      <w:r>
        <w:rPr>
          <w:rFonts w:ascii="Verdana" w:hAnsi="Verdana" w:cs="Arial"/>
          <w:i w:val="0"/>
          <w:iCs/>
          <w:sz w:val="20"/>
        </w:rPr>
        <w:t xml:space="preserve"> – w</w:t>
      </w:r>
      <w:r>
        <w:rPr>
          <w:rFonts w:ascii="Verdana" w:hAnsi="Verdana" w:cs="Arial"/>
          <w:i w:val="0"/>
          <w:iCs/>
          <w:sz w:val="20"/>
          <w:vertAlign w:val="subscript"/>
        </w:rPr>
        <w:t>2</w:t>
      </w:r>
      <w:r>
        <w:rPr>
          <w:rFonts w:ascii="Verdana" w:hAnsi="Verdana" w:cs="Arial"/>
          <w:i w:val="0"/>
          <w:iCs/>
          <w:sz w:val="20"/>
        </w:rPr>
        <w:t>” la corriente es saliente</w:t>
      </w:r>
      <w:r w:rsidRPr="007421CF">
        <w:rPr>
          <w:rFonts w:ascii="Verdana" w:hAnsi="Verdana" w:cs="Arial"/>
          <w:i w:val="0"/>
          <w:iCs/>
          <w:sz w:val="20"/>
        </w:rPr>
        <w:t xml:space="preserve"> por “w</w:t>
      </w:r>
      <w:r w:rsidRPr="007421CF">
        <w:rPr>
          <w:rFonts w:ascii="Verdana" w:hAnsi="Verdana" w:cs="Arial"/>
          <w:i w:val="0"/>
          <w:iCs/>
          <w:sz w:val="20"/>
          <w:vertAlign w:val="subscript"/>
        </w:rPr>
        <w:t>1</w:t>
      </w:r>
      <w:r>
        <w:rPr>
          <w:rFonts w:ascii="Verdana" w:hAnsi="Verdana" w:cs="Arial"/>
          <w:i w:val="0"/>
          <w:iCs/>
          <w:sz w:val="20"/>
        </w:rPr>
        <w:t>” (corriente positiva), tal cual se muestra en la figura 9.11.</w:t>
      </w:r>
    </w:p>
    <w:p w:rsidR="00042C34" w:rsidRDefault="00042C34" w:rsidP="00AC4B39">
      <w:pPr>
        <w:pStyle w:val="BodyTextIndent"/>
        <w:ind w:left="0" w:firstLine="708"/>
        <w:jc w:val="both"/>
        <w:rPr>
          <w:rFonts w:ascii="Verdana" w:hAnsi="Verdana" w:cs="Arial"/>
          <w:i w:val="0"/>
          <w:iCs/>
          <w:sz w:val="20"/>
        </w:rPr>
      </w:pPr>
      <w:r w:rsidRPr="007421CF">
        <w:rPr>
          <w:rFonts w:ascii="Verdana" w:hAnsi="Verdana" w:cs="Arial"/>
          <w:i w:val="0"/>
          <w:iCs/>
          <w:sz w:val="20"/>
        </w:rPr>
        <w:t>En esta situación el campo magnético giratorio del estator tiene su posición indicada en la figura</w:t>
      </w:r>
      <w:r>
        <w:rPr>
          <w:rFonts w:ascii="Verdana" w:hAnsi="Verdana" w:cs="Arial"/>
          <w:i w:val="0"/>
          <w:iCs/>
          <w:sz w:val="20"/>
        </w:rPr>
        <w:t xml:space="preserve"> 9.11</w:t>
      </w:r>
      <w:r w:rsidRPr="007421CF">
        <w:rPr>
          <w:rFonts w:ascii="Verdana" w:hAnsi="Verdana" w:cs="Arial"/>
          <w:i w:val="0"/>
          <w:iCs/>
          <w:sz w:val="20"/>
        </w:rPr>
        <w:t>. De aquí se observa que las fuerzas magnetomotrices del rotor y de la armadura se oponen, lo cual nos está indicando que el efecto de esta última es netamente “desmagnetizante”.</w:t>
      </w:r>
    </w:p>
    <w:p w:rsidR="00042C34" w:rsidRDefault="00042C34" w:rsidP="00AC4B39">
      <w:pPr>
        <w:pStyle w:val="BodyTextIndent"/>
        <w:ind w:left="0" w:firstLine="708"/>
        <w:jc w:val="both"/>
        <w:rPr>
          <w:rFonts w:ascii="Verdana" w:hAnsi="Verdana" w:cs="Arial"/>
          <w:i w:val="0"/>
          <w:iCs/>
          <w:sz w:val="20"/>
        </w:rPr>
      </w:pPr>
    </w:p>
    <w:p w:rsidR="00042C34" w:rsidRDefault="00042C34" w:rsidP="00AC4B39">
      <w:pPr>
        <w:pStyle w:val="BodyTextIndent"/>
        <w:ind w:left="0" w:firstLine="708"/>
        <w:jc w:val="both"/>
        <w:rPr>
          <w:rFonts w:ascii="Verdana" w:hAnsi="Verdana" w:cs="Arial"/>
          <w:i w:val="0"/>
          <w:iCs/>
          <w:sz w:val="20"/>
        </w:rPr>
      </w:pPr>
      <w:r>
        <w:rPr>
          <w:noProof/>
          <w:lang w:val="es-ES"/>
        </w:rPr>
        <w:pict>
          <v:group id="Group 1018" o:spid="_x0000_s1807" style="position:absolute;left:0;text-align:left;margin-left:73.7pt;margin-top:6.5pt;width:300.75pt;height:180.75pt;z-index:251651072" coordorigin="3459,7635" coordsize="6015,36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">
            <v:shape id="16 Gráfico" o:spid="_x0000_s1808" type="#_x0000_t75" style="position:absolute;left:3459;top:7635;width:6015;height:361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1JVnfDAAAA3QAAAA8AAABkcnMvZG93bnJldi54bWxETz1vwjAQ3ZH6H6yrxAZOkYA0jUGoagUL&#10;A9Ch4zW+JlHic2q7Sfj3uFIltnt6n5dvR9OKnpyvLSt4micgiAuray4VfFzeZykIH5A1tpZJwZU8&#10;bDcPkxwzbQc+UX8OpYgh7DNUUIXQZVL6oiKDfm474sh9W2cwROhKqR0OMdy0cpEkK2mw5thQYUev&#10;FRXN+dcoaNwR11+XVA5XuX/b4eeK+uJHqenjuHsBEWgMd/G/+6Dj/MXzEv6+iSfIzQ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lWd8MAAADdAAAADwAAAAAAAAAAAAAAAACf&#10;AgAAZHJzL2Rvd25yZXYueG1sUEsFBgAAAAAEAAQA9wAAAI8DAAAAAA==&#10;">
              <v:imagedata r:id="rId16" o:title=""/>
              <o:lock v:ext="edit" aspectratio="f"/>
            </v:shape>
            <v:group id="Group 1020" o:spid="_x0000_s1809" style="position:absolute;left:4674;top:7859;width:3600;height:619" coordorigin="4910,3315" coordsize="3600,6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vGv6sUAAADdAAAADwAAAGRycy9kb3ducmV2LnhtbERPTWvCQBC9F/wPywi9&#10;NZtYGmrMKiJWPIRCVSi9DdkxCWZnQ3abxH/fLRR6m8f7nHwzmVYM1LvGsoIkikEQl1Y3XCm4nN+e&#10;XkE4j6yxtUwK7uRgs5495JhpO/IHDSdfiRDCLkMFtfddJqUrazLoItsRB+5qe4M+wL6SuscxhJtW&#10;LuI4lQYbDg01drSrqbydvo2Cw4jj9jnZD8Xturt/nV/eP4uElHqcT9sVCE+T/xf/uY86zF8sU/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rxr+rFAAAA3QAA&#10;AA8AAAAAAAAAAAAAAAAAqgIAAGRycy9kb3ducmV2LnhtbFBLBQYAAAAABAAEAPoAAACcAwAAAAA=&#10;">
              <v:shape id="Text Box 1021" o:spid="_x0000_s1810" type="#_x0000_t202" style="position:absolute;left:7975;top:3370;width:535;height:5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4EOcMA&#10;AADdAAAADwAAAGRycy9kb3ducmV2LnhtbERPS2vCQBC+C/6HZQRvdVexPqKriFLoqWJaBW9DdkyC&#10;2dmQ3Zr033cLBW/z8T1nve1sJR7U+NKxhvFIgSDOnCk51/D1+fayAOEDssHKMWn4IQ/bTb+3xsS4&#10;lk/0SEMuYgj7BDUUIdSJlD4ryKIfuZo4cjfXWAwRNrk0DbYx3FZyotRMWiw5NhRY076g7J5+Ww3n&#10;j9v1MlXH/GBf69Z1SrJdSq2Hg263AhGoC0/xv/vdxPmT5Rz+vokny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g4EOcMAAADdAAAADwAAAAAAAAAAAAAAAACYAgAAZHJzL2Rv&#10;d25yZXYueG1sUEsFBgAAAAAEAAQA9QAAAIgDAAAAAA==&#10;" filled="f" stroked="f">
                <v:textbox>
                  <w:txbxContent>
                    <w:p w:rsidR="00042C34" w:rsidRPr="002E6D79" w:rsidRDefault="00042C34" w:rsidP="00AC4B39">
                      <w:pPr>
                        <w:rPr>
                          <w:rFonts w:ascii="Verdana" w:hAnsi="Verdana"/>
                          <w:vertAlign w:val="subscript"/>
                        </w:rPr>
                      </w:pPr>
                      <w:r>
                        <w:rPr>
                          <w:rFonts w:ascii="Verdana" w:hAnsi="Verdana"/>
                        </w:rPr>
                        <w:t>i</w:t>
                      </w:r>
                      <w:r>
                        <w:rPr>
                          <w:rFonts w:ascii="Verdana" w:hAnsi="Verdana"/>
                          <w:vertAlign w:val="subscript"/>
                        </w:rPr>
                        <w:t>S</w:t>
                      </w:r>
                    </w:p>
                  </w:txbxContent>
                </v:textbox>
              </v:shape>
              <v:shape id="Text Box 1022" o:spid="_x0000_s1811" type="#_x0000_t202" style="position:absolute;left:6416;top:3315;width:535;height:5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GQS8UA&#10;AADdAAAADwAAAGRycy9kb3ducmV2LnhtbESPQWvCQBCF74X+h2UK3upuRYtGVyktBU9KtRW8Ddkx&#10;CWZnQ3Zr4r93DoK3Gd6b975ZrHpfqwu1sQps4W1oQBHnwVVcWPjdf79OQcWE7LAOTBauFGG1fH5a&#10;YOZCxz902aVCSQjHDC2UKTWZ1jEvyWMchoZYtFNoPSZZ20K7FjsJ97UeGfOuPVYsDSU29FlSft79&#10;ewt/m9PxMDbb4stPmi70RrOfaWsHL/3HHFSiPj3M9+u1E/zRTHDlGxlBL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kZBLxQAAAN0AAAAPAAAAAAAAAAAAAAAAAJgCAABkcnMv&#10;ZG93bnJldi54bWxQSwUGAAAAAAQABAD1AAAAigMAAAAA&#10;" filled="f" stroked="f">
                <v:textbox>
                  <w:txbxContent>
                    <w:p w:rsidR="00042C34" w:rsidRPr="002E6D79" w:rsidRDefault="00042C34" w:rsidP="00AC4B39">
                      <w:pPr>
                        <w:rPr>
                          <w:rFonts w:ascii="Verdana" w:hAnsi="Verdana"/>
                          <w:vertAlign w:val="subscript"/>
                        </w:rPr>
                      </w:pPr>
                      <w:r>
                        <w:rPr>
                          <w:rFonts w:ascii="Verdana" w:hAnsi="Verdana"/>
                        </w:rPr>
                        <w:t>i</w:t>
                      </w:r>
                      <w:r>
                        <w:rPr>
                          <w:rFonts w:ascii="Verdana" w:hAnsi="Verdana"/>
                          <w:vertAlign w:val="subscript"/>
                        </w:rPr>
                        <w:t>R</w:t>
                      </w:r>
                    </w:p>
                  </w:txbxContent>
                </v:textbox>
              </v:shape>
              <v:shape id="Text Box 1023" o:spid="_x0000_s1812" type="#_x0000_t202" style="position:absolute;left:4910;top:3322;width:535;height:5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010MMA&#10;AADdAAAADwAAAGRycy9kb3ducmV2LnhtbERPTWvCQBC9F/wPyxS8NbsNWkzqKqIUelKqbaG3ITsm&#10;odnZkN0m6b93BcHbPN7nLNejbURPna8da3hOFAjiwpmaSw2fp7enBQgfkA02jknDP3lYryYPS8yN&#10;G/iD+mMoRQxhn6OGKoQ2l9IXFVn0iWuJI3d2ncUQYVdK0+EQw20jU6VepMWaY0OFLW0rKn6Pf1bD&#10;1/788z1Th3Jn5+3gRiXZZlLr6eO4eQURaAx38c39buL8NMvg+k08Qa4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N010MMAAADdAAAADwAAAAAAAAAAAAAAAACYAgAAZHJzL2Rv&#10;d25yZXYueG1sUEsFBgAAAAAEAAQA9QAAAIgDAAAAAA==&#10;" filled="f" stroked="f">
                <v:textbox>
                  <w:txbxContent>
                    <w:p w:rsidR="00042C34" w:rsidRPr="002E6D79" w:rsidRDefault="00042C34" w:rsidP="00AC4B39">
                      <w:pPr>
                        <w:rPr>
                          <w:rFonts w:ascii="Verdana" w:hAnsi="Verdana"/>
                          <w:vertAlign w:val="subscript"/>
                        </w:rPr>
                      </w:pPr>
                      <w:r>
                        <w:rPr>
                          <w:rFonts w:ascii="Verdana" w:hAnsi="Verdana"/>
                        </w:rPr>
                        <w:t>i</w:t>
                      </w:r>
                      <w:r>
                        <w:rPr>
                          <w:rFonts w:ascii="Verdana" w:hAnsi="Verdana"/>
                          <w:vertAlign w:val="subscript"/>
                        </w:rPr>
                        <w:t>T</w:t>
                      </w:r>
                    </w:p>
                    <w:p w:rsidR="00042C34" w:rsidRDefault="00042C34" w:rsidP="00AC4B39"/>
                  </w:txbxContent>
                </v:textbox>
              </v:shape>
            </v:group>
          </v:group>
        </w:pict>
      </w:r>
    </w:p>
    <w:tbl>
      <w:tblPr>
        <w:tblW w:w="11332" w:type="dxa"/>
        <w:tblInd w:w="70" w:type="dxa"/>
        <w:tblCellMar>
          <w:left w:w="70" w:type="dxa"/>
          <w:right w:w="70" w:type="dxa"/>
        </w:tblCellMar>
        <w:tblLook w:val="00A0"/>
      </w:tblPr>
      <w:tblGrid>
        <w:gridCol w:w="1340"/>
        <w:gridCol w:w="1216"/>
        <w:gridCol w:w="6344"/>
        <w:gridCol w:w="1216"/>
        <w:gridCol w:w="1216"/>
      </w:tblGrid>
      <w:tr w:rsidR="00042C34" w:rsidRPr="00B03FE7" w:rsidTr="00456EF8">
        <w:trPr>
          <w:trHeight w:val="255"/>
        </w:trPr>
        <w:tc>
          <w:tcPr>
            <w:tcW w:w="1340"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6344"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r>
      <w:tr w:rsidR="00042C34" w:rsidRPr="00B03FE7" w:rsidTr="00456EF8">
        <w:trPr>
          <w:trHeight w:val="255"/>
        </w:trPr>
        <w:tc>
          <w:tcPr>
            <w:tcW w:w="1340"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bl>
            <w:tblPr>
              <w:tblW w:w="0" w:type="auto"/>
              <w:tblCellSpacing w:w="0" w:type="dxa"/>
              <w:tblCellMar>
                <w:left w:w="0" w:type="dxa"/>
                <w:right w:w="0" w:type="dxa"/>
              </w:tblCellMar>
              <w:tblLook w:val="00A0"/>
            </w:tblPr>
            <w:tblGrid>
              <w:gridCol w:w="1200"/>
            </w:tblGrid>
            <w:tr w:rsidR="00042C34" w:rsidRPr="00B03FE7" w:rsidTr="00456EF8">
              <w:trPr>
                <w:trHeight w:val="255"/>
                <w:tblCellSpacing w:w="0" w:type="dxa"/>
              </w:trPr>
              <w:tc>
                <w:tcPr>
                  <w:tcW w:w="1200"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r>
          </w:tbl>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6344"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r>
      <w:tr w:rsidR="00042C34" w:rsidRPr="00B03FE7" w:rsidTr="00456EF8">
        <w:trPr>
          <w:trHeight w:val="255"/>
        </w:trPr>
        <w:tc>
          <w:tcPr>
            <w:tcW w:w="1340"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6344"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r>
      <w:tr w:rsidR="00042C34" w:rsidRPr="00B03FE7" w:rsidTr="00456EF8">
        <w:trPr>
          <w:trHeight w:val="255"/>
        </w:trPr>
        <w:tc>
          <w:tcPr>
            <w:tcW w:w="1340"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6344"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r>
      <w:tr w:rsidR="00042C34" w:rsidRPr="00B03FE7" w:rsidTr="00456EF8">
        <w:trPr>
          <w:trHeight w:val="255"/>
        </w:trPr>
        <w:tc>
          <w:tcPr>
            <w:tcW w:w="1340"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6344"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r>
      <w:tr w:rsidR="00042C34" w:rsidRPr="00B03FE7" w:rsidTr="00456EF8">
        <w:trPr>
          <w:trHeight w:val="255"/>
        </w:trPr>
        <w:tc>
          <w:tcPr>
            <w:tcW w:w="1340"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6344"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r>
      <w:tr w:rsidR="00042C34" w:rsidRPr="00B03FE7" w:rsidTr="00456EF8">
        <w:trPr>
          <w:trHeight w:val="255"/>
        </w:trPr>
        <w:tc>
          <w:tcPr>
            <w:tcW w:w="1340"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6344"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r>
      <w:tr w:rsidR="00042C34" w:rsidRPr="00B03FE7" w:rsidTr="00456EF8">
        <w:trPr>
          <w:trHeight w:val="255"/>
        </w:trPr>
        <w:tc>
          <w:tcPr>
            <w:tcW w:w="1340"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6344"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r>
      <w:tr w:rsidR="00042C34" w:rsidRPr="00B03FE7" w:rsidTr="00456EF8">
        <w:trPr>
          <w:trHeight w:val="255"/>
        </w:trPr>
        <w:tc>
          <w:tcPr>
            <w:tcW w:w="1340"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6344"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r>
      <w:tr w:rsidR="00042C34" w:rsidRPr="00B03FE7" w:rsidTr="00456EF8">
        <w:trPr>
          <w:trHeight w:val="255"/>
        </w:trPr>
        <w:tc>
          <w:tcPr>
            <w:tcW w:w="1340"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6344"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r>
      <w:tr w:rsidR="00042C34" w:rsidRPr="00B03FE7" w:rsidTr="00456EF8">
        <w:trPr>
          <w:trHeight w:val="255"/>
        </w:trPr>
        <w:tc>
          <w:tcPr>
            <w:tcW w:w="1340"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6344"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r>
      <w:tr w:rsidR="00042C34" w:rsidRPr="00B03FE7" w:rsidTr="00456EF8">
        <w:trPr>
          <w:trHeight w:val="255"/>
        </w:trPr>
        <w:tc>
          <w:tcPr>
            <w:tcW w:w="1340"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6344"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c>
          <w:tcPr>
            <w:tcW w:w="1216" w:type="dxa"/>
            <w:tcBorders>
              <w:top w:val="nil"/>
              <w:left w:val="nil"/>
              <w:bottom w:val="nil"/>
              <w:right w:val="nil"/>
            </w:tcBorders>
            <w:noWrap/>
            <w:vAlign w:val="bottom"/>
          </w:tcPr>
          <w:p w:rsidR="00042C34" w:rsidRPr="00B03FE7" w:rsidRDefault="00042C34" w:rsidP="00456EF8">
            <w:pPr>
              <w:rPr>
                <w:rFonts w:ascii="Arial" w:hAnsi="Arial" w:cs="Arial"/>
                <w:lang w:val="es-AR" w:eastAsia="es-AR"/>
              </w:rPr>
            </w:pPr>
          </w:p>
        </w:tc>
      </w:tr>
    </w:tbl>
    <w:p w:rsidR="00042C34" w:rsidRDefault="00042C34" w:rsidP="00AC4B39">
      <w:pPr>
        <w:jc w:val="both"/>
        <w:rPr>
          <w:rFonts w:ascii="Verdana" w:hAnsi="Verdana" w:cs="Arial"/>
          <w:iCs/>
        </w:rPr>
      </w:pPr>
    </w:p>
    <w:p w:rsidR="00042C34" w:rsidRDefault="00042C34" w:rsidP="00AC4B39">
      <w:pPr>
        <w:jc w:val="both"/>
        <w:rPr>
          <w:rFonts w:ascii="Verdana" w:hAnsi="Verdana" w:cs="Arial"/>
          <w:iCs/>
        </w:rPr>
      </w:pPr>
    </w:p>
    <w:tbl>
      <w:tblPr>
        <w:tblW w:w="13942" w:type="dxa"/>
        <w:tblInd w:w="70" w:type="dxa"/>
        <w:tblCellMar>
          <w:left w:w="70" w:type="dxa"/>
          <w:right w:w="70" w:type="dxa"/>
        </w:tblCellMar>
        <w:tblLook w:val="00A0"/>
      </w:tblPr>
      <w:tblGrid>
        <w:gridCol w:w="1340"/>
        <w:gridCol w:w="6230"/>
        <w:gridCol w:w="1216"/>
        <w:gridCol w:w="1216"/>
        <w:gridCol w:w="1216"/>
        <w:gridCol w:w="1216"/>
        <w:gridCol w:w="1216"/>
        <w:gridCol w:w="160"/>
        <w:gridCol w:w="160"/>
      </w:tblGrid>
      <w:tr w:rsidR="00042C34" w:rsidRPr="002E6D79" w:rsidTr="00456EF8">
        <w:trPr>
          <w:trHeight w:val="255"/>
        </w:trPr>
        <w:tc>
          <w:tcPr>
            <w:tcW w:w="1340" w:type="dxa"/>
            <w:tcBorders>
              <w:top w:val="nil"/>
              <w:left w:val="nil"/>
              <w:bottom w:val="nil"/>
              <w:right w:val="nil"/>
            </w:tcBorders>
            <w:noWrap/>
            <w:vAlign w:val="bottom"/>
          </w:tcPr>
          <w:p w:rsidR="00042C34" w:rsidRPr="002E6D79" w:rsidRDefault="00042C34" w:rsidP="00456EF8">
            <w:pPr>
              <w:rPr>
                <w:rFonts w:ascii="Arial" w:hAnsi="Arial" w:cs="Arial"/>
                <w:lang w:val="es-AR" w:eastAsia="es-AR"/>
              </w:rPr>
            </w:pPr>
          </w:p>
        </w:tc>
        <w:tc>
          <w:tcPr>
            <w:tcW w:w="6230" w:type="dxa"/>
            <w:tcBorders>
              <w:top w:val="nil"/>
              <w:left w:val="nil"/>
              <w:bottom w:val="nil"/>
              <w:right w:val="nil"/>
            </w:tcBorders>
            <w:noWrap/>
            <w:vAlign w:val="bottom"/>
          </w:tcPr>
          <w:p w:rsidR="00042C34" w:rsidRDefault="00042C34" w:rsidP="00456EF8">
            <w:pPr>
              <w:pStyle w:val="BodyTextIndent"/>
              <w:ind w:left="0"/>
              <w:rPr>
                <w:rFonts w:ascii="Verdana" w:hAnsi="Verdana" w:cs="Arial"/>
                <w:i w:val="0"/>
                <w:iCs/>
                <w:sz w:val="20"/>
              </w:rPr>
            </w:pPr>
            <w:r>
              <w:rPr>
                <w:rFonts w:ascii="Verdana" w:hAnsi="Verdana" w:cs="Arial"/>
                <w:i w:val="0"/>
                <w:iCs/>
                <w:sz w:val="20"/>
              </w:rPr>
              <w:t>Figura 9.10: Valores instantáneos de las corrientes para un tipo de carga inductiva pura.</w:t>
            </w:r>
          </w:p>
          <w:p w:rsidR="00042C34" w:rsidRDefault="00042C34" w:rsidP="00456EF8">
            <w:pPr>
              <w:pStyle w:val="BodyTextIndent"/>
              <w:ind w:left="0"/>
              <w:rPr>
                <w:rFonts w:ascii="Verdana" w:hAnsi="Verdana" w:cs="Arial"/>
                <w:i w:val="0"/>
                <w:iCs/>
                <w:sz w:val="20"/>
              </w:rPr>
            </w:pPr>
          </w:p>
          <w:p w:rsidR="00042C34" w:rsidRPr="002E6D79" w:rsidRDefault="00042C34" w:rsidP="00456EF8">
            <w:pPr>
              <w:ind w:right="-1849"/>
              <w:jc w:val="center"/>
              <w:rPr>
                <w:rFonts w:ascii="Arial" w:hAnsi="Arial" w:cs="Arial"/>
                <w:lang w:val="es-AR" w:eastAsia="es-AR"/>
              </w:rPr>
            </w:pPr>
          </w:p>
        </w:tc>
        <w:tc>
          <w:tcPr>
            <w:tcW w:w="1216" w:type="dxa"/>
            <w:tcBorders>
              <w:top w:val="nil"/>
              <w:left w:val="nil"/>
              <w:bottom w:val="nil"/>
              <w:right w:val="nil"/>
            </w:tcBorders>
            <w:noWrap/>
            <w:vAlign w:val="bottom"/>
          </w:tcPr>
          <w:p w:rsidR="00042C34" w:rsidRDefault="00042C34" w:rsidP="00456EF8">
            <w:pPr>
              <w:rPr>
                <w:rFonts w:ascii="Arial" w:hAnsi="Arial" w:cs="Arial"/>
              </w:rPr>
            </w:pPr>
          </w:p>
        </w:tc>
        <w:tc>
          <w:tcPr>
            <w:tcW w:w="1216" w:type="dxa"/>
            <w:tcBorders>
              <w:top w:val="nil"/>
              <w:left w:val="nil"/>
              <w:bottom w:val="nil"/>
              <w:right w:val="nil"/>
            </w:tcBorders>
            <w:noWrap/>
            <w:vAlign w:val="bottom"/>
          </w:tcPr>
          <w:p w:rsidR="00042C34" w:rsidRDefault="00042C34" w:rsidP="00456EF8">
            <w:pPr>
              <w:rPr>
                <w:rFonts w:ascii="Arial" w:hAnsi="Arial" w:cs="Arial"/>
              </w:rPr>
            </w:pPr>
          </w:p>
        </w:tc>
        <w:tc>
          <w:tcPr>
            <w:tcW w:w="1216" w:type="dxa"/>
            <w:tcBorders>
              <w:top w:val="nil"/>
              <w:left w:val="nil"/>
              <w:bottom w:val="nil"/>
              <w:right w:val="nil"/>
            </w:tcBorders>
            <w:noWrap/>
            <w:vAlign w:val="bottom"/>
          </w:tcPr>
          <w:p w:rsidR="00042C34" w:rsidRDefault="00042C34" w:rsidP="00456EF8">
            <w:pPr>
              <w:rPr>
                <w:rFonts w:ascii="Arial" w:hAnsi="Arial" w:cs="Arial"/>
              </w:rPr>
            </w:pPr>
          </w:p>
        </w:tc>
        <w:tc>
          <w:tcPr>
            <w:tcW w:w="1216" w:type="dxa"/>
            <w:tcBorders>
              <w:top w:val="nil"/>
              <w:left w:val="nil"/>
              <w:bottom w:val="nil"/>
              <w:right w:val="nil"/>
            </w:tcBorders>
            <w:noWrap/>
            <w:vAlign w:val="bottom"/>
          </w:tcPr>
          <w:p w:rsidR="00042C34" w:rsidRDefault="00042C34" w:rsidP="00456EF8">
            <w:pPr>
              <w:rPr>
                <w:rFonts w:ascii="Arial" w:hAnsi="Arial" w:cs="Arial"/>
              </w:rPr>
            </w:pPr>
          </w:p>
        </w:tc>
        <w:tc>
          <w:tcPr>
            <w:tcW w:w="1216" w:type="dxa"/>
            <w:tcBorders>
              <w:top w:val="nil"/>
              <w:left w:val="nil"/>
              <w:bottom w:val="nil"/>
              <w:right w:val="nil"/>
            </w:tcBorders>
            <w:noWrap/>
            <w:vAlign w:val="bottom"/>
          </w:tcPr>
          <w:p w:rsidR="00042C34" w:rsidRDefault="00042C34" w:rsidP="00456EF8">
            <w:pPr>
              <w:rPr>
                <w:rFonts w:ascii="Arial" w:hAnsi="Arial" w:cs="Arial"/>
              </w:rPr>
            </w:pPr>
          </w:p>
        </w:tc>
        <w:tc>
          <w:tcPr>
            <w:tcW w:w="146" w:type="dxa"/>
            <w:vAlign w:val="bottom"/>
          </w:tcPr>
          <w:p w:rsidR="00042C34" w:rsidRDefault="00042C34" w:rsidP="00456EF8">
            <w:pPr>
              <w:rPr>
                <w:rFonts w:ascii="Arial" w:hAnsi="Arial" w:cs="Arial"/>
              </w:rPr>
            </w:pPr>
          </w:p>
        </w:tc>
        <w:tc>
          <w:tcPr>
            <w:tcW w:w="146" w:type="dxa"/>
            <w:vAlign w:val="bottom"/>
          </w:tcPr>
          <w:p w:rsidR="00042C34" w:rsidRDefault="00042C34" w:rsidP="00456EF8">
            <w:pPr>
              <w:rPr>
                <w:rFonts w:ascii="Arial" w:hAnsi="Arial" w:cs="Arial"/>
              </w:rPr>
            </w:pPr>
          </w:p>
        </w:tc>
      </w:tr>
    </w:tbl>
    <w:p w:rsidR="00042C34" w:rsidRDefault="00042C34" w:rsidP="00AC4B39">
      <w:pPr>
        <w:jc w:val="both"/>
        <w:rPr>
          <w:rFonts w:ascii="Verdana" w:hAnsi="Verdana" w:cs="Arial"/>
          <w:iCs/>
        </w:rPr>
      </w:pPr>
      <w:r>
        <w:rPr>
          <w:noProof/>
          <w:lang w:val="es-ES"/>
        </w:rPr>
        <w:pict>
          <v:group id="Group 1024" o:spid="_x0000_s1813" style="position:absolute;left:0;text-align:left;margin-left:7.3pt;margin-top:9.8pt;width:424.8pt;height:268.95pt;z-index:251652096;mso-position-horizontal-relative:text;mso-position-vertical-relative:text" coordorigin="2131,2181" coordsize="8496,5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">
            <v:shape id="Text Box 1025" o:spid="_x0000_s1814" type="#_x0000_t202" style="position:absolute;left:4189;top:2517;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AgJ8MA&#10;AADdAAAADwAAAGRycy9kb3ducmV2LnhtbERPS2vCQBC+C/6HZQredFexPlJXEaXQU8X4gN6G7JiE&#10;ZmdDdmvSf98tCN7m43vOatPZStyp8aVjDeORAkGcOVNyruF8eh8uQPiAbLByTBp+ycNm3e+tMDGu&#10;5SPd05CLGMI+QQ1FCHUipc8KsuhHriaO3M01FkOETS5Ng20Mt5WcKDWTFkuODQXWtCso+05/rIbL&#10;5+3rOlWHfG9f69Z1SrJdSq0HL932DUSgLjzFD/eHifPH8wn8fxNPkO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VAgJ8MAAADdAAAADwAAAAAAAAAAAAAAAACYAgAAZHJzL2Rv&#10;d25yZXYueG1sUEsFBgAAAAAEAAQA9QAAAIg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u</w:t>
                    </w:r>
                    <w:r>
                      <w:rPr>
                        <w:rFonts w:ascii="Arial" w:hAnsi="Arial"/>
                        <w:bCs/>
                        <w:vertAlign w:val="subscript"/>
                        <w:lang w:val="es-MX"/>
                      </w:rPr>
                      <w:t>1</w:t>
                    </w:r>
                  </w:p>
                </w:txbxContent>
              </v:textbox>
            </v:shape>
            <v:shape id="Text Box 1026" o:spid="_x0000_s1815" type="#_x0000_t202" style="position:absolute;left:5785;top:3366;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yFvMMA&#10;AADdAAAADwAAAGRycy9kb3ducmV2LnhtbERPS2sCMRC+C/6HMIK3mqi11XWjiKXQU0ttFbwNm9kH&#10;bibLJnW3/74RCt7m43tOuu1tLa7U+sqxhulEgSDOnKm40PD99fqwBOEDssHaMWn4JQ/bzXCQYmJc&#10;x590PYRCxBD2CWooQ2gSKX1WkkU/cQ1x5HLXWgwRtoU0LXYx3NZyptSTtFhxbCixoX1J2eXwYzUc&#10;3/Pz6VF9FC920XSuV5LtSmo9HvW7NYhAfbiL/91vJs6fPs/h9k08QW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hyFvMMAAADdAAAADwAAAAAAAAAAAAAAAACYAgAAZHJzL2Rv&#10;d25yZXYueG1sUEsFBgAAAAAEAAQA9QAAAIg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w</w:t>
                    </w:r>
                    <w:r>
                      <w:rPr>
                        <w:rFonts w:ascii="Arial" w:hAnsi="Arial"/>
                        <w:bCs/>
                        <w:vertAlign w:val="subscript"/>
                        <w:lang w:val="es-MX"/>
                      </w:rPr>
                      <w:t>2</w:t>
                    </w:r>
                  </w:p>
                </w:txbxContent>
              </v:textbox>
            </v:shape>
            <v:shape id="Text Box 1027" o:spid="_x0000_s1816" type="#_x0000_t202" style="position:absolute;left:5803;top:5502;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UdyMMA&#10;AADdAAAADwAAAGRycy9kb3ducmV2LnhtbERPS2vCQBC+C/6HZQredFexPlJXEaXQU8X4gN6G7JiE&#10;ZmdDdmvSf98tCN7m43vOatPZStyp8aVjDeORAkGcOVNyruF8eh8uQPiAbLByTBp+ycNm3e+tMDGu&#10;5SPd05CLGMI+QQ1FCHUipc8KsuhHriaO3M01FkOETS5Ng20Mt5WcKDWTFkuODQXWtCso+05/rIbL&#10;5+3rOlWHfG9f69Z1SrJdSq0HL932DUSgLjzFD/eHifPH8yn8fxNPkO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fUdyMMAAADdAAAADwAAAAAAAAAAAAAAAACYAgAAZHJzL2Rv&#10;d25yZXYueG1sUEsFBgAAAAAEAAQA9QAAAIg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v</w:t>
                    </w:r>
                    <w:r>
                      <w:rPr>
                        <w:rFonts w:ascii="Arial" w:hAnsi="Arial"/>
                        <w:bCs/>
                        <w:vertAlign w:val="subscript"/>
                        <w:lang w:val="es-MX"/>
                      </w:rPr>
                      <w:t>1</w:t>
                    </w:r>
                  </w:p>
                </w:txbxContent>
              </v:textbox>
            </v:shape>
            <v:shape id="Text Box 1028" o:spid="_x0000_s1817" type="#_x0000_t202" style="position:absolute;left:2131;top:5460;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m4U8IA&#10;AADdAAAADwAAAGRycy9kb3ducmV2LnhtbERPS4vCMBC+L/gfwix400TRXe0aRRTBk8v6gr0NzdiW&#10;bSalibb+eyMIe5uP7zmzRWtLcaPaF441DPoKBHHqTMGZhuNh05uA8AHZYOmYNNzJw2LeeZthYlzD&#10;P3Tbh0zEEPYJashDqBIpfZqTRd93FXHkLq62GCKsM2lqbGK4LeVQqQ9pseDYkGNFq5zSv/3Vajjt&#10;Lr/nkfrO1nZcNa5Vku1Uat19b5dfIAK14V/8cm9NnD/4HMPzm3iC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ubhTwgAAAN0AAAAPAAAAAAAAAAAAAAAAAJgCAABkcnMvZG93&#10;bnJldi54bWxQSwUGAAAAAAQABAD1AAAAhwM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w</w:t>
                    </w:r>
                    <w:r>
                      <w:rPr>
                        <w:rFonts w:ascii="Arial" w:hAnsi="Arial"/>
                        <w:bCs/>
                        <w:vertAlign w:val="subscript"/>
                        <w:lang w:val="es-MX"/>
                      </w:rPr>
                      <w:t>1</w:t>
                    </w:r>
                  </w:p>
                </w:txbxContent>
              </v:textbox>
            </v:shape>
            <v:shape id="Text Box 1029" o:spid="_x0000_s1818" type="#_x0000_t202" style="position:absolute;left:2131;top:3396;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smJMMA&#10;AADdAAAADwAAAGRycy9kb3ducmV2LnhtbERPS2vCQBC+F/wPywi91V2LtRqzEakIniz1Bd6G7JgE&#10;s7MhuzXpv3cLhd7m43tOuuxtLe7U+sqxhvFIgSDOnam40HA8bF5mIHxANlg7Jg0/5GGZDZ5STIzr&#10;+Ivu+1CIGMI+QQ1lCE0ipc9LsuhHriGO3NW1FkOEbSFNi10Mt7V8VWoqLVYcG0ps6KOk/Lb/thpO&#10;u+vlPFGfxdq+NZ3rlWQ7l1o/D/vVAkSgPvyL/9xbE+eP36fw+008QWY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msmJMMAAADdAAAADwAAAAAAAAAAAAAAAACYAgAAZHJzL2Rv&#10;d25yZXYueG1sUEsFBgAAAAAEAAQA9QAAAIg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v</w:t>
                    </w:r>
                    <w:r>
                      <w:rPr>
                        <w:rFonts w:ascii="Arial" w:hAnsi="Arial"/>
                        <w:bCs/>
                        <w:vertAlign w:val="subscript"/>
                        <w:lang w:val="es-MX"/>
                      </w:rPr>
                      <w:t>2</w:t>
                    </w:r>
                  </w:p>
                </w:txbxContent>
              </v:textbox>
            </v:shape>
            <v:shape id="Text Box 1030" o:spid="_x0000_s1819" type="#_x0000_t202" style="position:absolute;left:4243;top:6285;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eDv8MA&#10;AADdAAAADwAAAGRycy9kb3ducmV2LnhtbERPS2vCQBC+F/wPywi91V2LrRqzEakIniz1Bd6G7JgE&#10;s7MhuzXpv3cLhd7m43tOuuxtLe7U+sqxhvFIgSDOnam40HA8bF5mIHxANlg7Jg0/5GGZDZ5STIzr&#10;+Ivu+1CIGMI+QQ1lCE0ipc9LsuhHriGO3NW1FkOEbSFNi10Mt7V8VepdWqw4NpTY0EdJ+W3/bTWc&#10;dtfLeaI+i7V9azrXK8l2LrV+HvarBYhAffgX/7m3Js4fT6fw+008QWY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SeDv8MAAADdAAAADwAAAAAAAAAAAAAAAACYAgAAZHJzL2Rv&#10;d25yZXYueG1sUEsFBgAAAAAEAAQA9QAAAIg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u</w:t>
                    </w:r>
                    <w:r>
                      <w:rPr>
                        <w:rFonts w:ascii="Arial" w:hAnsi="Arial"/>
                        <w:bCs/>
                        <w:vertAlign w:val="subscript"/>
                        <w:lang w:val="es-MX"/>
                      </w:rPr>
                      <w:t>2</w:t>
                    </w:r>
                  </w:p>
                </w:txbxContent>
              </v:textbox>
            </v:shape>
            <v:oval id="Oval 1031" o:spid="_x0000_s1820" style="position:absolute;left:2929;top:3336;width:2551;height:25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lDF8YA&#10;AADdAAAADwAAAGRycy9kb3ducmV2LnhtbESPT2vCQBDF70K/wzKFXsRstKSV6CpFkNqT1HrxNmQn&#10;fzA7m2ZXjd++cyh4m+G9ee83y/XgWnWlPjSeDUyTFBRx4W3DlYHjz3YyBxUissXWMxm4U4D16mm0&#10;xNz6G3/T9RArJSEccjRQx9jlWoeiJoch8R2xaKXvHUZZ+0rbHm8S7lo9S9M37bBhaaixo01Nxflw&#10;cQbC+JjN98Svv5viiy6UdafPMjPm5Xn4WICKNMSH+f96ZwV/+i648o2Mo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5lDF8YAAADdAAAADwAAAAAAAAAAAAAAAACYAgAAZHJz&#10;L2Rvd25yZXYueG1sUEsFBgAAAAAEAAQA9QAAAIsDAAAAAA==&#10;" filled="f" strokeweight="1.25pt"/>
            <v:oval id="Oval 1032" o:spid="_x0000_s1821" style="position:absolute;left:3493;top:3901;width:1417;height:14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fbF8UA&#10;AADdAAAADwAAAGRycy9kb3ducmV2LnhtbERPTWvCQBC9C/0PyxS8lLpRQdvoKqUo6kGhWgrexuyY&#10;RLOzMbtq/PeuUPA2j/c5w3FtCnGhyuWWFbRbEQjixOqcUwW/m+n7BwjnkTUWlknBjRyMRy+NIcba&#10;XvmHLmufihDCLkYFmfdlLKVLMjLoWrYkDtzeVgZ9gFUqdYXXEG4K2YminjSYc2jIsKTvjJLj+mwU&#10;bM3u8LeZ9ZaT7i7Z04ne0sVspVTztf4agPBU+6f43z3XYX67/wmPb8IJcnQ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J9sXxQAAAN0AAAAPAAAAAAAAAAAAAAAAAJgCAABkcnMv&#10;ZG93bnJldi54bWxQSwUGAAAAAAQABAD1AAAAigMAAAAA&#10;" filled="f" strokeweight="1pt"/>
            <v:rect id="Rectangle 1033" o:spid="_x0000_s1822" style="position:absolute;left:4072;top:3661;width:270;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ZVT8gA&#10;AADdAAAADwAAAGRycy9kb3ducmV2LnhtbESPQUsDMRCF70L/QxjBi9hsPazr2rRUQRSUQluxeBs2&#10;Y3bpZrIksV3/vXMQepvhvXnvm/ly9L06UkxdYAOzaQGKuAm2Y2fgY/d8U4FKGdliH5gM/FKC5WJy&#10;McfahhNv6LjNTkkIpxoNtDkPtdapacljmoaBWLTvED1mWaPTNuJJwn2vb4ui1B47loYWB3pqqTls&#10;f7yBx8PnZn3nqrc4lPfvL9df+3J0e2OuLsfVA6hMYz6b/69freDPKuGXb2QEvfg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BtlVPyAAAAN0AAAAPAAAAAAAAAAAAAAAAAJgCAABk&#10;cnMvZG93bnJldi54bWxQSwUGAAAAAAQABAD1AAAAjQMAAAAA&#10;" strokeweight="1pt"/>
            <v:rect id="Rectangle 1034" o:spid="_x0000_s1823" style="position:absolute;left:4021;top:3937;width:360;height: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auF8MA&#10;AADdAAAADwAAAGRycy9kb3ducmV2LnhtbERPTWvCQBC9F/wPywi91d20NWjMRqQgFFoP1YLXITsm&#10;wexszK6a/vuuIHibx/ucfDnYVlyo941jDclEgSAunWm40vC7W7/MQPiAbLB1TBr+yMOyGD3lmBl3&#10;5R+6bEMlYgj7DDXUIXSZlL6syaKfuI44cgfXWwwR9pU0PV5juG3lq1KptNhwbKixo4+ayuP2bDVg&#10;+m5Om8Pb9+7rnOK8GtR6uldaP4+H1QJEoCE8xHf3p4nzk1kCt2/iCbL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WauF8MAAADdAAAADwAAAAAAAAAAAAAAAACYAgAAZHJzL2Rv&#10;d25yZXYueG1sUEsFBgAAAAAEAAQA9QAAAIgDAAAAAA==&#10;" stroked="f"/>
            <v:rect id="Rectangle 1035" o:spid="_x0000_s1824" style="position:absolute;left:4072;top:5215;width:270;height:36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M0OsEA&#10;AADdAAAADwAAAGRycy9kb3ducmV2LnhtbERPS4vCMBC+L/gfwgh7WTStsKV0jaILQq8+Lt6GZmzK&#10;NpPaZNv67zeCsLf5+J6z3k62FQP1vnGsIF0mIIgrpxuuFVzOh0UOwgdkja1jUvAgD9vN7G2NhXYj&#10;H2k4hVrEEPYFKjAhdIWUvjJk0S9dRxy5m+sthgj7WuoexxhuW7lKkkxabDg2GOzo21D1c/q1Csr6&#10;SneZZQ3udx/ayc8jJrlR6n0+7b5ABJrCv/jlLnWcn+YreH4TT5Cb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NzNDrBAAAA3QAAAA8AAAAAAAAAAAAAAAAAmAIAAGRycy9kb3du&#10;cmV2LnhtbFBLBQYAAAAABAAEAPUAAACGAwAAAAA=&#10;" strokeweight="1pt"/>
            <v:rect id="Rectangle 1036" o:spid="_x0000_s1825" style="position:absolute;left:4021;top:5119;width:360;height:18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6zpcIA&#10;AADdAAAADwAAAGRycy9kb3ducmV2LnhtbERPS4vCMBC+C/6HMIIXWVMfiHSNIoKgntQVxNvQzLbd&#10;NpPSRFv/vRGEvc3H95zFqjWleFDtcssKRsMIBHFidc6pgsvP9msOwnlkjaVlUvAkB6tlt7PAWNuG&#10;T/Q4+1SEEHYxKsi8r2IpXZKRQTe0FXHgfm1t0AdYp1LX2IRwU8pxFM2kwZxDQ4YVbTJKivPdKGgG&#10;+9v0OqWjvRybgg/RTRd/e6X6vXb9DcJT6//FH/dOh/mj+QTe34QT5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3rOlwgAAAN0AAAAPAAAAAAAAAAAAAAAAAJgCAABkcnMvZG93&#10;bnJldi54bWxQSwUGAAAAAAQABAD1AAAAhwMAAAAA&#10;" stroked="f"/>
            <v:rect id="Rectangle 1037" o:spid="_x0000_s1826" style="position:absolute;left:4734;top:4044;width:270;height:36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wmAsQA&#10;AADdAAAADwAAAGRycy9kb3ducmV2LnhtbERPS2rDMBDdF3oHMYHuGtlpKcaNHEJoSBeFkM8BptbY&#10;MrFGRlISN6ePCoXu5vG+M1+MthcX8qFzrCCfZiCIa6c7bhUcD+vnAkSIyBp7x6TghwIsqseHOZba&#10;XXlHl31sRQrhUKICE+NQShlqQxbD1A3EiWuctxgT9K3UHq8p3PZylmVv0mLHqcHgQCtD9Wl/tgpm&#10;4yZf1VzsXprj8ut29ttv87FV6mkyLt9BRBrjv/jP/anT/Lx4hd9v0gmyu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8JgLEAAAA3QAAAA8AAAAAAAAAAAAAAAAAmAIAAGRycy9k&#10;b3ducmV2LnhtbFBLBQYAAAAABAAEAPUAAACJAwAAAAA=&#10;" strokeweight="1pt"/>
            <v:rect id="Rectangle 1038" o:spid="_x0000_s1827" style="position:absolute;left:4525;top:4221;width:360;height:18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jqpsMA&#10;AADdAAAADwAAAGRycy9kb3ducmV2LnhtbERPTWvDMAy9F/YfjAa7NU4KKyWtW7ZBWa5LB+lRxGqS&#10;LpaD7aXJfn09GOymx/vU7jCZXozkfGdZQZakIIhrqztuFHyejssNCB+QNfaWScFMHg77h8UOc21v&#10;/EFjGRoRQ9jnqKANYcil9HVLBn1iB+LIXawzGCJ0jdQObzHc9HKVpmtpsOPY0OJAby3VX+W3UfDq&#10;ztfivZpPlJWVuZTjT+Omq1JPj9PLFkSgKfyL/9yFjvOzzTP8fhNPkP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OjqpsMAAADdAAAADwAAAAAAAAAAAAAAAACYAgAAZHJzL2Rv&#10;d25yZXYueG1sUEsFBgAAAAAEAAQA9QAAAIgDAAAAAA==&#10;" stroked="f"/>
            <v:rect id="Rectangle 1039" o:spid="_x0000_s1828" style="position:absolute;left:4734;top:4848;width:270;height:36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FGy8UA&#10;AADdAAAADwAAAGRycy9kb3ducmV2LnhtbERPS2vCQBC+F/oflhF6q5t4CJJmFRWstocWH5jrkB2T&#10;YHY2ZNck7a/vFgq9zcf3nGw5mkb01LnasoJ4GoEgLqyuuVRwPm2f5yCcR9bYWCYFX+RguXh8yDDV&#10;duAD9UdfihDCLkUFlfdtKqUrKjLoprYlDtzVdgZ9gF0pdYdDCDeNnEVRIg3WHBoqbGlTUXE73o2C&#10;t/fPbXl/3eH34WO9i90qd8klV+ppMq5eQHga/b/4z73XYX48T+D3m3CCX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wUbLxQAAAN0AAAAPAAAAAAAAAAAAAAAAAJgCAABkcnMv&#10;ZG93bnJldi54bWxQSwUGAAAAAAQABAD1AAAAigMAAAAA&#10;" strokeweight="1pt"/>
            <v:rect id="Rectangle 1040" o:spid="_x0000_s1829" style="position:absolute;left:4531;top:4839;width:360;height:18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jyK70A&#10;AADdAAAADwAAAGRycy9kb3ducmV2LnhtbERPSwrCMBDdC94hjOBOUwU/VKOoILr0d4ChGdtiMylN&#10;rK2nN4Lgbh7vO8t1YwpRU+VyywpGwwgEcWJ1zqmC23U/mINwHlljYZkUtORgvep2lhhr++Iz1Ref&#10;ihDCLkYFmfdlLKVLMjLohrYkDtzdVgZ9gFUqdYWvEG4KOY6iqTSYc2jIsKRdRsnj8jQKnrNomx5M&#10;O5HlhE/Ha92+rd8p1e81mwUIT43/i3/uow7zR/MZfL8JJ8jV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KajyK70AAADdAAAADwAAAAAAAAAAAAAAAACYAgAAZHJzL2Rvd25yZXYu&#10;eG1sUEsFBgAAAAAEAAQA9QAAAIIDAAAAAA==&#10;" stroked="f"/>
            <v:rect id="Rectangle 1041" o:spid="_x0000_s1830" style="position:absolute;left:3391;top:4069;width:270;height:36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VaycYA&#10;AADdAAAADwAAAGRycy9kb3ducmV2LnhtbESPQWvCQBCF7wX/wzKCt7pR0ErqKkUQBA9SLYXehuyY&#10;hGZn4+5Go7/eORR6m+G9ee+b5bp3jbpSiLVnA5NxBoq48Lbm0sDXafu6ABUTssXGMxm4U4T1avCy&#10;xNz6G3/S9ZhKJSEcczRQpdTmWseiIodx7Fti0c4+OEyyhlLbgDcJd42eZtlcO6xZGipsaVNR8Xvs&#10;nIFvfS/eTj9Nd9ifg549Lt2cZp0xo2H/8Q4qUZ/+zX/XOyv4k4Xgyjcygl4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rVaycYAAADdAAAADwAAAAAAAAAAAAAAAACYAgAAZHJz&#10;L2Rvd25yZXYueG1sUEsFBgAAAAAEAAQA9QAAAIsDAAAAAA==&#10;" strokeweight="1pt"/>
            <v:rect id="Rectangle 1042" o:spid="_x0000_s1831" style="position:absolute;left:3504;top:4257;width:360;height:18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Mo4MMA&#10;AADdAAAADwAAAGRycy9kb3ducmV2LnhtbERP32vCMBB+H/g/hBP2NlPHGLUaRcYGw/kyq+DjkZxt&#10;sbmUJGvrf78MhL3dx/fzVpvRtqInHxrHCuazDASxdqbhSsGx/HjKQYSIbLB1TApuFGCznjyssDBu&#10;4G/qD7ESKYRDgQrqGLtCyqBrshhmriNO3MV5izFBX0njcUjhtpXPWfYqLTacGmrs6K0mfT38WAUv&#10;7G/79zOWpf7ajbsmxFOVG6Uep+N2CSLSGP/Fd/enSfPn+QL+vkkny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aMo4MMAAADdAAAADwAAAAAAAAAAAAAAAACYAgAAZHJzL2Rv&#10;d25yZXYueG1sUEsFBgAAAAAEAAQA9QAAAIgDAAAAAA==&#10;" stroked="f"/>
            <v:rect id="Rectangle 1043" o:spid="_x0000_s1832" style="position:absolute;left:3415;top:4825;width:270;height:36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OQXsgA&#10;AADdAAAADwAAAGRycy9kb3ducmV2LnhtbESPQWvCQBCF70L/wzKF3nSjh7amrmIDUqGHoi2U3qbZ&#10;MQlmZ9fsqtFf3zkUvM3w3rz3zWzRu1adqIuNZwPjUQaKuPS24crA1+dq+AwqJmSLrWcycKEIi/nd&#10;YIa59Wfe0GmbKiUhHHM0UKcUcq1jWZPDOPKBWLSd7xwmWbtK2w7PEu5aPcmyR+2wYWmoMVBRU7nf&#10;Hp2B6/f7x1uz+l0W080rHyYhHJ6KH2Me7vvlC6hEfbqZ/6/XVvDHU+GXb2QEPf8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c5BeyAAAAN0AAAAPAAAAAAAAAAAAAAAAAJgCAABk&#10;cnMvZG93bnJldi54bWxQSwUGAAAAAAQABAD1AAAAjQMAAAAA&#10;" strokeweight="1pt"/>
            <v:rect id="Rectangle 1044" o:spid="_x0000_s1833" style="position:absolute;left:3534;top:4827;width:360;height:18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YNrscA&#10;AADdAAAADwAAAGRycy9kb3ducmV2LnhtbESPQWvCQBCF7wX/wzJCL0U3KVhsdBOKKHip0FhojkN2&#10;moRmZ9PdVeO/7wpCbzO8N+97sy5G04szOd9ZVpDOExDEtdUdNwo+j7vZEoQPyBp7y6TgSh6KfPKw&#10;xkzbC3/QuQyNiCHsM1TQhjBkUvq6JYN+bgfiqH1bZzDE1TVSO7zEcNPL5yR5kQY7joQWB9q0VP+U&#10;JxMhzu+W1eJro6uhOv4etk+L8v2g1ON0fFuBCDSGf/P9eq9j/fQ1hds3cQSZ/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H2Da7HAAAA3QAAAA8AAAAAAAAAAAAAAAAAmAIAAGRy&#10;cy9kb3ducmV2LnhtbFBLBQYAAAAABAAEAPUAAACMAwAAAAA=&#10;" stroked="f"/>
            <v:rect id="Rectangle 1045" o:spid="_x0000_s1834" style="position:absolute;left:4006;top:4269;width:340;height:680;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Ois8UA&#10;AADdAAAADwAAAGRycy9kb3ducmV2LnhtbESPS4vCQBCE7wv+h6EFb+skCrJGJ0F8LK43H4jHJtMm&#10;wUxPyIya/ffOwoK3bqrq6+p51plaPKh1lWUF8TACQZxbXXGh4HTcfH6BcB5ZY22ZFPySgyztfcwx&#10;0fbJe3ocfCEChF2CCkrvm0RKl5dk0A1tQxy0q20N+rC2hdQtPgPc1HIURRNpsOJwocSGliXlt8Pd&#10;BMpPsT7rXXyh+/e4OVXxZEX7nVKDfreYgfDU+bf5P73VoX48HcHfN2EEmb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s6KzxQAAAN0AAAAPAAAAAAAAAAAAAAAAAJgCAABkcnMv&#10;ZG93bnJldi54bWxQSwUGAAAAAAQABAD1AAAAigMAAAAA&#10;" strokeweight="1pt"/>
            <v:shape id="AutoShape 1046" o:spid="_x0000_s1835" type="#_x0000_t135" style="position:absolute;left:3647;top:4343;width:221;height:539;rotation:18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VCBMIA&#10;AADdAAAADwAAAGRycy9kb3ducmV2LnhtbERP30vDMBB+F/wfwgm+rekmyKzLigiKr66b9fFozqS1&#10;udQkbt1/bwTBt/v4ft6mnt0ojhRi71nBsihBEHde92wU7JunxRpETMgaR8+k4EwR6u3lxQYr7U/8&#10;SsddMiKHcKxQgU1pqqSMnSWHsfATceY+fHCYMgxG6oCnHO5GuSrLW+mw59xgcaJHS93n7tspGJqh&#10;W9t2lZq392DOX9wezHOr1PXV/HAPItGc/sV/7hed5y/vbuD3m3yC3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pUIEwgAAAN0AAAAPAAAAAAAAAAAAAAAAAJgCAABkcnMvZG93&#10;bnJldi54bWxQSwUGAAAAAAQABAD1AAAAhwMAAAAA&#10;" strokeweight="1pt"/>
            <v:shape id="AutoShape 1047" o:spid="_x0000_s1836" type="#_x0000_t135" style="position:absolute;left:4506;top:4343;width:221;height:5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O5ocMA&#10;AADdAAAADwAAAGRycy9kb3ducmV2LnhtbERPTWvCQBC9C/6HZYTedGMJbY2uYgKBQk/aUuhtmh2z&#10;wexsyG6T+O/dQqG3ebzP2R0m24qBet84VrBeJSCIK6cbrhV8vJfLFxA+IGtsHZOCG3k47OezHWba&#10;jXyi4RxqEUPYZ6jAhNBlUvrKkEW/ch1x5C6utxgi7GupexxjuG3lY5I8SYsNxwaDHRWGquv5xyqo&#10;P4vCVIbzfHwu7WnTvCVf6bdSD4vpuAURaAr/4j/3q47z15sUfr+JJ8j9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VO5ocMAAADdAAAADwAAAAAAAAAAAAAAAACYAgAAZHJzL2Rv&#10;d25yZXYueG1sUEsFBgAAAAAEAAQA9QAAAIgDAAAAAA==&#10;" strokeweight="1pt"/>
            <v:shape id="AutoShape 1048" o:spid="_x0000_s1837" type="#_x0000_t68" style="position:absolute;left:3991;top:4314;width:408;height:588;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PsUMQA&#10;AADdAAAADwAAAGRycy9kb3ducmV2LnhtbERPTWvCQBC9C/0PyxS81U1ExaZuQlFLi3hRS6G3ITtN&#10;QrOzYXeN8d+7hYK3ebzPWRWDaUVPzjeWFaSTBARxaXXDlYLP09vTEoQPyBpby6TgSh6K/GG0wkzb&#10;Cx+oP4ZKxBD2GSqoQ+gyKX1Zk0E/sR1x5H6sMxgidJXUDi8x3LRymiQLabDh2FBjR+uayt/j2Sgg&#10;ud58TWfXd7Obtd/b1C37pN8rNX4cXl9ABBrCXfzv/tBxfvo8h79v4gky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j7FDEAAAA3QAAAA8AAAAAAAAAAAAAAAAAmAIAAGRycy9k&#10;b3ducmV2LnhtbFBLBQYAAAAABAAEAPUAAACJAwAAAAA=&#10;" fillcolor="silver" stroked="f"/>
            <v:shape id="Text Box 1049" o:spid="_x0000_s1838" type="#_x0000_t202" style="position:absolute;left:3949;top:4410;width:612;height:4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fA3sMA&#10;AADdAAAADwAAAGRycy9kb3ducmV2LnhtbERPTWvCQBC9F/wPywi91V2LDRrdBKkIPbU0VcHbkB2T&#10;YHY2ZFeT/vtuodDbPN7nbPLRtuJOvW8ca5jPFAji0pmGKw2Hr/3TEoQPyAZbx6Thmzzk2eRhg6lx&#10;A3/SvQiViCHsU9RQh9ClUvqyJot+5jriyF1cbzFE2FfS9DjEcNvKZ6USabHh2FBjR681ldfiZjUc&#10;3y/n00J9VDv70g1uVJLtSmr9OB23axCBxvAv/nO/mTh/vkrg95t4g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mfA3sMAAADdAAAADwAAAAAAAAAAAAAAAACYAgAAZHJzL2Rv&#10;d25yZXYueG1sUEsFBgAAAAAEAAQA9QAAAIgDAAAAAA==&#10;" filled="f" stroked="f">
              <v:textbox>
                <w:txbxContent>
                  <w:p w:rsidR="00042C34" w:rsidRDefault="00042C34" w:rsidP="00AC4B39">
                    <w:pPr>
                      <w:rPr>
                        <w:rFonts w:ascii="Arial" w:hAnsi="Arial" w:cs="Arial"/>
                        <w:vertAlign w:val="subscript"/>
                      </w:rPr>
                    </w:pPr>
                    <w:r>
                      <w:rPr>
                        <w:rFonts w:ascii="Arial" w:hAnsi="Arial" w:cs="Arial"/>
                      </w:rPr>
                      <w:sym w:font="Symbol" w:char="F046"/>
                    </w:r>
                    <w:r>
                      <w:rPr>
                        <w:rFonts w:ascii="Arial" w:hAnsi="Arial" w:cs="Arial"/>
                        <w:vertAlign w:val="subscript"/>
                      </w:rPr>
                      <w:t>r</w:t>
                    </w:r>
                  </w:p>
                </w:txbxContent>
              </v:textbox>
            </v:shape>
            <v:shape id="AutoShape 1050" o:spid="_x0000_s1839" type="#_x0000_t124" style="position:absolute;left:4783;top:4944;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MPAMIA&#10;AADdAAAADwAAAGRycy9kb3ducmV2LnhtbERPS27CMBDdV+IO1iCxicCBBYUUg4AWiW0JBxjFQxw1&#10;Hke2G9KevkZC6m6e3nc2u8G2oicfGscK5rMcBHHldMO1gmt5mq5AhIissXVMCn4owG47etlgod2d&#10;P6m/xFqkEA4FKjAxdoWUoTJkMcxcR5y4m/MWY4K+ltrjPYXbVi7yfCktNpwaDHZ0NFR9Xb6tAp/J&#10;LDuGss/Pp/Jglh/v66z9VWoyHvZvICIN8V/8dJ91mj9fv8Ljm3SC3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sw8AwgAAAN0AAAAPAAAAAAAAAAAAAAAAAJgCAABkcnMvZG93&#10;bnJldi54bWxQSwUGAAAAAAQABAD1AAAAhwMAAAAA&#10;" strokeweight="1pt"/>
            <v:shape id="AutoShape 1051" o:spid="_x0000_s1840" type="#_x0000_t124" style="position:absolute;left:4801;top:4104;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ybcsUA&#10;AADdAAAADwAAAGRycy9kb3ducmV2LnhtbESPQW/CMAyF75P2HyJP4lKNlB3Q6AgI2JC4ju4HWI3X&#10;VDROlYTS8evnw6TdbL3n9z6vt5Pv1UgxdYENLOYlKOIm2I5bA1/18fkVVMrIFvvAZOCHEmw3jw9r&#10;rGy48SeN59wqCeFUoQGX81BpnRpHHtM8DMSifYfoMcsaW20j3iTc9/qlLJfaY8fS4HCgg6Pmcr56&#10;A7HQRXFI9ViejvXeLT/eV0V/N2b2NO3eQGWa8r/57/pkBX+xElz5Rkb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LJtyxQAAAN0AAAAPAAAAAAAAAAAAAAAAAJgCAABkcnMv&#10;ZG93bnJldi54bWxQSwUGAAAAAAQABAD1AAAAigMAAAAA&#10;" strokeweight="1pt"/>
            <v:oval id="Oval 1052" o:spid="_x0000_s1841" style="position:absolute;left:3421;top:4914;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BjjcQA&#10;AADdAAAADwAAAGRycy9kb3ducmV2LnhtbERPTWvCQBC9C/0PyxS86SYe0iZ1lSIKuYhUvfQ2zU6T&#10;0Oxs2F1j9Ne7hUJv83ifs1yPphMDOd9aVpDOExDEldUt1wrOp93sFYQPyBo7y6TgRh7Wq6fJEgtt&#10;r/xBwzHUIoawL1BBE0JfSOmrhgz6ue2JI/dtncEQoauldniN4aaTiyTJpMGWY0ODPW0aqn6OF6OA&#10;XvblNjO7PDuMW51+lm5zH76Umj6P728gAo3hX/znLnWcn+Y5/H4TT5C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VAY43EAAAA3QAAAA8AAAAAAAAAAAAAAAAAmAIAAGRycy9k&#10;b3ducmV2LnhtbFBLBQYAAAAABAAEAPUAAACJAwAAAAA=&#10;" strokeweight="1pt"/>
            <v:oval id="Oval 1053" o:spid="_x0000_s1842" style="position:absolute;left:3475;top:4986;width:72;height: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DTdcMA&#10;AADdAAAADwAAAGRycy9kb3ducmV2LnhtbESPQYvCMBCF78L+hzALXmRNFZTSNcpSULxu9eBxbMa2&#10;2ExKkrXtvzcLgrcZ3nvfvNnsBtOKBznfWFawmCcgiEurG64UnE/7rxSED8gaW8ukYCQPu+3HZIOZ&#10;tj3/0qMIlYgQ9hkqqEPoMil9WZNBP7cdcdRu1hkMcXWV1A77CDetXCbJWhpsOF6osaO8pvJe/BkF&#10;btaN+XjM94srH4pVn+rL+qyVmn4OP98gAg3hbX6ljzrWj0j4/yaOIL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mDTdcMAAADdAAAADwAAAAAAAAAAAAAAAACYAgAAZHJzL2Rv&#10;d25yZXYueG1sUEsFBgAAAAAEAAQA9QAAAIgDAAAAAA==&#10;" fillcolor="black"/>
            <v:oval id="Oval 1054" o:spid="_x0000_s1843" style="position:absolute;left:3397;top:4128;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mbcMMA&#10;AADdAAAADwAAAGRycy9kb3ducmV2LnhtbERPTWvCQBC9F/wPywi91U08pDW6iohCLlKqXryN2TEJ&#10;ZmfD7hpTf323UOhtHu9zFqvBtKIn5xvLCtJJAoK4tLrhSsHpuHv7AOEDssbWMin4Jg+r5ehlgbm2&#10;D/6i/hAqEUPY56igDqHLpfRlTQb9xHbEkbtaZzBE6CqpHT5iuGnlNEkyabDh2FBjR5uaytvhbhTQ&#10;+77YZmY3yz6HrU7Phds8+4tSr+NhPQcRaAj/4j93oeP8aZLC7zfxBL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BmbcMMAAADdAAAADwAAAAAAAAAAAAAAAACYAgAAZHJzL2Rv&#10;d25yZXYueG1sUEsFBgAAAAAEAAQA9QAAAIgDAAAAAA==&#10;" strokeweight="1pt"/>
            <v:oval id="Oval 1055" o:spid="_x0000_s1844" style="position:absolute;left:3457;top:4194;width:72;height: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7omcEA&#10;AADdAAAADwAAAGRycy9kb3ducmV2LnhtbERPTYvCMBC9L/gfwgheFk0trEg1ihQUr9v14HFsxrbY&#10;TEoSbfvvzcLC3ubxPme7H0wrXuR8Y1nBcpGAIC6tbrhScPk5ztcgfEDW2FomBSN52O8mH1vMtO35&#10;m15FqEQMYZ+hgjqELpPSlzUZ9AvbEUfubp3BEKGrpHbYx3DTyjRJVtJgw7Ghxo7ymspH8TQK3Gc3&#10;5uM5Py5vfCq++rW+ri5aqdl0OGxABBrCv/jPfdZxfpqk8PtNPEHu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3+6JnBAAAA3QAAAA8AAAAAAAAAAAAAAAAAmAIAAGRycy9kb3du&#10;cmV2LnhtbFBLBQYAAAAABAAEAPUAAACGAwAAAAA=&#10;" fillcolor="black"/>
            <v:oval id="Oval 1056" o:spid="_x0000_s1845" style="position:absolute;left:4105;top:3696;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egnMQA&#10;AADdAAAADwAAAGRycy9kb3ducmV2LnhtbERPTWvCQBC9F/wPywi91Y0ppDV1DSIKuYjU9tLbmJ0m&#10;wexs2N3G1F/vFgre5vE+Z1mMphMDOd9aVjCfJSCIK6tbrhV8fuyeXkH4gKyxs0wKfslDsZo8LDHX&#10;9sLvNBxDLWII+xwVNCH0uZS+asign9meOHLf1hkMEbpaaoeXGG46mSZJJg22HBsa7GnTUHU+/hgF&#10;9LIvt5nZLbLDuNXzr9JtrsNJqcfpuH4DEWgMd/G/u9Rxfpo8w9838QS5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eHoJzEAAAA3QAAAA8AAAAAAAAAAAAAAAAAmAIAAGRycy9k&#10;b3ducmV2LnhtbFBLBQYAAAAABAAEAPUAAACJAwAAAAA=&#10;" strokeweight="1pt"/>
            <v:oval id="Oval 1057" o:spid="_x0000_s1846" style="position:absolute;left:4111;top:5340;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446MQA&#10;AADdAAAADwAAAGRycy9kb3ducmV2LnhtbERPTWvCQBC9F/wPywi91Y2hpDV1DSIKuYjU9tLbmJ0m&#10;wexs2N3G1F/vFgre5vE+Z1mMphMDOd9aVjCfJSCIK6tbrhV8fuyeXkH4gKyxs0wKfslDsZo8LDHX&#10;9sLvNBxDLWII+xwVNCH0uZS+asign9meOHLf1hkMEbpaaoeXGG46mSZJJg22HBsa7GnTUHU+/hgF&#10;9LIvt5nZLbLDuNXzr9JtrsNJqcfpuH4DEWgMd/G/u9Rxfpo8w9838QS5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uOOjEAAAA3QAAAA8AAAAAAAAAAAAAAAAAmAIAAGRycy9k&#10;b3ducmV2LnhtbFBLBQYAAAAABAAEAPUAAACJAwAAAAA=&#10;" strokeweight="1pt"/>
            <v:line id="Line 1058" o:spid="_x0000_s1847" style="position:absolute;flip:y;visibility:visible" from="4201,2742" to="4201,36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TjjsUAAADdAAAADwAAAGRycy9kb3ducmV2LnhtbESPzarCMBCF9xd8hzCCG9FUQdFqFBEu&#10;XAQX/oC6G5qxrTaT0kRb394Iwt3NcM6c78x82ZhCPKlyuWUFg34EgjixOudUwfHw25uAcB5ZY2GZ&#10;FLzIwXLR+pljrG3NO3rufSpCCLsYFWTel7GULsnIoOvbkjhoV1sZ9GGtUqkrrEO4KeQwisbSYM6B&#10;kGFJ64yS+/5hAuS2Ti/bGyWn6anc1ONBtz6fH0p12s1qBsJT4//N3+s/HeoPoxF8vgkjyMU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ETjjsUAAADdAAAADwAAAAAAAAAA&#10;AAAAAAChAgAAZHJzL2Rvd25yZXYueG1sUEsFBgAAAAAEAAQA+QAAAJMDAAAAAA==&#10;" strokeweight="1pt"/>
            <v:oval id="Oval 1059" o:spid="_x0000_s1848" style="position:absolute;left:4159;top:2694;width:85;height: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KLW8IA&#10;AADdAAAADwAAAGRycy9kb3ducmV2LnhtbERPTWvCQBC9C/0PyxS86UaDoaSuIhVBDx4a2/uQHZNg&#10;djZkpzH9911B6G0e73PW29G1aqA+NJ4NLOYJKOLS24YrA1+Xw+wNVBBki61nMvBLAbabl8kac+vv&#10;/ElDIZWKIRxyNFCLdLnWoazJYZj7jjhyV987lAj7Stse7zHctXqZJJl22HBsqLGjj5rKW/HjDOyr&#10;XZENOpVVet0fZXX7Pp/ShTHT13H3DkpolH/x0320cf4yyeDxTTxBb/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QotbwgAAAN0AAAAPAAAAAAAAAAAAAAAAAJgCAABkcnMvZG93&#10;bnJldi54bWxQSwUGAAAAAAQABAD1AAAAhwMAAAAA&#10;"/>
            <v:line id="Line 1060" o:spid="_x0000_s1849" style="position:absolute;rotation:-60;flip:y;visibility:visible" from="5394,3440" to="5394,4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2WcsEAAADdAAAADwAAAGRycy9kb3ducmV2LnhtbERPy6rCMBDdX/AfwgjurqkiXqlGEcUH&#10;7rQuXI7N2BabSW2i1r83wgV3czjPmcwaU4oH1a6wrKDXjUAQp1YXnCk4JqvfEQjnkTWWlknBixzM&#10;pq2fCcbaPnlPj4PPRAhhF6OC3PsqltKlORl0XVsRB+5ia4M+wDqTusZnCDel7EfRUBosODTkWNEi&#10;p/R6uBsFp7MrNrze69vOyAEv7snydl0q1Wk38zEIT43/iv/dWx3m96M/+HwTTpDT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jZZywQAAAN0AAAAPAAAAAAAAAAAAAAAA&#10;AKECAABkcnMvZG93bnJldi54bWxQSwUGAAAAAAQABAD5AAAAjwMAAAAA&#10;" strokeweight="1pt"/>
            <v:oval id="Oval 1061" o:spid="_x0000_s1850" style="position:absolute;left:5767;top:3630;width:85;height:85;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YYYsYA&#10;AADdAAAADwAAAGRycy9kb3ducmV2LnhtbESPQUvDQBCF74L/YRmhN7trBJXYbSml0hxEsCq9Dtkx&#10;G5udDdltmv575yB4m+G9ee+bxWoKnRppSG1kC3dzA4q4jq7lxsLnx8vtE6iUkR12kcnChRKsltdX&#10;CyxdPPM7jfvcKAnhVKIFn3Nfap1qTwHTPPbEon3HIWCWdWi0G/As4aHThTEPOmDL0uCxp42n+rg/&#10;BQsnV7193Vf+WKy7n9edGQ+Hx+3O2tnNtH4GlWnK/+a/68oJfmEEV76REf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XYYYsYAAADdAAAADwAAAAAAAAAAAAAAAACYAgAAZHJz&#10;L2Rvd25yZXYueG1sUEsFBgAAAAAEAAQA9QAAAIsDAAAAAA==&#10;"/>
            <v:line id="Line 1062" o:spid="_x0000_s1851" style="position:absolute;rotation:-120;flip:y;visibility:visible" from="5407,4868" to="5407,5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cHfMMAAADdAAAADwAAAGRycy9kb3ducmV2LnhtbERPTWsCMRC9F/wPYQpeSs12D9LdGkUE&#10;xYOXWkWPw2bcXbqZhCTV1V/fCIK3ebzPmcx604kz+dBaVvAxykAQV1a3XCvY/SzfP0GEiKyxs0wK&#10;rhRgNh28TLDU9sLfdN7GWqQQDiUqaGJ0pZShashgGFlHnLiT9QZjgr6W2uMlhZtO5lk2lgZbTg0N&#10;Olo0VP1u/4wCPl39al7ky83h5o5vhd3rtdsrNXzt518gIvXxKX641zrNz7MC7t+kE+T0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wHB3zDAAAA3QAAAA8AAAAAAAAAAAAA&#10;AAAAoQIAAGRycy9kb3ducmV2LnhtbFBLBQYAAAAABAAEAPkAAACRAwAAAAA=&#10;" strokeweight="1pt"/>
            <v:oval id="Oval 1063" o:spid="_x0000_s1852" style="position:absolute;left:5773;top:5532;width:85;height:85;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ETsUA&#10;AADdAAAADwAAAGRycy9kb3ducmV2LnhtbESPQW/CMAyF75P2HyJP4jJBCodpKgQ0IU0gwWXAD7Aa&#10;r+3WOF0SSvPv8WESN1vv+b3Pq83oOjVQiK1nA/NZAYq48rbl2sDl/Dl9BxUTssXOMxnIFGGzfn5a&#10;YWn9jb9oOKVaSQjHEg00KfWl1rFqyGGc+Z5YtG8fHCZZQ61twJuEu04viuJNO2xZGhrsadtQ9Xu6&#10;OgNd/tvvDiHk17zNu0s6DuPhZzBm8jJ+LEElGtPD/H+9t4K/mAu/fCMj6P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kUROxQAAAN0AAAAPAAAAAAAAAAAAAAAAAJgCAABkcnMv&#10;ZG93bnJldi54bWxQSwUGAAAAAAQABAD1AAAAigMAAAAA&#10;"/>
            <v:line id="Line 1064" o:spid="_x0000_s1853" style="position:absolute;rotation:180;flip:y;visibility:visible" from="4207,5537" to="4207,6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RmtL8AAADdAAAADwAAAGRycy9kb3ducmV2LnhtbERPy6rCMBDdC/5DGOHuNK1IkWoUEa66&#10;9LkfmrGtNpPa5Nr69zeC4G4O5znzZWcq8aTGlZYVxKMIBHFmdcm5gvPpdzgF4TyyxsoyKXiRg+Wi&#10;35tjqm3LB3oefS5CCLsUFRTe16mULivIoBvZmjhwV9sY9AE2udQNtiHcVHIcRYk0WHJoKLCmdUHZ&#10;/fhnFGxJXl6bzX5/t+f2lm3dI5l0iVI/g241A+Gp81/xx73TYf44juH9TThBLv4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uRmtL8AAADdAAAADwAAAAAAAAAAAAAAAACh&#10;AgAAZHJzL2Rvd25yZXYueG1sUEsFBgAAAAAEAAQA+QAAAI0DAAAAAA==&#10;" strokeweight="1pt"/>
            <v:oval id="Oval 1065" o:spid="_x0000_s1854" style="position:absolute;left:4165;top:6444;width:85;height:85;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Sp9cIA&#10;AADdAAAADwAAAGRycy9kb3ducmV2LnhtbERPTYvCMBC9C/6HMIIX0dQelqUapYgLHl0VvQ7N2Fab&#10;SU2ytf77zYKwt3m8z1mue9OIjpyvLSuYzxIQxIXVNZcKTsev6ScIH5A1NpZJwYs8rFfDwRIzbZ/8&#10;Td0hlCKGsM9QQRVCm0npi4oM+pltiSN3tc5giNCVUjt8xnDTyDRJPqTBmmNDhS1tKiruhx+jYNO9&#10;Tvl5N2nyh77s3TZsbzd/V2o86vMFiEB9+Be/3Tsd56fzFP6+iSfI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xKn1wgAAAN0AAAAPAAAAAAAAAAAAAAAAAJgCAABkcnMvZG93&#10;bnJldi54bWxQSwUGAAAAAAQABAD1AAAAhwMAAAAA&#10;"/>
            <v:line id="Line 1066" o:spid="_x0000_s1855" style="position:absolute;rotation:120;flip:y;visibility:visible" from="2995,4851" to="2995,5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LtsMAAADdAAAADwAAAGRycy9kb3ducmV2LnhtbERP3WrCMBS+H+wdwhnsRmZqFek6o4hD&#10;9GaI3R7g0Jy13ZqTkkSNb2+Ewe7Ox/d7FqtoenEm5zvLCibjDARxbXXHjYKvz+1LAcIHZI29ZVJw&#10;JQ+r5ePDAkttL3ykcxUakULYl6igDWEopfR1Swb92A7Eifu2zmBI0DVSO7ykcNPLPMvm0mDHqaHF&#10;gTYt1b/VySiIeDxUo5kr8vWr+3iPxXTX/7BSz09x/QYiUAz/4j/3Xqf5+WQK92/SCX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gYS7bDAAAA3QAAAA8AAAAAAAAAAAAA&#10;AAAAoQIAAGRycy9kb3ducmV2LnhtbFBLBQYAAAAABAAEAPkAAACRAwAAAAA=&#10;" strokeweight="1pt"/>
            <v:oval id="Oval 1067" o:spid="_x0000_s1856" style="position:absolute;left:2539;top:5514;width:85;height:85;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nPgsQA&#10;AADdAAAADwAAAGRycy9kb3ducmV2LnhtbERPTWvCQBC9C/6HZQQvUncTikjqJoi0YulJm4O9Ddlp&#10;EszOhuyqaX99t1DobR7vczbFaDtxo8G3jjUkSwWCuHKm5VpD+f7ysAbhA7LBzjFp+CIPRT6dbDAz&#10;7s5Hup1CLWII+ww1NCH0mZS+asiiX7qeOHKfbrAYIhxqaQa8x3DbyVSplbTYcmxosKddQ9XldLUa&#10;0nJR8l7561m9fu/K/mOfPL9ZreezcfsEItAY/sV/7oOJ89PkEX6/iSfI/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65z4LEAAAA3QAAAA8AAAAAAAAAAAAAAAAAmAIAAGRycy9k&#10;b3ducmV2LnhtbFBLBQYAAAAABAAEAPUAAACJAwAAAAA=&#10;"/>
            <v:line id="Line 1068" o:spid="_x0000_s1857" style="position:absolute;rotation:60;flip:y;visibility:visible" from="3006,3477" to="3006,44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8fk8cAAADdAAAADwAAAGRycy9kb3ducmV2LnhtbESPQWvCQBCF74L/YRmhF6kbo5YSXUWE&#10;otCDNLFIb0N2TILZ2ZBdNf57tyB4m+G9ed+bxaoztbhS6yrLCsajCARxbnXFhYJD9vX+CcJ5ZI21&#10;ZVJwJwerZb+3wETbG//QNfWFCCHsElRQet8kUrq8JINuZBvioJ1sa9CHtS2kbvEWwk0t4yj6kAYr&#10;DoQSG9qUlJ/TiwncSfY7G24Pqc7Ox+M+/rbTv6lV6m3QrecgPHX+ZX5e73SoH49n8P9NGEEu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Px+TxwAAAN0AAAAPAAAAAAAA&#10;AAAAAAAAAKECAABkcnMvZG93bnJldi54bWxQSwUGAAAAAAQABAD5AAAAlQMAAAAA&#10;" strokeweight="1pt"/>
            <v:oval id="Oval 1069" o:spid="_x0000_s1858" style="position:absolute;left:2551;top:3678;width:85;height:85;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1XHsUA&#10;AADdAAAADwAAAGRycy9kb3ducmV2LnhtbERPTWvCQBC9C/0PyxS8iG70IBLdiBQKUorYtD30NslO&#10;NmmzszG7avrvuwXB2zze52y2g23FhXrfOFYwnyUgiEunGzYKPt6fpysQPiBrbB2Tgl/ysM0eRhtM&#10;tbvyG13yYEQMYZ+igjqELpXSlzVZ9DPXEUeucr3FEGFvpO7xGsNtKxdJspQWG44NNXb0VFP5k5+t&#10;AjzlRfViDq/6e1J8mq/GrHh3VGr8OOzWIAIN4S6+ufc6zl/Ml/D/TTxBZ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vVcexQAAAN0AAAAPAAAAAAAAAAAAAAAAAJgCAABkcnMv&#10;ZG93bnJldi54bWxQSwUGAAAAAAQABAD1AAAAigMAAAAA&#10;"/>
            <v:shape id="Freeform 1070" o:spid="_x0000_s1859" style="position:absolute;left:2611;top:2815;width:3222;height:845;visibility:visible;mso-wrap-style:square;v-text-anchor:top" coordsize="3222,8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likcMA&#10;AADdAAAADwAAAGRycy9kb3ducmV2LnhtbERPTWvCQBC9F/oflil4q5sEtCV1E4pUiNBLNZQeh+yY&#10;DWZnQ3bV6K/vCoXe5vE+Z1VOthdnGn3nWEE6T0AQN0533Cqo95vnVxA+IGvsHZOCK3koi8eHFeba&#10;XfiLzrvQihjCPkcFJoQhl9I3hiz6uRuII3dwo8UQ4dhKPeIlhtteZkmylBY7jg0GB1obao67k1Xw&#10;3Znsp04Xi8C0/qg+b3JbpVKp2dP0/gYi0BT+xX/uSsf5WfoC92/iCbL4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alikcMAAADdAAAADwAAAAAAAAAAAAAAAACYAgAAZHJzL2Rv&#10;d25yZXYueG1sUEsFBgAAAAAEAAQA9QAAAIgDAAAAAA==&#10;" path="m,845c352,427,705,10,1242,5,1779,,2500,407,3222,815e" filled="f">
              <v:stroke dashstyle="1 1" endcap="round"/>
              <v:path arrowok="t" o:connecttype="custom" o:connectlocs="0,845;1242,5;3222,815" o:connectangles="0,0,0"/>
            </v:shape>
            <v:shape id="Freeform 1071" o:spid="_x0000_s1860" style="position:absolute;left:2239;top:3702;width:1982;height:2808;visibility:visible;mso-wrap-style:square;v-text-anchor:top" coordsize="1982,2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eQ1ccA&#10;AADdAAAADwAAAGRycy9kb3ducmV2LnhtbESPQWvCQBCF70L/wzKFXkQ3UbAldZUilQo9GUuxt2l2&#10;mg3NzobsVuO/7xwEbzO8N+99s1wPvlUn6mMT2EA+zUARV8E2XBv4OGwnT6BiQrbYBiYDF4qwXt2N&#10;lljYcOY9ncpUKwnhWKABl1JXaB0rRx7jNHTEov2E3mOSta+17fEs4b7VsyxbaI8NS4PDjjaOqt/y&#10;zxsIn/F9vCmrfH75Pn69Prbstvs3Yx7uh5dnUImGdDNfr3dW8Ge54Mo3MoJe/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b3kNXHAAAA3QAAAA8AAAAAAAAAAAAAAAAAmAIAAGRy&#10;cy9kb3ducmV2LnhtbFBLBQYAAAAABAAEAPUAAACMAwAAAAA=&#10;" path="m350,c175,510,,1020,272,1488v272,468,991,894,1710,1320e" filled="f">
              <v:stroke dashstyle="1 1" endcap="round"/>
              <v:path arrowok="t" o:connecttype="custom" o:connectlocs="350,0;272,1488;1982,2808" o:connectangles="0,0,0"/>
            </v:shape>
            <v:shape id="Text Box 1072" o:spid="_x0000_s1861" type="#_x0000_t202" style="position:absolute;left:4081;top:4038;width:630;height:51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42isMA&#10;AADdAAAADwAAAGRycy9kb3ducmV2LnhtbERPTWvCQBC9C/0PyxR6M7tKlSa6CaVF8GRR24K3ITsm&#10;odnZkF1N/PfdQsHbPN7nrIvRtuJKvW8ca5glCgRx6UzDlYbP42b6AsIHZIOtY9JwIw9F/jBZY2bc&#10;wHu6HkIlYgj7DDXUIXSZlL6syaJPXEccubPrLYYI+0qaHocYbls5V2opLTYcG2rs6K2m8udwsRq+&#10;dufT97P6qN7tohvcqCTbVGr99Di+rkAEGsNd/O/emjh/Pkvh75t4gs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Q42isMAAADdAAAADwAAAAAAAAAAAAAAAACYAgAAZHJzL2Rv&#10;d25yZXYueG1sUEsFBgAAAAAEAAQA9QAAAIgDAAAAAA==&#10;" filled="f" stroked="f">
              <v:textbox>
                <w:txbxContent>
                  <w:p w:rsidR="00042C34" w:rsidRDefault="00042C34" w:rsidP="00AC4B39">
                    <w:pPr>
                      <w:jc w:val="center"/>
                      <w:rPr>
                        <w:rFonts w:ascii="Arial" w:hAnsi="Arial"/>
                      </w:rPr>
                    </w:pPr>
                    <w:r>
                      <w:rPr>
                        <w:rFonts w:ascii="Arial" w:hAnsi="Arial"/>
                      </w:rPr>
                      <w:sym w:font="Symbol" w:char="F077"/>
                    </w:r>
                  </w:p>
                </w:txbxContent>
              </v:textbox>
            </v:shape>
            <v:shape id="Arc 1073" o:spid="_x0000_s1862" style="position:absolute;left:3949;top:4404;width:522;height:498;rotation:50;flip:y;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PGrMcA&#10;AADdAAAADwAAAGRycy9kb3ducmV2LnhtbESPT0sDMRDF74LfIYzgzWZdoeratEih0D+KuHrwOGzG&#10;zepmsiRpu/32nYPgbYb35r3fzBaj79WBYuoCG7idFKCIm2A7bg18fqxuHkCljGyxD0wGTpRgMb+8&#10;mGFlw5Hf6VDnVkkIpwoNuJyHSuvUOPKYJmEgFu07RI9Z1thqG/Eo4b7XZVFMtceOpcHhQEtHzW+9&#10;9wZWL67+SvVm9xa2P493w+a+fe2iMddX4/MTqExj/jf/Xa+t4Jel8Ms3MoKen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4jxqzHAAAA3QAAAA8AAAAAAAAAAAAAAAAAmAIAAGRy&#10;cy9kb3ducmV2LnhtbFBLBQYAAAAABAAEAPUAAACMAwAAAAA=&#10;" adj="0,,0" path="m-1,nfc11929,,21600,9670,21600,21600em-1,nsc11929,,21600,9670,21600,21600l,21600,-1,xe" filled="f">
              <v:stroke startarrow="block" startarrowwidth="narrow" startarrowlength="short"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522,498;0,498" o:connectangles="0,0,0" textboxrect="3163,3163,18437,18437"/>
              <v:handles>
                <v:h position="@3,#0" polar="10800,10800"/>
                <v:h position="#2,#1" polar="10800,10800" radiusrange="0,10800"/>
              </v:handles>
            </v:shape>
            <v:shape id="Arc 1074" o:spid="_x0000_s1863" style="position:absolute;left:7405;top:4674;width:2154;height:964;rotation:180;visibility:visible" coordsize="43200,2179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awl8QA&#10;AADdAAAADwAAAGRycy9kb3ducmV2LnhtbERPS2vCQBC+F/oflin0UurGUEpJXUUKgp7EF8XbkB2z&#10;0cxsmt1q/PddQehtPr7njCY9N+pMXai9GBgOMlAkpbe1VAa2m9nrB6gQUSw2XsjAlQJMxo8PIyys&#10;v8iKzutYqRQioUADLsa20DqUjhjDwLckiTv4jjEm2FXadnhJ4dzoPMveNWMtqcFhS1+OytP6lw0s&#10;337ms+XLfrewey6/F+7IOW+MeX7qp5+gIvXxX3x3z22an+dDuH2TTtDj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2sJfEAAAA3QAAAA8AAAAAAAAAAAAAAAAAmAIAAGRycy9k&#10;b3ducmV2LnhtbFBLBQYAAAAABAAEAPUAAACJAwAAAAA=&#10;" adj="0,,0" path="m,21792nfc,21728,,21664,,21600,,9670,9670,,21600,,33529,-1,43199,9670,43200,21599em,21792nsc,21728,,21664,,21600,,9670,9670,,21600,,33529,-1,43199,9670,43200,21599r-21600,1l,21792xe" filled="f">
              <v:stroke dashstyle="1 1"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964;2154,956;1077,956" o:connectangles="0,0,0" textboxrect="3163,3163,18437,18437"/>
              <v:handles>
                <v:h position="@3,#0" polar="10800,10800"/>
                <v:h position="#2,#1" polar="10800,10800" radiusrange="0,10800"/>
              </v:handles>
            </v:shape>
            <v:oval id="Oval 1075" o:spid="_x0000_s1864" style="position:absolute;left:9274;top:4617;width:390;height:312;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f0uMIA&#10;AADdAAAADwAAAGRycy9kb3ducmV2LnhtbERPTWvCQBC9F/wPywi9FN10D6GkrhKkhdCTtfY+ZMck&#10;mp1dshtN/71bELzN433OajPZXlxoCJ1jDa/LDARx7UzHjYbDz+fiDUSIyAZ7x6ThjwJs1rOnFRbG&#10;XfmbLvvYiBTCoUANbYy+kDLULVkMS+eJE3d0g8WY4NBIM+A1hdteqizLpcWOU0OLnrYt1ef9aDW4&#10;YzaO1U59mLz5yv2pKl9+fan183wq30FEmuJDfHdXJs1XSsH/N+kEub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N/S4wgAAAN0AAAAPAAAAAAAAAAAAAAAAAJgCAABkcnMvZG93&#10;bnJldi54bWxQSwUGAAAAAAQABAD1AAAAhwMAAAAA&#10;" stroked="f"/>
            <v:oval id="Oval 1076" o:spid="_x0000_s1865" style="position:absolute;left:7207;top:4626;width:330;height:318;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tRI8IA&#10;AADdAAAADwAAAGRycy9kb3ducmV2LnhtbERPTWvCQBC9F/wPywheim6aQpDoKqG0EHqqtt6H7JhE&#10;s7NLdqPx33cFwds83uest6PpxIV631pW8LZIQBBXVrdcK/j7/ZovQfiArLGzTApu5GG7mbysMdf2&#10;yju67EMtYgj7HBU0IbhcSl81ZNAvrCOO3NH2BkOEfS11j9cYbjqZJkkmDbYcGxp09NFQdd4PRoE9&#10;JsNQ/qSfOqu/M3cqi9eDK5SaTcdiBSLQGJ7ih7vUcX6avsP9m3iC3P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e1EjwgAAAN0AAAAPAAAAAAAAAAAAAAAAAJgCAABkcnMvZG93&#10;bnJldi54bWxQSwUGAAAAAAQABAD1AAAAhwMAAAAA&#10;" stroked="f"/>
            <v:shape id="Arc 1077" o:spid="_x0000_s1866" style="position:absolute;left:7405;top:3528;width:2154;height:964;flip:x;visibility:visible" coordsize="43200,2179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mM7cQA&#10;AADdAAAADwAAAGRycy9kb3ducmV2LnhtbERPS2vCQBC+F/wPywi9FN00+CJ1FVuo2kt9Fc9DdkxC&#10;s7Mhu8bk37tCobf5+J4zX7amFA3VrrCs4HUYgSBOrS44U/Bz+hzMQDiPrLG0TAo6crBc9J7mmGh7&#10;4wM1R5+JEMIuQQW591UipUtzMuiGtiIO3MXWBn2AdSZ1jbcQbkoZR9FEGiw4NORY0UdO6e/xahRc&#10;9t9rs/lq9Ljbrafd+cWM31dnpZ777eoNhKfW/4v/3Fsd5sfxCB7fhBPk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JjO3EAAAA3QAAAA8AAAAAAAAAAAAAAAAAmAIAAGRycy9k&#10;b3ducmV2LnhtbFBLBQYAAAAABAAEAPUAAACJAwAAAAA=&#10;" adj="0,,0" path="m,21792nfc,21728,,21664,,21600,,9670,9670,,21600,,33529,-1,43199,9670,43200,21599em,21792nsc,21728,,21664,,21600,,9670,9670,,21600,,33529,-1,43199,9670,43200,21599r-21600,1l,21792xe" filled="f">
              <v:stroke dashstyle="1 1"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964;2154,956;1077,956" o:connectangles="0,0,0" textboxrect="3163,3163,18437,18437"/>
              <v:handles>
                <v:h position="@3,#0" polar="10800,10800"/>
                <v:h position="#2,#1" polar="10800,10800" radiusrange="0,10800"/>
              </v:handles>
            </v:shape>
            <v:oval id="Oval 1078" o:spid="_x0000_s1867" style="position:absolute;left:7252;top:4275;width:330;height:360;rotation:9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MMssQA&#10;AADdAAAADwAAAGRycy9kb3ducmV2LnhtbERPTWvCQBC9C/6HZQRvdWOwYqOriLS04Elrob2N2TEJ&#10;yc7G7DZGf71bKHibx/ucxaozlWipcYVlBeNRBII4tbrgTMHh8+1pBsJ5ZI2VZVJwJQerZb+3wETb&#10;C++o3ftMhBB2CSrIva8TKV2ak0E3sjVx4E62MegDbDKpG7yEcFPJOIqm0mDBoSHHmjY5peX+1yho&#10;126SyfPPS3nryu8vK3n7enxXajjo1nMQnjr/EP+7P3SYH8fP8PdNOEE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DDLLEAAAA3QAAAA8AAAAAAAAAAAAAAAAAmAIAAGRycy9k&#10;b3ducmV2LnhtbFBLBQYAAAAABAAEAPUAAACJAwAAAAA=&#10;" stroked="f"/>
            <v:shape id="Freeform 1079" o:spid="_x0000_s1868" style="position:absolute;left:9317;top:4720;width:154;height:210;rotation:90;flip:x;visibility:visible;mso-wrap-style:square;v-text-anchor:top" coordsize="154,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8gFcEA&#10;AADdAAAADwAAAGRycy9kb3ducmV2LnhtbERPTUvDQBC9C/0PyxR6M5vkEDR2G6S0peDJ2t4n2TEJ&#10;ZmdDdtrGf+8Kgrd5vM9ZV7Mb1I2m0Hs2kCUpKOLG255bA+eP/eMTqCDIFgfPZOCbAlSbxcMaS+vv&#10;/E63k7QqhnAo0UAnMpZah6YjhyHxI3HkPv3kUCKcWm0nvMdwN+g8TQvtsOfY0OFI246ar9PVGQhy&#10;PGT1cyFMdT3O7eWNZFcbs1rOry+ghGb5F/+5jzbOz/MCfr+JJ+jN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xPIBXBAAAA3QAAAA8AAAAAAAAAAAAAAAAAmAIAAGRycy9kb3du&#10;cmV2LnhtbFBLBQYAAAAABAAEAPUAAACGAwAAAAA=&#10;" path="m22,c11,57,,115,22,150v22,35,77,47,132,60e" filled="f">
              <v:stroke dashstyle="1 1"/>
              <v:path arrowok="t" o:connecttype="custom" o:connectlocs="22,0;22,150;154,210" o:connectangles="0,0,0"/>
            </v:shape>
            <v:oval id="Oval 1080" o:spid="_x0000_s1869" style="position:absolute;left:9367;top:4380;width:330;height:318;rotation:9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03XsQA&#10;AADdAAAADwAAAGRycy9kb3ducmV2LnhtbERPTWvCQBC9C/6HZQRvdWOQaqOriLS04Elrob2N2TEJ&#10;yc7G7DZGf71bKHibx/ucxaozlWipcYVlBeNRBII4tbrgTMHh8+1pBsJ5ZI2VZVJwJQerZb+3wETb&#10;C++o3ftMhBB2CSrIva8TKV2ak0E3sjVx4E62MegDbDKpG7yEcFPJOIqepcGCQ0OONW1ySsv9r1HQ&#10;rt0kk+efl/LWld9fVvL29fiu1HDQrecgPHX+If53f+gwP46n8PdNOEE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dN17EAAAA3QAAAA8AAAAAAAAAAAAAAAAAmAIAAGRycy9k&#10;b3ducmV2LnhtbFBLBQYAAAAABAAEAPUAAACJAwAAAAA=&#10;" stroked="f"/>
            <v:shape id="Text Box 1081" o:spid="_x0000_s1870" type="#_x0000_t202" style="position:absolute;left:8437;top:2463;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5ZrMUA&#10;AADdAAAADwAAAGRycy9kb3ducmV2LnhtbESPQWvCQBCF7wX/wzKCt7prsKVNXUVaCp4q1VbwNmTH&#10;JDQ7G7JbE/+9cxC8zfDevPfNYjX4Rp2pi3VgC7OpAUVcBFdzaeFn//n4AiomZIdNYLJwoQir5ehh&#10;gbkLPX/TeZdKJSEcc7RQpdTmWseiIo9xGlpi0U6h85hk7UrtOuwl3Dc6M+ZZe6xZGips6b2i4m/3&#10;7y38fp2Oh7nZlh/+qe3DYDT7V23tZDys30AlGtLdfLveOMHPMsGVb2QEv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LlmsxQAAAN0AAAAPAAAAAAAAAAAAAAAAAJgCAABkcnMv&#10;ZG93bnJldi54bWxQSwUGAAAAAAQABAD1AAAAigM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u</w:t>
                    </w:r>
                    <w:r>
                      <w:rPr>
                        <w:rFonts w:ascii="Arial" w:hAnsi="Arial"/>
                        <w:bCs/>
                        <w:vertAlign w:val="subscript"/>
                        <w:lang w:val="es-MX"/>
                      </w:rPr>
                      <w:t>1</w:t>
                    </w:r>
                  </w:p>
                </w:txbxContent>
              </v:textbox>
            </v:shape>
            <v:shape id="Text Box 1082" o:spid="_x0000_s1871" type="#_x0000_t202" style="position:absolute;left:9979;top:3510;width:570;height:3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L8N8EA&#10;AADdAAAADwAAAGRycy9kb3ducmV2LnhtbERPS4vCMBC+C/6HMMLeNLHsilajyC6Cp118grehGdti&#10;MylNtPXfbxYWvM3H95zFqrOVeFDjS8caxiMFgjhzpuRcw/GwGU5B+IBssHJMGp7kYbXs9xaYGtfy&#10;jh77kIsYwj5FDUUIdSqlzwqy6EeuJo7c1TUWQ4RNLk2DbQy3lUyUmkiLJceGAmv6LCi77e9Ww+n7&#10;ejm/q5/8y37UreuUZDuTWr8NuvUcRKAuvMT/7q2J85NkBn/fxBPk8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di/DfBAAAA3QAAAA8AAAAAAAAAAAAAAAAAmAIAAGRycy9kb3du&#10;cmV2LnhtbFBLBQYAAAAABAAEAPUAAACGAw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w</w:t>
                    </w:r>
                    <w:r>
                      <w:rPr>
                        <w:rFonts w:ascii="Arial" w:hAnsi="Arial"/>
                        <w:bCs/>
                        <w:vertAlign w:val="subscript"/>
                        <w:lang w:val="es-MX"/>
                      </w:rPr>
                      <w:t>2</w:t>
                    </w:r>
                  </w:p>
                </w:txbxContent>
              </v:textbox>
            </v:shape>
            <v:shape id="Text Box 1083" o:spid="_x0000_s1872" type="#_x0000_t202" style="position:absolute;left:10057;top:5478;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4HDd8UA&#10;AADdAAAADwAAAGRycy9kb3ducmV2LnhtbESPT2vCQBDF70K/wzIFb3W32kqbuooogidF+wd6G7Jj&#10;EpqdDdnVpN/eOQjeZnhv3vvNbNH7Wl2ojVVgC88jA4o4D67iwsLX5+bpDVRMyA7rwGThnyIs5g+D&#10;GWYudHygyzEVSkI4ZmihTKnJtI55SR7jKDTEop1C6zHJ2hbatdhJuK/12Jip9lixNJTY0Kqk/O94&#10;9ha+d6ffnxezL9b+telCbzT7d23t8LFffoBK1Ke7+Xa9dYI/ngi/fCMj6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gcN3xQAAAN0AAAAPAAAAAAAAAAAAAAAAAJgCAABkcnMv&#10;ZG93bnJldi54bWxQSwUGAAAAAAQABAD1AAAAigM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v</w:t>
                    </w:r>
                    <w:r>
                      <w:rPr>
                        <w:rFonts w:ascii="Arial" w:hAnsi="Arial"/>
                        <w:bCs/>
                        <w:vertAlign w:val="subscript"/>
                        <w:lang w:val="es-MX"/>
                      </w:rPr>
                      <w:t>1</w:t>
                    </w:r>
                  </w:p>
                </w:txbxContent>
              </v:textbox>
            </v:shape>
            <v:shape id="Text Box 1084" o:spid="_x0000_s1873" type="#_x0000_t202" style="position:absolute;left:6562;top:5523;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1m7MMA&#10;AADdAAAADwAAAGRycy9kb3ducmV2LnhtbERPS2vCQBC+C/6HZQredFetoqmriFLoqWJ8QG9DdkxC&#10;s7MhuzXpv+8WBG/z8T1ntelsJe7U+NKxhvFIgSDOnCk513A+vQ8XIHxANlg5Jg2/5GGz7vdWmBjX&#10;8pHuachFDGGfoIYihDqR0mcFWfQjVxNH7uYaiyHCJpemwTaG20pOlJpLiyXHhgJr2hWUfac/VsPl&#10;8/Z1fVWHfG9ndes6JdkupdaDl277BiJQF57ih/vDxPmT6Rj+v4kny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M1m7MMAAADdAAAADwAAAAAAAAAAAAAAAACYAgAAZHJzL2Rv&#10;d25yZXYueG1sUEsFBgAAAAAEAAQA9QAAAIg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w</w:t>
                    </w:r>
                    <w:r>
                      <w:rPr>
                        <w:rFonts w:ascii="Arial" w:hAnsi="Arial"/>
                        <w:bCs/>
                        <w:vertAlign w:val="subscript"/>
                        <w:lang w:val="es-MX"/>
                      </w:rPr>
                      <w:t>1</w:t>
                    </w:r>
                  </w:p>
                </w:txbxContent>
              </v:textbox>
            </v:shape>
            <v:shape id="Text Box 1085" o:spid="_x0000_s1874" type="#_x0000_t202" style="position:absolute;left:6310;top:3591;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4m8IA&#10;AADdAAAADwAAAGRycy9kb3ducmV2LnhtbERPTWvCQBC9C/0PyxS86W5jKzV1laIIPVnUKngbsmMS&#10;mp0N2dXEf+8Kgrd5vM+ZzjtbiQs1vnSs4W2oQBBnzpSca/jbrQafIHxANlg5Jg1X8jCfvfSmmBrX&#10;8oYu25CLGMI+RQ1FCHUqpc8KsuiHriaO3Mk1FkOETS5Ng20Mt5VMlBpLiyXHhgJrWhSU/W/PVsN+&#10;fToe3tVvvrQfdes6JdlOpNb91+77C0SgLjzFD/ePifOTUQL3b+IJcnY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H/ibwgAAAN0AAAAPAAAAAAAAAAAAAAAAAJgCAABkcnMvZG93&#10;bnJldi54bWxQSwUGAAAAAAQABAD1AAAAhwM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v</w:t>
                    </w:r>
                    <w:r>
                      <w:rPr>
                        <w:rFonts w:ascii="Arial" w:hAnsi="Arial"/>
                        <w:bCs/>
                        <w:vertAlign w:val="subscript"/>
                        <w:lang w:val="es-MX"/>
                      </w:rPr>
                      <w:t>2</w:t>
                    </w:r>
                  </w:p>
                </w:txbxContent>
              </v:textbox>
            </v:shape>
            <v:shape id="Text Box 1086" o:spid="_x0000_s1875" type="#_x0000_t202" style="position:absolute;left:8437;top:6273;width:558;height:3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NdAMMA&#10;AADdAAAADwAAAGRycy9kb3ducmV2LnhtbERPS2vCQBC+C/6HZYTedFdtRaOriKXQU4vxAd6G7JgE&#10;s7MhuzXpv+8WBG/z8T1ntelsJe7U+NKxhvFIgSDOnCk513A8fAznIHxANlg5Jg2/5GGz7vdWmBjX&#10;8p7uachFDGGfoIYihDqR0mcFWfQjVxNH7uoaiyHCJpemwTaG20pOlJpJiyXHhgJr2hWU3dIfq+H0&#10;db2cX9V3/m7f6tZ1SrJdSK1fBt12CSJQF57ih/vTxPmT6RT+v4kny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1NdAMMAAADdAAAADwAAAAAAAAAAAAAAAACYAgAAZHJzL2Rv&#10;d25yZXYueG1sUEsFBgAAAAAEAAQA9QAAAIg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u</w:t>
                    </w:r>
                    <w:r>
                      <w:rPr>
                        <w:rFonts w:ascii="Arial" w:hAnsi="Arial"/>
                        <w:bCs/>
                        <w:vertAlign w:val="subscript"/>
                        <w:lang w:val="es-MX"/>
                      </w:rPr>
                      <w:t>2</w:t>
                    </w:r>
                  </w:p>
                </w:txbxContent>
              </v:textbox>
            </v:shape>
            <v:oval id="Oval 1087" o:spid="_x0000_s1876" style="position:absolute;left:7183;top:3312;width:2551;height:25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uRrsMA&#10;AADdAAAADwAAAGRycy9kb3ducmV2LnhtbERPTWvCQBC9F/wPywheim6aNCLRVUQo2lOpevE2ZMck&#10;mJ2N2TWJ/75bKPQ2j/c5q81gatFR6yrLCt5mEQji3OqKCwXn08d0AcJ5ZI21ZVLwJAeb9ehlhZm2&#10;PX9Td/SFCCHsMlRQet9kUrq8JINuZhviwF1ta9AH2BZSt9iHcFPLOIrm0mDFoaHEhnYl5bfjwyhw&#10;r+d08UWc3Hf5Jz0obS77a6rUZDxslyA8Df5f/Oc+6DA/Tt7h95twgl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5uRrsMAAADdAAAADwAAAAAAAAAAAAAAAACYAgAAZHJzL2Rv&#10;d25yZXYueG1sUEsFBgAAAAAEAAQA9QAAAIgDAAAAAA==&#10;" filled="f" strokeweight="1.25pt"/>
            <v:oval id="Oval 1088" o:spid="_x0000_s1877" style="position:absolute;left:7747;top:3877;width:1417;height:14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UJrsUA&#10;AADdAAAADwAAAGRycy9kb3ducmV2LnhtbERPS2sCMRC+C/0PYQQvotkqSlk3SikV9aBQFcHbuJl9&#10;tJvJdpPq+u8bodDbfHzPSRatqcSVGldaVvA8jEAQp1aXnCs4HpaDFxDOI2usLJOCOzlYzJ86Ccba&#10;3viDrnufixDCLkYFhfd1LKVLCzLohrYmDlxmG4M+wCaXusFbCDeVHEXRVBosOTQUWNNbQenX/sco&#10;OJvL5+mwmm7fx5c0o2/q55vVTqlet32dgfDU+n/xn3utw/zReAKPb8IJ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JQmuxQAAAN0AAAAPAAAAAAAAAAAAAAAAAJgCAABkcnMv&#10;ZG93bnJldi54bWxQSwUGAAAAAAQABAD1AAAAigMAAAAA&#10;" filled="f" strokeweight="1pt"/>
            <v:rect id="Rectangle 1089" o:spid="_x0000_s1878" style="position:absolute;left:8326;top:3637;width:270;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nAO8YA&#10;AADdAAAADwAAAGRycy9kb3ducmV2LnhtbERPTWsCMRC9F/wPYQQvpWarsNqtUaogChVBWyq9DZtp&#10;dnEzWZKo23/fFAq9zeN9zmzR2UZcyYfasYLHYQaCuHS6ZqPg/W39MAURIrLGxjEp+KYAi3nvboaF&#10;djc+0PUYjUghHApUUMXYFlKGsiKLYeha4sR9OW8xJuiN1B5vKdw2cpRlubRYc2qosKVVReX5eLEK&#10;luePw35ipq++zZ92m/vPU96Zk1KDfvfyDCJSF//Ff+6tTvNH4xx+v0knyP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YnAO8YAAADdAAAADwAAAAAAAAAAAAAAAACYAgAAZHJz&#10;L2Rvd25yZXYueG1sUEsFBgAAAAAEAAQA9QAAAIsDAAAAAA==&#10;" strokeweight="1pt"/>
            <v:rect id="Rectangle 1090" o:spid="_x0000_s1879" style="position:absolute;left:8275;top:3913;width:360;height: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k7Y8QA&#10;AADdAAAADwAAAGRycy9kb3ducmV2LnhtbERPTWvCQBC9C/6HZYTe6m61TTW6CVIQCm0PjQWvQ3ZM&#10;QrOzMbtq/PduoeBtHu9z1vlgW3Gm3jeONTxNFQji0pmGKw0/u+3jAoQPyAZbx6ThSh7ybDxaY2rc&#10;hb/pXIRKxBD2KWqoQ+hSKX1Zk0U/dR1x5A6utxgi7CtperzEcNvKmVKJtNhwbKixo7eayt/iZDVg&#10;8myOX4f55+7jlOCyGtT2Za+0fpgMmxWIQEO4i//d7ybOn81f4e+beILM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ZO2PEAAAA3QAAAA8AAAAAAAAAAAAAAAAAmAIAAGRycy9k&#10;b3ducmV2LnhtbFBLBQYAAAAABAAEAPUAAACJAwAAAAA=&#10;" stroked="f"/>
            <v:rect id="Rectangle 1091" o:spid="_x0000_s1880" style="position:absolute;left:8326;top:5191;width:270;height:36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GrS8QA&#10;AADdAAAADwAAAGRycy9kb3ducmV2LnhtbESPQWvDMAyF74P9B6NBL6N1lrFQsrqlHQxyTbbLbiJW&#10;47BYTmOvTf99dSjsJvGe3vu02c1+UGeaYh/YwMsqA0XcBttzZ+D763O5BhUTssUhMBm4UoTd9vFh&#10;g6UNF67p3KROSQjHEg24lMZS69g68hhXYSQW7Rgmj0nWqdN2wouE+0HnWVZojz1Lg8ORPhy1v82f&#10;N1B1P3TSRdHjYf9sg36rMVs7YxZP8/4dVKI5/Zvv15UV/PxVcOUbGUFv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Bq0vEAAAA3QAAAA8AAAAAAAAAAAAAAAAAmAIAAGRycy9k&#10;b3ducmV2LnhtbFBLBQYAAAAABAAEAPUAAACJAwAAAAA=&#10;" strokeweight="1pt"/>
            <v:rect id="Rectangle 1092" o:spid="_x0000_s1881" style="position:absolute;left:8275;top:5095;width:360;height:18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ws1MQA&#10;AADdAAAADwAAAGRycy9kb3ducmV2LnhtbERPTWvCQBC9F/wPywheSrPRSrGpq0ih0HiyKpTchuyY&#10;xGRnQ3ZN0n/fFQq9zeN9zno7mkb01LnKsoJ5FIMgzq2uuFBwPn08rUA4j6yxsUwKfsjBdjN5WGOi&#10;7cBf1B99IUIIuwQVlN63iZQuL8mgi2xLHLiL7Qz6ALtC6g6HEG4auYjjF2mw4tBQYkvvJeX18WYU&#10;DI9ptvxe0sGeD0PN+zjT9TVVajYdd28gPI3+X/zn/tRh/uL5Fe7fhBP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isLNTEAAAA3QAAAA8AAAAAAAAAAAAAAAAAmAIAAGRycy9k&#10;b3ducmV2LnhtbFBLBQYAAAAABAAEAPUAAACJAwAAAAA=&#10;" stroked="f"/>
            <v:rect id="Rectangle 1093" o:spid="_x0000_s1882" style="position:absolute;left:8988;top:4020;width:270;height:36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v758YA&#10;AADdAAAADwAAAGRycy9kb3ducmV2LnhtbESPQWsCMRCF7wX/Qxiht5p1LUW2RhFR7KEgWn/AdDNu&#10;lm4mSxJ121/fORR6m+G9ee+bxWrwnbpRTG1gA9NJAYq4DrblxsD5Y/c0B5UyssUuMBn4pgSr5ehh&#10;gZUNdz7S7ZQbJSGcKjTgcu4rrVPtyGOahJ5YtEuIHrOssdE24l3CfafLonjRHluWBoc9bRzVX6er&#10;N1AO++mm5vlxdjmv33+u8fDptgdjHsfD+hVUpiH/m/+u36zgl8/CL9/ICHr5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1v758YAAADdAAAADwAAAAAAAAAAAAAAAACYAgAAZHJz&#10;L2Rvd25yZXYueG1sUEsFBgAAAAAEAAQA9QAAAIsDAAAAAA==&#10;" strokeweight="1pt"/>
            <v:rect id="Rectangle 1094" o:spid="_x0000_s1883" style="position:absolute;left:8779;top:4197;width:360;height:18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83Q8MA&#10;AADdAAAADwAAAGRycy9kb3ducmV2LnhtbERPTWvDMAy9D/ofjAq7rU5CGSOrG9bCaK9LBt1RxGqS&#10;LpaD7aXJfv08KPSmx/vUpphML0ZyvrOsIF0lIIhrqztuFHxW708vIHxA1thbJgUzeSi2i4cN5tpe&#10;+YPGMjQihrDPUUEbwpBL6euWDPqVHYgjd7bOYIjQNVI7vMZw08ssSZ6lwY5jQ4sD7Vuqv8sfo2Dn&#10;vi7Hw2muKC1P5lyOv42bLko9Lqe3VxCBpnAX39xHHedn6xT+v4knyO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083Q8MAAADdAAAADwAAAAAAAAAAAAAAAACYAgAAZHJzL2Rv&#10;d25yZXYueG1sUEsFBgAAAAAEAAQA9QAAAIgDAAAAAA==&#10;" stroked="f"/>
            <v:rect id="Rectangle 1095" o:spid="_x0000_s1884" style="position:absolute;left:8988;top:4824;width:270;height:36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abLsUA&#10;AADdAAAADwAAAGRycy9kb3ducmV2LnhtbERPTWvCQBC9C/0PyxS8mY1BpKRZxRasbQ+Ktuh1yI5J&#10;aHY2ZNck+uu7QqG3ebzPyZaDqUVHrassK5hGMQji3OqKCwXfX+vJEwjnkTXWlknBlRwsFw+jDFNt&#10;e95Td/CFCCHsUlRQet+kUrq8JIMusg1x4M62NegDbAupW+xDuKllEsdzabDi0FBiQ68l5T+Hi1Hw&#10;8blbF5e3Dd7225fN1K1Obn48KTV+HFbPIDwN/l/8537XYX4yS+D+TThB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ZpsuxQAAAN0AAAAPAAAAAAAAAAAAAAAAAJgCAABkcnMv&#10;ZG93bnJldi54bWxQSwUGAAAAAAQABAD1AAAAigMAAAAA&#10;" strokeweight="1pt"/>
            <v:rect id="Rectangle 1096" o:spid="_x0000_s1885" style="position:absolute;left:8785;top:4815;width:360;height:18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8vzsIA&#10;AADdAAAADwAAAGRycy9kb3ducmV2LnhtbERPS2rDMBDdB3IHMYXsYrlp0xbXskkNoVm2SQ8wWFPb&#10;1BoZS/Enp48Cge7m8b6T5pNpxUC9aywreIxiEMSl1Q1XCn5O+/UbCOeRNbaWScFMDvJsuUgx0Xbk&#10;bxqOvhIhhF2CCmrvu0RKV9Zk0EW2Iw7cr+0N+gD7SuoexxBuWrmJ4xdpsOHQUGNHRU3l3/FsFJxf&#10;44/q08xb2W3563Aa5ov1hVKrh2n3DsLT5P/Fd/dBh/mb5ye4fRNOkNk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Dy/OwgAAAN0AAAAPAAAAAAAAAAAAAAAAAJgCAABkcnMvZG93&#10;bnJldi54bWxQSwUGAAAAAAQABAD1AAAAhwMAAAAA&#10;" stroked="f"/>
            <v:rect id="Rectangle 1097" o:spid="_x0000_s1886" style="position:absolute;left:7645;top:4045;width:270;height:36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SLKsMA&#10;AADdAAAADwAAAGRycy9kb3ducmV2LnhtbERPS4vCMBC+C/6HMII3TRVfVKPIwsKCh0VdBG9DM7bF&#10;ZtJNUq37640g7G0+vuesNq2pxI2cLy0rGA0TEMSZ1SXnCn6On4MFCB+QNVaWScGDPGzW3c4KU23v&#10;vKfbIeQihrBPUUERQp1K6bOCDPqhrYkjd7HOYIjQ5VI7vMdwU8lxksykwZJjQ4E1fRSUXQ+NUXCS&#10;j2x+PFfN9+7i5PTvt5nRtFGq32u3SxCB2vAvfru/dJw/nkzg9U08Qa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2SLKsMAAADdAAAADwAAAAAAAAAAAAAAAACYAgAAZHJzL2Rv&#10;d25yZXYueG1sUEsFBgAAAAAEAAQA9QAAAIgDAAAAAA==&#10;" strokeweight="1pt"/>
            <v:rect id="Rectangle 1098" o:spid="_x0000_s1887" style="position:absolute;left:7758;top:4233;width:360;height:18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L5A8MA&#10;AADdAAAADwAAAGRycy9kb3ducmV2LnhtbERPTWvCQBC9F/oflhF6azaKlRBdRUoLJfWiUfA4ZMck&#10;mJ0Nu1sT/31XKPQ2j/c5q81oOnEj51vLCqZJCoK4srrlWsGx/HzNQPiArLGzTAru5GGzfn5aYa7t&#10;wHu6HUItYgj7HBU0IfS5lL5qyKBPbE8cuYt1BkOErpba4RDDTSdnabqQBluODQ329N5QdT38GAVz&#10;dvfdxxnLsvouxqL14VRnWqmXybhdggg0hn/xn/tLx/mz+Rs8vokny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HL5A8MAAADdAAAADwAAAAAAAAAAAAAAAACYAgAAZHJzL2Rv&#10;d25yZXYueG1sUEsFBgAAAAAEAAQA9QAAAIgDAAAAAA==&#10;" stroked="f"/>
            <v:rect id="Rectangle 1099" o:spid="_x0000_s1888" style="position:absolute;left:7669;top:4801;width:270;height:36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PgisUA&#10;AADdAAAADwAAAGRycy9kb3ducmV2LnhtbERPTWvCQBC9C/6HZYTedGMo2qauogGx4KFoC+Jtmp0m&#10;odnZNbtq6q/vFoTe5vE+Z7boTCMu1PrasoLxKAFBXFhdc6ng4309fALhA7LGxjIp+CEPi3m/N8NM&#10;2yvv6LIPpYgh7DNUUIXgMil9UZFBP7KOOHJftjUYImxLqVu8xnDTyDRJJtJgzbGhQkd5RcX3/mwU&#10;3A7bt029/lzmz7sVn1LnTtP8qNTDoFu+gAjUhX/x3f2q4/z0cQJ/38QT5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k+CKxQAAAN0AAAAPAAAAAAAAAAAAAAAAAJgCAABkcnMv&#10;ZG93bnJldi54bWxQSwUGAAAAAAQABAD1AAAAigMAAAAA&#10;" strokeweight="1pt"/>
            <v:rect id="Rectangle 1100" o:spid="_x0000_s1889" style="position:absolute;left:7788;top:4803;width:360;height:18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Z9escA&#10;AADdAAAADwAAAGRycy9kb3ducmV2LnhtbESPT2vCQBDF7wW/wzKCl6Ibpf4huopIhV4qGAVzHLJj&#10;EszOprurpt++Wyj0NsN7835vVpvONOJBzteWFYxHCQjiwuqaSwXn0364AOEDssbGMin4Jg+bde9l&#10;ham2Tz7SIwuliCHsU1RQhdCmUvqiIoN+ZFviqF2tMxji6kqpHT5juGnkJElm0mDNkVBhS7uKilt2&#10;NxHi/H6RTy87nbf56evw/jrNPg9KDfrddgkiUBf+zX/XHzrWn7zN4febOIJ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QWfXrHAAAA3QAAAA8AAAAAAAAAAAAAAAAAmAIAAGRy&#10;cy9kb3ducmV2LnhtbFBLBQYAAAAABAAEAPUAAACMAwAAAAA=&#10;" stroked="f"/>
            <v:shape id="AutoShape 1101" o:spid="_x0000_s1890" type="#_x0000_t68" style="position:absolute;left:8269;top:4320;width:408;height:588;rotation:-9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3bscgA&#10;AADdAAAADwAAAGRycy9kb3ducmV2LnhtbESPS2sCQRCE74L/YWjBW5xVJI+NoySCkIABswkkuXV2&#10;2n2407PsTHT99/Yh4K2bqq76erHqXaOO1IXKs4HpJAFFnHtbcWHg82Nzcw8qRGSLjWcycKYAq+Vw&#10;sMDU+hO/0zGLhZIQDikaKGNsU61DXpLDMPEtsWh73zmMsnaFth2eJNw1epYkt9phxdJQYkvrkvJD&#10;9ucM/N7Vvt59vT2cqyx8H577121b/xgzHvVPj6Ai9fFq/r9+sYI/mwuufCMj6OU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sLduxyAAAAN0AAAAPAAAAAAAAAAAAAAAAAJgCAABk&#10;cnMvZG93bnJldi54bWxQSwUGAAAAAAQABAD1AAAAjQMAAAAA&#10;" fillcolor="silver" stroked="f"/>
            <v:shape id="AutoShape 1102" o:spid="_x0000_s1891" type="#_x0000_t124" style="position:absolute;left:9055;top:4092;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Vz0sIA&#10;AADdAAAADwAAAGRycy9kb3ducmV2LnhtbERP3WrCMBS+H+wdwhl4UzSdiGhnFH8meDvrAxyaY1PW&#10;nJQkq9WnX4TB7s7H93tWm8G2oicfGscK3ic5COLK6YZrBZfyOF6ACBFZY+uYFNwpwGb9+rLCQrsb&#10;f1F/jrVIIRwKVGBi7AopQ2XIYpi4jjhxV+ctxgR9LbXHWwq3rZzm+VxabDg1GOxob6j6Pv9YBT6T&#10;WbYPZZ+fjuXOzD8Py6x9KDV6G7YfICIN8V/85z7pNH86W8Lzm3SCX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JXPSwgAAAN0AAAAPAAAAAAAAAAAAAAAAAJgCAABkcnMvZG93&#10;bnJldi54bWxQSwUGAAAAAAQABAD1AAAAhwMAAAAA&#10;" strokeweight="1pt"/>
            <v:oval id="Oval 1103" o:spid="_x0000_s1892" style="position:absolute;left:9055;top:4926;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YR9scA&#10;AADdAAAADwAAAGRycy9kb3ducmV2LnhtbESPQUvDQBCF74L/YRnBm9200Kix2yKlhVykGL14G7Nj&#10;EszOht1tGv31nUOhtxnem/e+WW0m16uRQuw8G5jPMlDEtbcdNwY+P/YPT6BiQrbYeyYDfxRhs769&#10;WWFh/YnfaaxSoySEY4EG2pSGQutYt+QwzvxALNqPDw6TrKHRNuBJwl2vF1mWa4cdS0OLA21bqn+r&#10;ozNAj2/lLnf75/ww7ez8qwzb//HbmPu76fUFVKIpXc2X69IK/mIp/PKNjKDX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TmEfbHAAAA3QAAAA8AAAAAAAAAAAAAAAAAmAIAAGRy&#10;cy9kb3ducmV2LnhtbFBLBQYAAAAABAAEAPUAAACMAwAAAAA=&#10;" strokeweight="1pt"/>
            <v:oval id="Oval 1104" o:spid="_x0000_s1893" style="position:absolute;left:9115;top:4998;width:72;height: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Z88EA&#10;AADdAAAADwAAAGRycy9kb3ducmV2LnhtbERPTYvCMBC9L/gfwix4WTStoEg1ylJQvFo97HG2mW3L&#10;NpOSRNv+eyMI3ubxPme7H0wr7uR8Y1lBOk9AEJdWN1wpuF4OszUIH5A1tpZJwUge9rvJxxYzbXs+&#10;070IlYgh7DNUUIfQZVL6siaDfm474sj9WWcwROgqqR32Mdy0cpEkK2mw4dhQY0d5TeV/cTMK3Fc3&#10;5uMpP6S/fCyW/Vr/rK5aqenn8L0BEWgIb/HLfdJx/mKZwvObeILcP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6fWfPBAAAA3QAAAA8AAAAAAAAAAAAAAAAAmAIAAGRycy9kb3du&#10;cmV2LnhtbFBLBQYAAAAABAAEAPUAAACGAwAAAAA=&#10;" fillcolor="black"/>
            <v:line id="Line 1105" o:spid="_x0000_s1894" style="position:absolute;flip:y;visibility:visible" from="8455,2718" to="8455,36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5U58YAAADdAAAADwAAAGRycy9kb3ducmV2LnhtbESPT4vCMBDF74LfIYzgZdHUgqLVKCIs&#10;LMIe/APqbWjGttpMShNt99sbYcHbDO/N+71ZrFpTiifVrrCsYDSMQBCnVhecKTgevgdTEM4jaywt&#10;k4I/crBadjsLTLRteEfPvc9ECGGXoILc+yqR0qU5GXRDWxEH7Wprgz6sdSZ1jU0IN6WMo2giDRYc&#10;CDlWtMkpve8fJkBum+zye6P0NDtV22Yy+mrO54dS/V67noPw1PqP+f/6R4f68TiG9zdhBLl8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QeVOfGAAAA3QAAAA8AAAAAAAAA&#10;AAAAAAAAoQIAAGRycy9kb3ducmV2LnhtbFBLBQYAAAAABAAEAPkAAACUAwAAAAA=&#10;" strokeweight="1pt"/>
            <v:oval id="Oval 1106" o:spid="_x0000_s1895" style="position:absolute;left:8413;top:2670;width:85;height: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YH3sIA&#10;AADdAAAADwAAAGRycy9kb3ducmV2LnhtbERPTWvCQBC9C/6HZYTedKMhUlJXkUpBDz00tvchOybB&#10;7GzITmP8965Q6G0e73M2u9G1aqA+NJ4NLBcJKOLS24YrA9/nj/krqCDIFlvPZOBOAXbb6WSDufU3&#10;/qKhkErFEA45GqhFulzrUNbkMCx8Rxy5i+8dSoR9pW2PtxjuWr1KkrV22HBsqLGj95rKa/HrDByq&#10;fbEedCpZejkcJbv+fJ7SpTEvs3H/BkpolH/xn/to4/xVlsLzm3iC3j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hgfewgAAAN0AAAAPAAAAAAAAAAAAAAAAAJgCAABkcnMvZG93&#10;bnJldi54bWxQSwUGAAAAAAQABAD1AAAAhwMAAAAA&#10;"/>
            <v:line id="Line 1107" o:spid="_x0000_s1896" style="position:absolute;rotation:-60;flip:y;visibility:visible" from="9648,3416" to="9648,4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nGMMAAADdAAAADwAAAGRycy9kb3ducmV2LnhtbERPS2vCQBC+F/wPywi9NZtKlBKzhhLp&#10;g940PfQ4zY5JMDsbsxtN/71bELzNx/ecLJ9MJ840uNaygucoBkFcWd1yreC7fHt6AeE8ssbOMin4&#10;Iwf5ZvaQYarthXd03vtahBB2KSpovO9TKV3VkEEX2Z44cAc7GPQBDrXUA15CuOnkIo5X0mDLoaHB&#10;noqGquN+NAp+fl37we87ffoyMuFiLLen41apx/n0ugbhafJ38c39qcP8xTKB/2/CCXJz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3sJxjDAAAA3QAAAA8AAAAAAAAAAAAA&#10;AAAAoQIAAGRycy9kb3ducmV2LnhtbFBLBQYAAAAABAAEAPkAAACRAwAAAAA=&#10;" strokeweight="1pt"/>
            <v:oval id="Oval 1108" o:spid="_x0000_s1897" style="position:absolute;left:10021;top:3606;width:85;height:85;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SY4cQA&#10;AADdAAAADwAAAGRycy9kb3ducmV2LnhtbERPTWvCQBC9F/wPyxR6q5umqCW6ikiLOYigVrwO2TEb&#10;zc6G7BrTf98VCr3N433ObNHbWnTU+sqxgrdhAoK4cLriUsH34ev1A4QPyBprx6Tghzws5oOnGWba&#10;3XlH3T6UIoawz1CBCaHJpPSFIYt+6BriyJ1dazFE2JZSt3iP4baWaZKMpcWKY4PBhlaGiuv+ZhXc&#10;dL49vufmmi7ry2addKfT5HOt1Mtzv5yCCNSHf/GfO9dxfjoaweObeIK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EmOHEAAAA3QAAAA8AAAAAAAAAAAAAAAAAmAIAAGRycy9k&#10;b3ducmV2LnhtbFBLBQYAAAAABAAEAPUAAACJAwAAAAA=&#10;"/>
            <v:line id="Line 1109" o:spid="_x0000_s1898" style="position:absolute;rotation:-120;flip:y;visibility:visible" from="9661,4844" to="9661,57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iu8E8UAAADdAAAADwAAAGRycy9kb3ducmV2LnhtbERPS2sCMRC+F/ofwhS8FDfbhYquRpGC&#10;4qGX+kCPw2bcXbqZhCR11/76plDobT6+5yxWg+nEjXxoLSt4yXIQxJXVLdcKjofNeAoiRGSNnWVS&#10;cKcAq+XjwwJLbXv+oNs+1iKFcChRQROjK6UMVUMGQ2YdceKu1huMCfpaao99CjedLPJ8Ig22nBoa&#10;dPTWUPW5/zIK+Hr32/Ws2Lyfv93leWZPeudOSo2ehvUcRKQh/ov/3Dud5hevE/j9Jp0gl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iu8E8UAAADdAAAADwAAAAAAAAAA&#10;AAAAAAChAgAAZHJzL2Rvd25yZXYueG1sUEsFBgAAAAAEAAQA+QAAAJMDAAAAAA==&#10;" strokeweight="1pt"/>
            <v:oval id="Oval 1110" o:spid="_x0000_s1899" style="position:absolute;left:10030;top:5510;width:85;height:85;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Jl+sMA&#10;AADdAAAADwAAAGRycy9kb3ducmV2LnhtbERPzWoCMRC+F3yHMEIvRbMKrbIapQiioJeqDzBsxt1t&#10;N5Ntkq6bt28Ewdt8fL+zXPemER05X1tWMBlnIIgLq2suFVzO29EchA/IGhvLpCCSh/Vq8LLEXNsb&#10;f1F3CqVIIexzVFCF0OZS+qIig35sW+LEXa0zGBJ0pdQObyncNHKaZR/SYM2pocKWNhUVP6c/o6CJ&#10;v/vdwbn4FjdxdwnHrj98d0q9DvvPBYhAfXiKH+69TvOn7zO4f5NO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BJl+sMAAADdAAAADwAAAAAAAAAAAAAAAACYAgAAZHJzL2Rv&#10;d25yZXYueG1sUEsFBgAAAAAEAAQA9QAAAIgDAAAAAA==&#10;"/>
            <v:line id="Line 1111" o:spid="_x0000_s1900" style="position:absolute;rotation:180;flip:y;visibility:visible" from="8461,5513" to="8461,6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R26cMAAADdAAAADwAAAGRycy9kb3ducmV2LnhtbESPQW/CMAyF75P4D5GRuI0UxKqpEBBC&#10;GnBkDO5WY9pC45Qmo+Xf48Ok3Wy95/c+L1a9q9WD2lB5NjAZJ6CIc28rLgycfr7eP0GFiGyx9kwG&#10;nhRgtRy8LTCzvuNvehxjoSSEQ4YGyhibTOuQl+QwjH1DLNrFtw6jrG2hbYudhLtaT5Mk1Q4rloYS&#10;G9qUlN+Ov87AjvT5ud0eDjd/6q75LtzTWZ8aMxr26zmoSH38N/9d763gTz8EV76REfTy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m0dunDAAAA3QAAAA8AAAAAAAAAAAAA&#10;AAAAoQIAAGRycy9kb3ducmV2LnhtbFBLBQYAAAAABAAEAPkAAACRAwAAAAA=&#10;" strokeweight="1pt"/>
            <v:oval id="Oval 1112" o:spid="_x0000_s1901" style="position:absolute;left:8417;top:6417;width:85;height:85;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qCRMIA&#10;AADdAAAADwAAAGRycy9kb3ducmV2LnhtbERPTYvCMBC9L/gfwix4EU1XUNxqlCIKHl0V9zo0s221&#10;mdQkW+u/3wjC3ubxPmex6kwtWnK+sqzgY5SAIM6trrhQcDpuhzMQPiBrrC2Tggd5WC17bwtMtb3z&#10;F7WHUIgYwj5FBWUITSqlz0sy6Ee2IY7cj3UGQ4SukNrhPYabWo6TZCoNVhwbSmxoXVJ+PfwaBev2&#10;ccrOu0Gd3fT33m3C5nLxV6X67102BxGoC//il3un4/zx5BOe38QT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CoJEwgAAAN0AAAAPAAAAAAAAAAAAAAAAAJgCAABkcnMvZG93&#10;bnJldi54bWxQSwUGAAAAAAQABAD1AAAAhwMAAAAA&#10;"/>
            <v:line id="Line 1113" o:spid="_x0000_s1902" style="position:absolute;rotation:120;flip:y;visibility:visible" from="7249,4827" to="7249,57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ymvMYAAADdAAAADwAAAGRycy9kb3ducmV2LnhtbESPQU/DMAyF70j7D5EncUEsXUFTV5ZN&#10;EwjBBaEVfoDVeG1Z41RJ2MK/xwckbrbe83ufN7vsRnWmEAfPBpaLAhRx6+3AnYHPj+fbClRMyBZH&#10;z2TghyLstrOrDdbWX/hA5yZ1SkI41migT2mqtY5tTw7jwk/Eoh19cJhkDZ22AS8S7kZdFsVKOxxY&#10;Gnqc6LGn9tR8OwMZD+/NzX2oyv06vD3l6u5l/GJjrud5/wAqUU7/5r/rVyv45Ur45RsZQW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DMprzGAAAA3QAAAA8AAAAAAAAA&#10;AAAAAAAAoQIAAGRycy9kb3ducmV2LnhtbFBLBQYAAAAABAAEAPkAAACUAwAAAAA=&#10;" strokeweight="1pt"/>
            <v:oval id="Oval 1114" o:spid="_x0000_s1903" style="position:absolute;left:6793;top:5492;width:85;height:85;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gfZ8QA&#10;AADdAAAADwAAAGRycy9kb3ducmV2LnhtbERPTWvCQBC9C/0PyxR6Ed1NDiKpq4i00tKTmoO9Ddkx&#10;CWZnQ3ajqb/eLQje5vE+Z7EabCMu1PnasYZkqkAQF87UXGrID5+TOQgfkA02jknDH3lYLV9GC8yM&#10;u/KOLvtQihjCPkMNVQhtJqUvKrLop64ljtzJdRZDhF0pTYfXGG4bmSo1kxZrjg0VtrSpqDjve6sh&#10;zcc5b5Xvj+r7tsnb323y8WO1fnsd1u8gAg3hKX64v0ycn84S+P8mni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IH2fEAAAA3QAAAA8AAAAAAAAAAAAAAAAAmAIAAGRycy9k&#10;b3ducmV2LnhtbFBLBQYAAAAABAAEAPUAAACJAwAAAAA=&#10;"/>
            <v:line id="Line 1115" o:spid="_x0000_s1904" style="position:absolute;rotation:60;flip:y;visibility:visible" from="7260,3453" to="7260,4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D0msgAAADdAAAADwAAAGRycy9kb3ducmV2LnhtbESPQWvCQBCF70L/wzKFXqTZNLUiaVYp&#10;haLgQZqkiLchO02C2dmQ3Wr6711B8DbDe/O+N9lqNJ040eBaywpeohgEcWV1y7WCsvh6XoBwHllj&#10;Z5kU/JOD1fJhkmGq7Zm/6ZT7WoQQdikqaLzvUyld1ZBBF9meOGi/djDowzrUUg94DuGmk0kcz6XB&#10;lgOhwZ4+G6qO+Z8J3Nfi5226LnNdHPf7XbK1s8PMKvX0OH68g/A0+rv5dr3RoX4yT+D6TRhBLi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ND0msgAAADdAAAADwAAAAAA&#10;AAAAAAAAAAChAgAAZHJzL2Rvd25yZXYueG1sUEsFBgAAAAAEAAQA+QAAAJYDAAAAAA==&#10;" strokeweight="1pt"/>
            <v:oval id="Oval 1116" o:spid="_x0000_s1905" style="position:absolute;left:6805;top:3642;width:85;height:85;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yH+8UA&#10;AADdAAAADwAAAGRycy9kb3ducmV2LnhtbERPTWvCQBC9C/0PyxS8iG5UEIlughQKpZTSpvXgbcyO&#10;m2h2NmZXjf++Wyj0No/3Oeu8t424UudrxwqmkwQEcel0zUbB99fzeAnCB2SNjWNScCcPefYwWGOq&#10;3Y0/6VoEI2II+xQVVCG0qZS+rMiin7iWOHIH11kMEXZG6g5vMdw2cpYkC2mx5thQYUtPFZWn4mIV&#10;4LnYH17N+5s+jvZbs6vNkjcfSg0f+80KRKA+/Iv/3C86zp8t5vD7TTxBZ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zIf7xQAAAN0AAAAPAAAAAAAAAAAAAAAAAJgCAABkcnMv&#10;ZG93bnJldi54bWxQSwUGAAAAAAQABAD1AAAAigMAAAAA&#10;"/>
            <v:shape id="Freeform 1117" o:spid="_x0000_s1906" style="position:absolute;left:6841;top:2845;width:3222;height:845;visibility:visible;mso-wrap-style:square;v-text-anchor:top" coordsize="3222,8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2Pm8MA&#10;AADdAAAADwAAAGRycy9kb3ducmV2LnhtbERPTWvCQBC9C/0PyxS86SZBRVJXKVIhBS9qKD0O2Wk2&#10;NDsbsluN/fWuIHibx/uc1WawrThT7xvHCtJpAoK4crrhWkF52k2WIHxA1tg6JgVX8rBZv4xWmGt3&#10;4QOdj6EWMYR9jgpMCF0upa8MWfRT1xFH7sf1FkOEfS11j5cYbluZJclCWmw4NhjsaGuo+j3+WQVf&#10;jcm+y3Q+D0zbj2L/Lz+LVCo1fh3e30AEGsJT/HAXOs7PFjO4fxNPkO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X2Pm8MAAADdAAAADwAAAAAAAAAAAAAAAACYAgAAZHJzL2Rv&#10;d25yZXYueG1sUEsFBgAAAAAEAAQA9QAAAIgDAAAAAA==&#10;" path="m,845c352,427,705,10,1242,5,1779,,2500,407,3222,815e" filled="f">
              <v:stroke dashstyle="1 1" endcap="round"/>
              <v:path arrowok="t" o:connecttype="custom" o:connectlocs="0,845;1242,5;3222,815" o:connectangles="0,0,0"/>
            </v:shape>
            <v:shape id="Freeform 1118" o:spid="_x0000_s1907" style="position:absolute;left:6491;top:3672;width:1982;height:2808;visibility:visible;mso-wrap-style:square;v-text-anchor:top" coordsize="1982,2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BMNsQA&#10;AADdAAAADwAAAGRycy9kb3ducmV2LnhtbERPTWsCMRC9C/0PYQq9SM1qqZXVKCIVCz25lqK3cTNu&#10;FjeTZRN1/fdGELzN433OZNbaSpyp8aVjBf1eAoI4d7rkQsHfZvk+AuEDssbKMSm4kofZ9KUzwVS7&#10;C6/pnIVCxBD2KSowIdSplD43ZNH3XE0cuYNrLIYIm0LqBi8x3FZykCRDabHk2GCwpoWh/JidrAL3&#10;73+7iyzvf1z32933V8VmuV4p9fbazscgArXhKX64f3ScPxh+wv2beIK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wTDbEAAAA3QAAAA8AAAAAAAAAAAAAAAAAmAIAAGRycy9k&#10;b3ducmV2LnhtbFBLBQYAAAAABAAEAPUAAACJAwAAAAA=&#10;" path="m350,c175,510,,1020,272,1488v272,468,991,894,1710,1320e" filled="f">
              <v:stroke dashstyle="1 1" endcap="round"/>
              <v:path arrowok="t" o:connecttype="custom" o:connectlocs="350,0;272,1488;1982,2808" o:connectangles="0,0,0"/>
            </v:shape>
            <v:shape id="AutoShape 1119" o:spid="_x0000_s1908" type="#_x0000_t124" style="position:absolute;left:7645;top:4098;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7wMEA&#10;AADdAAAADwAAAGRycy9kb3ducmV2LnhtbERPS2rDMBDdF3IHMYFsTCI3C9M6UUK+kG3jHmCwJpaJ&#10;NTKS6jg9fVUodDeP9531drSdGMiH1rGC10UOgrh2uuVGwWd1nr+BCBFZY+eYFDwpwHYzeVljqd2D&#10;P2i4xkakEA4lKjAx9qWUoTZkMSxcT5y4m/MWY4K+kdrjI4XbTi7zvJAWW04NBns6GKrv1y+rwGcy&#10;yw6hGvLLudqb4nR8z7pvpWbTcbcCEWmM/+I/90Wn+cuigN9v0gly8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UPu8DBAAAA3QAAAA8AAAAAAAAAAAAAAAAAmAIAAGRycy9kb3du&#10;cmV2LnhtbFBLBQYAAAAABAAEAPUAAACGAwAAAAA=&#10;" strokeweight="1pt"/>
            <v:oval id="Oval 1120" o:spid="_x0000_s1909" style="position:absolute;left:7669;top:4908;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NDP8MA&#10;AADdAAAADwAAAGRycy9kb3ducmV2LnhtbERPTYvCMBC9L/gfwgje1lQPda1GEVHoRZZVL97GZmyL&#10;zaQksdb99ZuFhb3N433Oct2bRnTkfG1ZwWScgCAurK65VHA+7d8/QPiArLGxTApe5GG9GrwtMdP2&#10;yV/UHUMpYgj7DBVUIbSZlL6oyKAf25Y4cjfrDIYIXSm1w2cMN42cJkkqDdYcGypsaVtRcT8+jAKa&#10;HfJdavbz9LPf6ckld9vv7qrUaNhvFiAC9eFf/OfOdZw/TWfw+008Qa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WNDP8MAAADdAAAADwAAAAAAAAAAAAAAAACYAgAAZHJzL2Rv&#10;d25yZXYueG1sUEsFBgAAAAAEAAQA9QAAAIgDAAAAAA==&#10;" strokeweight="1pt"/>
            <v:oval id="Oval 1121" o:spid="_x0000_s1910" style="position:absolute;left:7729;top:4980;width:72;height: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k608QA&#10;AADdAAAADwAAAGRycy9kb3ducmV2LnhtbESPQWvDMAyF74P+B6PBLqN1Wlgoad0yAh29LuthRy1W&#10;k9BYDrbbJP9+Ogx2k3hP733aHyfXqweF2Hk2sF5loIhrbztuDFy+TsstqJiQLfaeycBMEY6HxdMe&#10;C+tH/qRHlRolIRwLNNCmNBRax7olh3HlB2LRrj44TLKGRtuAo4S7Xm+yLNcOO5aGFgcqW6pv1d0Z&#10;CK/DXM7n8rT+4Y/qbdza7/xijXl5nt53oBJN6d/8d322gr/JBVe+kRH04R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JOtPEAAAA3QAAAA8AAAAAAAAAAAAAAAAAmAIAAGRycy9k&#10;b3ducmV2LnhtbFBLBQYAAAAABAAEAPUAAACJAwAAAAA=&#10;" fillcolor="black"/>
            <v:line id="Line 1122" o:spid="_x0000_s1911" style="position:absolute;rotation:90;visibility:visible" from="8437,3936" to="8437,55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BosQAAADdAAAADwAAAGRycy9kb3ducmV2LnhtbERPS2vCQBC+F/wPywheim4UtDZ1EyRQ&#10;DPTk69DbNDsmwexsmt1o/PfdQqG3+fies0kH04gbda62rGA+i0AQF1bXXCo4Hd+naxDOI2tsLJOC&#10;BzlIk9HTBmNt77yn28GXIoSwi1FB5X0bS+mKigy6mW2JA3exnUEfYFdK3eE9hJtGLqJoJQ3WHBoq&#10;bCmrqLgeeqOgNy/5Pttl3/TZ5sev5fmZzEev1GQ8bN9AeBr8v/jPneswf7F6hd9vwgky+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5gGixAAAAN0AAAAPAAAAAAAAAAAA&#10;AAAAAKECAABkcnMvZG93bnJldi54bWxQSwUGAAAAAAQABAD5AAAAkgMAAAAA&#10;">
              <v:stroke dashstyle="1 1"/>
            </v:line>
            <v:line id="Line 1123" o:spid="_x0000_s1912" style="position:absolute;rotation:90;visibility:visible" from="8485,3630" to="8485,5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U+4scAAADdAAAADwAAAGRycy9kb3ducmV2LnhtbESPQWvCQBCF7wX/wzKFXopuFFpLdBUJ&#10;lAZ60rSH3sbsmIRmZ2N2o+m/dw5CbzO8N+99s96OrlUX6kPj2cB8loAiLr1tuDLwVbxP30CFiGyx&#10;9UwG/ijAdjN5WGNq/ZX3dDnESkkIhxQN1DF2qdahrMlhmPmOWLST7x1GWftK2x6vEu5avUiSV+2w&#10;YWmosaOspvL3MDgDg1vm++wjO9NPlxfHl+9ncp+DMU+P424FKtIY/83369wK/mIp/PKNjKA3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fBT7ixwAAAN0AAAAPAAAAAAAA&#10;AAAAAAAAAKECAABkcnMvZG93bnJldi54bWxQSwUGAAAAAAQABAD5AAAAlQMAAAAA&#10;">
              <v:stroke dashstyle="1 1"/>
            </v:line>
            <v:shape id="Text Box 1124" o:spid="_x0000_s1913" type="#_x0000_t202" style="position:absolute;left:8221;top:4374;width:600;height:4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ffLMMA&#10;AADdAAAADwAAAGRycy9kb3ducmV2LnhtbERPS2vCQBC+C/6HZQredFexPlJXEaXQU8X4gN6G7JiE&#10;ZmdDdmvSf98tCN7m43vOatPZStyp8aVjDeORAkGcOVNyruF8eh8uQPiAbLByTBp+ycNm3e+tMDGu&#10;5SPd05CLGMI+QQ1FCHUipc8KsuhHriaO3M01FkOETS5Ng20Mt5WcKDWTFkuODQXWtCso+05/rIbL&#10;5+3rOlWHfG9f69Z1SrJdSq0HL932DUSgLjzFD/eHifMn8zH8fxNPkO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qffLMMAAADdAAAADwAAAAAAAAAAAAAAAACYAgAAZHJzL2Rv&#10;d25yZXYueG1sUEsFBgAAAAAEAAQA9QAAAIgDAAAAAA==&#10;" filled="f" stroked="f">
              <v:textbox>
                <w:txbxContent>
                  <w:p w:rsidR="00042C34" w:rsidRDefault="00042C34" w:rsidP="00AC4B39">
                    <w:pPr>
                      <w:rPr>
                        <w:rFonts w:ascii="Arial" w:hAnsi="Arial" w:cs="Arial"/>
                        <w:vertAlign w:val="subscript"/>
                      </w:rPr>
                    </w:pPr>
                    <w:r>
                      <w:rPr>
                        <w:rFonts w:ascii="Arial" w:hAnsi="Arial" w:cs="Arial"/>
                      </w:rPr>
                      <w:sym w:font="Symbol" w:char="F046"/>
                    </w:r>
                    <w:r>
                      <w:rPr>
                        <w:rFonts w:ascii="Arial" w:hAnsi="Arial" w:cs="Arial"/>
                        <w:vertAlign w:val="subscript"/>
                      </w:rPr>
                      <w:t>A</w:t>
                    </w:r>
                  </w:p>
                </w:txbxContent>
              </v:textbox>
            </v:shape>
            <v:shape id="AutoShape 1125" o:spid="_x0000_s1914" type="#_x0000_t124" style="position:absolute;left:8365;top:3672;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rHsIA&#10;AADdAAAADwAAAGRycy9kb3ducmV2LnhtbERPS27CMBDdI/UO1lRiE4HTLICmGNRCkdhCeoBRPMRR&#10;43FkuyHt6WskJHbz9L6z3o62EwP50DpW8DLPQRDXTrfcKPiqDrMViBCRNXaOScEvBdhuniZrLLW7&#10;8omGc2xECuFQogITY19KGWpDFsPc9cSJuzhvMSboG6k9XlO47WSR5wtpseXUYLCnnaH6+/xjFfhM&#10;ZtkuVEN+PFQfZvG5f826P6Wmz+P7G4hIY3yI7+6jTvOLZQG3b9IJcvM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7SsewgAAAN0AAAAPAAAAAAAAAAAAAAAAAJgCAABkcnMvZG93&#10;bnJldi54bWxQSwUGAAAAAAQABAD1AAAAhwMAAAAA&#10;" strokeweight="1pt"/>
            <v:oval id="Oval 1126" o:spid="_x0000_s1915" style="position:absolute;left:8365;top:5304;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HT4cMA&#10;AADdAAAADwAAAGRycy9kb3ducmV2LnhtbERPTWvCQBC9C/6HZYTedKOFWKOriCjkUqTai7cxO01C&#10;s7Nhd41pf31XKHibx/uc1aY3jejI+dqygukkAUFcWF1zqeDzfBi/gfABWWNjmRT8kIfNejhYYabt&#10;nT+oO4VSxBD2GSqoQmgzKX1RkUE/sS1x5L6sMxgidKXUDu8x3DRyliSpNFhzbKiwpV1FxffpZhTQ&#10;/D3fp+awSI/9Xk8vudv9dlelXkb9dgkiUB+e4n93ruP82fwVHt/EE+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4HT4cMAAADdAAAADwAAAAAAAAAAAAAAAACYAgAAZHJzL2Rv&#10;d25yZXYueG1sUEsFBgAAAAAEAAQA9QAAAIgDAAAAAA==&#10;" strokeweight="1pt"/>
            <v:oval id="Oval 1127" o:spid="_x0000_s1916" style="position:absolute;left:8425;top:5376;width:72;height: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2mC8MA&#10;AADdAAAADwAAAGRycy9kb3ducmV2LnhtbERPTWvCQBC9F/wPyxR6KbpRWg3RVSRg8dqYg8cxOyah&#10;2dmwuzXJv+8WCr3N433O7jCaTjzI+dayguUiAUFcWd1yraC8nOYpCB+QNXaWScFEHg772dMOM20H&#10;/qRHEWoRQ9hnqKAJoc+k9FVDBv3C9sSRu1tnMEToaqkdDjHcdHKVJGtpsOXY0GBPeUPVV/FtFLjX&#10;fsqnc35a3vijeB9SfV2XWqmX5/G4BRFoDP/iP/dZx/mrzRv8fhNPkP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V2mC8MAAADdAAAADwAAAAAAAAAAAAAAAACYAgAAZHJzL2Rv&#10;d25yZXYueG1sUEsFBgAAAAAEAAQA9QAAAIgDAAAAAA==&#10;" fillcolor="black"/>
            <v:shape id="Freeform 1128" o:spid="_x0000_s1917" style="position:absolute;left:9371;top:4298;width:154;height:210;rotation:-90;visibility:visible;mso-wrap-style:square;v-text-anchor:top" coordsize="154,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RlUMMA&#10;AADdAAAADwAAAGRycy9kb3ducmV2LnhtbERPTWvCQBC9F/oflil4KboxpVVTVxGloEetaI9DdpoN&#10;zc7G7KrJv3eFgrd5vM+ZzltbiQs1vnSsYDhIQBDnTpdcKNh/f/XHIHxA1lg5JgUdeZjPnp+mmGl3&#10;5S1ddqEQMYR9hgpMCHUmpc8NWfQDVxNH7tc1FkOETSF1g9cYbiuZJsmHtFhybDBY09JQ/rc7WwXL&#10;fNK+nVwXfsxhddTdq07rzUSp3ku7+AQRqA0P8b97reP8dPQO92/iCXJ2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yRlUMMAAADdAAAADwAAAAAAAAAAAAAAAACYAgAAZHJzL2Rv&#10;d25yZXYueG1sUEsFBgAAAAAEAAQA9QAAAIgDAAAAAA==&#10;" path="m22,c11,57,,115,22,150v22,35,77,47,132,60e" filled="f">
              <v:stroke dashstyle="1 1"/>
              <v:path arrowok="t" o:connecttype="custom" o:connectlocs="22,0;22,150;154,210" o:connectangles="0,0,0"/>
            </v:shape>
            <v:shape id="Freeform 1129" o:spid="_x0000_s1918" style="position:absolute;left:7445;top:4298;width:154;height:210;rotation:-90;flip:x;visibility:visible;mso-wrap-style:square;v-text-anchor:top" coordsize="154,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l/NMQA&#10;AADdAAAADwAAAGRycy9kb3ducmV2LnhtbERPS2vCQBC+F/wPywi91Y2hjRJdRYQ+oBTfB29DdkyC&#10;2dmwu9X037uC0Nt8fM+ZzjvTiAs5X1tWMBwkIIgLq2suFex37y9jED4ga2wsk4I/8jCf9Z6mmGt7&#10;5Q1dtqEUMYR9jgqqENpcSl9UZNAPbEscuZN1BkOErpTa4TWGm0amSZJJgzXHhgpbWlZUnLe/RsHp&#10;8OOzxUe6HH6+fhdyvXpz3eqo1HO/W0xABOrCv/jh/tJxfjrK4P5NPEHO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JfzTEAAAA3QAAAA8AAAAAAAAAAAAAAAAAmAIAAGRycy9k&#10;b3ducmV2LnhtbFBLBQYAAAAABAAEAPUAAACJAwAAAAA=&#10;" path="m22,c11,57,,115,22,150v22,35,77,47,132,60e" filled="f">
              <v:stroke dashstyle="1 1"/>
              <v:path arrowok="t" o:connecttype="custom" o:connectlocs="22,0;22,150;154,210" o:connectangles="0,0,0"/>
            </v:shape>
            <v:shape id="Freeform 1130" o:spid="_x0000_s1919" style="position:absolute;left:7481;top:4718;width:154;height:210;rotation:90;visibility:visible;mso-wrap-style:square;v-text-anchor:top" coordsize="154,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uPhsEA&#10;AADdAAAADwAAAGRycy9kb3ducmV2LnhtbERPTWvCQBC9F/wPywi91Y2BaoiuIopSemqjeB6yYxLM&#10;zsbd1aT/visUepvH+5zlejCteJDzjWUF00kCgri0uuFKwem4f8tA+ICssbVMCn7Iw3o1ellirm3P&#10;3/QoQiViCPscFdQhdLmUvqzJoJ/YjjhyF+sMhghdJbXDPoabVqZJMpMGG44NNXa0ram8FnejoHJt&#10;1t/wtPt6x1CkBtPPc3ZQ6nU8bBYgAg3hX/zn/tBxfjqfw/ObeIJc/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z7j4bBAAAA3QAAAA8AAAAAAAAAAAAAAAAAmAIAAGRycy9kb3du&#10;cmV2LnhtbFBLBQYAAAAABAAEAPUAAACGAwAAAAA=&#10;" path="m22,c11,57,,115,22,150v22,35,77,47,132,60e" filled="f">
              <v:stroke dashstyle="1 1"/>
              <v:path arrowok="t" o:connecttype="custom" o:connectlocs="22,0;22,150;154,210" o:connectangles="0,0,0"/>
            </v:shape>
            <v:shape id="Text Box 1131" o:spid="_x0000_s1920" type="#_x0000_t202" style="position:absolute;left:2611;top:6585;width:3162;height:9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12scUA&#10;AADdAAAADwAAAGRycy9kb3ducmV2LnhtbESPT2vCQBDF70K/wzIFb3W3YmubuooogidF+wd6G7Jj&#10;EpqdDdnVpN/eOQjeZnhv3vvNbNH7Wl2ojVVgC88jA4o4D67iwsLX5+bpDVRMyA7rwGThnyIs5g+D&#10;GWYudHygyzEVSkI4ZmihTKnJtI55SR7jKDTEop1C6zHJ2hbatdhJuK/12JhX7bFiaSixoVVJ+d/x&#10;7C18706/PxOzL9b+pelCbzT7d23t8LFffoBK1Ke7+Xa9dYI/ngqufCMj6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nXaxxQAAAN0AAAAPAAAAAAAAAAAAAAAAAJgCAABkcnMv&#10;ZG93bnJldi54bWxQSwUGAAAAAAQABAD1AAAAigMAAAAA&#10;" filled="f" stroked="f">
              <v:textbox>
                <w:txbxContent>
                  <w:p w:rsidR="00042C34" w:rsidRPr="00154697" w:rsidRDefault="00042C34" w:rsidP="00AC4B39">
                    <w:pPr>
                      <w:jc w:val="both"/>
                      <w:rPr>
                        <w:rFonts w:ascii="Verdana" w:hAnsi="Verdana" w:cs="Arial"/>
                        <w:sz w:val="16"/>
                        <w:szCs w:val="16"/>
                      </w:rPr>
                    </w:pPr>
                    <w:r w:rsidRPr="00154697">
                      <w:rPr>
                        <w:rFonts w:ascii="Verdana" w:hAnsi="Verdana" w:cs="Arial"/>
                        <w:sz w:val="16"/>
                        <w:szCs w:val="16"/>
                      </w:rPr>
                      <w:t>Sentido de las fuerzas electromotrices inducidas en las bobinas del estator sin carga, para la posición del rotor indicada.</w:t>
                    </w:r>
                  </w:p>
                </w:txbxContent>
              </v:textbox>
            </v:shape>
            <v:shape id="Text Box 1132" o:spid="_x0000_s1921" type="#_x0000_t202" style="position:absolute;left:6883;top:6567;width:3405;height:99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HTKsMA&#10;AADdAAAADwAAAGRycy9kb3ducmV2LnhtbERPS2vCQBC+C/6HZQRvdVexPqKriFLoqWJaBW9DdkyC&#10;2dmQ3Zr033cLBW/z8T1nve1sJR7U+NKxhvFIgSDOnCk51/D1+fayAOEDssHKMWn4IQ/bTb+3xsS4&#10;lk/0SEMuYgj7BDUUIdSJlD4ryKIfuZo4cjfXWAwRNrk0DbYx3FZyotRMWiw5NhRY076g7J5+Ww3n&#10;j9v1MlXH/GBf69Z1SrJdSq2Hg263AhGoC0/xv/vdxPmT+RL+vokny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NHTKsMAAADdAAAADwAAAAAAAAAAAAAAAACYAgAAZHJzL2Rv&#10;d25yZXYueG1sUEsFBgAAAAAEAAQA9QAAAIgDAAAAAA==&#10;" filled="f" stroked="f">
              <v:textbox>
                <w:txbxContent>
                  <w:p w:rsidR="00042C34" w:rsidRPr="00154697" w:rsidRDefault="00042C34" w:rsidP="00AC4B39">
                    <w:pPr>
                      <w:jc w:val="both"/>
                      <w:rPr>
                        <w:rFonts w:ascii="Verdana" w:hAnsi="Verdana" w:cs="Arial"/>
                        <w:sz w:val="16"/>
                        <w:szCs w:val="16"/>
                      </w:rPr>
                    </w:pPr>
                    <w:r w:rsidRPr="00154697">
                      <w:rPr>
                        <w:rFonts w:ascii="Verdana" w:hAnsi="Verdana" w:cs="Arial"/>
                        <w:sz w:val="16"/>
                        <w:szCs w:val="16"/>
                      </w:rPr>
                      <w:t>Sentido de las corrientes en las bobinas del estator con carga inductiva pura, y posición del campo rotante de reacción de armadura.</w:t>
                    </w:r>
                  </w:p>
                </w:txbxContent>
              </v:textbox>
            </v:shape>
            <v:group id="Group 1133" o:spid="_x0000_s1922" style="position:absolute;left:8035;top:2181;width:570;height:454" coordorigin="8035,1956" coordsize="570,4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vjQTYxgAAAN0A&#10;AAAPAAAAAAAAAAAAAAAAAKoCAABkcnMvZG93bnJldi54bWxQSwUGAAAAAAQABAD6AAAAnQMAAAAA&#10;">
              <v:shape id="AutoShape 1134" o:spid="_x0000_s1923" type="#_x0000_t32" style="position:absolute;left:8452;top:1956;width:0;height:45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QXRMMAAADdAAAADwAAAGRycy9kb3ducmV2LnhtbERPTWsCMRC9C/6HMIIXqVmFFtkaRSyC&#10;ij2opedhM90EN5PtJu6u/74pFHqbx/uc5bp3lWipCdazgtk0A0FceG25VPBx3T0tQISIrLHyTAoe&#10;FGC9Gg6WmGvf8ZnaSyxFCuGQowITY51LGQpDDsPU18SJ+/KNw5hgU0rdYJfCXSXnWfYiHVpODQZr&#10;2hoqbpe7U3Dn86d9N0f7Vl/N8/fksDm1p06p8ajfvIKI1Md/8Z97r9P8+WIGv9+kE+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REF0TDAAAA3QAAAA8AAAAAAAAAAAAA&#10;AAAAoQIAAGRycy9kb3ducmV2LnhtbFBLBQYAAAAABAAEAPkAAACRAwAAAAA=&#10;">
                <v:stroke endarrow="block" endarrowwidth="narrow" endarrowlength="short"/>
              </v:shape>
              <v:shape id="Text Box 1135" o:spid="_x0000_s1924" type="#_x0000_t202" style="position:absolute;left:8035;top:1956;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6AxfMMA&#10;AADdAAAADwAAAGRycy9kb3ducmV2LnhtbERPS2vCQBC+F/wPyxS81d0GLWnqRkQp9KRUbaG3ITt5&#10;0OxsyG5N+u9dQfA2H99zlqvRtuJMvW8ca3ieKRDEhTMNVxpOx/enFIQPyAZbx6Thnzys8snDEjPj&#10;Bv6k8yFUIoawz1BDHUKXSemLmiz6meuII1e63mKIsK+k6XGI4baViVIv0mLDsaHGjjY1Fb+HP6vh&#10;a1f+fM/VvtraRTe4UUm2r1Lr6eO4fgMRaAx38c39YeL8JE3g+k08QeY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6AxfMMAAADdAAAADwAAAAAAAAAAAAAAAACYAgAAZHJzL2Rv&#10;d25yZXYueG1sUEsFBgAAAAAEAAQA9QAAAIgDAAAAAA==&#10;" filled="f" stroked="f">
                <v:textbox>
                  <w:txbxContent>
                    <w:p w:rsidR="00042C34" w:rsidRPr="00F50AC5" w:rsidRDefault="00042C34" w:rsidP="00AC4B39">
                      <w:pPr>
                        <w:jc w:val="center"/>
                        <w:rPr>
                          <w:rFonts w:ascii="Verdana" w:hAnsi="Verdana"/>
                          <w:bCs/>
                          <w:vertAlign w:val="subscript"/>
                          <w:lang w:val="es-MX"/>
                        </w:rPr>
                      </w:pPr>
                      <w:r w:rsidRPr="00F50AC5">
                        <w:rPr>
                          <w:rFonts w:ascii="Verdana" w:hAnsi="Verdana"/>
                          <w:bCs/>
                          <w:lang w:val="es-MX"/>
                        </w:rPr>
                        <w:t>i</w:t>
                      </w:r>
                      <w:r w:rsidRPr="00F50AC5">
                        <w:rPr>
                          <w:rFonts w:ascii="Verdana" w:hAnsi="Verdana"/>
                          <w:bCs/>
                          <w:vertAlign w:val="subscript"/>
                          <w:lang w:val="es-MX"/>
                        </w:rPr>
                        <w:t>R</w:t>
                      </w:r>
                    </w:p>
                  </w:txbxContent>
                </v:textbox>
              </v:shape>
            </v:group>
            <v:group id="Group 1136" o:spid="_x0000_s1925" style="position:absolute;left:7975;top:5932;width:570;height:454" coordorigin="8035,1956" coordsize="570,4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fX5qvwwAAAN0AAAAP&#10;AAAAAAAAAAAAAAAAAKoCAABkcnMvZG93bnJldi54bWxQSwUGAAAAAAQABAD6AAAAmgMAAAAA&#10;">
              <v:shape id="AutoShape 1137" o:spid="_x0000_s1926" type="#_x0000_t32" style="position:absolute;left:8452;top:1956;width:0;height:45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O03MQAAADdAAAADwAAAGRycy9kb3ducmV2LnhtbERPS2sCMRC+C/6HMEIvRbOVWmRrFKkU&#10;WrEHH/Q8bKab0M1k3cTd7b83QsHbfHzPWax6V4mWmmA9K3iaZCCIC68tlwpOx/fxHESIyBorz6Tg&#10;jwKslsPBAnPtO95Te4ilSCEcclRgYqxzKUNhyGGY+Jo4cT++cRgTbEqpG+xSuKvkNMtepEPLqcFg&#10;TW+Git/DxSm48P7bfpmt3dRHMzs/fq537a5T6mHUr19BROrjXfzv/tBp/nT+DLdv0glye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M7TcxAAAAN0AAAAPAAAAAAAAAAAA&#10;AAAAAKECAABkcnMvZG93bnJldi54bWxQSwUGAAAAAAQABAD5AAAAkgMAAAAA&#10;">
                <v:stroke endarrow="block" endarrowwidth="narrow" endarrowlength="short"/>
              </v:shape>
              <v:shape id="Text Box 1138" o:spid="_x0000_s1927" type="#_x0000_t202" style="position:absolute;left:8035;top:1956;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mpCMMA&#10;AADdAAAADwAAAGRycy9kb3ducmV2LnhtbERPTWvCQBC9F/wPywi91V3FFI1ugliEnlqaquBtyI5J&#10;MDsbsluT/vtuodDbPN7nbPPRtuJOvW8ca5jPFAji0pmGKw3Hz8PTCoQPyAZbx6Thmzzk2eRhi6lx&#10;A3/QvQiViCHsU9RQh9ClUvqyJot+5jriyF1dbzFE2FfS9DjEcNvKhVLP0mLDsaHGjvY1lbfiy2o4&#10;vV0v56V6r15s0g1uVJLtWmr9OB13GxCBxvAv/nO/mjh/sUrg95t4g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EmpCMMAAADdAAAADwAAAAAAAAAAAAAAAACYAgAAZHJzL2Rv&#10;d25yZXYueG1sUEsFBgAAAAAEAAQA9QAAAIgDAAAAAA==&#10;" filled="f" stroked="f">
                <v:textbox>
                  <w:txbxContent>
                    <w:p w:rsidR="00042C34" w:rsidRPr="00F50AC5" w:rsidRDefault="00042C34" w:rsidP="00AC4B39">
                      <w:pPr>
                        <w:jc w:val="center"/>
                        <w:rPr>
                          <w:rFonts w:ascii="Verdana" w:hAnsi="Verdana"/>
                          <w:bCs/>
                          <w:vertAlign w:val="subscript"/>
                          <w:lang w:val="es-MX"/>
                        </w:rPr>
                      </w:pPr>
                      <w:r w:rsidRPr="00F50AC5">
                        <w:rPr>
                          <w:rFonts w:ascii="Verdana" w:hAnsi="Verdana"/>
                          <w:bCs/>
                          <w:lang w:val="es-MX"/>
                        </w:rPr>
                        <w:t>i</w:t>
                      </w:r>
                      <w:r w:rsidRPr="00F50AC5">
                        <w:rPr>
                          <w:rFonts w:ascii="Verdana" w:hAnsi="Verdana"/>
                          <w:bCs/>
                          <w:vertAlign w:val="subscript"/>
                          <w:lang w:val="es-MX"/>
                        </w:rPr>
                        <w:t>R</w:t>
                      </w:r>
                    </w:p>
                  </w:txbxContent>
                </v:textbox>
              </v:shape>
            </v:group>
            <v:shape id="AutoShape 1139" o:spid="_x0000_s1928" type="#_x0000_t32" style="position:absolute;left:10346;top:3223;width:0;height:454;rotation:6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Qch8AAAADdAAAADwAAAGRycy9kb3ducmV2LnhtbERPTYvCMBC9C/6HMMLeNNWDlGoUEQQP&#10;Ith68TZtxrbYTEoT2/rvzcLC3ubxPme7H00jeupcbVnBchGBIC6srrlUcM9O8xiE88gaG8uk4EMO&#10;9rvpZIuJtgPfqE99KUIIuwQVVN63iZSuqMigW9iWOHBP2xn0AXal1B0OIdw0chVFa2mw5tBQYUvH&#10;iopX+jYK6MJ0fWTNNcuX77h/pQMe8kGpn9l42IDwNPp/8Z/7rMP8VbyG32/CCXL3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mkHIfAAAAA3QAAAA8AAAAAAAAAAAAAAAAA&#10;oQIAAGRycy9kb3ducmV2LnhtbFBLBQYAAAAABAAEAPkAAACOAwAAAAA=&#10;">
              <v:stroke endarrow="block" endarrowwidth="narrow" endarrowlength="short"/>
            </v:shape>
            <v:shape id="Text Box 1140" o:spid="_x0000_s1929" type="#_x0000_t202" style="position:absolute;left:10027;top:3033;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S5MIA&#10;AADdAAAADwAAAGRycy9kb3ducmV2LnhtbERPS4vCMBC+L/gfwgjeNFF01WoU2WXBk4tP8DY0Y1ts&#10;JqXJ2u6/3wjC3ubje85y3dpSPKj2hWMNw4ECQZw6U3Cm4XT86s9A+IBssHRMGn7Jw3rVeVtiYlzD&#10;e3ocQiZiCPsENeQhVImUPs3Joh+4ijhyN1dbDBHWmTQ1NjHclnKk1Lu0WHBsyLGij5zS++HHajjv&#10;btfLWH1nn3ZSNa5Vku1cat3rtpsFiEBt+Be/3FsT549mU3h+E0+Qq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5LkwgAAAN0AAAAPAAAAAAAAAAAAAAAAAJgCAABkcnMvZG93&#10;bnJldi54bWxQSwUGAAAAAAQABAD1AAAAhwMAAAAA&#10;" filled="f" stroked="f">
              <v:textbox>
                <w:txbxContent>
                  <w:p w:rsidR="00042C34" w:rsidRPr="00F50AC5" w:rsidRDefault="00042C34" w:rsidP="00AC4B39">
                    <w:pPr>
                      <w:jc w:val="center"/>
                      <w:rPr>
                        <w:rFonts w:ascii="Verdana" w:hAnsi="Verdana"/>
                        <w:bCs/>
                        <w:vertAlign w:val="subscript"/>
                        <w:lang w:val="es-MX"/>
                      </w:rPr>
                    </w:pPr>
                    <w:r>
                      <w:rPr>
                        <w:rFonts w:ascii="Verdana" w:hAnsi="Verdana"/>
                        <w:bCs/>
                        <w:lang w:val="es-MX"/>
                      </w:rPr>
                      <w:t>i</w:t>
                    </w:r>
                    <w:r>
                      <w:rPr>
                        <w:rFonts w:ascii="Verdana" w:hAnsi="Verdana"/>
                        <w:bCs/>
                        <w:vertAlign w:val="subscript"/>
                        <w:lang w:val="es-MX"/>
                      </w:rPr>
                      <w:t>T</w:t>
                    </w:r>
                  </w:p>
                </w:txbxContent>
              </v:textbox>
            </v:shape>
            <v:shape id="AutoShape 1141" o:spid="_x0000_s1930" type="#_x0000_t32" style="position:absolute;left:7098;top:5114;width:0;height:340;rotation:6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3ctbsQAAADdAAAADwAAAGRycy9kb3ducmV2LnhtbESPQYvCQAyF78L+hyGCN53qQUp1FFkQ&#10;9rAI23rxFjvZttjJlM7Ydv/95iB4S3gv733ZHyfXqoH60Hg2sF4loIhLbxuuDFyL8zIFFSKyxdYz&#10;GfijAMfDx2yPmfUj/9CQx0pJCIcMDdQxdpnWoazJYVj5jli0X987jLL2lbY9jhLuWr1Jkq122LA0&#10;1NjRZ03lI386A/TNdLkV7aW4r5/p8MhHPN1HYxbz6bQDFWmKb/Pr+ssK/iYVXPlGRtCH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3dy1uxAAAAN0AAAAPAAAAAAAAAAAA&#10;AAAAAKECAABkcnMvZG93bnJldi54bWxQSwUGAAAAAAQABAD5AAAAkgMAAAAA&#10;">
              <v:stroke endarrow="block" endarrowwidth="narrow" endarrowlength="short"/>
            </v:shape>
            <v:shape id="Text Box 1142" o:spid="_x0000_s1931" type="#_x0000_t202" style="position:absolute;left:6790;top:4905;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SjDcEA&#10;AADdAAAADwAAAGRycy9kb3ducmV2LnhtbERPTYvCMBC9L/gfwgje1kRxF61GEUXwtLKuCt6GZmyL&#10;zaQ00dZ/bwRhb/N4nzNbtLYUd6p94VjDoK9AEKfOFJxpOPxtPscgfEA2WDomDQ/ysJh3PmaYGNfw&#10;L933IRMxhH2CGvIQqkRKn+Zk0fddRRy5i6sthgjrTJoamxhuSzlU6ltaLDg25FjRKqf0ur9ZDcef&#10;y/k0Urtsbb+qxrVKsp1IrXvddjkFEagN/+K3e2vi/OF4Aq9v4gly/g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EEow3BAAAA3QAAAA8AAAAAAAAAAAAAAAAAmAIAAGRycy9kb3du&#10;cmV2LnhtbFBLBQYAAAAABAAEAPUAAACGAwAAAAA=&#10;" filled="f" stroked="f">
              <v:textbox>
                <w:txbxContent>
                  <w:p w:rsidR="00042C34" w:rsidRPr="00F50AC5" w:rsidRDefault="00042C34" w:rsidP="00AC4B39">
                    <w:pPr>
                      <w:jc w:val="center"/>
                      <w:rPr>
                        <w:rFonts w:ascii="Verdana" w:hAnsi="Verdana"/>
                        <w:bCs/>
                        <w:vertAlign w:val="subscript"/>
                        <w:lang w:val="es-MX"/>
                      </w:rPr>
                    </w:pPr>
                    <w:r>
                      <w:rPr>
                        <w:rFonts w:ascii="Verdana" w:hAnsi="Verdana"/>
                        <w:bCs/>
                        <w:lang w:val="es-MX"/>
                      </w:rPr>
                      <w:t>i</w:t>
                    </w:r>
                    <w:r>
                      <w:rPr>
                        <w:rFonts w:ascii="Verdana" w:hAnsi="Verdana"/>
                        <w:bCs/>
                        <w:vertAlign w:val="subscript"/>
                        <w:lang w:val="es-MX"/>
                      </w:rPr>
                      <w:t>T</w:t>
                    </w:r>
                  </w:p>
                </w:txbxContent>
              </v:textbox>
            </v:shape>
            <v:shape id="AutoShape 1143" o:spid="_x0000_s1932" type="#_x0000_t32" style="position:absolute;left:6581;top:3289;width:0;height:454;rotation:-6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cx8YAAADdAAAADwAAAGRycy9kb3ducmV2LnhtbESPwW7CQAxE75X4h5WReqnKBg6oDSwI&#10;gWh7AKGmfIDJmiQi642yS5L+fX1A6s3WjGeel+vB1aqjNlSeDUwnCSji3NuKCwPnn/3rG6gQkS3W&#10;nsnALwVYr0ZPS0yt7/mbuiwWSkI4pGigjLFJtQ55SQ7DxDfEol196zDK2hbatthLuKv1LEnm2mHF&#10;0lBiQ9uS8lt2dwaOl+5j2u+y8+mo5/uMP18KOpAxz+NhswAVaYj/5sf1lxX82bvwyzcygl7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9/nMfGAAAA3QAAAA8AAAAAAAAA&#10;AAAAAAAAoQIAAGRycy9kb3ducmV2LnhtbFBLBQYAAAAABAAEAPkAAACUAwAAAAA=&#10;">
              <v:stroke endarrow="block" endarrowwidth="narrow" endarrowlength="short"/>
            </v:shape>
            <v:shape id="Text Box 1144" o:spid="_x0000_s1933" type="#_x0000_t202" style="position:absolute;left:6382;top:3132;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s51sMA&#10;AADdAAAADwAAAGRycy9kb3ducmV2LnhtbERPTWvCQBC9C/0PyxR6M7tKlSa6CaVF8GRR24K3ITsm&#10;odnZkF1N/PfdQsHbPN7nrIvRtuJKvW8ca5glCgRx6UzDlYbP42b6AsIHZIOtY9JwIw9F/jBZY2bc&#10;wHu6HkIlYgj7DDXUIXSZlL6syaJPXEccubPrLYYI+0qaHocYbls5V2opLTYcG2rs6K2m8udwsRq+&#10;dufT97P6qN7tohvcqCTbVGr99Di+rkAEGsNd/O/emjh/ns7g75t4gs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qs51sMAAADdAAAADwAAAAAAAAAAAAAAAACYAgAAZHJzL2Rv&#10;d25yZXYueG1sUEsFBgAAAAAEAAQA9QAAAIgDAAAAAA==&#10;" filled="f" stroked="f">
              <v:textbox>
                <w:txbxContent>
                  <w:p w:rsidR="00042C34" w:rsidRPr="00F50AC5" w:rsidRDefault="00042C34" w:rsidP="00AC4B39">
                    <w:pPr>
                      <w:jc w:val="center"/>
                      <w:rPr>
                        <w:rFonts w:ascii="Verdana" w:hAnsi="Verdana"/>
                        <w:bCs/>
                        <w:vertAlign w:val="subscript"/>
                        <w:lang w:val="es-MX"/>
                      </w:rPr>
                    </w:pPr>
                    <w:r>
                      <w:rPr>
                        <w:rFonts w:ascii="Verdana" w:hAnsi="Verdana"/>
                        <w:bCs/>
                        <w:lang w:val="es-MX"/>
                      </w:rPr>
                      <w:t>i</w:t>
                    </w:r>
                    <w:r>
                      <w:rPr>
                        <w:rFonts w:ascii="Verdana" w:hAnsi="Verdana"/>
                        <w:bCs/>
                        <w:vertAlign w:val="subscript"/>
                        <w:lang w:val="es-MX"/>
                      </w:rPr>
                      <w:t>S</w:t>
                    </w:r>
                  </w:p>
                </w:txbxContent>
              </v:textbox>
            </v:shape>
            <v:shape id="AutoShape 1145" o:spid="_x0000_s1934" type="#_x0000_t32" style="position:absolute;left:9885;top:5096;width:0;height:454;rotation:-6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OGnK8QAAADdAAAADwAAAGRycy9kb3ducmV2LnhtbERPzWrCQBC+F/oOyxS8lLoxB2lTN6Eo&#10;Vg8VMc0DjNkxCc3Ohuw2iW/fFYTe5uP7nVU2mVYM1LvGsoLFPAJBXFrdcKWg+N6+vIJwHllja5kU&#10;XMlBlj4+rDDRduQTDbmvRAhhl6CC2vsukdKVNRl0c9sRB+5ie4M+wL6SuscxhJtWxlG0lAYbDg01&#10;drSuqfzJf42Cw3n4XIybvDge5HKb8+65oi9SavY0fbyD8DT5f/HdvddhfvwWw+2bcIJM/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4acrxAAAAN0AAAAPAAAAAAAAAAAA&#10;AAAAAKECAABkcnMvZG93bnJldi54bWxQSwUGAAAAAAQABAD5AAAAkgMAAAAA&#10;">
              <v:stroke endarrow="block" endarrowwidth="narrow" endarrowlength="short"/>
            </v:shape>
            <v:shape id="Text Box 1146" o:spid="_x0000_s1935" type="#_x0000_t202" style="position:absolute;left:9718;top:4951;width:570;height:4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UCOsIA&#10;AADdAAAADwAAAGRycy9kb3ducmV2LnhtbERPTWvCQBC9C/6HZQRvdVetotFVRCn0VDGtgrchOybB&#10;7GzIbk3677uFgrd5vM9ZbztbiQc1vnSsYTxSIIgzZ0rONXx9vr0sQPiAbLByTBp+yMN20++tMTGu&#10;5RM90pCLGMI+QQ1FCHUipc8KsuhHriaO3M01FkOETS5Ng20Mt5WcKDWXFkuODQXWtC8ou6ffVsP5&#10;43a9vKpjfrCzunWdkmyXUuvhoNutQATqwlP87343cf5kOYW/b+IJ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NQI6wgAAAN0AAAAPAAAAAAAAAAAAAAAAAJgCAABkcnMvZG93&#10;bnJldi54bWxQSwUGAAAAAAQABAD1AAAAhwMAAAAA&#10;" filled="f" stroked="f">
              <v:textbox>
                <w:txbxContent>
                  <w:p w:rsidR="00042C34" w:rsidRPr="00F50AC5" w:rsidRDefault="00042C34" w:rsidP="00AC4B39">
                    <w:pPr>
                      <w:jc w:val="center"/>
                      <w:rPr>
                        <w:rFonts w:ascii="Verdana" w:hAnsi="Verdana"/>
                        <w:bCs/>
                        <w:vertAlign w:val="subscript"/>
                        <w:lang w:val="es-MX"/>
                      </w:rPr>
                    </w:pPr>
                    <w:r>
                      <w:rPr>
                        <w:rFonts w:ascii="Verdana" w:hAnsi="Verdana"/>
                        <w:bCs/>
                        <w:lang w:val="es-MX"/>
                      </w:rPr>
                      <w:t>i</w:t>
                    </w:r>
                    <w:r>
                      <w:rPr>
                        <w:rFonts w:ascii="Verdana" w:hAnsi="Verdana"/>
                        <w:bCs/>
                        <w:vertAlign w:val="subscript"/>
                        <w:lang w:val="es-MX"/>
                      </w:rPr>
                      <w:t>S</w:t>
                    </w:r>
                  </w:p>
                </w:txbxContent>
              </v:textbox>
            </v:shape>
          </v:group>
        </w:pict>
      </w:r>
    </w:p>
    <w:p w:rsidR="00042C34" w:rsidRPr="007421CF" w:rsidRDefault="00042C34" w:rsidP="00AC4B39">
      <w:pPr>
        <w:jc w:val="both"/>
        <w:rPr>
          <w:rFonts w:ascii="Verdana" w:hAnsi="Verdana" w:cs="Arial"/>
          <w:iCs/>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Default="00042C34" w:rsidP="00AC4B39">
      <w:pPr>
        <w:rPr>
          <w:rFonts w:ascii="Verdana" w:hAnsi="Verdana"/>
        </w:rPr>
      </w:pPr>
    </w:p>
    <w:p w:rsidR="00042C34" w:rsidRDefault="00042C34" w:rsidP="00AC4B39">
      <w:pPr>
        <w:jc w:val="center"/>
        <w:rPr>
          <w:rFonts w:ascii="Verdana" w:hAnsi="Verdana"/>
        </w:rPr>
      </w:pPr>
      <w:r w:rsidRPr="007421CF">
        <w:rPr>
          <w:rFonts w:ascii="Verdana" w:hAnsi="Verdana"/>
        </w:rPr>
        <w:t xml:space="preserve">Figura </w:t>
      </w:r>
      <w:r>
        <w:rPr>
          <w:rFonts w:ascii="Verdana" w:hAnsi="Verdana"/>
        </w:rPr>
        <w:t>9</w:t>
      </w:r>
      <w:r w:rsidRPr="007421CF">
        <w:rPr>
          <w:rFonts w:ascii="Verdana" w:hAnsi="Verdana"/>
        </w:rPr>
        <w:t>.</w:t>
      </w:r>
      <w:r>
        <w:rPr>
          <w:rFonts w:ascii="Verdana" w:hAnsi="Verdana"/>
        </w:rPr>
        <w:t>11</w:t>
      </w:r>
      <w:r w:rsidRPr="007421CF">
        <w:rPr>
          <w:rFonts w:ascii="Verdana" w:hAnsi="Verdana"/>
        </w:rPr>
        <w:t xml:space="preserve"> Posición de lo</w:t>
      </w:r>
      <w:r>
        <w:rPr>
          <w:rFonts w:ascii="Verdana" w:hAnsi="Verdana"/>
        </w:rPr>
        <w:t xml:space="preserve">s campos magnéticos del rotor y </w:t>
      </w:r>
    </w:p>
    <w:p w:rsidR="00042C34" w:rsidRDefault="00042C34" w:rsidP="0075438F">
      <w:pPr>
        <w:jc w:val="center"/>
        <w:rPr>
          <w:rFonts w:ascii="Verdana" w:hAnsi="Verdana"/>
        </w:rPr>
      </w:pPr>
      <w:r w:rsidRPr="007421CF">
        <w:rPr>
          <w:rFonts w:ascii="Verdana" w:hAnsi="Verdana"/>
        </w:rPr>
        <w:t>de reacción de armadura</w:t>
      </w:r>
      <w:r>
        <w:rPr>
          <w:rFonts w:ascii="Verdana" w:hAnsi="Verdana"/>
        </w:rPr>
        <w:t xml:space="preserve"> con</w:t>
      </w:r>
      <w:r w:rsidRPr="007421CF">
        <w:rPr>
          <w:rFonts w:ascii="Verdana" w:hAnsi="Verdana"/>
        </w:rPr>
        <w:t xml:space="preserve"> carga inductiva pura</w:t>
      </w:r>
    </w:p>
    <w:p w:rsidR="00042C34" w:rsidRPr="0075438F" w:rsidRDefault="00042C34" w:rsidP="0075438F">
      <w:pPr>
        <w:jc w:val="center"/>
        <w:rPr>
          <w:rFonts w:ascii="Verdana" w:hAnsi="Verdana"/>
        </w:rPr>
      </w:pPr>
    </w:p>
    <w:p w:rsidR="00042C34" w:rsidRPr="007421CF" w:rsidRDefault="00042C34" w:rsidP="00AC4B39">
      <w:pPr>
        <w:rPr>
          <w:rFonts w:ascii="Verdana" w:hAnsi="Verdana" w:cs="Arial"/>
        </w:rPr>
      </w:pPr>
    </w:p>
    <w:p w:rsidR="00042C34" w:rsidRPr="007421CF" w:rsidRDefault="00042C34" w:rsidP="00AC4B39">
      <w:pPr>
        <w:pStyle w:val="BodyTextIndent"/>
        <w:jc w:val="right"/>
        <w:rPr>
          <w:rFonts w:ascii="Verdana" w:hAnsi="Verdana" w:cs="Arial"/>
          <w:i w:val="0"/>
          <w:iCs/>
          <w:sz w:val="20"/>
        </w:rPr>
      </w:pPr>
      <w:r w:rsidRPr="007421CF">
        <w:rPr>
          <w:rFonts w:ascii="Verdana" w:hAnsi="Verdana" w:cs="Arial"/>
          <w:b/>
          <w:bCs/>
          <w:i w:val="0"/>
          <w:iCs/>
          <w:sz w:val="20"/>
        </w:rPr>
        <w:t>Carga capacitiva pura</w:t>
      </w:r>
    </w:p>
    <w:p w:rsidR="00042C34" w:rsidRPr="007421CF" w:rsidRDefault="00042C34" w:rsidP="00AC4B39">
      <w:pPr>
        <w:pStyle w:val="BodyTextIndent"/>
        <w:jc w:val="both"/>
        <w:rPr>
          <w:rFonts w:ascii="Verdana" w:hAnsi="Verdana" w:cs="Arial"/>
          <w:i w:val="0"/>
          <w:iCs/>
          <w:sz w:val="20"/>
        </w:rPr>
      </w:pPr>
    </w:p>
    <w:p w:rsidR="00042C34" w:rsidRPr="007421CF" w:rsidRDefault="00042C34" w:rsidP="00AC4B39">
      <w:pPr>
        <w:pStyle w:val="BodyTextIndent"/>
        <w:ind w:left="0" w:firstLine="708"/>
        <w:jc w:val="both"/>
        <w:rPr>
          <w:rFonts w:ascii="Verdana" w:hAnsi="Verdana" w:cs="Arial"/>
          <w:i w:val="0"/>
          <w:iCs/>
          <w:sz w:val="20"/>
        </w:rPr>
      </w:pPr>
      <w:r>
        <w:rPr>
          <w:rFonts w:ascii="Verdana" w:hAnsi="Verdana" w:cs="Arial"/>
          <w:i w:val="0"/>
          <w:iCs/>
          <w:sz w:val="20"/>
        </w:rPr>
        <w:t>En la figura 9</w:t>
      </w:r>
      <w:r w:rsidRPr="007421CF">
        <w:rPr>
          <w:rFonts w:ascii="Verdana" w:hAnsi="Verdana" w:cs="Arial"/>
          <w:i w:val="0"/>
          <w:iCs/>
          <w:sz w:val="20"/>
        </w:rPr>
        <w:t>.1</w:t>
      </w:r>
      <w:r>
        <w:rPr>
          <w:rFonts w:ascii="Verdana" w:hAnsi="Verdana" w:cs="Arial"/>
          <w:i w:val="0"/>
          <w:iCs/>
          <w:sz w:val="20"/>
        </w:rPr>
        <w:t>2</w:t>
      </w:r>
      <w:r w:rsidRPr="007421CF">
        <w:rPr>
          <w:rFonts w:ascii="Verdana" w:hAnsi="Verdana" w:cs="Arial"/>
          <w:i w:val="0"/>
          <w:iCs/>
          <w:sz w:val="20"/>
        </w:rPr>
        <w:t xml:space="preserve"> y para la misma posición del rotor, vemos cual es la situación de las corrientes en el estator, que en este caso tienen un ángulo de adelanto de 90°.</w:t>
      </w:r>
    </w:p>
    <w:p w:rsidR="00042C34" w:rsidRPr="007421CF" w:rsidRDefault="00042C34" w:rsidP="00AC4B39">
      <w:pPr>
        <w:pStyle w:val="BodyTextIndent"/>
        <w:ind w:left="0" w:firstLine="708"/>
        <w:jc w:val="both"/>
        <w:rPr>
          <w:rFonts w:ascii="Verdana" w:hAnsi="Verdana" w:cs="Arial"/>
          <w:i w:val="0"/>
          <w:iCs/>
          <w:sz w:val="20"/>
        </w:rPr>
      </w:pPr>
      <w:r w:rsidRPr="007421CF">
        <w:rPr>
          <w:rFonts w:ascii="Verdana" w:hAnsi="Verdana" w:cs="Arial"/>
          <w:i w:val="0"/>
          <w:iCs/>
          <w:sz w:val="20"/>
        </w:rPr>
        <w:t>Debido a que en la bobina u</w:t>
      </w:r>
      <w:r w:rsidRPr="007421CF">
        <w:rPr>
          <w:rFonts w:ascii="Verdana" w:hAnsi="Verdana" w:cs="Arial"/>
          <w:i w:val="0"/>
          <w:iCs/>
          <w:sz w:val="20"/>
          <w:vertAlign w:val="subscript"/>
        </w:rPr>
        <w:t>1</w:t>
      </w:r>
      <w:r w:rsidRPr="007421CF">
        <w:rPr>
          <w:rFonts w:ascii="Verdana" w:hAnsi="Verdana" w:cs="Arial"/>
          <w:i w:val="0"/>
          <w:iCs/>
          <w:sz w:val="20"/>
        </w:rPr>
        <w:t xml:space="preserve"> – u</w:t>
      </w:r>
      <w:r w:rsidRPr="007421CF">
        <w:rPr>
          <w:rFonts w:ascii="Verdana" w:hAnsi="Verdana" w:cs="Arial"/>
          <w:i w:val="0"/>
          <w:iCs/>
          <w:sz w:val="20"/>
          <w:vertAlign w:val="subscript"/>
        </w:rPr>
        <w:t>2</w:t>
      </w:r>
      <w:r w:rsidRPr="007421CF">
        <w:rPr>
          <w:rFonts w:ascii="Verdana" w:hAnsi="Verdana" w:cs="Arial"/>
          <w:i w:val="0"/>
          <w:iCs/>
          <w:sz w:val="20"/>
        </w:rPr>
        <w:t xml:space="preserve"> , la fem inducida pasa por cero, la corriente que circula por la misma, para ese instante pasa por su valor máximo</w:t>
      </w:r>
      <w:r>
        <w:rPr>
          <w:rFonts w:ascii="Verdana" w:hAnsi="Verdana" w:cs="Arial"/>
          <w:i w:val="0"/>
          <w:iCs/>
          <w:sz w:val="20"/>
        </w:rPr>
        <w:t xml:space="preserve"> positivo</w:t>
      </w:r>
      <w:r w:rsidRPr="007421CF">
        <w:rPr>
          <w:rFonts w:ascii="Verdana" w:hAnsi="Verdana" w:cs="Arial"/>
          <w:i w:val="0"/>
          <w:iCs/>
          <w:sz w:val="20"/>
        </w:rPr>
        <w:t>, mientras que en las otras dos bobinas su valor es la mitad y de signo contrario para que la suma de las tres sea igual a cero.</w:t>
      </w:r>
    </w:p>
    <w:p w:rsidR="00042C34" w:rsidRPr="007421CF" w:rsidRDefault="00042C34" w:rsidP="00AC4B39">
      <w:pPr>
        <w:pStyle w:val="BodyTextIndent"/>
        <w:ind w:left="0" w:firstLine="708"/>
        <w:jc w:val="both"/>
        <w:rPr>
          <w:rFonts w:ascii="Verdana" w:hAnsi="Verdana" w:cs="Arial"/>
          <w:i w:val="0"/>
          <w:iCs/>
          <w:sz w:val="20"/>
        </w:rPr>
      </w:pPr>
      <w:r w:rsidRPr="007421CF">
        <w:rPr>
          <w:rFonts w:ascii="Verdana" w:hAnsi="Verdana" w:cs="Arial"/>
          <w:i w:val="0"/>
          <w:iCs/>
          <w:sz w:val="20"/>
        </w:rPr>
        <w:t>El sentido de las corrientes lo podemos o</w:t>
      </w:r>
      <w:r>
        <w:rPr>
          <w:rFonts w:ascii="Verdana" w:hAnsi="Verdana" w:cs="Arial"/>
          <w:i w:val="0"/>
          <w:iCs/>
          <w:sz w:val="20"/>
        </w:rPr>
        <w:t xml:space="preserve">btener para el instante t = 0, que estamos analizando, </w:t>
      </w:r>
      <w:r w:rsidRPr="007421CF">
        <w:rPr>
          <w:rFonts w:ascii="Verdana" w:hAnsi="Verdana" w:cs="Arial"/>
          <w:i w:val="0"/>
          <w:iCs/>
          <w:sz w:val="20"/>
        </w:rPr>
        <w:t>la corriente en</w:t>
      </w:r>
      <w:r>
        <w:rPr>
          <w:rFonts w:ascii="Verdana" w:hAnsi="Verdana" w:cs="Arial"/>
          <w:i w:val="0"/>
          <w:iCs/>
          <w:sz w:val="20"/>
        </w:rPr>
        <w:t xml:space="preserve"> </w:t>
      </w:r>
      <w:r w:rsidRPr="007421CF">
        <w:rPr>
          <w:rFonts w:ascii="Verdana" w:hAnsi="Verdana" w:cs="Arial"/>
          <w:i w:val="0"/>
          <w:iCs/>
          <w:sz w:val="20"/>
        </w:rPr>
        <w:t>“u</w:t>
      </w:r>
      <w:r w:rsidRPr="007421CF">
        <w:rPr>
          <w:rFonts w:ascii="Verdana" w:hAnsi="Verdana" w:cs="Arial"/>
          <w:i w:val="0"/>
          <w:iCs/>
          <w:sz w:val="20"/>
          <w:vertAlign w:val="subscript"/>
        </w:rPr>
        <w:t>1</w:t>
      </w:r>
      <w:r w:rsidRPr="007421CF">
        <w:rPr>
          <w:rFonts w:ascii="Verdana" w:hAnsi="Verdana" w:cs="Arial"/>
          <w:i w:val="0"/>
          <w:iCs/>
          <w:sz w:val="20"/>
        </w:rPr>
        <w:t xml:space="preserve"> – u</w:t>
      </w:r>
      <w:r w:rsidRPr="007421CF">
        <w:rPr>
          <w:rFonts w:ascii="Verdana" w:hAnsi="Verdana" w:cs="Arial"/>
          <w:i w:val="0"/>
          <w:iCs/>
          <w:sz w:val="20"/>
          <w:vertAlign w:val="subscript"/>
        </w:rPr>
        <w:t>2</w:t>
      </w:r>
      <w:r w:rsidRPr="007421CF">
        <w:rPr>
          <w:rFonts w:ascii="Verdana" w:hAnsi="Verdana" w:cs="Arial"/>
          <w:i w:val="0"/>
          <w:iCs/>
          <w:sz w:val="20"/>
        </w:rPr>
        <w:t>”,</w:t>
      </w:r>
      <w:r>
        <w:rPr>
          <w:rFonts w:ascii="Verdana" w:hAnsi="Verdana" w:cs="Arial"/>
          <w:i w:val="0"/>
          <w:iCs/>
          <w:sz w:val="20"/>
        </w:rPr>
        <w:t xml:space="preserve"> es positiva, con lo cual la corriente sale por el borne u</w:t>
      </w:r>
      <w:r>
        <w:rPr>
          <w:rFonts w:ascii="Verdana" w:hAnsi="Verdana" w:cs="Arial"/>
          <w:i w:val="0"/>
          <w:iCs/>
          <w:sz w:val="20"/>
          <w:vertAlign w:val="subscript"/>
        </w:rPr>
        <w:t>1</w:t>
      </w:r>
      <w:r>
        <w:rPr>
          <w:rFonts w:ascii="Verdana" w:hAnsi="Verdana" w:cs="Arial"/>
          <w:i w:val="0"/>
          <w:iCs/>
          <w:sz w:val="20"/>
        </w:rPr>
        <w:t xml:space="preserve"> y entra por el u</w:t>
      </w:r>
      <w:r>
        <w:rPr>
          <w:rFonts w:ascii="Verdana" w:hAnsi="Verdana" w:cs="Arial"/>
          <w:i w:val="0"/>
          <w:iCs/>
          <w:sz w:val="20"/>
          <w:vertAlign w:val="subscript"/>
        </w:rPr>
        <w:t>2</w:t>
      </w:r>
      <w:r>
        <w:rPr>
          <w:rFonts w:ascii="Verdana" w:hAnsi="Verdana" w:cs="Arial"/>
          <w:i w:val="0"/>
          <w:iCs/>
          <w:sz w:val="20"/>
        </w:rPr>
        <w:t>,</w:t>
      </w:r>
      <w:r w:rsidRPr="007421CF">
        <w:rPr>
          <w:rFonts w:ascii="Verdana" w:hAnsi="Verdana" w:cs="Arial"/>
          <w:i w:val="0"/>
          <w:iCs/>
          <w:sz w:val="20"/>
        </w:rPr>
        <w:t xml:space="preserve"> en la bobina “v</w:t>
      </w:r>
      <w:r w:rsidRPr="007421CF">
        <w:rPr>
          <w:rFonts w:ascii="Verdana" w:hAnsi="Verdana" w:cs="Arial"/>
          <w:i w:val="0"/>
          <w:iCs/>
          <w:sz w:val="20"/>
          <w:vertAlign w:val="subscript"/>
        </w:rPr>
        <w:t>1</w:t>
      </w:r>
      <w:r w:rsidRPr="007421CF">
        <w:rPr>
          <w:rFonts w:ascii="Verdana" w:hAnsi="Verdana" w:cs="Arial"/>
          <w:i w:val="0"/>
          <w:iCs/>
          <w:sz w:val="20"/>
        </w:rPr>
        <w:t xml:space="preserve"> – v</w:t>
      </w:r>
      <w:r w:rsidRPr="007421CF">
        <w:rPr>
          <w:rFonts w:ascii="Verdana" w:hAnsi="Verdana" w:cs="Arial"/>
          <w:i w:val="0"/>
          <w:iCs/>
          <w:sz w:val="20"/>
          <w:vertAlign w:val="subscript"/>
        </w:rPr>
        <w:t>2</w:t>
      </w:r>
      <w:r>
        <w:rPr>
          <w:rFonts w:ascii="Verdana" w:hAnsi="Verdana" w:cs="Arial"/>
          <w:i w:val="0"/>
          <w:iCs/>
          <w:sz w:val="20"/>
        </w:rPr>
        <w:t>” la corriente es entrante</w:t>
      </w:r>
      <w:r w:rsidRPr="007421CF">
        <w:rPr>
          <w:rFonts w:ascii="Verdana" w:hAnsi="Verdana" w:cs="Arial"/>
          <w:i w:val="0"/>
          <w:iCs/>
          <w:sz w:val="20"/>
        </w:rPr>
        <w:t xml:space="preserve"> por “v</w:t>
      </w:r>
      <w:r w:rsidRPr="007421CF">
        <w:rPr>
          <w:rFonts w:ascii="Verdana" w:hAnsi="Verdana" w:cs="Arial"/>
          <w:i w:val="0"/>
          <w:iCs/>
          <w:sz w:val="20"/>
          <w:vertAlign w:val="subscript"/>
        </w:rPr>
        <w:t>1</w:t>
      </w:r>
      <w:r w:rsidRPr="007421CF">
        <w:rPr>
          <w:rFonts w:ascii="Verdana" w:hAnsi="Verdana" w:cs="Arial"/>
          <w:i w:val="0"/>
          <w:iCs/>
          <w:sz w:val="20"/>
        </w:rPr>
        <w:t>” (</w:t>
      </w:r>
      <w:r>
        <w:rPr>
          <w:rFonts w:ascii="Verdana" w:hAnsi="Verdana" w:cs="Arial"/>
          <w:i w:val="0"/>
          <w:iCs/>
          <w:sz w:val="20"/>
        </w:rPr>
        <w:t>corriente negativa</w:t>
      </w:r>
      <w:r w:rsidRPr="007421CF">
        <w:rPr>
          <w:rFonts w:ascii="Verdana" w:hAnsi="Verdana" w:cs="Arial"/>
          <w:i w:val="0"/>
          <w:iCs/>
          <w:sz w:val="20"/>
        </w:rPr>
        <w:t xml:space="preserve">) y </w:t>
      </w:r>
      <w:r>
        <w:rPr>
          <w:rFonts w:ascii="Verdana" w:hAnsi="Verdana" w:cs="Arial"/>
          <w:i w:val="0"/>
          <w:iCs/>
          <w:sz w:val="20"/>
        </w:rPr>
        <w:t>en la bobina “w</w:t>
      </w:r>
      <w:r>
        <w:rPr>
          <w:rFonts w:ascii="Verdana" w:hAnsi="Verdana" w:cs="Arial"/>
          <w:i w:val="0"/>
          <w:iCs/>
          <w:sz w:val="20"/>
          <w:vertAlign w:val="subscript"/>
        </w:rPr>
        <w:t>1</w:t>
      </w:r>
      <w:r>
        <w:rPr>
          <w:rFonts w:ascii="Verdana" w:hAnsi="Verdana" w:cs="Arial"/>
          <w:i w:val="0"/>
          <w:iCs/>
          <w:sz w:val="20"/>
        </w:rPr>
        <w:t xml:space="preserve"> – w</w:t>
      </w:r>
      <w:r>
        <w:rPr>
          <w:rFonts w:ascii="Verdana" w:hAnsi="Verdana" w:cs="Arial"/>
          <w:i w:val="0"/>
          <w:iCs/>
          <w:sz w:val="20"/>
          <w:vertAlign w:val="subscript"/>
        </w:rPr>
        <w:t>2</w:t>
      </w:r>
      <w:r>
        <w:rPr>
          <w:rFonts w:ascii="Verdana" w:hAnsi="Verdana" w:cs="Arial"/>
          <w:i w:val="0"/>
          <w:iCs/>
          <w:sz w:val="20"/>
        </w:rPr>
        <w:t>” la corriente es entrante</w:t>
      </w:r>
      <w:r w:rsidRPr="007421CF">
        <w:rPr>
          <w:rFonts w:ascii="Verdana" w:hAnsi="Verdana" w:cs="Arial"/>
          <w:i w:val="0"/>
          <w:iCs/>
          <w:sz w:val="20"/>
        </w:rPr>
        <w:t xml:space="preserve"> por “w</w:t>
      </w:r>
      <w:r w:rsidRPr="007421CF">
        <w:rPr>
          <w:rFonts w:ascii="Verdana" w:hAnsi="Verdana" w:cs="Arial"/>
          <w:i w:val="0"/>
          <w:iCs/>
          <w:sz w:val="20"/>
          <w:vertAlign w:val="subscript"/>
        </w:rPr>
        <w:t>1</w:t>
      </w:r>
      <w:r>
        <w:rPr>
          <w:rFonts w:ascii="Verdana" w:hAnsi="Verdana" w:cs="Arial"/>
          <w:i w:val="0"/>
          <w:iCs/>
          <w:sz w:val="20"/>
        </w:rPr>
        <w:t>” (corriente negativa), tal cual se muestra en la figura 9.13.</w:t>
      </w:r>
    </w:p>
    <w:p w:rsidR="00042C34" w:rsidRDefault="00042C34" w:rsidP="00AC4B39">
      <w:pPr>
        <w:pStyle w:val="BodyTextIndent"/>
        <w:ind w:left="0" w:firstLine="708"/>
        <w:jc w:val="both"/>
        <w:rPr>
          <w:rFonts w:ascii="Verdana" w:hAnsi="Verdana" w:cs="Arial"/>
          <w:i w:val="0"/>
          <w:iCs/>
          <w:sz w:val="20"/>
        </w:rPr>
      </w:pPr>
      <w:r w:rsidRPr="007421CF">
        <w:rPr>
          <w:rFonts w:ascii="Verdana" w:hAnsi="Verdana" w:cs="Arial"/>
          <w:i w:val="0"/>
          <w:iCs/>
          <w:sz w:val="20"/>
        </w:rPr>
        <w:t>En esta situación el campo magnético giratorio del estator tiene su posición indicada en la figura. De aquí se observa que las fuerzas magnetomotrices del rotor y de la armadura se superponen, lo cual nos está indicando que el efecto de esta última es netamente “magnetizante”.</w:t>
      </w:r>
    </w:p>
    <w:p w:rsidR="00042C34" w:rsidRDefault="00042C34" w:rsidP="00AC4B39">
      <w:pPr>
        <w:pStyle w:val="BodyTextIndent"/>
        <w:ind w:left="0" w:firstLine="708"/>
        <w:jc w:val="both"/>
        <w:rPr>
          <w:rFonts w:ascii="Verdana" w:hAnsi="Verdana" w:cs="Arial"/>
          <w:i w:val="0"/>
          <w:iCs/>
          <w:sz w:val="20"/>
        </w:rPr>
      </w:pPr>
    </w:p>
    <w:tbl>
      <w:tblPr>
        <w:tblW w:w="13970" w:type="dxa"/>
        <w:tblInd w:w="70" w:type="dxa"/>
        <w:tblCellMar>
          <w:left w:w="70" w:type="dxa"/>
          <w:right w:w="70" w:type="dxa"/>
        </w:tblCellMar>
        <w:tblLook w:val="00A0"/>
      </w:tblPr>
      <w:tblGrid>
        <w:gridCol w:w="1340"/>
        <w:gridCol w:w="1422"/>
        <w:gridCol w:w="6344"/>
        <w:gridCol w:w="1216"/>
        <w:gridCol w:w="1216"/>
        <w:gridCol w:w="1216"/>
        <w:gridCol w:w="1216"/>
      </w:tblGrid>
      <w:tr w:rsidR="00042C34" w:rsidRPr="00A1034E" w:rsidTr="00E810A1">
        <w:trPr>
          <w:trHeight w:val="255"/>
        </w:trPr>
        <w:tc>
          <w:tcPr>
            <w:tcW w:w="1340" w:type="dxa"/>
            <w:tcBorders>
              <w:top w:val="nil"/>
              <w:left w:val="nil"/>
              <w:bottom w:val="nil"/>
              <w:right w:val="nil"/>
            </w:tcBorders>
            <w:noWrap/>
            <w:vAlign w:val="bottom"/>
          </w:tcPr>
          <w:p w:rsidR="00042C34" w:rsidRPr="00A1034E" w:rsidRDefault="00042C34" w:rsidP="00456EF8">
            <w:pPr>
              <w:rPr>
                <w:rFonts w:ascii="Arial" w:hAnsi="Arial" w:cs="Arial"/>
                <w:b/>
                <w:lang w:val="es-AR" w:eastAsia="es-AR"/>
              </w:rPr>
            </w:pPr>
          </w:p>
        </w:tc>
        <w:tc>
          <w:tcPr>
            <w:tcW w:w="1422" w:type="dxa"/>
            <w:tcBorders>
              <w:top w:val="nil"/>
              <w:left w:val="nil"/>
              <w:bottom w:val="nil"/>
              <w:right w:val="nil"/>
            </w:tcBorders>
            <w:noWrap/>
            <w:vAlign w:val="bottom"/>
          </w:tcPr>
          <w:p w:rsidR="00042C34" w:rsidRPr="00E9635F" w:rsidRDefault="00042C34" w:rsidP="00456EF8">
            <w:pPr>
              <w:pStyle w:val="BodyTextIndent"/>
              <w:ind w:left="0"/>
              <w:jc w:val="both"/>
              <w:rPr>
                <w:rFonts w:ascii="Verdana" w:hAnsi="Verdana" w:cs="Arial"/>
                <w:i w:val="0"/>
                <w:noProof/>
                <w:sz w:val="20"/>
                <w:lang w:val="es-AR" w:eastAsia="es-AR"/>
              </w:rPr>
            </w:pPr>
          </w:p>
        </w:tc>
        <w:tc>
          <w:tcPr>
            <w:tcW w:w="6344" w:type="dxa"/>
            <w:tcBorders>
              <w:top w:val="nil"/>
              <w:left w:val="nil"/>
              <w:bottom w:val="nil"/>
              <w:right w:val="nil"/>
            </w:tcBorders>
            <w:noWrap/>
            <w:vAlign w:val="bottom"/>
          </w:tcPr>
          <w:p w:rsidR="00042C34" w:rsidRDefault="00042C34">
            <w:pPr>
              <w:rPr>
                <w:rFonts w:ascii="Arial" w:hAnsi="Arial" w:cs="Arial"/>
              </w:rPr>
            </w:pPr>
          </w:p>
        </w:tc>
        <w:tc>
          <w:tcPr>
            <w:tcW w:w="1216" w:type="dxa"/>
            <w:tcBorders>
              <w:top w:val="nil"/>
              <w:left w:val="nil"/>
              <w:bottom w:val="nil"/>
              <w:right w:val="nil"/>
            </w:tcBorders>
            <w:noWrap/>
            <w:vAlign w:val="bottom"/>
          </w:tcPr>
          <w:p w:rsidR="00042C34" w:rsidRDefault="00042C34">
            <w:pPr>
              <w:rPr>
                <w:rFonts w:ascii="Arial" w:hAnsi="Arial" w:cs="Arial"/>
              </w:rPr>
            </w:pPr>
          </w:p>
        </w:tc>
        <w:tc>
          <w:tcPr>
            <w:tcW w:w="1216" w:type="dxa"/>
            <w:tcBorders>
              <w:top w:val="nil"/>
              <w:left w:val="nil"/>
              <w:bottom w:val="nil"/>
              <w:right w:val="nil"/>
            </w:tcBorders>
            <w:noWrap/>
            <w:vAlign w:val="bottom"/>
          </w:tcPr>
          <w:p w:rsidR="00042C34" w:rsidRDefault="00042C34">
            <w:pPr>
              <w:rPr>
                <w:rFonts w:ascii="Arial" w:hAnsi="Arial" w:cs="Arial"/>
              </w:rPr>
            </w:pPr>
          </w:p>
        </w:tc>
        <w:tc>
          <w:tcPr>
            <w:tcW w:w="1216" w:type="dxa"/>
            <w:vAlign w:val="bottom"/>
          </w:tcPr>
          <w:p w:rsidR="00042C34" w:rsidRDefault="00042C34">
            <w:pPr>
              <w:rPr>
                <w:rFonts w:ascii="Arial" w:hAnsi="Arial" w:cs="Arial"/>
              </w:rPr>
            </w:pPr>
          </w:p>
        </w:tc>
        <w:tc>
          <w:tcPr>
            <w:tcW w:w="1216" w:type="dxa"/>
            <w:vAlign w:val="bottom"/>
          </w:tcPr>
          <w:p w:rsidR="00042C34" w:rsidRDefault="00042C34">
            <w:pPr>
              <w:rPr>
                <w:rFonts w:ascii="Arial" w:hAnsi="Arial" w:cs="Arial"/>
              </w:rPr>
            </w:pPr>
          </w:p>
        </w:tc>
      </w:tr>
      <w:tr w:rsidR="00042C34" w:rsidRPr="00A1034E" w:rsidTr="00E810A1">
        <w:trPr>
          <w:trHeight w:val="255"/>
        </w:trPr>
        <w:tc>
          <w:tcPr>
            <w:tcW w:w="1340" w:type="dxa"/>
            <w:tcBorders>
              <w:top w:val="nil"/>
              <w:left w:val="nil"/>
              <w:bottom w:val="nil"/>
              <w:right w:val="nil"/>
            </w:tcBorders>
            <w:noWrap/>
            <w:vAlign w:val="bottom"/>
          </w:tcPr>
          <w:p w:rsidR="00042C34" w:rsidRPr="00A1034E" w:rsidRDefault="00042C34" w:rsidP="00456EF8">
            <w:pPr>
              <w:rPr>
                <w:rFonts w:ascii="Arial" w:hAnsi="Arial" w:cs="Arial"/>
                <w:b/>
                <w:lang w:val="es-AR" w:eastAsia="es-AR"/>
              </w:rPr>
            </w:pPr>
          </w:p>
        </w:tc>
        <w:tc>
          <w:tcPr>
            <w:tcW w:w="1422" w:type="dxa"/>
            <w:tcBorders>
              <w:top w:val="nil"/>
              <w:left w:val="nil"/>
              <w:bottom w:val="nil"/>
              <w:right w:val="nil"/>
            </w:tcBorders>
            <w:noWrap/>
            <w:vAlign w:val="bottom"/>
          </w:tcPr>
          <w:p w:rsidR="00042C34" w:rsidRPr="00E9635F" w:rsidRDefault="00042C34" w:rsidP="00456EF8">
            <w:pPr>
              <w:pStyle w:val="BodyTextIndent"/>
              <w:ind w:left="0"/>
              <w:jc w:val="both"/>
              <w:rPr>
                <w:rFonts w:ascii="Verdana" w:hAnsi="Verdana" w:cs="Arial"/>
                <w:i w:val="0"/>
                <w:noProof/>
                <w:sz w:val="20"/>
                <w:lang w:val="es-AR" w:eastAsia="es-AR"/>
              </w:rPr>
            </w:pPr>
            <w:r>
              <w:rPr>
                <w:noProof/>
                <w:lang w:val="es-ES"/>
              </w:rPr>
              <w:pict>
                <v:group id="Group 1406" o:spid="_x0000_s1936" style="position:absolute;left:0;text-align:left;margin-left:13.45pt;margin-top:2.9pt;width:299.25pt;height:180.75pt;z-index:251656192;mso-position-horizontal-relative:text;mso-position-vertical-relative:text" coordorigin="3380,7585" coordsize="5985,36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">
                  <v:shape id="17 Gráfico" o:spid="_x0000_s1937" type="#_x0000_t75" style="position:absolute;left:3380;top:7585;width:5985;height:361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1tEmLGAAAA3QAAAA8AAABkcnMvZG93bnJldi54bWxEj0FrwzAMhe+F/QejwW6tkwzCyOqW0jEY&#10;6yVpe9lNxGqcNpaz2Guyfz8XCrtJvPc9PS3Xk+3ElQbfOlaQLhIQxLXTLTcKjof3+QsIH5A1do5J&#10;wS95WK8eZksstBu5ous+NCKGsC9QgQmhL6T0tSGLfuF64qid3GAxxHVopB5wjOG2k1mS5NJiy/GC&#10;wZ62hurL/sfGGsnX9+5ZltOuysqzMeOZ3j4PSj09TptXEIGm8G++0x86cmmew+2bOIJc/Q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nW0SYsYAAADdAAAADwAAAAAAAAAAAAAA&#10;AACfAgAAZHJzL2Rvd25yZXYueG1sUEsFBgAAAAAEAAQA9wAAAJIDAAAAAA==&#10;">
                    <v:imagedata r:id="rId17" o:title=""/>
                    <o:lock v:ext="edit" aspectratio="f"/>
                  </v:shape>
                  <v:group id="Group 1402" o:spid="_x0000_s1938" style="position:absolute;left:4012;top:7863;width:3600;height:619" coordorigin="5312,2802" coordsize="3600,6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00bKsMAAADdAAAADwAAAGRycy9kb3ducmV2LnhtbERPS4vCMBC+C/6HMIK3&#10;Na2yunSNIqLiQRZ8wLK3oRnbYjMpTWzrv98Igrf5+J4zX3amFA3VrrCsIB5FIIhTqwvOFFzO248v&#10;EM4jaywtk4IHOVgu+r05Jtq2fKTm5DMRQtglqCD3vkqkdGlOBt3IVsSBu9raoA+wzqSusQ3hppTj&#10;KJpKgwWHhhwrWueU3k53o2DXYruaxJvmcLuuH3/nz5/fQ0xKDQfd6huEp86/xS/3Xof58XQG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LTRsqwwAAAN0AAAAP&#10;AAAAAAAAAAAAAAAAAKoCAABkcnMvZG93bnJldi54bWxQSwUGAAAAAAQABAD6AAAAmgMAAAAA&#10;">
                    <v:shape id="Text Box 1403" o:spid="_x0000_s1939" type="#_x0000_t202" style="position:absolute;left:8377;top:2857;width:535;height:5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GBEMUA&#10;AADdAAAADwAAAGRycy9kb3ducmV2LnhtbESPQWvCQBCF7wX/wzKCt7prsVKjq0hF8NRSq4K3ITsm&#10;wexsyK4m/fedQ6G3Gd6b975Zrntfqwe1sQpsYTI2oIjz4CouLBy/d89voGJCdlgHJgs/FGG9Gjwt&#10;MXOh4y96HFKhJIRjhhbKlJpM65iX5DGOQ0Ms2jW0HpOsbaFdi52E+1q/GDPTHiuWhhIbei8pvx3u&#10;3sLp43o5T81nsfWvTRd6o9nPtbWjYb9ZgErUp3/z3/XeCf5kJrjyjYy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YYEQxQAAAN0AAAAPAAAAAAAAAAAAAAAAAJgCAABkcnMv&#10;ZG93bnJldi54bWxQSwUGAAAAAAQABAD1AAAAigMAAAAA&#10;" filled="f" stroked="f">
                      <v:textbox>
                        <w:txbxContent>
                          <w:p w:rsidR="00042C34" w:rsidRPr="002E6D79" w:rsidRDefault="00042C34" w:rsidP="00E810A1">
                            <w:pPr>
                              <w:rPr>
                                <w:rFonts w:ascii="Verdana" w:hAnsi="Verdana"/>
                                <w:vertAlign w:val="subscript"/>
                              </w:rPr>
                            </w:pPr>
                            <w:r>
                              <w:rPr>
                                <w:rFonts w:ascii="Verdana" w:hAnsi="Verdana"/>
                              </w:rPr>
                              <w:t>i</w:t>
                            </w:r>
                            <w:r>
                              <w:rPr>
                                <w:rFonts w:ascii="Verdana" w:hAnsi="Verdana"/>
                                <w:vertAlign w:val="subscript"/>
                              </w:rPr>
                              <w:t>T</w:t>
                            </w:r>
                          </w:p>
                        </w:txbxContent>
                      </v:textbox>
                    </v:shape>
                    <v:shape id="Text Box 1404" o:spid="_x0000_s1940" type="#_x0000_t202" style="position:absolute;left:6818;top:2802;width:535;height:5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0ki8MA&#10;AADdAAAADwAAAGRycy9kb3ducmV2LnhtbERPTWvCQBC9F/wPywi91V2LDRrdBKkIPbU0VcHbkB2T&#10;YHY2ZFeT/vtuodDbPN7nbPLRtuJOvW8ca5jPFAji0pmGKw2Hr/3TEoQPyAZbx6Thmzzk2eRhg6lx&#10;A3/SvQiViCHsU9RQh9ClUvqyJot+5jriyF1cbzFE2FfS9DjEcNvKZ6USabHh2FBjR681ldfiZjUc&#10;3y/n00J9VDv70g1uVJLtSmr9OB23axCBxvAv/nO/mTh/nqzg95t4g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0ki8MAAADdAAAADwAAAAAAAAAAAAAAAACYAgAAZHJzL2Rv&#10;d25yZXYueG1sUEsFBgAAAAAEAAQA9QAAAIgDAAAAAA==&#10;" filled="f" stroked="f">
                      <v:textbox>
                        <w:txbxContent>
                          <w:p w:rsidR="00042C34" w:rsidRPr="002E6D79" w:rsidRDefault="00042C34" w:rsidP="00E810A1">
                            <w:pPr>
                              <w:rPr>
                                <w:rFonts w:ascii="Verdana" w:hAnsi="Verdana"/>
                                <w:vertAlign w:val="subscript"/>
                              </w:rPr>
                            </w:pPr>
                            <w:r>
                              <w:rPr>
                                <w:rFonts w:ascii="Verdana" w:hAnsi="Verdana"/>
                              </w:rPr>
                              <w:t>i</w:t>
                            </w:r>
                            <w:r>
                              <w:rPr>
                                <w:rFonts w:ascii="Verdana" w:hAnsi="Verdana"/>
                                <w:vertAlign w:val="subscript"/>
                              </w:rPr>
                              <w:t>S</w:t>
                            </w:r>
                          </w:p>
                        </w:txbxContent>
                      </v:textbox>
                    </v:shape>
                    <v:shape id="Text Box 1405" o:spid="_x0000_s1941" type="#_x0000_t202" style="position:absolute;left:5312;top:2809;width:535;height:5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4by8UA&#10;AADdAAAADwAAAGRycy9kb3ducmV2LnhtbESPT2vCQBDF70K/wzIFb7qrWG1TVymK4Kmi/QO9Ddkx&#10;Cc3Ohuxq0m/fOQjeZnhv3vvNct37Wl2pjVVgC5OxAUWcB1dxYeHzYzd6BhUTssM6MFn4owjr1cNg&#10;iZkLHR/pekqFkhCOGVooU2oyrWNeksc4Dg2xaOfQekyytoV2LXYS7ms9NWauPVYsDSU2tCkp/z1d&#10;vIWv9/PP98wciq1/arrQG83+RVs7fOzfXkEl6tPdfLveO8GfLIRfvpER9O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zhvLxQAAAN0AAAAPAAAAAAAAAAAAAAAAAJgCAABkcnMv&#10;ZG93bnJldi54bWxQSwUGAAAAAAQABAD1AAAAigMAAAAA&#10;" filled="f" stroked="f">
                      <v:textbox>
                        <w:txbxContent>
                          <w:p w:rsidR="00042C34" w:rsidRPr="002E6D79" w:rsidRDefault="00042C34" w:rsidP="00E810A1">
                            <w:pPr>
                              <w:rPr>
                                <w:rFonts w:ascii="Verdana" w:hAnsi="Verdana"/>
                                <w:vertAlign w:val="subscript"/>
                              </w:rPr>
                            </w:pPr>
                            <w:r>
                              <w:rPr>
                                <w:rFonts w:ascii="Verdana" w:hAnsi="Verdana"/>
                              </w:rPr>
                              <w:t>i</w:t>
                            </w:r>
                            <w:r>
                              <w:rPr>
                                <w:rFonts w:ascii="Verdana" w:hAnsi="Verdana"/>
                                <w:vertAlign w:val="subscript"/>
                              </w:rPr>
                              <w:t>R</w:t>
                            </w:r>
                          </w:p>
                          <w:p w:rsidR="00042C34" w:rsidRDefault="00042C34" w:rsidP="00E810A1"/>
                        </w:txbxContent>
                      </v:textbox>
                    </v:shape>
                  </v:group>
                </v:group>
              </w:pict>
            </w:r>
          </w:p>
        </w:tc>
        <w:tc>
          <w:tcPr>
            <w:tcW w:w="6344" w:type="dxa"/>
            <w:tcBorders>
              <w:top w:val="nil"/>
              <w:left w:val="nil"/>
              <w:bottom w:val="nil"/>
              <w:right w:val="nil"/>
            </w:tcBorders>
            <w:noWrap/>
            <w:vAlign w:val="bottom"/>
          </w:tcPr>
          <w:p w:rsidR="00042C34" w:rsidRDefault="00042C34">
            <w:pPr>
              <w:rPr>
                <w:rFonts w:ascii="Arial" w:hAnsi="Arial" w:cs="Arial"/>
              </w:rPr>
            </w:pPr>
          </w:p>
        </w:tc>
        <w:tc>
          <w:tcPr>
            <w:tcW w:w="1216" w:type="dxa"/>
            <w:tcBorders>
              <w:top w:val="nil"/>
              <w:left w:val="nil"/>
              <w:bottom w:val="nil"/>
              <w:right w:val="nil"/>
            </w:tcBorders>
            <w:noWrap/>
            <w:vAlign w:val="bottom"/>
          </w:tcPr>
          <w:p w:rsidR="00042C34" w:rsidRDefault="00042C34">
            <w:pPr>
              <w:rPr>
                <w:rFonts w:ascii="Arial" w:hAnsi="Arial" w:cs="Arial"/>
              </w:rPr>
            </w:pPr>
          </w:p>
        </w:tc>
        <w:tc>
          <w:tcPr>
            <w:tcW w:w="1216" w:type="dxa"/>
            <w:tcBorders>
              <w:top w:val="nil"/>
              <w:left w:val="nil"/>
              <w:bottom w:val="nil"/>
              <w:right w:val="nil"/>
            </w:tcBorders>
            <w:noWrap/>
            <w:vAlign w:val="bottom"/>
          </w:tcPr>
          <w:p w:rsidR="00042C34" w:rsidRDefault="00042C34">
            <w:pPr>
              <w:rPr>
                <w:rFonts w:ascii="Arial" w:hAnsi="Arial" w:cs="Arial"/>
              </w:rPr>
            </w:pPr>
          </w:p>
        </w:tc>
        <w:tc>
          <w:tcPr>
            <w:tcW w:w="1216" w:type="dxa"/>
            <w:vAlign w:val="bottom"/>
          </w:tcPr>
          <w:p w:rsidR="00042C34" w:rsidRDefault="00042C34">
            <w:pPr>
              <w:rPr>
                <w:rFonts w:ascii="Arial" w:hAnsi="Arial" w:cs="Arial"/>
              </w:rPr>
            </w:pPr>
          </w:p>
        </w:tc>
        <w:tc>
          <w:tcPr>
            <w:tcW w:w="1216" w:type="dxa"/>
            <w:vAlign w:val="bottom"/>
          </w:tcPr>
          <w:p w:rsidR="00042C34" w:rsidRDefault="00042C34">
            <w:pPr>
              <w:rPr>
                <w:rFonts w:ascii="Arial" w:hAnsi="Arial" w:cs="Arial"/>
              </w:rPr>
            </w:pPr>
          </w:p>
        </w:tc>
      </w:tr>
      <w:tr w:rsidR="00042C34" w:rsidRPr="00A1034E" w:rsidTr="00E810A1">
        <w:trPr>
          <w:trHeight w:val="255"/>
        </w:trPr>
        <w:tc>
          <w:tcPr>
            <w:tcW w:w="1340" w:type="dxa"/>
            <w:tcBorders>
              <w:top w:val="nil"/>
              <w:left w:val="nil"/>
              <w:bottom w:val="nil"/>
              <w:right w:val="nil"/>
            </w:tcBorders>
            <w:noWrap/>
            <w:vAlign w:val="bottom"/>
          </w:tcPr>
          <w:p w:rsidR="00042C34" w:rsidRPr="00A1034E" w:rsidRDefault="00042C34" w:rsidP="00456EF8">
            <w:pPr>
              <w:rPr>
                <w:rFonts w:ascii="Arial" w:hAnsi="Arial" w:cs="Arial"/>
                <w:b/>
                <w:lang w:val="es-AR" w:eastAsia="es-AR"/>
              </w:rPr>
            </w:pPr>
          </w:p>
        </w:tc>
        <w:tc>
          <w:tcPr>
            <w:tcW w:w="1422" w:type="dxa"/>
            <w:tcBorders>
              <w:top w:val="nil"/>
              <w:left w:val="nil"/>
              <w:bottom w:val="nil"/>
              <w:right w:val="nil"/>
            </w:tcBorders>
            <w:noWrap/>
            <w:vAlign w:val="bottom"/>
          </w:tcPr>
          <w:p w:rsidR="00042C34" w:rsidRPr="00E9635F" w:rsidRDefault="00042C34" w:rsidP="00456EF8">
            <w:pPr>
              <w:pStyle w:val="BodyTextIndent"/>
              <w:ind w:left="0"/>
              <w:jc w:val="both"/>
              <w:rPr>
                <w:rFonts w:ascii="Verdana" w:hAnsi="Verdana" w:cs="Arial"/>
                <w:i w:val="0"/>
                <w:noProof/>
                <w:sz w:val="20"/>
                <w:lang w:val="es-AR" w:eastAsia="es-AR"/>
              </w:rPr>
            </w:pPr>
          </w:p>
        </w:tc>
        <w:tc>
          <w:tcPr>
            <w:tcW w:w="6344" w:type="dxa"/>
            <w:tcBorders>
              <w:top w:val="nil"/>
              <w:left w:val="nil"/>
              <w:bottom w:val="nil"/>
              <w:right w:val="nil"/>
            </w:tcBorders>
            <w:noWrap/>
            <w:vAlign w:val="bottom"/>
          </w:tcPr>
          <w:p w:rsidR="00042C34" w:rsidRDefault="00042C34">
            <w:pPr>
              <w:rPr>
                <w:rFonts w:ascii="Arial" w:hAnsi="Arial" w:cs="Arial"/>
              </w:rPr>
            </w:pPr>
          </w:p>
        </w:tc>
        <w:tc>
          <w:tcPr>
            <w:tcW w:w="1216" w:type="dxa"/>
            <w:tcBorders>
              <w:top w:val="nil"/>
              <w:left w:val="nil"/>
              <w:bottom w:val="nil"/>
              <w:right w:val="nil"/>
            </w:tcBorders>
            <w:noWrap/>
            <w:vAlign w:val="bottom"/>
          </w:tcPr>
          <w:p w:rsidR="00042C34" w:rsidRDefault="00042C34">
            <w:pPr>
              <w:rPr>
                <w:rFonts w:ascii="Arial" w:hAnsi="Arial" w:cs="Arial"/>
              </w:rPr>
            </w:pPr>
          </w:p>
        </w:tc>
        <w:tc>
          <w:tcPr>
            <w:tcW w:w="1216" w:type="dxa"/>
            <w:tcBorders>
              <w:top w:val="nil"/>
              <w:left w:val="nil"/>
              <w:bottom w:val="nil"/>
              <w:right w:val="nil"/>
            </w:tcBorders>
            <w:noWrap/>
            <w:vAlign w:val="bottom"/>
          </w:tcPr>
          <w:p w:rsidR="00042C34" w:rsidRDefault="00042C34">
            <w:pPr>
              <w:rPr>
                <w:rFonts w:ascii="Arial" w:hAnsi="Arial" w:cs="Arial"/>
              </w:rPr>
            </w:pPr>
          </w:p>
        </w:tc>
        <w:tc>
          <w:tcPr>
            <w:tcW w:w="1216" w:type="dxa"/>
            <w:vAlign w:val="bottom"/>
          </w:tcPr>
          <w:p w:rsidR="00042C34" w:rsidRDefault="00042C34">
            <w:pPr>
              <w:rPr>
                <w:rFonts w:ascii="Arial" w:hAnsi="Arial" w:cs="Arial"/>
              </w:rPr>
            </w:pPr>
          </w:p>
        </w:tc>
        <w:tc>
          <w:tcPr>
            <w:tcW w:w="1216" w:type="dxa"/>
            <w:vAlign w:val="bottom"/>
          </w:tcPr>
          <w:p w:rsidR="00042C34" w:rsidRDefault="00042C34">
            <w:pPr>
              <w:rPr>
                <w:rFonts w:ascii="Arial" w:hAnsi="Arial" w:cs="Arial"/>
              </w:rPr>
            </w:pPr>
          </w:p>
        </w:tc>
      </w:tr>
      <w:tr w:rsidR="00042C34" w:rsidRPr="00A1034E" w:rsidTr="00E810A1">
        <w:trPr>
          <w:trHeight w:val="255"/>
        </w:trPr>
        <w:tc>
          <w:tcPr>
            <w:tcW w:w="1340" w:type="dxa"/>
            <w:tcBorders>
              <w:top w:val="nil"/>
              <w:left w:val="nil"/>
              <w:bottom w:val="nil"/>
              <w:right w:val="nil"/>
            </w:tcBorders>
            <w:noWrap/>
            <w:vAlign w:val="bottom"/>
          </w:tcPr>
          <w:p w:rsidR="00042C34" w:rsidRPr="00A1034E" w:rsidRDefault="00042C34" w:rsidP="00456EF8">
            <w:pPr>
              <w:rPr>
                <w:rFonts w:ascii="Arial" w:hAnsi="Arial" w:cs="Arial"/>
                <w:b/>
                <w:lang w:val="es-AR" w:eastAsia="es-AR"/>
              </w:rPr>
            </w:pPr>
          </w:p>
        </w:tc>
        <w:tc>
          <w:tcPr>
            <w:tcW w:w="1422" w:type="dxa"/>
            <w:tcBorders>
              <w:top w:val="nil"/>
              <w:left w:val="nil"/>
              <w:bottom w:val="nil"/>
              <w:right w:val="nil"/>
            </w:tcBorders>
            <w:noWrap/>
            <w:vAlign w:val="bottom"/>
          </w:tcPr>
          <w:p w:rsidR="00042C34" w:rsidRPr="00E9635F" w:rsidRDefault="00042C34" w:rsidP="00456EF8">
            <w:pPr>
              <w:pStyle w:val="BodyTextIndent"/>
              <w:ind w:left="0"/>
              <w:jc w:val="both"/>
              <w:rPr>
                <w:rFonts w:ascii="Verdana" w:hAnsi="Verdana" w:cs="Arial"/>
                <w:i w:val="0"/>
                <w:noProof/>
                <w:sz w:val="20"/>
                <w:lang w:val="es-AR" w:eastAsia="es-AR"/>
              </w:rPr>
            </w:pPr>
          </w:p>
        </w:tc>
        <w:tc>
          <w:tcPr>
            <w:tcW w:w="6344" w:type="dxa"/>
            <w:tcBorders>
              <w:top w:val="nil"/>
              <w:left w:val="nil"/>
              <w:bottom w:val="nil"/>
              <w:right w:val="nil"/>
            </w:tcBorders>
            <w:noWrap/>
            <w:vAlign w:val="bottom"/>
          </w:tcPr>
          <w:p w:rsidR="00042C34" w:rsidRDefault="00042C34">
            <w:pPr>
              <w:rPr>
                <w:rFonts w:ascii="Arial" w:hAnsi="Arial" w:cs="Arial"/>
              </w:rPr>
            </w:pPr>
          </w:p>
        </w:tc>
        <w:tc>
          <w:tcPr>
            <w:tcW w:w="1216" w:type="dxa"/>
            <w:tcBorders>
              <w:top w:val="nil"/>
              <w:left w:val="nil"/>
              <w:bottom w:val="nil"/>
              <w:right w:val="nil"/>
            </w:tcBorders>
            <w:noWrap/>
            <w:vAlign w:val="bottom"/>
          </w:tcPr>
          <w:p w:rsidR="00042C34" w:rsidRDefault="00042C34">
            <w:pPr>
              <w:rPr>
                <w:rFonts w:ascii="Arial" w:hAnsi="Arial" w:cs="Arial"/>
              </w:rPr>
            </w:pPr>
          </w:p>
        </w:tc>
        <w:tc>
          <w:tcPr>
            <w:tcW w:w="1216" w:type="dxa"/>
            <w:tcBorders>
              <w:top w:val="nil"/>
              <w:left w:val="nil"/>
              <w:bottom w:val="nil"/>
              <w:right w:val="nil"/>
            </w:tcBorders>
            <w:noWrap/>
            <w:vAlign w:val="bottom"/>
          </w:tcPr>
          <w:p w:rsidR="00042C34" w:rsidRDefault="00042C34">
            <w:pPr>
              <w:rPr>
                <w:rFonts w:ascii="Arial" w:hAnsi="Arial" w:cs="Arial"/>
              </w:rPr>
            </w:pPr>
          </w:p>
        </w:tc>
        <w:tc>
          <w:tcPr>
            <w:tcW w:w="1216" w:type="dxa"/>
            <w:vAlign w:val="bottom"/>
          </w:tcPr>
          <w:p w:rsidR="00042C34" w:rsidRDefault="00042C34">
            <w:pPr>
              <w:rPr>
                <w:rFonts w:ascii="Arial" w:hAnsi="Arial" w:cs="Arial"/>
              </w:rPr>
            </w:pPr>
          </w:p>
        </w:tc>
        <w:tc>
          <w:tcPr>
            <w:tcW w:w="1216" w:type="dxa"/>
            <w:vAlign w:val="bottom"/>
          </w:tcPr>
          <w:p w:rsidR="00042C34" w:rsidRDefault="00042C34">
            <w:pPr>
              <w:rPr>
                <w:rFonts w:ascii="Arial" w:hAnsi="Arial" w:cs="Arial"/>
              </w:rPr>
            </w:pPr>
          </w:p>
        </w:tc>
      </w:tr>
      <w:tr w:rsidR="00042C34" w:rsidRPr="00A1034E" w:rsidTr="00E810A1">
        <w:trPr>
          <w:trHeight w:val="255"/>
        </w:trPr>
        <w:tc>
          <w:tcPr>
            <w:tcW w:w="1340" w:type="dxa"/>
            <w:tcBorders>
              <w:top w:val="nil"/>
              <w:left w:val="nil"/>
              <w:bottom w:val="nil"/>
              <w:right w:val="nil"/>
            </w:tcBorders>
            <w:noWrap/>
            <w:vAlign w:val="bottom"/>
          </w:tcPr>
          <w:p w:rsidR="00042C34" w:rsidRPr="00A1034E" w:rsidRDefault="00042C34" w:rsidP="00456EF8">
            <w:pPr>
              <w:rPr>
                <w:rFonts w:ascii="Arial" w:hAnsi="Arial" w:cs="Arial"/>
                <w:b/>
                <w:lang w:val="es-AR" w:eastAsia="es-AR"/>
              </w:rPr>
            </w:pPr>
          </w:p>
        </w:tc>
        <w:tc>
          <w:tcPr>
            <w:tcW w:w="1422" w:type="dxa"/>
            <w:tcBorders>
              <w:top w:val="nil"/>
              <w:left w:val="nil"/>
              <w:bottom w:val="nil"/>
              <w:right w:val="nil"/>
            </w:tcBorders>
            <w:noWrap/>
            <w:vAlign w:val="bottom"/>
          </w:tcPr>
          <w:p w:rsidR="00042C34" w:rsidRPr="00E9635F" w:rsidRDefault="00042C34" w:rsidP="00456EF8">
            <w:pPr>
              <w:pStyle w:val="BodyTextIndent"/>
              <w:ind w:left="0"/>
              <w:jc w:val="both"/>
              <w:rPr>
                <w:rFonts w:ascii="Verdana" w:hAnsi="Verdana" w:cs="Arial"/>
                <w:i w:val="0"/>
                <w:noProof/>
                <w:sz w:val="20"/>
                <w:lang w:val="es-AR" w:eastAsia="es-AR"/>
              </w:rPr>
            </w:pPr>
          </w:p>
        </w:tc>
        <w:tc>
          <w:tcPr>
            <w:tcW w:w="6344" w:type="dxa"/>
            <w:tcBorders>
              <w:top w:val="nil"/>
              <w:left w:val="nil"/>
              <w:bottom w:val="nil"/>
              <w:right w:val="nil"/>
            </w:tcBorders>
            <w:noWrap/>
            <w:vAlign w:val="bottom"/>
          </w:tcPr>
          <w:p w:rsidR="00042C34" w:rsidRDefault="00042C34">
            <w:pPr>
              <w:rPr>
                <w:rFonts w:ascii="Arial" w:hAnsi="Arial" w:cs="Arial"/>
              </w:rPr>
            </w:pPr>
          </w:p>
        </w:tc>
        <w:tc>
          <w:tcPr>
            <w:tcW w:w="1216" w:type="dxa"/>
            <w:tcBorders>
              <w:top w:val="nil"/>
              <w:left w:val="nil"/>
              <w:bottom w:val="nil"/>
              <w:right w:val="nil"/>
            </w:tcBorders>
            <w:noWrap/>
            <w:vAlign w:val="bottom"/>
          </w:tcPr>
          <w:p w:rsidR="00042C34" w:rsidRDefault="00042C34">
            <w:pPr>
              <w:rPr>
                <w:rFonts w:ascii="Arial" w:hAnsi="Arial" w:cs="Arial"/>
              </w:rPr>
            </w:pPr>
          </w:p>
        </w:tc>
        <w:tc>
          <w:tcPr>
            <w:tcW w:w="1216" w:type="dxa"/>
            <w:tcBorders>
              <w:top w:val="nil"/>
              <w:left w:val="nil"/>
              <w:bottom w:val="nil"/>
              <w:right w:val="nil"/>
            </w:tcBorders>
            <w:noWrap/>
            <w:vAlign w:val="bottom"/>
          </w:tcPr>
          <w:p w:rsidR="00042C34" w:rsidRDefault="00042C34">
            <w:pPr>
              <w:rPr>
                <w:rFonts w:ascii="Arial" w:hAnsi="Arial" w:cs="Arial"/>
              </w:rPr>
            </w:pPr>
          </w:p>
        </w:tc>
        <w:tc>
          <w:tcPr>
            <w:tcW w:w="1216" w:type="dxa"/>
            <w:vAlign w:val="bottom"/>
          </w:tcPr>
          <w:p w:rsidR="00042C34" w:rsidRDefault="00042C34">
            <w:pPr>
              <w:rPr>
                <w:rFonts w:ascii="Arial" w:hAnsi="Arial" w:cs="Arial"/>
              </w:rPr>
            </w:pPr>
          </w:p>
        </w:tc>
        <w:tc>
          <w:tcPr>
            <w:tcW w:w="1216" w:type="dxa"/>
            <w:vAlign w:val="bottom"/>
          </w:tcPr>
          <w:p w:rsidR="00042C34" w:rsidRDefault="00042C34">
            <w:pPr>
              <w:rPr>
                <w:rFonts w:ascii="Arial" w:hAnsi="Arial" w:cs="Arial"/>
              </w:rPr>
            </w:pPr>
          </w:p>
        </w:tc>
      </w:tr>
      <w:tr w:rsidR="00042C34" w:rsidRPr="00A1034E" w:rsidTr="00E810A1">
        <w:trPr>
          <w:trHeight w:val="255"/>
        </w:trPr>
        <w:tc>
          <w:tcPr>
            <w:tcW w:w="1340" w:type="dxa"/>
            <w:tcBorders>
              <w:top w:val="nil"/>
              <w:left w:val="nil"/>
              <w:bottom w:val="nil"/>
              <w:right w:val="nil"/>
            </w:tcBorders>
            <w:noWrap/>
            <w:vAlign w:val="bottom"/>
          </w:tcPr>
          <w:p w:rsidR="00042C34" w:rsidRPr="00A1034E" w:rsidRDefault="00042C34" w:rsidP="00456EF8">
            <w:pPr>
              <w:rPr>
                <w:rFonts w:ascii="Arial" w:hAnsi="Arial" w:cs="Arial"/>
                <w:b/>
                <w:lang w:val="es-AR" w:eastAsia="es-AR"/>
              </w:rPr>
            </w:pPr>
          </w:p>
        </w:tc>
        <w:tc>
          <w:tcPr>
            <w:tcW w:w="1422" w:type="dxa"/>
            <w:tcBorders>
              <w:top w:val="nil"/>
              <w:left w:val="nil"/>
              <w:bottom w:val="nil"/>
              <w:right w:val="nil"/>
            </w:tcBorders>
            <w:noWrap/>
            <w:vAlign w:val="bottom"/>
          </w:tcPr>
          <w:p w:rsidR="00042C34" w:rsidRPr="00E9635F" w:rsidRDefault="00042C34" w:rsidP="00456EF8">
            <w:pPr>
              <w:pStyle w:val="BodyTextIndent"/>
              <w:ind w:left="0"/>
              <w:jc w:val="both"/>
              <w:rPr>
                <w:rFonts w:ascii="Verdana" w:hAnsi="Verdana" w:cs="Arial"/>
                <w:i w:val="0"/>
                <w:noProof/>
                <w:sz w:val="20"/>
                <w:lang w:val="es-AR" w:eastAsia="es-AR"/>
              </w:rPr>
            </w:pPr>
          </w:p>
        </w:tc>
        <w:tc>
          <w:tcPr>
            <w:tcW w:w="6344" w:type="dxa"/>
            <w:tcBorders>
              <w:top w:val="nil"/>
              <w:left w:val="nil"/>
              <w:bottom w:val="nil"/>
              <w:right w:val="nil"/>
            </w:tcBorders>
            <w:noWrap/>
            <w:vAlign w:val="bottom"/>
          </w:tcPr>
          <w:p w:rsidR="00042C34" w:rsidRDefault="00042C34">
            <w:pPr>
              <w:rPr>
                <w:rFonts w:ascii="Arial" w:hAnsi="Arial" w:cs="Arial"/>
              </w:rPr>
            </w:pPr>
          </w:p>
        </w:tc>
        <w:tc>
          <w:tcPr>
            <w:tcW w:w="1216" w:type="dxa"/>
            <w:tcBorders>
              <w:top w:val="nil"/>
              <w:left w:val="nil"/>
              <w:bottom w:val="nil"/>
              <w:right w:val="nil"/>
            </w:tcBorders>
            <w:noWrap/>
            <w:vAlign w:val="bottom"/>
          </w:tcPr>
          <w:p w:rsidR="00042C34" w:rsidRDefault="00042C34">
            <w:pPr>
              <w:rPr>
                <w:rFonts w:ascii="Arial" w:hAnsi="Arial" w:cs="Arial"/>
              </w:rPr>
            </w:pPr>
          </w:p>
        </w:tc>
        <w:tc>
          <w:tcPr>
            <w:tcW w:w="1216" w:type="dxa"/>
            <w:tcBorders>
              <w:top w:val="nil"/>
              <w:left w:val="nil"/>
              <w:bottom w:val="nil"/>
              <w:right w:val="nil"/>
            </w:tcBorders>
            <w:noWrap/>
            <w:vAlign w:val="bottom"/>
          </w:tcPr>
          <w:p w:rsidR="00042C34" w:rsidRDefault="00042C34">
            <w:pPr>
              <w:rPr>
                <w:rFonts w:ascii="Arial" w:hAnsi="Arial" w:cs="Arial"/>
              </w:rPr>
            </w:pPr>
          </w:p>
        </w:tc>
        <w:tc>
          <w:tcPr>
            <w:tcW w:w="1216" w:type="dxa"/>
            <w:vAlign w:val="bottom"/>
          </w:tcPr>
          <w:p w:rsidR="00042C34" w:rsidRDefault="00042C34">
            <w:pPr>
              <w:rPr>
                <w:rFonts w:ascii="Arial" w:hAnsi="Arial" w:cs="Arial"/>
              </w:rPr>
            </w:pPr>
          </w:p>
        </w:tc>
        <w:tc>
          <w:tcPr>
            <w:tcW w:w="1216" w:type="dxa"/>
            <w:vAlign w:val="bottom"/>
          </w:tcPr>
          <w:p w:rsidR="00042C34" w:rsidRDefault="00042C34">
            <w:pPr>
              <w:rPr>
                <w:rFonts w:ascii="Arial" w:hAnsi="Arial" w:cs="Arial"/>
              </w:rPr>
            </w:pPr>
          </w:p>
        </w:tc>
      </w:tr>
      <w:tr w:rsidR="00042C34" w:rsidRPr="00A1034E" w:rsidTr="00E810A1">
        <w:trPr>
          <w:trHeight w:val="255"/>
        </w:trPr>
        <w:tc>
          <w:tcPr>
            <w:tcW w:w="1340" w:type="dxa"/>
            <w:tcBorders>
              <w:top w:val="nil"/>
              <w:left w:val="nil"/>
              <w:bottom w:val="nil"/>
              <w:right w:val="nil"/>
            </w:tcBorders>
            <w:noWrap/>
            <w:vAlign w:val="bottom"/>
          </w:tcPr>
          <w:p w:rsidR="00042C34" w:rsidRPr="00A1034E" w:rsidRDefault="00042C34" w:rsidP="00456EF8">
            <w:pPr>
              <w:rPr>
                <w:rFonts w:ascii="Arial" w:hAnsi="Arial" w:cs="Arial"/>
                <w:b/>
                <w:lang w:val="es-AR" w:eastAsia="es-AR"/>
              </w:rPr>
            </w:pPr>
          </w:p>
        </w:tc>
        <w:tc>
          <w:tcPr>
            <w:tcW w:w="1422" w:type="dxa"/>
            <w:tcBorders>
              <w:top w:val="nil"/>
              <w:left w:val="nil"/>
              <w:bottom w:val="nil"/>
              <w:right w:val="nil"/>
            </w:tcBorders>
            <w:noWrap/>
            <w:vAlign w:val="bottom"/>
          </w:tcPr>
          <w:p w:rsidR="00042C34" w:rsidRPr="00E9635F" w:rsidRDefault="00042C34" w:rsidP="00456EF8">
            <w:pPr>
              <w:pStyle w:val="BodyTextIndent"/>
              <w:ind w:left="0"/>
              <w:jc w:val="both"/>
              <w:rPr>
                <w:rFonts w:ascii="Verdana" w:hAnsi="Verdana" w:cs="Arial"/>
                <w:i w:val="0"/>
                <w:noProof/>
                <w:sz w:val="20"/>
                <w:lang w:val="es-AR" w:eastAsia="es-AR"/>
              </w:rPr>
            </w:pPr>
          </w:p>
        </w:tc>
        <w:tc>
          <w:tcPr>
            <w:tcW w:w="6344" w:type="dxa"/>
            <w:tcBorders>
              <w:top w:val="nil"/>
              <w:left w:val="nil"/>
              <w:bottom w:val="nil"/>
              <w:right w:val="nil"/>
            </w:tcBorders>
            <w:noWrap/>
            <w:vAlign w:val="bottom"/>
          </w:tcPr>
          <w:p w:rsidR="00042C34" w:rsidRDefault="00042C34">
            <w:pPr>
              <w:rPr>
                <w:rFonts w:ascii="Arial" w:hAnsi="Arial" w:cs="Arial"/>
              </w:rPr>
            </w:pPr>
          </w:p>
        </w:tc>
        <w:tc>
          <w:tcPr>
            <w:tcW w:w="1216" w:type="dxa"/>
            <w:tcBorders>
              <w:top w:val="nil"/>
              <w:left w:val="nil"/>
              <w:bottom w:val="nil"/>
              <w:right w:val="nil"/>
            </w:tcBorders>
            <w:noWrap/>
            <w:vAlign w:val="bottom"/>
          </w:tcPr>
          <w:p w:rsidR="00042C34" w:rsidRDefault="00042C34">
            <w:pPr>
              <w:rPr>
                <w:rFonts w:ascii="Arial" w:hAnsi="Arial" w:cs="Arial"/>
              </w:rPr>
            </w:pPr>
          </w:p>
        </w:tc>
        <w:tc>
          <w:tcPr>
            <w:tcW w:w="1216" w:type="dxa"/>
            <w:tcBorders>
              <w:top w:val="nil"/>
              <w:left w:val="nil"/>
              <w:bottom w:val="nil"/>
              <w:right w:val="nil"/>
            </w:tcBorders>
            <w:noWrap/>
            <w:vAlign w:val="bottom"/>
          </w:tcPr>
          <w:p w:rsidR="00042C34" w:rsidRDefault="00042C34">
            <w:pPr>
              <w:rPr>
                <w:rFonts w:ascii="Arial" w:hAnsi="Arial" w:cs="Arial"/>
              </w:rPr>
            </w:pPr>
          </w:p>
        </w:tc>
        <w:tc>
          <w:tcPr>
            <w:tcW w:w="1216" w:type="dxa"/>
            <w:vAlign w:val="bottom"/>
          </w:tcPr>
          <w:p w:rsidR="00042C34" w:rsidRDefault="00042C34">
            <w:pPr>
              <w:rPr>
                <w:rFonts w:ascii="Arial" w:hAnsi="Arial" w:cs="Arial"/>
              </w:rPr>
            </w:pPr>
          </w:p>
        </w:tc>
        <w:tc>
          <w:tcPr>
            <w:tcW w:w="1216" w:type="dxa"/>
            <w:vAlign w:val="bottom"/>
          </w:tcPr>
          <w:p w:rsidR="00042C34" w:rsidRDefault="00042C34">
            <w:pPr>
              <w:rPr>
                <w:rFonts w:ascii="Arial" w:hAnsi="Arial" w:cs="Arial"/>
              </w:rPr>
            </w:pPr>
          </w:p>
        </w:tc>
      </w:tr>
      <w:tr w:rsidR="00042C34" w:rsidRPr="00A1034E" w:rsidTr="00E810A1">
        <w:trPr>
          <w:trHeight w:val="255"/>
        </w:trPr>
        <w:tc>
          <w:tcPr>
            <w:tcW w:w="1340" w:type="dxa"/>
            <w:tcBorders>
              <w:top w:val="nil"/>
              <w:left w:val="nil"/>
              <w:bottom w:val="nil"/>
              <w:right w:val="nil"/>
            </w:tcBorders>
            <w:noWrap/>
            <w:vAlign w:val="bottom"/>
          </w:tcPr>
          <w:p w:rsidR="00042C34" w:rsidRPr="00A1034E" w:rsidRDefault="00042C34" w:rsidP="00456EF8">
            <w:pPr>
              <w:rPr>
                <w:rFonts w:ascii="Arial" w:hAnsi="Arial" w:cs="Arial"/>
                <w:b/>
                <w:lang w:val="es-AR" w:eastAsia="es-AR"/>
              </w:rPr>
            </w:pPr>
          </w:p>
        </w:tc>
        <w:tc>
          <w:tcPr>
            <w:tcW w:w="1422" w:type="dxa"/>
            <w:tcBorders>
              <w:top w:val="nil"/>
              <w:left w:val="nil"/>
              <w:bottom w:val="nil"/>
              <w:right w:val="nil"/>
            </w:tcBorders>
            <w:noWrap/>
            <w:vAlign w:val="bottom"/>
          </w:tcPr>
          <w:p w:rsidR="00042C34" w:rsidRPr="00E9635F" w:rsidRDefault="00042C34" w:rsidP="00456EF8">
            <w:pPr>
              <w:pStyle w:val="BodyTextIndent"/>
              <w:ind w:left="0"/>
              <w:jc w:val="both"/>
              <w:rPr>
                <w:rFonts w:ascii="Verdana" w:hAnsi="Verdana" w:cs="Arial"/>
                <w:i w:val="0"/>
                <w:noProof/>
                <w:sz w:val="20"/>
                <w:lang w:val="es-AR" w:eastAsia="es-AR"/>
              </w:rPr>
            </w:pPr>
          </w:p>
        </w:tc>
        <w:tc>
          <w:tcPr>
            <w:tcW w:w="6344" w:type="dxa"/>
            <w:tcBorders>
              <w:top w:val="nil"/>
              <w:left w:val="nil"/>
              <w:bottom w:val="nil"/>
              <w:right w:val="nil"/>
            </w:tcBorders>
            <w:noWrap/>
            <w:vAlign w:val="bottom"/>
          </w:tcPr>
          <w:p w:rsidR="00042C34" w:rsidRDefault="00042C34">
            <w:pPr>
              <w:rPr>
                <w:rFonts w:ascii="Arial" w:hAnsi="Arial" w:cs="Arial"/>
              </w:rPr>
            </w:pPr>
          </w:p>
        </w:tc>
        <w:tc>
          <w:tcPr>
            <w:tcW w:w="1216" w:type="dxa"/>
            <w:tcBorders>
              <w:top w:val="nil"/>
              <w:left w:val="nil"/>
              <w:bottom w:val="nil"/>
              <w:right w:val="nil"/>
            </w:tcBorders>
            <w:noWrap/>
            <w:vAlign w:val="bottom"/>
          </w:tcPr>
          <w:p w:rsidR="00042C34" w:rsidRDefault="00042C34">
            <w:pPr>
              <w:rPr>
                <w:rFonts w:ascii="Arial" w:hAnsi="Arial" w:cs="Arial"/>
              </w:rPr>
            </w:pPr>
          </w:p>
        </w:tc>
        <w:tc>
          <w:tcPr>
            <w:tcW w:w="1216" w:type="dxa"/>
            <w:tcBorders>
              <w:top w:val="nil"/>
              <w:left w:val="nil"/>
              <w:bottom w:val="nil"/>
              <w:right w:val="nil"/>
            </w:tcBorders>
            <w:noWrap/>
            <w:vAlign w:val="bottom"/>
          </w:tcPr>
          <w:p w:rsidR="00042C34" w:rsidRDefault="00042C34">
            <w:pPr>
              <w:rPr>
                <w:rFonts w:ascii="Arial" w:hAnsi="Arial" w:cs="Arial"/>
              </w:rPr>
            </w:pPr>
          </w:p>
        </w:tc>
        <w:tc>
          <w:tcPr>
            <w:tcW w:w="1216" w:type="dxa"/>
            <w:vAlign w:val="bottom"/>
          </w:tcPr>
          <w:p w:rsidR="00042C34" w:rsidRDefault="00042C34">
            <w:pPr>
              <w:rPr>
                <w:rFonts w:ascii="Arial" w:hAnsi="Arial" w:cs="Arial"/>
              </w:rPr>
            </w:pPr>
          </w:p>
        </w:tc>
        <w:tc>
          <w:tcPr>
            <w:tcW w:w="1216" w:type="dxa"/>
            <w:vAlign w:val="bottom"/>
          </w:tcPr>
          <w:p w:rsidR="00042C34" w:rsidRDefault="00042C34">
            <w:pPr>
              <w:rPr>
                <w:rFonts w:ascii="Arial" w:hAnsi="Arial" w:cs="Arial"/>
              </w:rPr>
            </w:pPr>
          </w:p>
        </w:tc>
      </w:tr>
      <w:tr w:rsidR="00042C34" w:rsidRPr="00A1034E" w:rsidTr="00E810A1">
        <w:trPr>
          <w:trHeight w:val="255"/>
        </w:trPr>
        <w:tc>
          <w:tcPr>
            <w:tcW w:w="1340" w:type="dxa"/>
            <w:tcBorders>
              <w:top w:val="nil"/>
              <w:left w:val="nil"/>
              <w:bottom w:val="nil"/>
              <w:right w:val="nil"/>
            </w:tcBorders>
            <w:noWrap/>
            <w:vAlign w:val="bottom"/>
          </w:tcPr>
          <w:p w:rsidR="00042C34" w:rsidRPr="00A1034E" w:rsidRDefault="00042C34" w:rsidP="00456EF8">
            <w:pPr>
              <w:rPr>
                <w:rFonts w:ascii="Arial" w:hAnsi="Arial" w:cs="Arial"/>
                <w:b/>
                <w:lang w:val="es-AR" w:eastAsia="es-AR"/>
              </w:rPr>
            </w:pPr>
          </w:p>
        </w:tc>
        <w:tc>
          <w:tcPr>
            <w:tcW w:w="1422" w:type="dxa"/>
            <w:tcBorders>
              <w:top w:val="nil"/>
              <w:left w:val="nil"/>
              <w:bottom w:val="nil"/>
              <w:right w:val="nil"/>
            </w:tcBorders>
            <w:noWrap/>
            <w:vAlign w:val="bottom"/>
          </w:tcPr>
          <w:p w:rsidR="00042C34" w:rsidRPr="00E9635F" w:rsidRDefault="00042C34" w:rsidP="00456EF8">
            <w:pPr>
              <w:pStyle w:val="BodyTextIndent"/>
              <w:ind w:left="0"/>
              <w:jc w:val="both"/>
              <w:rPr>
                <w:rFonts w:ascii="Verdana" w:hAnsi="Verdana" w:cs="Arial"/>
                <w:i w:val="0"/>
                <w:noProof/>
                <w:sz w:val="20"/>
                <w:lang w:val="es-AR" w:eastAsia="es-AR"/>
              </w:rPr>
            </w:pPr>
          </w:p>
        </w:tc>
        <w:tc>
          <w:tcPr>
            <w:tcW w:w="6344" w:type="dxa"/>
            <w:tcBorders>
              <w:top w:val="nil"/>
              <w:left w:val="nil"/>
              <w:bottom w:val="nil"/>
              <w:right w:val="nil"/>
            </w:tcBorders>
            <w:noWrap/>
            <w:vAlign w:val="bottom"/>
          </w:tcPr>
          <w:p w:rsidR="00042C34" w:rsidRDefault="00042C34">
            <w:pPr>
              <w:rPr>
                <w:rFonts w:ascii="Arial" w:hAnsi="Arial" w:cs="Arial"/>
              </w:rPr>
            </w:pPr>
          </w:p>
        </w:tc>
        <w:tc>
          <w:tcPr>
            <w:tcW w:w="1216" w:type="dxa"/>
            <w:tcBorders>
              <w:top w:val="nil"/>
              <w:left w:val="nil"/>
              <w:bottom w:val="nil"/>
              <w:right w:val="nil"/>
            </w:tcBorders>
            <w:noWrap/>
            <w:vAlign w:val="bottom"/>
          </w:tcPr>
          <w:p w:rsidR="00042C34" w:rsidRDefault="00042C34">
            <w:pPr>
              <w:rPr>
                <w:rFonts w:ascii="Arial" w:hAnsi="Arial" w:cs="Arial"/>
              </w:rPr>
            </w:pPr>
          </w:p>
        </w:tc>
        <w:tc>
          <w:tcPr>
            <w:tcW w:w="1216" w:type="dxa"/>
            <w:tcBorders>
              <w:top w:val="nil"/>
              <w:left w:val="nil"/>
              <w:bottom w:val="nil"/>
              <w:right w:val="nil"/>
            </w:tcBorders>
            <w:noWrap/>
            <w:vAlign w:val="bottom"/>
          </w:tcPr>
          <w:p w:rsidR="00042C34" w:rsidRDefault="00042C34">
            <w:pPr>
              <w:rPr>
                <w:rFonts w:ascii="Arial" w:hAnsi="Arial" w:cs="Arial"/>
              </w:rPr>
            </w:pPr>
          </w:p>
        </w:tc>
        <w:tc>
          <w:tcPr>
            <w:tcW w:w="1216" w:type="dxa"/>
            <w:vAlign w:val="bottom"/>
          </w:tcPr>
          <w:p w:rsidR="00042C34" w:rsidRDefault="00042C34">
            <w:pPr>
              <w:rPr>
                <w:rFonts w:ascii="Arial" w:hAnsi="Arial" w:cs="Arial"/>
              </w:rPr>
            </w:pPr>
          </w:p>
        </w:tc>
        <w:tc>
          <w:tcPr>
            <w:tcW w:w="1216" w:type="dxa"/>
            <w:vAlign w:val="bottom"/>
          </w:tcPr>
          <w:p w:rsidR="00042C34" w:rsidRDefault="00042C34">
            <w:pPr>
              <w:rPr>
                <w:rFonts w:ascii="Arial" w:hAnsi="Arial" w:cs="Arial"/>
              </w:rPr>
            </w:pPr>
          </w:p>
        </w:tc>
      </w:tr>
      <w:tr w:rsidR="00042C34" w:rsidRPr="00A1034E" w:rsidTr="00E810A1">
        <w:trPr>
          <w:trHeight w:val="255"/>
        </w:trPr>
        <w:tc>
          <w:tcPr>
            <w:tcW w:w="1340" w:type="dxa"/>
            <w:tcBorders>
              <w:top w:val="nil"/>
              <w:left w:val="nil"/>
              <w:bottom w:val="nil"/>
              <w:right w:val="nil"/>
            </w:tcBorders>
            <w:noWrap/>
            <w:vAlign w:val="bottom"/>
          </w:tcPr>
          <w:p w:rsidR="00042C34" w:rsidRPr="00A1034E" w:rsidRDefault="00042C34" w:rsidP="00456EF8">
            <w:pPr>
              <w:rPr>
                <w:rFonts w:ascii="Arial" w:hAnsi="Arial" w:cs="Arial"/>
                <w:b/>
                <w:lang w:val="es-AR" w:eastAsia="es-AR"/>
              </w:rPr>
            </w:pPr>
          </w:p>
        </w:tc>
        <w:tc>
          <w:tcPr>
            <w:tcW w:w="1422" w:type="dxa"/>
            <w:tcBorders>
              <w:top w:val="nil"/>
              <w:left w:val="nil"/>
              <w:bottom w:val="nil"/>
              <w:right w:val="nil"/>
            </w:tcBorders>
            <w:noWrap/>
            <w:vAlign w:val="bottom"/>
          </w:tcPr>
          <w:p w:rsidR="00042C34" w:rsidRPr="00E9635F" w:rsidRDefault="00042C34" w:rsidP="00456EF8">
            <w:pPr>
              <w:pStyle w:val="BodyTextIndent"/>
              <w:ind w:left="0"/>
              <w:jc w:val="both"/>
              <w:rPr>
                <w:rFonts w:ascii="Verdana" w:hAnsi="Verdana" w:cs="Arial"/>
                <w:i w:val="0"/>
                <w:noProof/>
                <w:sz w:val="20"/>
                <w:lang w:val="es-AR" w:eastAsia="es-AR"/>
              </w:rPr>
            </w:pPr>
          </w:p>
        </w:tc>
        <w:tc>
          <w:tcPr>
            <w:tcW w:w="6344" w:type="dxa"/>
            <w:tcBorders>
              <w:top w:val="nil"/>
              <w:left w:val="nil"/>
              <w:bottom w:val="nil"/>
              <w:right w:val="nil"/>
            </w:tcBorders>
            <w:noWrap/>
            <w:vAlign w:val="bottom"/>
          </w:tcPr>
          <w:p w:rsidR="00042C34" w:rsidRDefault="00042C34">
            <w:pPr>
              <w:rPr>
                <w:rFonts w:ascii="Arial" w:hAnsi="Arial" w:cs="Arial"/>
              </w:rPr>
            </w:pPr>
          </w:p>
        </w:tc>
        <w:tc>
          <w:tcPr>
            <w:tcW w:w="1216" w:type="dxa"/>
            <w:tcBorders>
              <w:top w:val="nil"/>
              <w:left w:val="nil"/>
              <w:bottom w:val="nil"/>
              <w:right w:val="nil"/>
            </w:tcBorders>
            <w:noWrap/>
            <w:vAlign w:val="bottom"/>
          </w:tcPr>
          <w:p w:rsidR="00042C34" w:rsidRDefault="00042C34">
            <w:pPr>
              <w:rPr>
                <w:rFonts w:ascii="Arial" w:hAnsi="Arial" w:cs="Arial"/>
              </w:rPr>
            </w:pPr>
          </w:p>
        </w:tc>
        <w:tc>
          <w:tcPr>
            <w:tcW w:w="1216" w:type="dxa"/>
            <w:tcBorders>
              <w:top w:val="nil"/>
              <w:left w:val="nil"/>
              <w:bottom w:val="nil"/>
              <w:right w:val="nil"/>
            </w:tcBorders>
            <w:noWrap/>
            <w:vAlign w:val="bottom"/>
          </w:tcPr>
          <w:p w:rsidR="00042C34" w:rsidRDefault="00042C34">
            <w:pPr>
              <w:rPr>
                <w:rFonts w:ascii="Arial" w:hAnsi="Arial" w:cs="Arial"/>
              </w:rPr>
            </w:pPr>
          </w:p>
        </w:tc>
        <w:tc>
          <w:tcPr>
            <w:tcW w:w="1216" w:type="dxa"/>
            <w:vAlign w:val="bottom"/>
          </w:tcPr>
          <w:p w:rsidR="00042C34" w:rsidRDefault="00042C34">
            <w:pPr>
              <w:rPr>
                <w:rFonts w:ascii="Arial" w:hAnsi="Arial" w:cs="Arial"/>
              </w:rPr>
            </w:pPr>
          </w:p>
        </w:tc>
        <w:tc>
          <w:tcPr>
            <w:tcW w:w="1216" w:type="dxa"/>
            <w:vAlign w:val="bottom"/>
          </w:tcPr>
          <w:p w:rsidR="00042C34" w:rsidRDefault="00042C34">
            <w:pPr>
              <w:rPr>
                <w:rFonts w:ascii="Arial" w:hAnsi="Arial" w:cs="Arial"/>
              </w:rPr>
            </w:pPr>
          </w:p>
        </w:tc>
      </w:tr>
      <w:tr w:rsidR="00042C34" w:rsidRPr="00A1034E" w:rsidTr="00E810A1">
        <w:trPr>
          <w:trHeight w:val="255"/>
        </w:trPr>
        <w:tc>
          <w:tcPr>
            <w:tcW w:w="1340" w:type="dxa"/>
            <w:tcBorders>
              <w:top w:val="nil"/>
              <w:left w:val="nil"/>
              <w:bottom w:val="nil"/>
              <w:right w:val="nil"/>
            </w:tcBorders>
            <w:noWrap/>
            <w:vAlign w:val="bottom"/>
          </w:tcPr>
          <w:p w:rsidR="00042C34" w:rsidRPr="00A1034E" w:rsidRDefault="00042C34" w:rsidP="00456EF8">
            <w:pPr>
              <w:rPr>
                <w:rFonts w:ascii="Arial" w:hAnsi="Arial" w:cs="Arial"/>
                <w:b/>
                <w:lang w:val="es-AR" w:eastAsia="es-AR"/>
              </w:rPr>
            </w:pPr>
          </w:p>
        </w:tc>
        <w:tc>
          <w:tcPr>
            <w:tcW w:w="1422" w:type="dxa"/>
            <w:tcBorders>
              <w:top w:val="nil"/>
              <w:left w:val="nil"/>
              <w:bottom w:val="nil"/>
              <w:right w:val="nil"/>
            </w:tcBorders>
            <w:noWrap/>
            <w:vAlign w:val="bottom"/>
          </w:tcPr>
          <w:p w:rsidR="00042C34" w:rsidRDefault="00042C34" w:rsidP="00456EF8">
            <w:pPr>
              <w:pStyle w:val="BodyTextIndent"/>
              <w:ind w:left="0"/>
              <w:jc w:val="both"/>
              <w:rPr>
                <w:rFonts w:ascii="Verdana" w:hAnsi="Verdana" w:cs="Arial"/>
                <w:i w:val="0"/>
                <w:noProof/>
                <w:sz w:val="20"/>
                <w:lang w:val="es-AR" w:eastAsia="es-AR"/>
              </w:rPr>
            </w:pPr>
          </w:p>
          <w:p w:rsidR="00042C34" w:rsidRDefault="00042C34" w:rsidP="00456EF8">
            <w:pPr>
              <w:pStyle w:val="BodyTextIndent"/>
              <w:ind w:left="0"/>
              <w:jc w:val="both"/>
              <w:rPr>
                <w:rFonts w:ascii="Verdana" w:hAnsi="Verdana" w:cs="Arial"/>
                <w:i w:val="0"/>
                <w:noProof/>
                <w:sz w:val="20"/>
                <w:lang w:val="es-AR" w:eastAsia="es-AR"/>
              </w:rPr>
            </w:pPr>
          </w:p>
          <w:p w:rsidR="00042C34" w:rsidRDefault="00042C34" w:rsidP="00456EF8">
            <w:pPr>
              <w:pStyle w:val="BodyTextIndent"/>
              <w:ind w:left="0"/>
              <w:jc w:val="both"/>
              <w:rPr>
                <w:rFonts w:ascii="Verdana" w:hAnsi="Verdana" w:cs="Arial"/>
                <w:i w:val="0"/>
                <w:noProof/>
                <w:sz w:val="20"/>
                <w:lang w:val="es-AR" w:eastAsia="es-AR"/>
              </w:rPr>
            </w:pPr>
          </w:p>
          <w:p w:rsidR="00042C34" w:rsidRDefault="00042C34" w:rsidP="00456EF8">
            <w:pPr>
              <w:pStyle w:val="BodyTextIndent"/>
              <w:ind w:left="0"/>
              <w:jc w:val="both"/>
              <w:rPr>
                <w:rFonts w:ascii="Verdana" w:hAnsi="Verdana" w:cs="Arial"/>
                <w:i w:val="0"/>
                <w:noProof/>
                <w:sz w:val="20"/>
                <w:lang w:val="es-AR" w:eastAsia="es-AR"/>
              </w:rPr>
            </w:pPr>
          </w:p>
          <w:p w:rsidR="00042C34" w:rsidRPr="00E9635F" w:rsidRDefault="00042C34" w:rsidP="00456EF8">
            <w:pPr>
              <w:pStyle w:val="BodyTextIndent"/>
              <w:ind w:left="0"/>
              <w:jc w:val="both"/>
              <w:rPr>
                <w:rFonts w:ascii="Verdana" w:hAnsi="Verdana" w:cs="Arial"/>
                <w:i w:val="0"/>
                <w:noProof/>
                <w:sz w:val="20"/>
                <w:lang w:val="es-AR" w:eastAsia="es-AR"/>
              </w:rPr>
            </w:pPr>
          </w:p>
        </w:tc>
        <w:tc>
          <w:tcPr>
            <w:tcW w:w="6344" w:type="dxa"/>
            <w:tcBorders>
              <w:top w:val="nil"/>
              <w:left w:val="nil"/>
              <w:bottom w:val="nil"/>
              <w:right w:val="nil"/>
            </w:tcBorders>
            <w:noWrap/>
            <w:vAlign w:val="bottom"/>
          </w:tcPr>
          <w:p w:rsidR="00042C34" w:rsidRDefault="00042C34">
            <w:pPr>
              <w:rPr>
                <w:rFonts w:ascii="Arial" w:hAnsi="Arial" w:cs="Arial"/>
              </w:rPr>
            </w:pPr>
          </w:p>
        </w:tc>
        <w:tc>
          <w:tcPr>
            <w:tcW w:w="1216" w:type="dxa"/>
            <w:tcBorders>
              <w:top w:val="nil"/>
              <w:left w:val="nil"/>
              <w:bottom w:val="nil"/>
              <w:right w:val="nil"/>
            </w:tcBorders>
            <w:noWrap/>
            <w:vAlign w:val="bottom"/>
          </w:tcPr>
          <w:p w:rsidR="00042C34" w:rsidRDefault="00042C34">
            <w:pPr>
              <w:rPr>
                <w:rFonts w:ascii="Arial" w:hAnsi="Arial" w:cs="Arial"/>
              </w:rPr>
            </w:pPr>
          </w:p>
        </w:tc>
        <w:tc>
          <w:tcPr>
            <w:tcW w:w="1216" w:type="dxa"/>
            <w:tcBorders>
              <w:top w:val="nil"/>
              <w:left w:val="nil"/>
              <w:bottom w:val="nil"/>
              <w:right w:val="nil"/>
            </w:tcBorders>
            <w:noWrap/>
            <w:vAlign w:val="bottom"/>
          </w:tcPr>
          <w:p w:rsidR="00042C34" w:rsidRDefault="00042C34">
            <w:pPr>
              <w:rPr>
                <w:rFonts w:ascii="Arial" w:hAnsi="Arial" w:cs="Arial"/>
              </w:rPr>
            </w:pPr>
          </w:p>
        </w:tc>
        <w:tc>
          <w:tcPr>
            <w:tcW w:w="1216" w:type="dxa"/>
            <w:vAlign w:val="bottom"/>
          </w:tcPr>
          <w:p w:rsidR="00042C34" w:rsidRDefault="00042C34">
            <w:pPr>
              <w:rPr>
                <w:rFonts w:ascii="Arial" w:hAnsi="Arial" w:cs="Arial"/>
              </w:rPr>
            </w:pPr>
          </w:p>
        </w:tc>
        <w:tc>
          <w:tcPr>
            <w:tcW w:w="1216" w:type="dxa"/>
            <w:vAlign w:val="bottom"/>
          </w:tcPr>
          <w:p w:rsidR="00042C34" w:rsidRDefault="00042C34">
            <w:pPr>
              <w:rPr>
                <w:rFonts w:ascii="Arial" w:hAnsi="Arial" w:cs="Arial"/>
              </w:rPr>
            </w:pPr>
          </w:p>
        </w:tc>
      </w:tr>
      <w:tr w:rsidR="00042C34" w:rsidRPr="00A1034E" w:rsidTr="00E810A1">
        <w:trPr>
          <w:trHeight w:val="255"/>
        </w:trPr>
        <w:tc>
          <w:tcPr>
            <w:tcW w:w="1340" w:type="dxa"/>
            <w:tcBorders>
              <w:top w:val="nil"/>
              <w:left w:val="nil"/>
              <w:bottom w:val="nil"/>
              <w:right w:val="nil"/>
            </w:tcBorders>
            <w:noWrap/>
            <w:vAlign w:val="bottom"/>
          </w:tcPr>
          <w:p w:rsidR="00042C34" w:rsidRPr="00A1034E" w:rsidRDefault="00042C34" w:rsidP="00456EF8">
            <w:pPr>
              <w:rPr>
                <w:rFonts w:ascii="Arial" w:hAnsi="Arial" w:cs="Arial"/>
                <w:b/>
                <w:lang w:val="es-AR" w:eastAsia="es-AR"/>
              </w:rPr>
            </w:pPr>
          </w:p>
        </w:tc>
        <w:tc>
          <w:tcPr>
            <w:tcW w:w="1422" w:type="dxa"/>
            <w:tcBorders>
              <w:top w:val="nil"/>
              <w:left w:val="nil"/>
              <w:bottom w:val="nil"/>
              <w:right w:val="nil"/>
            </w:tcBorders>
            <w:noWrap/>
            <w:vAlign w:val="bottom"/>
          </w:tcPr>
          <w:p w:rsidR="00042C34" w:rsidRPr="00E9635F" w:rsidRDefault="00042C34" w:rsidP="00456EF8">
            <w:pPr>
              <w:pStyle w:val="BodyTextIndent"/>
              <w:ind w:left="0"/>
              <w:jc w:val="both"/>
              <w:rPr>
                <w:rFonts w:ascii="Verdana" w:hAnsi="Verdana" w:cs="Arial"/>
                <w:i w:val="0"/>
                <w:noProof/>
                <w:sz w:val="20"/>
                <w:lang w:val="es-AR" w:eastAsia="es-AR"/>
              </w:rPr>
            </w:pPr>
          </w:p>
        </w:tc>
        <w:tc>
          <w:tcPr>
            <w:tcW w:w="6344" w:type="dxa"/>
            <w:tcBorders>
              <w:top w:val="nil"/>
              <w:left w:val="nil"/>
              <w:bottom w:val="nil"/>
              <w:right w:val="nil"/>
            </w:tcBorders>
            <w:noWrap/>
            <w:vAlign w:val="bottom"/>
          </w:tcPr>
          <w:p w:rsidR="00042C34" w:rsidRDefault="00042C34">
            <w:pPr>
              <w:rPr>
                <w:rFonts w:ascii="Arial" w:hAnsi="Arial" w:cs="Arial"/>
              </w:rPr>
            </w:pPr>
          </w:p>
        </w:tc>
        <w:tc>
          <w:tcPr>
            <w:tcW w:w="1216" w:type="dxa"/>
            <w:tcBorders>
              <w:top w:val="nil"/>
              <w:left w:val="nil"/>
              <w:bottom w:val="nil"/>
              <w:right w:val="nil"/>
            </w:tcBorders>
            <w:noWrap/>
            <w:vAlign w:val="bottom"/>
          </w:tcPr>
          <w:p w:rsidR="00042C34" w:rsidRDefault="00042C34">
            <w:pPr>
              <w:rPr>
                <w:rFonts w:ascii="Arial" w:hAnsi="Arial" w:cs="Arial"/>
              </w:rPr>
            </w:pPr>
          </w:p>
        </w:tc>
        <w:tc>
          <w:tcPr>
            <w:tcW w:w="1216" w:type="dxa"/>
            <w:tcBorders>
              <w:top w:val="nil"/>
              <w:left w:val="nil"/>
              <w:bottom w:val="nil"/>
              <w:right w:val="nil"/>
            </w:tcBorders>
            <w:noWrap/>
            <w:vAlign w:val="bottom"/>
          </w:tcPr>
          <w:p w:rsidR="00042C34" w:rsidRDefault="00042C34">
            <w:pPr>
              <w:rPr>
                <w:rFonts w:ascii="Arial" w:hAnsi="Arial" w:cs="Arial"/>
              </w:rPr>
            </w:pPr>
          </w:p>
        </w:tc>
        <w:tc>
          <w:tcPr>
            <w:tcW w:w="1216" w:type="dxa"/>
            <w:vAlign w:val="bottom"/>
          </w:tcPr>
          <w:p w:rsidR="00042C34" w:rsidRDefault="00042C34">
            <w:pPr>
              <w:rPr>
                <w:rFonts w:ascii="Arial" w:hAnsi="Arial" w:cs="Arial"/>
              </w:rPr>
            </w:pPr>
          </w:p>
        </w:tc>
        <w:tc>
          <w:tcPr>
            <w:tcW w:w="1216" w:type="dxa"/>
            <w:vAlign w:val="bottom"/>
          </w:tcPr>
          <w:p w:rsidR="00042C34" w:rsidRDefault="00042C34">
            <w:pPr>
              <w:rPr>
                <w:rFonts w:ascii="Arial" w:hAnsi="Arial" w:cs="Arial"/>
              </w:rPr>
            </w:pPr>
          </w:p>
        </w:tc>
      </w:tr>
    </w:tbl>
    <w:p w:rsidR="00042C34" w:rsidRDefault="00042C34" w:rsidP="00AC4B39">
      <w:pPr>
        <w:pStyle w:val="BodyTextIndent"/>
        <w:ind w:left="0"/>
        <w:rPr>
          <w:rFonts w:ascii="Verdana" w:hAnsi="Verdana"/>
          <w:i w:val="0"/>
          <w:sz w:val="20"/>
        </w:rPr>
      </w:pPr>
    </w:p>
    <w:p w:rsidR="00042C34" w:rsidRDefault="00042C34" w:rsidP="00AC4B39">
      <w:pPr>
        <w:pStyle w:val="BodyTextIndent"/>
        <w:ind w:left="0"/>
        <w:rPr>
          <w:rFonts w:ascii="Verdana" w:hAnsi="Verdana" w:cs="Arial"/>
          <w:i w:val="0"/>
          <w:iCs/>
          <w:sz w:val="20"/>
        </w:rPr>
      </w:pPr>
      <w:r w:rsidRPr="00B251E6">
        <w:rPr>
          <w:rFonts w:ascii="Verdana" w:hAnsi="Verdana"/>
          <w:i w:val="0"/>
          <w:sz w:val="20"/>
        </w:rPr>
        <w:t>Figura</w:t>
      </w:r>
      <w:r>
        <w:rPr>
          <w:rFonts w:ascii="Verdana" w:hAnsi="Verdana"/>
          <w:i w:val="0"/>
          <w:sz w:val="20"/>
        </w:rPr>
        <w:t xml:space="preserve"> 9</w:t>
      </w:r>
      <w:r w:rsidRPr="00B251E6">
        <w:rPr>
          <w:rFonts w:ascii="Verdana" w:hAnsi="Verdana"/>
          <w:i w:val="0"/>
          <w:sz w:val="20"/>
        </w:rPr>
        <w:t>.1</w:t>
      </w:r>
      <w:r>
        <w:rPr>
          <w:rFonts w:ascii="Verdana" w:hAnsi="Verdana"/>
          <w:i w:val="0"/>
          <w:sz w:val="20"/>
        </w:rPr>
        <w:t>2</w:t>
      </w:r>
      <w:r w:rsidRPr="00B251E6">
        <w:rPr>
          <w:rFonts w:ascii="Verdana" w:hAnsi="Verdana"/>
          <w:i w:val="0"/>
          <w:sz w:val="20"/>
        </w:rPr>
        <w:t>:</w:t>
      </w:r>
      <w:r w:rsidRPr="007421CF">
        <w:rPr>
          <w:rFonts w:ascii="Verdana" w:hAnsi="Verdana"/>
        </w:rPr>
        <w:t xml:space="preserve"> </w:t>
      </w:r>
      <w:r>
        <w:rPr>
          <w:rFonts w:ascii="Verdana" w:hAnsi="Verdana" w:cs="Arial"/>
          <w:i w:val="0"/>
          <w:iCs/>
          <w:sz w:val="20"/>
        </w:rPr>
        <w:t xml:space="preserve">Valores instantáneos de las corrientes </w:t>
      </w:r>
    </w:p>
    <w:p w:rsidR="00042C34" w:rsidRDefault="00042C34" w:rsidP="00AC4B39">
      <w:pPr>
        <w:pStyle w:val="BodyTextIndent"/>
        <w:ind w:left="0"/>
        <w:rPr>
          <w:rFonts w:ascii="Verdana" w:hAnsi="Verdana" w:cs="Arial"/>
          <w:i w:val="0"/>
          <w:iCs/>
          <w:sz w:val="20"/>
        </w:rPr>
      </w:pPr>
      <w:r>
        <w:rPr>
          <w:rFonts w:ascii="Verdana" w:hAnsi="Verdana" w:cs="Arial"/>
          <w:i w:val="0"/>
          <w:iCs/>
          <w:sz w:val="20"/>
        </w:rPr>
        <w:t>para un tipo de carga capacitiva pura.</w:t>
      </w:r>
    </w:p>
    <w:p w:rsidR="00042C34" w:rsidRPr="00114213" w:rsidRDefault="00042C34" w:rsidP="00AC4B39">
      <w:pPr>
        <w:jc w:val="center"/>
        <w:rPr>
          <w:rFonts w:ascii="Verdana" w:hAnsi="Verdana"/>
        </w:rPr>
      </w:pPr>
    </w:p>
    <w:p w:rsidR="00042C34" w:rsidRDefault="00042C34" w:rsidP="00E810A1">
      <w:pPr>
        <w:pStyle w:val="BodyTextIndent"/>
        <w:ind w:left="0"/>
        <w:jc w:val="both"/>
        <w:rPr>
          <w:rFonts w:ascii="Verdana" w:hAnsi="Verdana" w:cs="Arial"/>
          <w:i w:val="0"/>
          <w:iCs/>
          <w:sz w:val="20"/>
        </w:rPr>
      </w:pPr>
    </w:p>
    <w:p w:rsidR="00042C34" w:rsidRDefault="00042C34" w:rsidP="00E810A1">
      <w:pPr>
        <w:pStyle w:val="BodyTextIndent"/>
        <w:ind w:left="0"/>
        <w:jc w:val="both"/>
        <w:rPr>
          <w:rFonts w:ascii="Verdana" w:hAnsi="Verdana" w:cs="Arial"/>
          <w:i w:val="0"/>
          <w:iCs/>
          <w:sz w:val="20"/>
        </w:rPr>
      </w:pPr>
    </w:p>
    <w:p w:rsidR="00042C34" w:rsidRDefault="00042C34" w:rsidP="00E810A1">
      <w:pPr>
        <w:pStyle w:val="BodyTextIndent"/>
        <w:ind w:left="0"/>
        <w:jc w:val="both"/>
        <w:rPr>
          <w:rFonts w:ascii="Verdana" w:hAnsi="Verdana" w:cs="Arial"/>
          <w:i w:val="0"/>
          <w:iCs/>
          <w:sz w:val="20"/>
        </w:rPr>
      </w:pPr>
    </w:p>
    <w:p w:rsidR="00042C34" w:rsidRDefault="00042C34" w:rsidP="00E810A1">
      <w:pPr>
        <w:pStyle w:val="BodyTextIndent"/>
        <w:ind w:left="0"/>
        <w:jc w:val="both"/>
        <w:rPr>
          <w:rFonts w:ascii="Verdana" w:hAnsi="Verdana" w:cs="Arial"/>
          <w:i w:val="0"/>
          <w:iCs/>
          <w:sz w:val="20"/>
        </w:rPr>
      </w:pPr>
    </w:p>
    <w:p w:rsidR="00042C34" w:rsidRDefault="00042C34" w:rsidP="00E810A1">
      <w:pPr>
        <w:pStyle w:val="BodyTextIndent"/>
        <w:ind w:left="0"/>
        <w:jc w:val="both"/>
        <w:rPr>
          <w:rFonts w:ascii="Verdana" w:hAnsi="Verdana" w:cs="Arial"/>
          <w:i w:val="0"/>
          <w:iCs/>
          <w:sz w:val="20"/>
        </w:rPr>
      </w:pPr>
    </w:p>
    <w:p w:rsidR="00042C34" w:rsidRDefault="00042C34" w:rsidP="00E810A1">
      <w:pPr>
        <w:pStyle w:val="BodyTextIndent"/>
        <w:ind w:left="0"/>
        <w:jc w:val="both"/>
        <w:rPr>
          <w:rFonts w:ascii="Verdana" w:hAnsi="Verdana" w:cs="Arial"/>
          <w:i w:val="0"/>
          <w:iCs/>
          <w:sz w:val="20"/>
        </w:rPr>
      </w:pPr>
    </w:p>
    <w:p w:rsidR="00042C34" w:rsidRDefault="00042C34" w:rsidP="00E810A1">
      <w:pPr>
        <w:pStyle w:val="BodyTextIndent"/>
        <w:ind w:left="0"/>
        <w:jc w:val="both"/>
        <w:rPr>
          <w:rFonts w:ascii="Verdana" w:hAnsi="Verdana" w:cs="Arial"/>
          <w:i w:val="0"/>
          <w:iCs/>
          <w:sz w:val="20"/>
        </w:rPr>
      </w:pPr>
    </w:p>
    <w:p w:rsidR="00042C34" w:rsidRDefault="00042C34" w:rsidP="00E810A1">
      <w:pPr>
        <w:pStyle w:val="BodyTextIndent"/>
        <w:ind w:left="0"/>
        <w:jc w:val="both"/>
        <w:rPr>
          <w:rFonts w:ascii="Verdana" w:hAnsi="Verdana" w:cs="Arial"/>
          <w:i w:val="0"/>
          <w:iCs/>
          <w:sz w:val="20"/>
        </w:rPr>
      </w:pPr>
    </w:p>
    <w:p w:rsidR="00042C34" w:rsidRDefault="00042C34" w:rsidP="00E810A1">
      <w:pPr>
        <w:pStyle w:val="BodyTextIndent"/>
        <w:ind w:left="0"/>
        <w:jc w:val="both"/>
        <w:rPr>
          <w:rFonts w:ascii="Verdana" w:hAnsi="Verdana" w:cs="Arial"/>
          <w:i w:val="0"/>
          <w:iCs/>
          <w:sz w:val="20"/>
        </w:rPr>
      </w:pPr>
    </w:p>
    <w:p w:rsidR="00042C34" w:rsidRDefault="00042C34" w:rsidP="00E810A1">
      <w:pPr>
        <w:pStyle w:val="BodyTextIndent"/>
        <w:ind w:left="0"/>
        <w:jc w:val="both"/>
        <w:rPr>
          <w:rFonts w:ascii="Verdana" w:hAnsi="Verdana" w:cs="Arial"/>
          <w:i w:val="0"/>
          <w:iCs/>
          <w:sz w:val="20"/>
        </w:rPr>
      </w:pPr>
    </w:p>
    <w:p w:rsidR="00042C34" w:rsidRDefault="00042C34" w:rsidP="00AC4B39">
      <w:pPr>
        <w:pStyle w:val="BodyTextIndent"/>
        <w:ind w:left="0" w:firstLine="708"/>
        <w:jc w:val="both"/>
        <w:rPr>
          <w:rFonts w:ascii="Verdana" w:hAnsi="Verdana" w:cs="Arial"/>
          <w:i w:val="0"/>
          <w:iCs/>
          <w:sz w:val="20"/>
        </w:rPr>
      </w:pPr>
      <w:r>
        <w:rPr>
          <w:noProof/>
          <w:lang w:val="es-ES"/>
        </w:rPr>
        <w:pict>
          <v:group id="Group 1415" o:spid="_x0000_s1942" style="position:absolute;left:0;text-align:left;margin-left:1.4pt;margin-top:-9.15pt;width:428.7pt;height:288.85pt;z-index:251657216" coordorigin="1729,1430" coordsize="8574,5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">
            <v:shape id="Text Box 1148" o:spid="_x0000_s1943" type="#_x0000_t202" style="position:absolute;left:3607;top:1478;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R9c8MA&#10;AADdAAAADwAAAGRycy9kb3ducmV2LnhtbERPTWvCQBC9C/6HZQRvZtdipKZZpbQUPLVoW6G3ITsm&#10;wexsyG6T9N93BcHbPN7n5LvRNqKnzteONSwTBYK4cKbmUsPX59viEYQPyAYbx6ThjzzsttNJjplx&#10;Ax+oP4ZSxBD2GWqoQmgzKX1RkUWfuJY4cmfXWQwRdqU0HQ4x3DbyQam1tFhzbKiwpZeKisvx12r4&#10;fj//nFbqo3y1aTu4UUm2G6n1fDY+P4EINIa7+ObemzhfrVK4fhNPk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jR9c8MAAADdAAAADwAAAAAAAAAAAAAAAACYAgAAZHJzL2Rv&#10;d25yZXYueG1sUEsFBgAAAAAEAAQA9QAAAIg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u</w:t>
                    </w:r>
                    <w:r>
                      <w:rPr>
                        <w:rFonts w:ascii="Arial" w:hAnsi="Arial"/>
                        <w:bCs/>
                        <w:vertAlign w:val="subscript"/>
                        <w:lang w:val="es-MX"/>
                      </w:rPr>
                      <w:t>1</w:t>
                    </w:r>
                  </w:p>
                </w:txbxContent>
              </v:textbox>
            </v:shape>
            <v:shape id="Text Box 1149" o:spid="_x0000_s1944" type="#_x0000_t202" style="position:absolute;left:5461;top:2564;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bjBMMA&#10;AADdAAAADwAAAGRycy9kb3ducmV2LnhtbERPTWvCQBC9C/6HZQRvZlexoaZZpVQKnlq0rdDbkB2T&#10;YHY2ZLdJ+u+7BcHbPN7n5LvRNqKnzteONSwTBYK4cKbmUsPnx+viEYQPyAYbx6ThlzzsttNJjplx&#10;Ax+pP4VSxBD2GWqoQmgzKX1RkUWfuJY4chfXWQwRdqU0HQ4x3DZypVQqLdYcGyps6aWi4nr6sRq+&#10;3i7f57V6L/f2oR3cqCTbjdR6Phufn0AEGsNdfHMfTJyv1in8fxNPkN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ubjBMMAAADdAAAADwAAAAAAAAAAAAAAAACYAgAAZHJzL2Rv&#10;d25yZXYueG1sUEsFBgAAAAAEAAQA9QAAAIg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w</w:t>
                    </w:r>
                    <w:r>
                      <w:rPr>
                        <w:rFonts w:ascii="Arial" w:hAnsi="Arial"/>
                        <w:bCs/>
                        <w:vertAlign w:val="subscript"/>
                        <w:lang w:val="es-MX"/>
                      </w:rPr>
                      <w:t>2</w:t>
                    </w:r>
                  </w:p>
                </w:txbxContent>
              </v:textbox>
            </v:shape>
            <v:shape id="Text Box 1150" o:spid="_x0000_s1945" type="#_x0000_t202" style="position:absolute;left:5479;top:4701;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pGn8IA&#10;AADdAAAADwAAAGRycy9kb3ducmV2LnhtbERPS4vCMBC+C/sfwix402QXH7vVKMuK4ElRV2FvQzO2&#10;xWZSmmjrvzeC4G0+vudM560txZVqXzjW8NFXIIhTZwrONPztl70vED4gGywdk4YbeZjP3jpTTIxr&#10;eEvXXchEDGGfoIY8hCqR0qc5WfR9VxFH7uRqiyHCOpOmxiaG21J+KjWSFguODTlW9JtTet5drIbD&#10;+vR/HKhNtrDDqnGtkmy/pdbd9/ZnAiJQG17ip3tl4nw1GMPjm3iCnN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qkafwgAAAN0AAAAPAAAAAAAAAAAAAAAAAJgCAABkcnMvZG93&#10;bnJldi54bWxQSwUGAAAAAAQABAD1AAAAhwM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v</w:t>
                    </w:r>
                    <w:r>
                      <w:rPr>
                        <w:rFonts w:ascii="Arial" w:hAnsi="Arial"/>
                        <w:bCs/>
                        <w:vertAlign w:val="subscript"/>
                        <w:lang w:val="es-MX"/>
                      </w:rPr>
                      <w:t>1</w:t>
                    </w:r>
                  </w:p>
                </w:txbxContent>
              </v:textbox>
            </v:shape>
            <v:shape id="Text Box 1151" o:spid="_x0000_s1946" type="#_x0000_t202" style="position:absolute;left:1729;top:4701;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XS7cUA&#10;AADdAAAADwAAAGRycy9kb3ducmV2LnhtbESPQWvCQBCF70L/wzIFb7rbotJGVykVoSeL2grehuyY&#10;BLOzIbua9N93DoK3Gd6b975ZrHpfqxu1sQps4WVsQBHnwVVcWPg5bEZvoGJCdlgHJgt/FGG1fBos&#10;MHOh4x3d9qlQEsIxQwtlSk2mdcxL8hjHoSEW7Rxaj0nWttCuxU7Cfa1fjZlpjxVLQ4kNfZaUX/ZX&#10;b+F3ez4dJ+a7WPtp04XeaPbv2trhc/8xB5WoTw/z/frLCb6ZCK58IyPo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NdLtxQAAAN0AAAAPAAAAAAAAAAAAAAAAAJgCAABkcnMv&#10;ZG93bnJldi54bWxQSwUGAAAAAAQABAD1AAAAigM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w</w:t>
                    </w:r>
                    <w:r>
                      <w:rPr>
                        <w:rFonts w:ascii="Arial" w:hAnsi="Arial"/>
                        <w:bCs/>
                        <w:vertAlign w:val="subscript"/>
                        <w:lang w:val="es-MX"/>
                      </w:rPr>
                      <w:t>1</w:t>
                    </w:r>
                  </w:p>
                </w:txbxContent>
              </v:textbox>
            </v:shape>
            <v:shape id="Text Box 1152" o:spid="_x0000_s1947" type="#_x0000_t202" style="position:absolute;left:1825;top:2591;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l3dsMA&#10;AADdAAAADwAAAGRycy9kb3ducmV2LnhtbERPyWrDMBC9F/IPYgK51VJKWmInsgktgZ5amg1yG6yJ&#10;bWKNjKXG7t9XhUJu83jrrIvRtuJGvW8ca5gnCgRx6UzDlYbDfvu4BOEDssHWMWn4IQ9FPnlYY2bc&#10;wF9024VKxBD2GWqoQ+gyKX1Zk0WfuI44chfXWwwR9pU0PQ4x3LbySakXabHh2FBjR681ldfdt9Vw&#10;/LicTwv1Wb3Z525wo5JsU6n1bDpuViACjeEu/ne/mzhfLVL4+yaeI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3l3dsMAAADdAAAADwAAAAAAAAAAAAAAAACYAgAAZHJzL2Rv&#10;d25yZXYueG1sUEsFBgAAAAAEAAQA9QAAAIg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v</w:t>
                    </w:r>
                    <w:r>
                      <w:rPr>
                        <w:rFonts w:ascii="Arial" w:hAnsi="Arial"/>
                        <w:bCs/>
                        <w:vertAlign w:val="subscript"/>
                        <w:lang w:val="es-MX"/>
                      </w:rPr>
                      <w:t>2</w:t>
                    </w:r>
                  </w:p>
                </w:txbxContent>
              </v:textbox>
            </v:shape>
            <v:shape id="Text Box 1153" o:spid="_x0000_s1948" type="#_x0000_t202" style="position:absolute;left:3619;top:5697;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pINsUA&#10;AADdAAAADwAAAGRycy9kb3ducmV2LnhtbESPQWvCQBCF74X+h2UKvdXdikobXaUoQk8VtRW8Ddkx&#10;CWZnQ3Y16b93DoK3Gd6b976ZLXpfqyu1sQps4X1gQBHnwVVcWPjdr98+QMWE7LAOTBb+KcJi/vw0&#10;w8yFjrd03aVCSQjHDC2UKTWZ1jEvyWMchIZYtFNoPSZZ20K7FjsJ97UeGjPRHiuWhhIbWpaUn3cX&#10;b+Hv53Q8jMymWPlx04XeaPaf2trXl/5rCipRnx7m+/W3E3wzFn75Rkb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mkg2xQAAAN0AAAAPAAAAAAAAAAAAAAAAAJgCAABkcnMv&#10;ZG93bnJldi54bWxQSwUGAAAAAAQABAD1AAAAigM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u</w:t>
                    </w:r>
                    <w:r>
                      <w:rPr>
                        <w:rFonts w:ascii="Arial" w:hAnsi="Arial"/>
                        <w:bCs/>
                        <w:vertAlign w:val="subscript"/>
                        <w:lang w:val="es-MX"/>
                      </w:rPr>
                      <w:t>2</w:t>
                    </w:r>
                  </w:p>
                </w:txbxContent>
              </v:textbox>
            </v:shape>
            <v:oval id="Oval 1154" o:spid="_x0000_s1949" style="position:absolute;left:2605;top:2534;width:2551;height:25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5d8IA&#10;AADdAAAADwAAAGRycy9kb3ducmV2LnhtbERPTYvCMBC9C/6HMMJeZE1dqUhtKosgriexetnb0Ixt&#10;sZl0m6jdf28Ewds83uekq9404kadqy0rmE4iEMSF1TWXCk7HzecChPPIGhvLpOCfHKyy4SDFRNs7&#10;H+iW+1KEEHYJKqi8bxMpXVGRQTexLXHgzrYz6APsSqk7vIdw08ivKJpLgzWHhgpbWldUXPKrUeDG&#10;p3ixJ579rYsdXSluf7fnWKmPUf+9BOGp92/xy/2jw/wonsLzm3CCzB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97l3wgAAAN0AAAAPAAAAAAAAAAAAAAAAAJgCAABkcnMvZG93&#10;bnJldi54bWxQSwUGAAAAAAQABAD1AAAAhwMAAAAA&#10;" filled="f" strokeweight="1.25pt"/>
            <v:oval id="Oval 1155" o:spid="_x0000_s1950" style="position:absolute;left:3169;top:3099;width:1417;height:14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cam8YA&#10;AADdAAAADwAAAGRycy9kb3ducmV2LnhtbERPS2vCQBC+F/oflil4KXWjopQ0q5RiUQ8KmlLobcxO&#10;HpqdTbOrpv/eLQje5uN7TjLrTC3O1LrKsoJBPwJBnFldcaHgK/18eQXhPLLG2jIp+CMHs+njQ4Kx&#10;thfe0nnnCxFC2MWooPS+iaV0WUkGXd82xIHLbWvQB9gWUrd4CeGmlsMomkiDFYeGEhv6KCk77k5G&#10;wY/ZH77TxWQ9H+2znH7puVgtNkr1nrr3NxCeOn8X39xLHeZH4yH8fxNOkN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Ncam8YAAADdAAAADwAAAAAAAAAAAAAAAACYAgAAZHJz&#10;L2Rvd25yZXYueG1sUEsFBgAAAAAEAAQA9QAAAIsDAAAAAA==&#10;" filled="f" strokeweight="1pt"/>
            <v:rect id="Rectangle 1156" o:spid="_x0000_s1951" style="position:absolute;left:3748;top:2860;width:270;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Xo4sYA&#10;AADdAAAADwAAAGRycy9kb3ducmV2LnhtbERPTWsCMRC9F/wPYQQvpWbb0lVXo7RCsWARtKXibdiM&#10;2cXNZElSXf99Uyj0No/3ObNFZxtxJh9qxwruhxkI4tLpmo2Cz4/XuzGIEJE1No5JwZUCLOa9mxkW&#10;2l14S+ddNCKFcChQQRVjW0gZyooshqFriRN3dN5iTNAbqT1eUrht5EOW5dJizamhwpaWFZWn3bdV&#10;8HL62m5GZrz2bT55X90e9nln9koN+t3zFESkLv6L/9xvOs3Pnh7h95t0gp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eXo4sYAAADdAAAADwAAAAAAAAAAAAAAAACYAgAAZHJz&#10;L2Rvd25yZXYueG1sUEsFBgAAAAAEAAQA9QAAAIsDAAAAAA==&#10;" strokeweight="1pt"/>
            <v:rect id="Rectangle 1157" o:spid="_x0000_s1952" style="position:absolute;left:3697;top:3135;width:360;height: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AuVcQA&#10;AADdAAAADwAAAGRycy9kb3ducmV2LnhtbERPS2vCQBC+F/wPywje6m5rDDW6SikEhLYHH9DrkB2T&#10;0Oxsml2T+O+7hYK3+fies9mNthE9db52rOFprkAQF87UXGo4n/LHFxA+IBtsHJOGG3nYbScPG8yM&#10;G/hA/TGUIoawz1BDFUKbSemLiiz6uWuJI3dxncUQYVdK0+EQw20jn5VKpcWaY0OFLb1VVHwfr1YD&#10;pon5+bwsPk7v1xRX5ajy5ZfSejYdX9cgAo3hLv53702cr5YJ/H0TT5D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QLlXEAAAA3QAAAA8AAAAAAAAAAAAAAAAAmAIAAGRycy9k&#10;b3ducmV2LnhtbFBLBQYAAAAABAAEAPUAAACJAwAAAAA=&#10;" stroked="f"/>
            <v:rect id="Rectangle 1158" o:spid="_x0000_s1953" style="position:absolute;left:3748;top:4413;width:270;height:36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uPlL8A&#10;AADdAAAADwAAAGRycy9kb3ducmV2LnhtbERPTYvCMBC9C/6HMIIXWROFFqlGUUHwqruXvQ3N2BSb&#10;SW2i1n9vhIW9zeN9zmrTu0Y8qAu1Zw2zqQJBXHpTc6Xh5/vwtQARIrLBxjNpeFGAzXo4WGFh/JNP&#10;9DjHSqQQDgVqsDG2hZShtOQwTH1LnLiL7xzGBLtKmg6fKdw1cq5ULh3WnBostrS3VF7Pd6fhWP3S&#10;TeZ5jbvtxHiZnVAtrNbjUb9dgojUx3/xn/to0nyVZfD5Jp0g1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0G4+UvwAAAN0AAAAPAAAAAAAAAAAAAAAAAJgCAABkcnMvZG93bnJl&#10;di54bWxQSwUGAAAAAAQABAD1AAAAhAMAAAAA&#10;" strokeweight="1pt"/>
            <v:rect id="Rectangle 1159" o:spid="_x0000_s1954" style="position:absolute;left:3697;top:4317;width:360;height:18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gz58QA&#10;AADdAAAADwAAAGRycy9kb3ducmV2LnhtbERPTWvCQBC9C/0PyxS8SLPbolLSrFIKQvWkVijehuw0&#10;SZOdDdnVxH/vCoK3ebzPyZaDbcSZOl851vCaKBDEuTMVFxoOP6uXdxA+IBtsHJOGC3lYLp5GGabG&#10;9byj8z4UIoawT1FDGUKbSunzkiz6xLXEkftzncUQYVdI02Efw20j35SaS4sVx4YSW/oqKa/3J6uh&#10;n6yP098pbd1h29e8UUdT/6+1Hj8Pnx8gAg3hIb67v02cr2ZzuH0TT5CL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oM+fEAAAA3QAAAA8AAAAAAAAAAAAAAAAAmAIAAGRycy9k&#10;b3ducmV2LnhtbFBLBQYAAAAABAAEAPUAAACJAwAAAAA=&#10;" stroked="f"/>
            <v:rect id="Rectangle 1160" o:spid="_x0000_s1955" style="position:absolute;left:4410;top:3242;width:270;height:36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br8MA&#10;AADdAAAADwAAAGRycy9kb3ducmV2LnhtbERP22oCMRB9L/gPYQTfalbFVlajiCj2oSBePmDcjJvF&#10;zWRJoq79elMo9G0O5zqzRWtrcScfKscKBv0MBHHhdMWlgtNx8z4BESKyxtoxKXhSgMW88zbDXLsH&#10;7+l+iKVIIRxyVGBibHIpQ2HIYui7hjhxF+ctxgR9KbXHRwq3tRxm2Ye0WHFqMNjQylBxPdysgmG7&#10;HawKnuxHl9Py++fmd2ez3inV67bLKYhIbfwX/7m/dJqfjT/h95t0gp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K+br8MAAADdAAAADwAAAAAAAAAAAAAAAACYAgAAZHJzL2Rv&#10;d25yZXYueG1sUEsFBgAAAAAEAAQA9QAAAIgDAAAAAA==&#10;" strokeweight="1pt"/>
            <v:rect id="Rectangle 1161" o:spid="_x0000_s1956" style="position:absolute;left:4201;top:3419;width:360;height:18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hm4sQA&#10;AADdAAAADwAAAGRycy9kb3ducmV2LnhtbESPQWvCQBCF74X+h2UEb3VjwSKpq9RC0atRsMchOyax&#10;2dmwu8bor+8cBG8zvDfvfbNYDa5VPYXYeDYwnWSgiEtvG64MHPY/b3NQMSFbbD2TgRtFWC1fXxaY&#10;W3/lHfVFqpSEcMzRQJ1Sl2sdy5ocxonviEU7+eAwyRoqbQNeJdy1+j3LPrTDhqWhxo6+ayr/iosz&#10;sA6/5+3meNvTtDi6U9HfqzCcjRmPhq9PUImG9DQ/rrdW8LOZ4Mo3MoJe/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oZuLEAAAA3QAAAA8AAAAAAAAAAAAAAAAAmAIAAGRycy9k&#10;b3ducmV2LnhtbFBLBQYAAAAABAAEAPUAAACJAwAAAAA=&#10;" stroked="f"/>
            <v:rect id="Rectangle 1162" o:spid="_x0000_s1957" style="position:absolute;left:4410;top:4046;width:270;height:36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xY8MA&#10;AADdAAAADwAAAGRycy9kb3ducmV2LnhtbERPS4vCMBC+C/sfwix401RB0WoUV/B5cPHBeh2a2bZs&#10;MylN1OqvN4Kwt/n4njOe1qYQV6pcbllBpx2BIE6szjlVcDouWgMQziNrLCyTgjs5mE4+GmOMtb3x&#10;nq4Hn4oQwi5GBZn3ZSylSzIy6Nq2JA7cr60M+gCrVOoKbyHcFLIbRX1pMOfQkGFJ84ySv8PFKNhs&#10;vxfpZbnCx373teq42dn1f85KNT/r2QiEp9r/i9/utQ7zo94QXt+EE+Tk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d/xY8MAAADdAAAADwAAAAAAAAAAAAAAAACYAgAAZHJzL2Rv&#10;d25yZXYueG1sUEsFBgAAAAAEAAQA9QAAAIgDAAAAAA==&#10;" strokeweight="1pt"/>
            <v:rect id="Rectangle 1163" o:spid="_x0000_s1958" style="position:absolute;left:4207;top:4037;width:360;height:18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yDOMMA&#10;AADdAAAADwAAAGRycy9kb3ducmV2LnhtbESPQW/CMAyF75P4D5GRuI1kSDBUCGggIThuwA+wGq+t&#10;1jhVE0rLr8cHpN1svef3Pq+3va9VR22sAlv4mBpQxHlwFRcWrpfD+xJUTMgO68BkYaAI283obY2Z&#10;C3f+oe6cCiUhHDO0UKbUZFrHvCSPcRoaYtF+Q+sxydoW2rV4l3Bf65kxC+2xYmkosaF9Sfnf+eYt&#10;3D7Nrjj6Ya6bOX+fLt3wCGlv7WTcf61AJerTv/l1fXKCbxbCL9/ICHrz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KyDOMMAAADdAAAADwAAAAAAAAAAAAAAAACYAgAAZHJzL2Rv&#10;d25yZXYueG1sUEsFBgAAAAAEAAQA9QAAAIgDAAAAAA==&#10;" stroked="f"/>
            <v:rect id="Rectangle 1164" o:spid="_x0000_s1959" style="position:absolute;left:3067;top:3267;width:270;height:36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IaM8QA&#10;AADdAAAADwAAAGRycy9kb3ducmV2LnhtbERPS2vCQBC+F/oflhF6qxuFpCV1FREEoYeilkJvQ3ZM&#10;QrOz6e7m1V/vCkJv8/E9Z7UZTSN6cr62rGAxT0AQF1bXXCr4PO+fX0H4gKyxsUwKJvKwWT8+rDDX&#10;duAj9adQihjCPkcFVQhtLqUvKjLo57YljtzFOoMhQldK7XCI4aaRyyTJpMGaY0OFLe0qKn5OnVHw&#10;Jafi5fzddB/vFyfTv98uo7RT6mk2bt9ABBrDv/juPug4P8kWcPsmni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iGjPEAAAA3QAAAA8AAAAAAAAAAAAAAAAAmAIAAGRycy9k&#10;b3ducmV2LnhtbFBLBQYAAAAABAAEAPUAAACJAwAAAAA=&#10;" strokeweight="1pt"/>
            <v:rect id="Rectangle 1165" o:spid="_x0000_s1960" style="position:absolute;left:3180;top:3455;width:360;height:18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pT9sIA&#10;AADdAAAADwAAAGRycy9kb3ducmV2LnhtbERP32vCMBB+H/g/hBvsbaaTIaUzLWM4GM4XW4U9HsnZ&#10;FptLSTKt/70ZDHy7j+/nrarJDuJMPvSOFbzMMxDE2pmeWwX75vM5BxEissHBMSm4UoCqnD2ssDDu&#10;wjs617EVKYRDgQq6GMdCyqA7shjmbiRO3NF5izFB30rj8ZLC7SAXWbaUFntODR2O9NGRPtW/VsEr&#10;++t2/YNNo78306YP8dDmRqmnx+n9DUSkKd7F/+4vk+ZnywX8fZNOkO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6lP2wgAAAN0AAAAPAAAAAAAAAAAAAAAAAJgCAABkcnMvZG93&#10;bnJldi54bWxQSwUGAAAAAAQABAD1AAAAhwMAAAAA&#10;" stroked="f"/>
            <v:rect id="Rectangle 1166" o:spid="_x0000_s1961" style="position:absolute;left:3091;top:4023;width:270;height:36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Vxk8UA&#10;AADdAAAADwAAAGRycy9kb3ducmV2LnhtbERPTWsCMRC9F/wPYQq91Wwt2Lo1ii6IggfRCuJtupnu&#10;Lt1M4ibq6q83QsHbPN7nDMetqcWJGl9ZVvDWTUAQ51ZXXCjYfs9eP0H4gKyxtkwKLuRhPOo8DTHV&#10;9sxrOm1CIWII+xQVlCG4VEqfl2TQd60jjtyvbQyGCJtC6gbPMdzUspckfWmw4thQoqOspPxvczQK&#10;rrvlal7NfibZYD3lQ8+5w0e2V+rluZ18gQjUhof4373QcX7Sf4f7N/EEOb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lXGTxQAAAN0AAAAPAAAAAAAAAAAAAAAAAJgCAABkcnMv&#10;ZG93bnJldi54bWxQSwUGAAAAAAQABAD1AAAAigMAAAAA&#10;" strokeweight="1pt"/>
            <v:rect id="Rectangle 1167" o:spid="_x0000_s1962" style="position:absolute;left:3210;top:4025;width:360;height:18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XRjMcA&#10;AADdAAAADwAAAGRycy9kb3ducmV2LnhtbESPQWvCQBCF74X+h2UKXkrdKBokdROKVOhFwSg0xyE7&#10;TUKzs3F3q+m/7xYEbzO8N+97sy5G04sLOd9ZVjCbJiCIa6s7bhScjtuXFQgfkDX2lknBL3ko8seH&#10;NWbaXvlAlzI0Ioawz1BBG8KQSenrlgz6qR2Io/ZlncEQV9dI7fAaw00v50mSSoMdR0KLA21aqr/L&#10;HxMhzm9X1fJzo6uhOp7378/LcrdXavI0vr2CCDSGu/l2/aFj/SRdwP83cQSZ/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K10YzHAAAA3QAAAA8AAAAAAAAAAAAAAAAAmAIAAGRy&#10;cy9kb3ducmV2LnhtbFBLBQYAAAAABAAEAPUAAACMAwAAAAA=&#10;" stroked="f"/>
            <v:rect id="Rectangle 1168" o:spid="_x0000_s1963" style="position:absolute;left:3682;top:3467;width:340;height:680;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5FfcQA&#10;AADdAAAADwAAAGRycy9kb3ducmV2LnhtbESPQYvCMBCF74L/IYywN03rYpFqFNFdUW92ZfE4NLNt&#10;2WZSmqj13xtB8DbDe++bN/NlZ2pxpdZVlhXEowgEcW51xYWC08/3cArCeWSNtWVScCcHy0W/N8dU&#10;2xsf6Zr5QgQIuxQVlN43qZQuL8mgG9mGOGh/tjXow9oWUrd4C3BTy3EUJdJgxeFCiQ2tS8r/s4sJ&#10;lH3x9asP8Zku28/mVMXJho4HpT4G3WoGwlPn3+ZXeqdD/SiZwPObMIJ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ZuRX3EAAAA3QAAAA8AAAAAAAAAAAAAAAAAmAIAAGRycy9k&#10;b3ducmV2LnhtbFBLBQYAAAAABAAEAPUAAACJAwAAAAA=&#10;" strokeweight="1pt"/>
            <v:shape id="AutoShape 1169" o:spid="_x0000_s1964" type="#_x0000_t135" style="position:absolute;left:3323;top:3541;width:221;height:539;rotation:18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aeJsIA&#10;AADdAAAADwAAAGRycy9kb3ducmV2LnhtbERPTWsCMRC9F/ofwhR6q9l6WGRrlFKoeNXVrsdhM03W&#10;bibbJOr67xtB6G0e73Pmy9H14kwhdp4VvE4KEMSt1x0bBbv682UGIiZkjb1nUnClCMvF48McK+0v&#10;vKHzNhmRQzhWqMCmNFRSxtaSwzjxA3Hmvn1wmDIMRuqAlxzuejktilI67Dg3WBzow1L7sz05Bcf6&#10;2M5sM0311yGY6y83e7NqlHp+Gt/fQCQa07/47l7rPL8oS7h9k0+Qi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5p4mwgAAAN0AAAAPAAAAAAAAAAAAAAAAAJgCAABkcnMvZG93&#10;bnJldi54bWxQSwUGAAAAAAQABAD1AAAAhwMAAAAA&#10;" strokeweight="1pt"/>
            <v:shape id="AutoShape 1170" o:spid="_x0000_s1965" type="#_x0000_t135" style="position:absolute;left:4182;top:3541;width:221;height:5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VYbMMA&#10;AADdAAAADwAAAGRycy9kb3ducmV2LnhtbERPS2sCMRC+C/0PYQreNLEUH1uj1AVB6MkHgrdxM90s&#10;bibLJnXXf28Khd7m43vOct27WtypDZVnDZOxAkFceFNxqeF03I7mIEJENlh7Jg0PCrBevQyWmBnf&#10;8Z7uh1iKFMIhQw02xiaTMhSWHIaxb4gT9+1bhzHBtpSmxS6Fu1q+KTWVDitODRYbyi0Vt8OP01Ce&#10;89wWljebbrZ1+0X1pS7vV62Hr/3nB4hIffwX/7l3Js1X0xn8fpNOkK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rVYbMMAAADdAAAADwAAAAAAAAAAAAAAAACYAgAAZHJzL2Rv&#10;d25yZXYueG1sUEsFBgAAAAAEAAQA9QAAAIgDAAAAAA==&#10;" strokeweight="1pt"/>
            <v:shape id="AutoShape 1171" o:spid="_x0000_s1966" type="#_x0000_t68" style="position:absolute;left:3667;top:3512;width:408;height:588;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Y8dMYA&#10;AADdAAAADwAAAGRycy9kb3ducmV2LnhtbESPQWsCMRCF70L/Q5hCb5ooIrI1SrEtLeJFLYXehs10&#10;d+lmsiTpuv575yB4m+G9ee+b1WbwreoppiawhenEgCIug2u4svB1eh8vQaWM7LANTBYulGCzfhit&#10;sHDhzAfqj7lSEsKpQAt1zl2hdSpr8pgmoSMW7TdEj1nWWGkX8SzhvtUzYxbaY8PSUGNH25rKv+O/&#10;t0B6+/o9m18+/G7e/rxN47I3/d7ap8fh5RlUpiHfzbfrTyf4ZiG48o2MoN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hY8dMYAAADdAAAADwAAAAAAAAAAAAAAAACYAgAAZHJz&#10;L2Rvd25yZXYueG1sUEsFBgAAAAAEAAQA9QAAAIsDAAAAAA==&#10;" fillcolor="silver" stroked="f"/>
            <v:shape id="Text Box 1172" o:spid="_x0000_s1967" type="#_x0000_t202" style="position:absolute;left:3625;top:3608;width:612;height:4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rFsMA&#10;AADdAAAADwAAAGRycy9kb3ducmV2LnhtbERPyWrDMBC9F/IPYgK91VJKGmInsgktgZ5amg1yG6yJ&#10;bWKNjKXG7t9XhUJu83jrrIvRtuJGvW8ca5glCgRx6UzDlYbDfvu0BOEDssHWMWn4IQ9FPnlYY2bc&#10;wF9024VKxBD2GWqoQ+gyKX1Zk0WfuI44chfXWwwR9pU0PQ4x3LbyWamFtNhwbKixo9eayuvu22o4&#10;flzOp7n6rN7sSze4UUm2qdT6cTpuViACjeEu/ne/mzhfLVL4+yaeI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wrFsMAAADdAAAADwAAAAAAAAAAAAAAAACYAgAAZHJzL2Rv&#10;d25yZXYueG1sUEsFBgAAAAAEAAQA9QAAAIgDAAAAAA==&#10;" filled="f" stroked="f">
              <v:textbox>
                <w:txbxContent>
                  <w:p w:rsidR="00042C34" w:rsidRDefault="00042C34" w:rsidP="00AC4B39">
                    <w:pPr>
                      <w:rPr>
                        <w:rFonts w:ascii="Arial" w:hAnsi="Arial" w:cs="Arial"/>
                        <w:vertAlign w:val="subscript"/>
                      </w:rPr>
                    </w:pPr>
                    <w:r>
                      <w:rPr>
                        <w:rFonts w:ascii="Arial" w:hAnsi="Arial" w:cs="Arial"/>
                      </w:rPr>
                      <w:sym w:font="Symbol" w:char="F046"/>
                    </w:r>
                    <w:r>
                      <w:rPr>
                        <w:rFonts w:ascii="Arial" w:hAnsi="Arial" w:cs="Arial"/>
                        <w:vertAlign w:val="subscript"/>
                      </w:rPr>
                      <w:t>r</w:t>
                    </w:r>
                  </w:p>
                </w:txbxContent>
              </v:textbox>
            </v:shape>
            <v:shape id="AutoShape 1173" o:spid="_x0000_s1968" type="#_x0000_t124" style="position:absolute;left:4465;top:4145;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d+E8QA&#10;AADdAAAADwAAAGRycy9kb3ducmV2LnhtbESPQU/DMAyF70j8h8hIXKotgcMYZdkEg0m7svIDrMZr&#10;KhqnSkJX+PX4gMTN1nt+7/NmN4dBTZRyH9nC3dKAIm6j67mz8NEcFmtQuSA7HCKThW/KsNteX22w&#10;dvHC7zSdSqckhHONFnwpY611bj0FzMs4Eot2jilgkTV12iW8SHgY9L0xKx2wZ2nwONLeU/t5+goW&#10;UqWrap+byRwPzYtfvb0+VsOPtbc38/MTqEJz+Tf/XR+d4JsH4ZdvZAS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3fhPEAAAA3QAAAA8AAAAAAAAAAAAAAAAAmAIAAGRycy9k&#10;b3ducmV2LnhtbFBLBQYAAAAABAAEAPUAAACJAwAAAAA=&#10;" strokeweight="1pt"/>
            <v:shape id="AutoShape 1174" o:spid="_x0000_s1969" type="#_x0000_t124" style="position:absolute;left:4459;top:3311;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vbiMIA&#10;AADdAAAADwAAAGRycy9kb3ducmV2LnhtbERPzWoCMRC+F/oOYQpelprowdqtUVqt4FW3DzBsppul&#10;m8mSxHXbp28Ewdt8fL+z2oyuEwOF2HrWMJsqEMS1Ny03Gr6q/fMSREzIBjvPpOGXImzWjw8rLI2/&#10;8JGGU2pEDuFYogabUl9KGWtLDuPU98SZ+/bBYcowNNIEvORw18m5UgvpsOXcYLGnraX653R2GkIh&#10;i2Ibq0Ed9tWHXXzuXovuT+vJ0/j+BiLRmO7im/tg8nz1MoPrN/kEuf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9uIwgAAAN0AAAAPAAAAAAAAAAAAAAAAAJgCAABkcnMvZG93&#10;bnJldi54bWxQSwUGAAAAAAQABAD1AAAAhwMAAAAA&#10;" strokeweight="1pt"/>
            <v:oval id="Oval 1175" o:spid="_x0000_s1970" style="position:absolute;left:3109;top:4115;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kYm8MA&#10;AADdAAAADwAAAGRycy9kb3ducmV2LnhtbERPTYvCMBC9L/gfwgje1lQPda1GEVHoRZZVL97GZmyL&#10;zaQksdb99ZuFhb3N433Oct2bRnTkfG1ZwWScgCAurK65VHA+7d8/QPiArLGxTApe5GG9GrwtMdP2&#10;yV/UHUMpYgj7DBVUIbSZlL6oyKAf25Y4cjfrDIYIXSm1w2cMN42cJkkqDdYcGypsaVtRcT8+jAKa&#10;HfJdavbz9LPf6ckld9vv7qrUaNhvFiAC9eFf/OfOdZyfzKbw+008Qa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QkYm8MAAADdAAAADwAAAAAAAAAAAAAAAACYAgAAZHJzL2Rv&#10;d25yZXYueG1sUEsFBgAAAAAEAAQA9QAAAIgDAAAAAA==&#10;" strokeweight="1pt"/>
            <v:oval id="Oval 1176" o:spid="_x0000_s1971" style="position:absolute;left:3169;top:4181;width:72;height: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BQnsIA&#10;AADdAAAADwAAAGRycy9kb3ducmV2LnhtbERPTYvCMBC9L/gfwgheFk11WZVqFCkoXrfrYY9jM7bF&#10;ZlKSaNt/bxYW9jaP9znbfW8a8STna8sK5rMEBHFhdc2lgsv3cboG4QOyxsYyKRjIw343ettiqm3H&#10;X/TMQyliCPsUFVQhtKmUvqjIoJ/ZljhyN+sMhghdKbXDLoabRi6SZCkN1hwbKmwpq6i45w+jwL23&#10;Qzacs+P8yqf8s1vrn+VFKzUZ94cNiEB9+Bf/uc86zk9WH/D7TTxB7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cFCewgAAAN0AAAAPAAAAAAAAAAAAAAAAAJgCAABkcnMvZG93&#10;bnJldi54bWxQSwUGAAAAAAQABAD1AAAAhwMAAAAA&#10;" fillcolor="black"/>
            <v:oval id="Oval 1177" o:spid="_x0000_s1972" style="position:absolute;left:3085;top:3329;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wldMMA&#10;AADdAAAADwAAAGRycy9kb3ducmV2LnhtbERPTWvCQBC9C/6HZQq96cZSokZXEVHIRaTaS29jdkxC&#10;s7NhdxvT/npXKHibx/uc5bo3jejI+dqygsk4AUFcWF1zqeDzvB/NQPiArLGxTAp+ycN6NRwsMdP2&#10;xh/UnUIpYgj7DBVUIbSZlL6oyKAf25Y4clfrDIYIXSm1w1sMN418S5JUGqw5NlTY0rai4vv0YxTQ&#10;9JDvUrOfp8d+pydfudv+dRelXl/6zQJEoD48xf/uXMf5yfQdHt/EE+Tq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awldMMAAADdAAAADwAAAAAAAAAAAAAAAACYAgAAZHJzL2Rv&#10;d25yZXYueG1sUEsFBgAAAAAEAAQA9QAAAIgDAAAAAA==&#10;" strokeweight="1pt"/>
            <v:oval id="Oval 1178" o:spid="_x0000_s1973" style="position:absolute;left:3139;top:3401;width:72;height: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VtccEA&#10;AADdAAAADwAAAGRycy9kb3ducmV2LnhtbERPS4vCMBC+C/6HMAt7EU1d8EE1ihQUr3Y9eBybsS3b&#10;TEoSbfvvNwvC3ubje85235tGvMj52rKC+SwBQVxYXXOp4Pp9nK5B+ICssbFMCgbysN+NR1tMte34&#10;Qq88lCKGsE9RQRVCm0rpi4oM+pltiSP3sM5giNCVUjvsYrhp5FeSLKXBmmNDhS1lFRU/+dMocJN2&#10;yIZzdpzf+ZQvurW+La9aqc+P/rABEagP/+K3+6zj/GS1gL9v4gly9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fVbXHBAAAA3QAAAA8AAAAAAAAAAAAAAAAAmAIAAGRycy9kb3du&#10;cmV2LnhtbFBLBQYAAAAABAAEAPUAAACGAwAAAAA=&#10;" fillcolor="black"/>
            <v:oval id="Oval 1179" o:spid="_x0000_s1974" style="position:absolute;left:3781;top:2895;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IemMMA&#10;AADdAAAADwAAAGRycy9kb3ducmV2LnhtbERPTYvCMBC9L/gfwgh7W1M91LUaRUShFxHdvXgbm7Et&#10;NpOSZGvdX78RhL3N433OYtWbRnTkfG1ZwXiUgCAurK65VPD9tfv4BOEDssbGMil4kIfVcvC2wEzb&#10;Ox+pO4VSxBD2GSqoQmgzKX1RkUE/si1x5K7WGQwRulJqh/cYbho5SZJUGqw5NlTY0qai4nb6MQpo&#10;us+3qdnN0kO/1eNz7ja/3UWp92G/noMI1Id/8cud6zg/mabw/Cae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jIemMMAAADdAAAADwAAAAAAAAAAAAAAAACYAgAAZHJzL2Rv&#10;d25yZXYueG1sUEsFBgAAAAAEAAQA9QAAAIgDAAAAAA==&#10;" strokeweight="1pt"/>
            <v:oval id="Oval 1180" o:spid="_x0000_s1975" style="position:absolute;left:3787;top:4539;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67A8MA&#10;AADdAAAADwAAAGRycy9kb3ducmV2LnhtbERPTWvCQBC9F/wPywje6kYPSZu6iohCLkW0vfQ2zY5J&#10;MDsbdteY+utdQehtHu9zFqvBtKIn5xvLCmbTBARxaXXDlYLvr93rGwgfkDW2lknBH3lYLUcvC8y1&#10;vfKB+mOoRAxhn6OCOoQul9KXNRn0U9sRR+5kncEQoaukdniN4aaV8yRJpcGGY0ONHW1qKs/Hi1FA&#10;2WexTc3uPd0PWz37Kdzm1v8qNRkP6w8QgYbwL366Cx3nJ1kGj2/iCX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X67A8MAAADdAAAADwAAAAAAAAAAAAAAAACYAgAAZHJzL2Rv&#10;d25yZXYueG1sUEsFBgAAAAAEAAQA9QAAAIgDAAAAAA==&#10;" strokeweight="1pt"/>
            <v:line id="Line 1181" o:spid="_x0000_s1976" style="position:absolute;flip:y;visibility:visible" from="3877,1940" to="3877,2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4dRjMYAAADdAAAADwAAAGRycy9kb3ducmV2LnhtbESPTWvCQBCG7wX/wzJCL0U39mA1ZhUR&#10;CqXQg7ag3obsmA+zsyG7mvTfdw5CbzPM+/FMthlco+7Uhcqzgdk0AUWce1txYeDn+32yABUissXG&#10;Mxn4pQCb9egpw9T6nvd0P8RCSQiHFA2UMbap1iEvyWGY+pZYbhffOYyydoW2HfYS7hr9miRz7bBi&#10;aSixpV1J+fVwc1JS74rzV035cXlsP/v57KU/nW7GPI+H7QpUpCH+ix/uDyv4yZvgyjcygl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OHUYzGAAAA3QAAAA8AAAAAAAAA&#10;AAAAAAAAoQIAAGRycy9kb3ducmV2LnhtbFBLBQYAAAAABAAEAPkAAACUAwAAAAA=&#10;" strokeweight="1pt"/>
            <v:oval id="Oval 1182" o:spid="_x0000_s1977" style="position:absolute;left:3835;top:1892;width:85;height: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8CtcMA&#10;AADdAAAADwAAAGRycy9kb3ducmV2LnhtbERPTWvCQBC9C/0PyxR6040NWo2uIpWCPXho1PuQHZNg&#10;djZkpzH9991Cwds83uest4NrVE9dqD0bmE4SUMSFtzWXBs6nj/ECVBBki41nMvBDAbabp9EaM+vv&#10;/EV9LqWKIRwyNFCJtJnWoajIYZj4ljhyV985lAi7UtsO7zHcNfo1SebaYc2xocKW3isqbvm3M7Av&#10;d/m816nM0uv+ILPb5fiZTo15eR52K1BCgzzE/+6DjfOTtyX8fRNP0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R8CtcMAAADdAAAADwAAAAAAAAAAAAAAAACYAgAAZHJzL2Rv&#10;d25yZXYueG1sUEsFBgAAAAAEAAQA9QAAAIgDAAAAAA==&#10;"/>
            <v:line id="Line 1183" o:spid="_x0000_s1978" style="position:absolute;rotation:-60;flip:y;visibility:visible" from="5070,2638" to="5070,35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NjvcUAAADdAAAADwAAAGRycy9kb3ducmV2LnhtbESPQW/CMAyF75P2HyJP4rammyaESgNC&#10;oG2IW2GHHU1j2orGKU2g3b+fD0jcbL3n9z7ny9G16kZ9aDwbeEtSUMSltw1XBn4On68zUCEiW2w9&#10;k4E/CrBcPD/lmFk/cEG3fayUhHDI0EAdY5dpHcqaHIbEd8SinXzvMMraV9r2OEi4a/V7mk61w4al&#10;ocaO1jWV5/3VGfg9huabvwp72Tn9wevrYXM5b4yZvIyrOahIY3yY79dbK/jpTPjlGxlBL/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XNjvcUAAADdAAAADwAAAAAAAAAA&#10;AAAAAAChAgAAZHJzL2Rvd25yZXYueG1sUEsFBgAAAAAEAAQA+QAAAJMDAAAAAA==&#10;" strokeweight="1pt"/>
            <v:oval id="Oval 1184" o:spid="_x0000_s1979" style="position:absolute;left:5442;top:2831;width:85;height:85;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vcRMQA&#10;AADdAAAADwAAAGRycy9kb3ducmV2LnhtbERPTWsCMRC9F/ofwhS81UQFK1ujSKm4BxFqW7wOm3Gz&#10;upksm7iu/94UCt7m8T5nvuxdLTpqQ+VZw2ioQBAX3lRcavj5Xr/OQISIbLD2TBpuFGC5eH6aY2b8&#10;lb+o28dSpBAOGWqwMTaZlKGw5DAMfUOcuKNvHcYE21KaFq8p3NVyrNRUOqw4NVhs6MNScd5fnIaL&#10;yXe/k9yex6v6tN2o7nB4+9xoPXjpV+8gIvXxIf535ybNV7MR/H2TTp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b3ETEAAAA3QAAAA8AAAAAAAAAAAAAAAAAmAIAAGRycy9k&#10;b3ducmV2LnhtbFBLBQYAAAAABAAEAPUAAACJAwAAAAA=&#10;"/>
            <v:line id="Line 1185" o:spid="_x0000_s1980" style="position:absolute;rotation:-120;flip:y;visibility:visible" from="5083,4066" to="5083,50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T4tsMAAADdAAAADwAAAGRycy9kb3ducmV2LnhtbERPTWsCMRC9F/ofwhS8lJp1D6KrUUSw&#10;ePCiVexx2Iy7i5tJSFJd/fVGEHqbx/uc6bwzrbiQD41lBYN+BoK4tLrhSsH+Z/U1AhEissbWMim4&#10;UYD57P1tioW2V97SZRcrkUI4FKigjtEVUoayJoOhbx1x4k7WG4wJ+kpqj9cUblqZZ9lQGmw4NdTo&#10;aFlTed79GQV8uvnvxThfbY539/s5tge9dgeleh/dYgIiUhf/xS/3Wqf52SiH5zfpBDl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K0+LbDAAAA3QAAAA8AAAAAAAAAAAAA&#10;AAAAoQIAAGRycy9kb3ducmV2LnhtbFBLBQYAAAAABAAEAPkAAACRAwAAAAA=&#10;" strokeweight="1pt"/>
            <v:oval id="Oval 1186" o:spid="_x0000_s1981" style="position:absolute;left:5452;top:4732;width:85;height:85;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0hX8IA&#10;AADdAAAADwAAAGRycy9kb3ducmV2LnhtbERP24rCMBB9F/Yfwizsi2i6uyBSjbIIoqAvXj5gaMa2&#10;bjOpSbY2f28WBN/mcK4zX/amER05X1tW8DnOQBAXVtdcKjif1qMpCB+QNTaWSUEkD8vF22COubZ3&#10;PlB3DKVIIexzVFCF0OZS+qIig35sW+LEXawzGBJ0pdQO7yncNPIryybSYM2pocKWVhUVv8c/o6CJ&#10;t+1m51wcxlXcnMO+63fXTqmP9/5nBiJQH17ip3ur0/xs+g3/36QT5O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jSFfwgAAAN0AAAAPAAAAAAAAAAAAAAAAAJgCAABkcnMvZG93&#10;bnJldi54bWxQSwUGAAAAAAQABAD1AAAAhwMAAAAA&#10;"/>
            <v:line id="Line 1187" o:spid="_x0000_s1982" style="position:absolute;rotation:180;flip:y;visibility:visible" from="3883,4735" to="3883,56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10+SsEAAADdAAAADwAAAGRycy9kb3ducmV2LnhtbERPS4vCMBC+L+x/CLOwtzV1kSLVKCKs&#10;3aPP+5CMbbWZdJtsW/+9EQRv8/E9Z74cbC06an3lWMF4lIAg1s5UXCg4Hn6+piB8QDZYOyYFN/Kw&#10;XLy/zTEzrucddftQiBjCPkMFZQhNJqXXJVn0I9cQR+7sWoshwraQpsU+httafidJKi1WHBtKbGhd&#10;kr7u/62CnOTpttlst1d37C8693/pZEiV+vwYVjMQgYbwEj/dvybOT6YTeHwTT5CLO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XT5KwQAAAN0AAAAPAAAAAAAAAAAAAAAA&#10;AKECAABkcnMvZG93bnJldi54bWxQSwUGAAAAAAQABAD5AAAAjwMAAAAA&#10;" strokeweight="1pt"/>
            <v:oval id="Oval 1188" o:spid="_x0000_s1983" style="position:absolute;left:3839;top:5639;width:85;height:85;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PK58MA&#10;AADdAAAADwAAAGRycy9kb3ducmV2LnhtbERPTWvCQBC9F/wPywheSrOx0CJpVgkhgkdrpb0O2TGJ&#10;Zmfj7jbGf98tFHqbx/ucfDOZXozkfGdZwTJJQRDXVnfcKDh+bJ9WIHxA1thbJgV38rBZzx5yzLS9&#10;8TuNh9CIGMI+QwVtCEMmpa9bMugTOxBH7mSdwRCha6R2eIvhppfPafoqDXYcG1ocqGypvhy+jYJy&#10;vB+Lz91jX1z1195VoTqf/UWpxXwq3kAEmsK/+M+903F+unqB32/iC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uPK58MAAADdAAAADwAAAAAAAAAAAAAAAACYAgAAZHJzL2Rv&#10;d25yZXYueG1sUEsFBgAAAAAEAAQA9QAAAIgDAAAAAA==&#10;"/>
            <v:line id="Line 1189" o:spid="_x0000_s1984" style="position:absolute;rotation:120;flip:y;visibility:visible" from="2671,4049" to="2671,49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ETSMMAAADdAAAADwAAAGRycy9kb3ducmV2LnhtbERP3WrCMBS+H+wdwhF2M2Y6HVI7o4hj&#10;uJshrXuAQ3NsO5uTkkTN3n4RBO/Ox/d7FqtoenEm5zvLCl7HGQji2uqOGwU/+8+XHIQPyBp7y6Tg&#10;jzyslo8PCyy0vXBJ5yo0IoWwL1BBG8JQSOnrlgz6sR2IE3ewzmBI0DVSO7ykcNPLSZbNpMGOU0OL&#10;A21aqo/VySiIWO6q5zeXT9Zz9/0R8+m2/2WlnkZx/Q4iUAx38c39pdP8LJ/B9Zt0gl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2hE0jDAAAA3QAAAA8AAAAAAAAAAAAA&#10;AAAAoQIAAGRycy9kb3ducmV2LnhtbFBLBQYAAAAABAAEAPkAAACRAwAAAAA=&#10;" strokeweight="1pt"/>
            <v:oval id="Oval 1190" o:spid="_x0000_s1985" style="position:absolute;left:2215;top:4714;width:85;height:85;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Wqk8MA&#10;AADdAAAADwAAAGRycy9kb3ducmV2LnhtbERPTYvCMBC9C/sfwix4EU30oFKNssiuKJ50e1hvQzO2&#10;ZZtJaaJWf70RBG/zeJ8zX7a2EhdqfOlYw3CgQBBnzpSca0h/f/pTED4gG6wck4YbeVguPjpzTIy7&#10;8p4uh5CLGMI+QQ1FCHUipc8KsugHriaO3Mk1FkOETS5Ng9cYbis5UmosLZYcGwqsaVVQ9n84Ww2j&#10;tJfyWvnzn9reV2l9XA+/d1br7mf7NQMRqA1v8cu9MXG+mk7g+U08QS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6Wqk8MAAADdAAAADwAAAAAAAAAAAAAAAACYAgAAZHJzL2Rv&#10;d25yZXYueG1sUEsFBgAAAAAEAAQA9QAAAIgDAAAAAA==&#10;"/>
            <v:line id="Line 1191" o:spid="_x0000_s1986" style="position:absolute;rotation:60;flip:y;visibility:visible" from="2682,2675" to="2682,36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PBLa8YAAADdAAAADwAAAGRycy9kb3ducmV2LnhtbESPTWvCQBCG7wX/wzKFXqRutCqSuooI&#10;pQUPYmKR3obsNAlmZ0N2q/HfOwehtxnm/Xhmue5doy7UhdqzgfEoAUVceFtzaeCYf7wuQIWIbLHx&#10;TAZuFGC9GjwtMbX+yge6ZLFUEsIhRQNVjG2qdSgqchhGviWW26/vHEZZu1LbDq8S7ho9SZK5dliz&#10;NFTY0rai4pz9Oel9y79nw89jZvPz6bSf7Pz0Z+qNeXnuN++gIvXxX/xwf1nBTxaCK9/ICHp1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TwS2vGAAAA3QAAAA8AAAAAAAAA&#10;AAAAAAAAoQIAAGRycy9kb3ducmV2LnhtbFBLBQYAAAAABAAEAPkAAACUAwAAAAA=&#10;" strokeweight="1pt"/>
            <v:oval id="Oval 1192" o:spid="_x0000_s1987" style="position:absolute;left:2227;top:2864;width:85;height:85;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w4CsQA&#10;AADdAAAADwAAAGRycy9kb3ducmV2LnhtbERPTWvCQBC9C/6HZYRepG7aQ4nRVUQQRKTU1B68jdlx&#10;kzY7m2ZXTf+9KxS8zeN9znTe2VpcqPWVYwUvowQEceF0xUbB/nP1nILwAVlj7ZgU/JGH+azfm2Km&#10;3ZV3dMmDETGEfYYKyhCaTEpflGTRj1xDHLmTay2GCFsjdYvXGG5r+Zokb9JixbGhxIaWJRU/+dkq&#10;wN/8eNqY963+Hh6/zKEyKS8+lHoadIsJiEBdeIj/3Wsd5yfpGO7fxBPk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sOArEAAAA3QAAAA8AAAAAAAAAAAAAAAAAmAIAAGRycy9k&#10;b3ducmV2LnhtbFBLBQYAAAAABAAEAPUAAACJAwAAAAA=&#10;"/>
            <v:shape id="Freeform 1193" o:spid="_x0000_s1988" style="position:absolute;left:2263;top:2046;width:3222;height:845;visibility:visible;mso-wrap-style:square;v-text-anchor:top" coordsize="3222,8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eXXsUA&#10;AADdAAAADwAAAGRycy9kb3ducmV2LnhtbESPQWvCQBCF7wX/wzJCb3UTwaKpqxSxEKGXqojHITvN&#10;hmZnQ3bV2F/fORS8zfDevPfNcj34Vl2pj01gA/kkA0VcBdtwbeB4+HiZg4oJ2WIbmAzcKcJ6NXpa&#10;YmHDjb/ouk+1khCOBRpwKXWF1rFy5DFOQkcs2nfoPSZZ+1rbHm8S7ls9zbJX7bFhaXDY0cZR9bO/&#10;eAOnxk3Px3w2S0ybbfn5q3dlro15Hg/vb6ASDelh/r8ureBnC+GXb2QEvf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V5dexQAAAN0AAAAPAAAAAAAAAAAAAAAAAJgCAABkcnMv&#10;ZG93bnJldi54bWxQSwUGAAAAAAQABAD1AAAAigMAAAAA&#10;" path="m,845c352,427,705,10,1242,5,1779,,2500,407,3222,815e" filled="f">
              <v:stroke dashstyle="1 1" endcap="round"/>
              <v:path arrowok="t" o:connecttype="custom" o:connectlocs="0,845;1242,5;3222,815" o:connectangles="0,0,0"/>
            </v:shape>
            <v:shape id="Freeform 1194" o:spid="_x0000_s1989" style="position:absolute;left:1889;top:2915;width:1982;height:2808;visibility:visible;mso-wrap-style:square;v-text-anchor:top" coordsize="1982,2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pU88QA&#10;AADdAAAADwAAAGRycy9kb3ducmV2LnhtbERPTWvCQBC9C/6HZQpepG5iobbRVYpUWujJKGJvY3aa&#10;DWZnQ3ar8d+7guBtHu9zZovO1uJEra8cK0hHCQjiwumKSwXbzer5DYQPyBprx6TgQh4W835vhpl2&#10;Z17TKQ+liCHsM1RgQmgyKX1hyKIfuYY4cn+utRgibEupWzzHcFvLcZK8SosVxwaDDS0NFcf83ypw&#10;O/8zXOZF+nI57H8/JzWb1fpLqcFT9zEFEagLD/Hd/a3j/OQ9hds38QQ5v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aVPPEAAAA3QAAAA8AAAAAAAAAAAAAAAAAmAIAAGRycy9k&#10;b3ducmV2LnhtbFBLBQYAAAAABAAEAPUAAACJAwAAAAA=&#10;" path="m350,c175,510,,1020,272,1488v272,468,991,894,1710,1320e" filled="f">
              <v:stroke dashstyle="1 1" endcap="round"/>
              <v:path arrowok="t" o:connecttype="custom" o:connectlocs="350,0;272,1488;1982,2808" o:connectangles="0,0,0"/>
            </v:shape>
            <v:shape id="Text Box 1195" o:spid="_x0000_s1990" type="#_x0000_t202" style="position:absolute;left:3757;top:3236;width:630;height:51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3JQMMA&#10;AADdAAAADwAAAGRycy9kb3ducmV2LnhtbERPyWrDMBC9F/IPYgK91VJCW2InsgktgZ5amg1yG6yJ&#10;bWKNjKXE7t9XhUJu83jrrIrRtuJGvW8ca5glCgRx6UzDlYb9bvO0AOEDssHWMWn4IQ9FPnlYYWbc&#10;wN9024ZKxBD2GWqoQ+gyKX1Zk0WfuI44cmfXWwwR9pU0PQ4x3LZyrtSrtNhwbKixo7eaysv2ajUc&#10;Ps+n47P6qt7tSze4UUm2qdT6cTqulyACjeEu/nd/mDhfpXP4+yaeI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73JQMMAAADdAAAADwAAAAAAAAAAAAAAAACYAgAAZHJzL2Rv&#10;d25yZXYueG1sUEsFBgAAAAAEAAQA9QAAAIgDAAAAAA==&#10;" filled="f" stroked="f">
              <v:textbox>
                <w:txbxContent>
                  <w:p w:rsidR="00042C34" w:rsidRDefault="00042C34" w:rsidP="00AC4B39">
                    <w:pPr>
                      <w:jc w:val="center"/>
                      <w:rPr>
                        <w:rFonts w:ascii="Arial" w:hAnsi="Arial"/>
                      </w:rPr>
                    </w:pPr>
                    <w:r>
                      <w:rPr>
                        <w:rFonts w:ascii="Arial" w:hAnsi="Arial"/>
                      </w:rPr>
                      <w:sym w:font="Symbol" w:char="F077"/>
                    </w:r>
                  </w:p>
                </w:txbxContent>
              </v:textbox>
            </v:shape>
            <v:shape id="Arc 1196" o:spid="_x0000_s1991" style="position:absolute;left:3622;top:3602;width:522;height:498;rotation:50;flip:y;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r/3cQA&#10;AADdAAAADwAAAGRycy9kb3ducmV2LnhtbERPTWsCMRC9F/ofwgjeNKtCq1ujlIKgtSJue+hx2Iyb&#10;tZvJkkRd/31TEHqbx/uc+bKzjbiQD7VjBaNhBoK4dLrmSsHX52owBREissbGMSm4UYDl4vFhjrl2&#10;Vz7QpYiVSCEcclRgYmxzKUNpyGIYupY4cUfnLcYEfSW1x2sKt40cZ9mTtFhzajDY0puh8qc4WwWr&#10;D1N8h2Kz3bv302zSbp6rXe2V6ve61xcQkbr4L7671zrNz2YT+PsmnS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CK/93EAAAA3QAAAA8AAAAAAAAAAAAAAAAAmAIAAGRycy9k&#10;b3ducmV2LnhtbFBLBQYAAAAABAAEAPUAAACJAwAAAAA=&#10;" adj="0,,0" path="m-1,nfc11929,,21600,9670,21600,21600em-1,nsc11929,,21600,9670,21600,21600l,21600,-1,xe" filled="f">
              <v:stroke startarrow="block" startarrowwidth="narrow" startarrowlength="short"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522,498;0,498" o:connectangles="0,0,0" textboxrect="3163,3163,18437,18437"/>
              <v:handles>
                <v:h position="@3,#0" polar="10800,10800"/>
                <v:h position="#2,#1" polar="10800,10800" radiusrange="0,10800"/>
              </v:handles>
            </v:shape>
            <v:shape id="Arc 1197" o:spid="_x0000_s1992" style="position:absolute;left:7081;top:3873;width:2154;height:964;rotation:180;visibility:visible" coordsize="43200,2179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q0CcQA&#10;AADdAAAADwAAAGRycy9kb3ducmV2LnhtbERPTWsCMRC9F/ofwhR6KZpVROpqlFIQ9CTVluJt2Iyb&#10;1Z3Jukl1+++bguBtHu9zZouOa3WhNlReDAz6GSiSwttKSgOfu2XvFVSIKBZrL2TglwIs5o8PM8yt&#10;v8oHXbaxVClEQo4GXIxNrnUoHDGGvm9IEnfwLWNMsC21bfGawrnWwywba8ZKUoPDht4dFaftDxvY&#10;jM6r5eZl/7W2ey6+1+7IQ94Z8/zUvU1BReriXXxzr2yan01G8P9NOkH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6tAnEAAAA3QAAAA8AAAAAAAAAAAAAAAAAmAIAAGRycy9k&#10;b3ducmV2LnhtbFBLBQYAAAAABAAEAPUAAACJAwAAAAA=&#10;" adj="0,,0" path="m,21792nfc,21728,,21664,,21600,,9670,9670,,21600,,33529,-1,43199,9670,43200,21599em,21792nsc,21728,,21664,,21600,,9670,9670,,21600,,33529,-1,43199,9670,43200,21599r-21600,1l,21792xe" filled="f">
              <v:stroke dashstyle="1 1"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964;2154,956;1077,956" o:connectangles="0,0,0" textboxrect="3163,3163,18437,18437"/>
              <v:handles>
                <v:h position="@3,#0" polar="10800,10800"/>
                <v:h position="#2,#1" polar="10800,10800" radiusrange="0,10800"/>
              </v:handles>
            </v:shape>
            <v:oval id="Oval 1198" o:spid="_x0000_s1993" style="position:absolute;left:8950;top:3815;width:390;height:312;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XLysMA&#10;AADdAAAADwAAAGRycy9kb3ducmV2LnhtbERP32vCMBB+H+x/CDfwZWgyweKqUcrYoOzJqXs/mrPt&#10;1lxCk2r97xdB2Nt9fD9vvR1tJ87Uh9axhpeZAkFcOdNyreF4+JguQYSIbLBzTBquFGC7eXxYY27c&#10;hb/ovI+1SCEcctTQxOhzKUPVkMUwc544cSfXW4wJ9rU0PV5SuO3kXKlMWmw5NTTo6a2h6nc/WA3u&#10;pIah3M3fTVZ/Zv6nLJ6/faH15GksViAijfFffHeXJs1Xrwu4fZNOk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XLysMAAADdAAAADwAAAAAAAAAAAAAAAACYAgAAZHJzL2Rv&#10;d25yZXYueG1sUEsFBgAAAAAEAAQA9QAAAIgDAAAAAA==&#10;" stroked="f"/>
            <v:oval id="Oval 1199" o:spid="_x0000_s1994" style="position:absolute;left:6883;top:3825;width:330;height:318;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dVvcIA&#10;AADdAAAADwAAAGRycy9kb3ducmV2LnhtbERPTWvCQBC9F/wPywi9FN3VQ2ijqwRRCD1V296H7JhE&#10;s7NLdqPpv+8WhN7m8T5nvR1tJ27Uh9axhsVcgSCunGm51vD1eZi9gggR2WDnmDT8UIDtZvK0xty4&#10;Ox/pdoq1SCEcctTQxOhzKUPVkMUwd544cWfXW4wJ9rU0Pd5TuO3kUqlMWmw5NTToaddQdT0NVoM7&#10;q2EoP5Z7k9Xvmb+Uxcu3L7R+no7FCkSkMf6LH+7SpPnqLYO/b9IJ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d1W9wgAAAN0AAAAPAAAAAAAAAAAAAAAAAJgCAABkcnMvZG93&#10;bnJldi54bWxQSwUGAAAAAAQABAD1AAAAhwMAAAAA&#10;" stroked="f"/>
            <v:shape id="Arc 1200" o:spid="_x0000_s1995" style="position:absolute;left:7081;top:2727;width:2154;height:964;flip:x;visibility:visible" coordsize="43200,2179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C1nMQA&#10;AADdAAAADwAAAGRycy9kb3ducmV2LnhtbERPS2vCQBC+F/oflil4KbqpYNXUVVTwdWl9FM9DdkxC&#10;s7Mhu8bk37tCwdt8fM+ZzBpTiJoql1tW8NGLQBAnVuecKvg9rbojEM4jaywsk4KWHMymry8TjLW9&#10;8YHqo09FCGEXo4LM+zKW0iUZGXQ9WxIH7mIrgz7AKpW6wlsIN4XsR9GnNJhzaMiwpGVGyd/xahRc&#10;9t9rs9nVetD+rIft+d0MFvOzUp23Zv4FwlPjn+J/91aH+dF4CI9vwglye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gtZzEAAAA3QAAAA8AAAAAAAAAAAAAAAAAmAIAAGRycy9k&#10;b3ducmV2LnhtbFBLBQYAAAAABAAEAPUAAACJAwAAAAA=&#10;" adj="0,,0" path="m,21792nfc,21728,,21664,,21600,,9670,9670,,21600,,33529,-1,43199,9670,43200,21599em,21792nsc,21728,,21664,,21600,,9670,9670,,21600,,33529,-1,43199,9670,43200,21599r-21600,1l,21792xe" filled="f">
              <v:stroke dashstyle="1 1"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964;2154,956;1077,956" o:connectangles="0,0,0" textboxrect="3163,3163,18437,18437"/>
              <v:handles>
                <v:h position="@3,#0" polar="10800,10800"/>
                <v:h position="#2,#1" polar="10800,10800" radiusrange="0,10800"/>
              </v:handles>
            </v:shape>
            <v:oval id="Oval 1201" o:spid="_x0000_s1996" style="position:absolute;left:6928;top:3474;width:330;height:360;rotation:9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kEKsYA&#10;AADdAAAADwAAAGRycy9kb3ducmV2LnhtbESPQWvCQBCF74L/YRnBW91YpGjqKiIVCz3VVrC3aXaa&#10;hGRnY3aNaX+9cyh4m+G9ee+b5bp3teqoDaVnA9NJAoo487bk3MDnx+5hDipEZIu1ZzLwSwHWq+Fg&#10;ian1V36n7hBzJSEcUjRQxNikWoesIIdh4hti0X586zDK2ubatniVcFfrxyR50g5LloYCG9oWlFWH&#10;izPQbcIs1+evRfXXV6ej1/z28r03ZjzqN8+gIvXxbv6/frWCnywEV76REfTq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zkEKsYAAADdAAAADwAAAAAAAAAAAAAAAACYAgAAZHJz&#10;L2Rvd25yZXYueG1sUEsFBgAAAAAEAAQA9QAAAIsDAAAAAA==&#10;" stroked="f"/>
            <v:shape id="Freeform 1202" o:spid="_x0000_s1997" style="position:absolute;left:8993;top:3919;width:154;height:210;rotation:90;flip:x;visibility:visible;mso-wrap-style:square;v-text-anchor:top" coordsize="154,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sTYcEA&#10;AADdAAAADwAAAGRycy9kb3ducmV2LnhtbERPTUvDQBC9F/wPywje2k17KE3sthSxEvBkbO+T7JiE&#10;ZmdDdkziv3eFgrd5vM/ZH2fXqZGG0Ho2sF4loIgrb1uuDVw+z8sdqCDIFjvPZOCHAhwPD4s9ZtZP&#10;/EFjIbWKIRwyNNCI9JnWoWrIYVj5njhyX35wKBEOtbYDTjHcdXqTJFvtsOXY0GBPLw1Vt+LbGQiS&#10;v63LdCtMZdnP9fWd5LU05ulxPj2DEprlX3x35zbOT9IU/r6JJ+jD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OrE2HBAAAA3QAAAA8AAAAAAAAAAAAAAAAAmAIAAGRycy9kb3du&#10;cmV2LnhtbFBLBQYAAAAABAAEAPUAAACGAwAAAAA=&#10;" path="m22,c11,57,,115,22,150v22,35,77,47,132,60e" filled="f">
              <v:stroke dashstyle="1 1"/>
              <v:path arrowok="t" o:connecttype="custom" o:connectlocs="22,0;22,150;154,210" o:connectangles="0,0,0"/>
            </v:shape>
            <v:oval id="Oval 1203" o:spid="_x0000_s1998" style="position:absolute;left:9043;top:3578;width:330;height:318;rotation:9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SSNsYA&#10;AADdAAAADwAAAGRycy9kb3ducmV2LnhtbESPQWvCQBCF74L/YRnBW91YpGjqKiIVCz3VVmhv0+yY&#10;hGRnY3aNaX+9cyh4m+G9ee+b5bp3teqoDaVnA9NJAoo487bk3MDnx+5hDipEZIu1ZzLwSwHWq+Fg&#10;ian1V36n7hBzJSEcUjRQxNikWoesIIdh4hti0U6+dRhlbXNtW7xKuKv1Y5I8aYclS0OBDW0LyqrD&#10;xRnoNmGW6/P3ovrrq6+j1/z28rM3ZjzqN8+gIvXxbv6/frWCP02EX76REfTq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6SSNsYAAADdAAAADwAAAAAAAAAAAAAAAACYAgAAZHJz&#10;L2Rvd25yZXYueG1sUEsFBgAAAAAEAAQA9QAAAIsDAAAAAA==&#10;" stroked="f"/>
            <v:shape id="Text Box 1204" o:spid="_x0000_s1999" type="#_x0000_t202" style="position:absolute;left:7861;top:1430;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TNLcMA&#10;AADdAAAADwAAAGRycy9kb3ducmV2LnhtbERPTWvCQBC9F/oflin01uxGWmlTN0EUoaeK2grehuyY&#10;hGZnQ3Y16b93BcHbPN7nzIrRtuJMvW8ca0gTBYK4dKbhSsPPbvXyDsIHZIOtY9LwTx6K/PFhhplx&#10;A2/ovA2ViCHsM9RQh9BlUvqyJos+cR1x5I6utxgi7CtpehxiuG3lRKmptNhwbKixo0VN5d/2ZDX8&#10;fh8P+1e1rpb2rRvcqCTbD6n189M4/wQRaAx38c39ZeL8VKVw/SaeIPM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YTNLcMAAADdAAAADwAAAAAAAAAAAAAAAACYAgAAZHJzL2Rv&#10;d25yZXYueG1sUEsFBgAAAAAEAAQA9QAAAIg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u</w:t>
                    </w:r>
                    <w:r>
                      <w:rPr>
                        <w:rFonts w:ascii="Arial" w:hAnsi="Arial"/>
                        <w:bCs/>
                        <w:vertAlign w:val="subscript"/>
                        <w:lang w:val="es-MX"/>
                      </w:rPr>
                      <w:t>1</w:t>
                    </w:r>
                  </w:p>
                </w:txbxContent>
              </v:textbox>
            </v:shape>
            <v:shape id="Text Box 1205" o:spid="_x0000_s2000" type="#_x0000_t202" style="position:absolute;left:9733;top:2564;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ZTWsMA&#10;AADdAAAADwAAAGRycy9kb3ducmV2LnhtbERPTWvCQBC9C/0Pywi9md1IFU2zhqIUerKordDbkB2T&#10;YHY2ZLcm/ffdQsHbPN7n5MVoW3Gj3jeONaSJAkFcOtNwpeHj9DpbgfAB2WDrmDT8kIdi8zDJMTNu&#10;4APdjqESMYR9hhrqELpMSl/WZNEnriOO3MX1FkOEfSVNj0MMt62cK7WUFhuODTV2tK2pvB6/rYbP&#10;/eXr/KTeq51ddIMblWS7llo/TseXZxCBxnAX/7vfTJyfqjn8fRNP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VZTWsMAAADdAAAADwAAAAAAAAAAAAAAAACYAgAAZHJzL2Rv&#10;d25yZXYueG1sUEsFBgAAAAAEAAQA9QAAAIg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w</w:t>
                    </w:r>
                    <w:r>
                      <w:rPr>
                        <w:rFonts w:ascii="Arial" w:hAnsi="Arial"/>
                        <w:bCs/>
                        <w:vertAlign w:val="subscript"/>
                        <w:lang w:val="es-MX"/>
                      </w:rPr>
                      <w:t>2</w:t>
                    </w:r>
                  </w:p>
                </w:txbxContent>
              </v:textbox>
            </v:shape>
            <v:shape id="Text Box 1206" o:spid="_x0000_s2001" type="#_x0000_t202" style="position:absolute;left:9694;top:4389;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r2wcIA&#10;AADdAAAADwAAAGRycy9kb3ducmV2LnhtbERPS4vCMBC+L+x/CLPgbU18rGjXKKIInlx8grehGduy&#10;zaQ00dZ/b4SFvc3H95zpvLWluFPtC8cael0Fgjh1puBMw/Gw/hyD8AHZYOmYNDzIw3z2/jbFxLiG&#10;d3Tfh0zEEPYJashDqBIpfZqTRd91FXHkrq62GCKsM2lqbGK4LWVfqZG0WHBsyLGiZU7p7/5mNZy2&#10;18t5qH6ylf2qGtcqyXYite58tItvEIHa8C/+c29MnN9TA3h9E0+Qs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GvbBwgAAAN0AAAAPAAAAAAAAAAAAAAAAAJgCAABkcnMvZG93&#10;bnJldi54bWxQSwUGAAAAAAQABAD1AAAAhwM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v</w:t>
                    </w:r>
                    <w:r>
                      <w:rPr>
                        <w:rFonts w:ascii="Arial" w:hAnsi="Arial"/>
                        <w:bCs/>
                        <w:vertAlign w:val="subscript"/>
                        <w:lang w:val="es-MX"/>
                      </w:rPr>
                      <w:t>1</w:t>
                    </w:r>
                  </w:p>
                </w:txbxContent>
              </v:textbox>
            </v:shape>
            <v:shape id="Text Box 1207" o:spid="_x0000_s2002" type="#_x0000_t202" style="position:absolute;left:5996;top:4413;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NutcMA&#10;AADdAAAADwAAAGRycy9kb3ducmV2LnhtbERPyWrDMBC9F/IPYgK51ZJLWhLHigktgZ5amg1yG6yJ&#10;bWKNjKXG7t9XhUJu83jr5MVoW3Gj3jeONaSJAkFcOtNwpeGw3z4uQPiAbLB1TBp+yEOxnjzkmBk3&#10;8BfddqESMYR9hhrqELpMSl/WZNEnriOO3MX1FkOEfSVNj0MMt618UupFWmw4NtTY0WtN5XX3bTUc&#10;Py7n01x9Vm/2uRvcqCTbpdR6Nh03KxCBxnAX/7vfTZyfqjn8fRNPkO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fNutcMAAADdAAAADwAAAAAAAAAAAAAAAACYAgAAZHJzL2Rv&#10;d25yZXYueG1sUEsFBgAAAAAEAAQA9QAAAIg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w</w:t>
                    </w:r>
                    <w:r>
                      <w:rPr>
                        <w:rFonts w:ascii="Arial" w:hAnsi="Arial"/>
                        <w:bCs/>
                        <w:vertAlign w:val="subscript"/>
                        <w:lang w:val="es-MX"/>
                      </w:rPr>
                      <w:t>1</w:t>
                    </w:r>
                  </w:p>
                </w:txbxContent>
              </v:textbox>
            </v:shape>
            <v:shape id="Text Box 1208" o:spid="_x0000_s2003" type="#_x0000_t202" style="position:absolute;left:6049;top:2522;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LLsMA&#10;AADdAAAADwAAAGRycy9kb3ducmV2LnhtbERPTWvCQBC9C/0PywjezG5KFU2zhlIpeGpRW6G3ITsm&#10;wexsyK4m/ffdQsHbPN7n5MVoW3Gj3jeONaSJAkFcOtNwpeHz+DZfgfAB2WDrmDT8kIdi8zDJMTNu&#10;4D3dDqESMYR9hhrqELpMSl/WZNEnriOO3Nn1FkOEfSVNj0MMt618VGopLTYcG2rs6LWm8nK4Wg1f&#10;7+fv05P6qLZ20Q1uVJLtWmo9m44vzyACjeEu/nfvTJyfqgX8fRNP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r/LLsMAAADdAAAADwAAAAAAAAAAAAAAAACYAgAAZHJzL2Rv&#10;d25yZXYueG1sUEsFBgAAAAAEAAQA9QAAAIg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v</w:t>
                    </w:r>
                    <w:r>
                      <w:rPr>
                        <w:rFonts w:ascii="Arial" w:hAnsi="Arial"/>
                        <w:bCs/>
                        <w:vertAlign w:val="subscript"/>
                        <w:lang w:val="es-MX"/>
                      </w:rPr>
                      <w:t>2</w:t>
                    </w:r>
                  </w:p>
                </w:txbxContent>
              </v:textbox>
            </v:shape>
            <v:shape id="Text Box 1209" o:spid="_x0000_s2004" type="#_x0000_t202" style="position:absolute;left:7554;top:5677;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1VWcMA&#10;AADdAAAADwAAAGRycy9kb3ducmV2LnhtbERPyWrDMBC9F/IPYgK91ZJLGhLHigktgZ5amg1yG6yJ&#10;bWKNjKXG7t9XhUJu83jr5MVoW3Gj3jeONaSJAkFcOtNwpeGw3z4tQPiAbLB1TBp+yEOxnjzkmBk3&#10;8BfddqESMYR9hhrqELpMSl/WZNEnriOO3MX1FkOEfSVNj0MMt618VmouLTYcG2rs6LWm8rr7thqO&#10;H5fzaaY+qzf70g1uVJLtUmr9OB03KxCBxnAX/7vfTZyfqjn8fRNPkO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m1VWcMAAADdAAAADwAAAAAAAAAAAAAAAACYAgAAZHJzL2Rv&#10;d25yZXYueG1sUEsFBgAAAAAEAAQA9QAAAIg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u</w:t>
                    </w:r>
                    <w:r>
                      <w:rPr>
                        <w:rFonts w:ascii="Arial" w:hAnsi="Arial"/>
                        <w:bCs/>
                        <w:vertAlign w:val="subscript"/>
                        <w:lang w:val="es-MX"/>
                      </w:rPr>
                      <w:t>2</w:t>
                    </w:r>
                  </w:p>
                </w:txbxContent>
              </v:textbox>
            </v:shape>
            <v:oval id="Oval 1210" o:spid="_x0000_s2005" style="position:absolute;left:6859;top:2510;width:2551;height:25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CkGMMA&#10;AADdAAAADwAAAGRycy9kb3ducmV2LnhtbERPTWvCQBC9F/wPyxR6KXVjJVaiq4gg2lMx5uJtyI5J&#10;aHY2Zjcx/vuuIPQ2j/c5y/VgatFT6yrLCibjCARxbnXFhYLstPuYg3AeWWNtmRTcycF6NXpZYqLt&#10;jY/Up74QIYRdggpK75tESpeXZNCNbUMcuIttDfoA20LqFm8h3NTyM4pm0mDFoaHEhrYl5b9pZxS4&#10;9yye/xBPr9v8mzqKm/P+Eiv19jpsFiA8Df5f/HQfdJg/ib7g8U04Qa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gCkGMMAAADdAAAADwAAAAAAAAAAAAAAAACYAgAAZHJzL2Rv&#10;d25yZXYueG1sUEsFBgAAAAAEAAQA9QAAAIgDAAAAAA==&#10;" filled="f" strokeweight="1.25pt"/>
            <v:oval id="Oval 1211" o:spid="_x0000_s2006" style="position:absolute;left:7423;top:3075;width:1417;height:14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0N8cgA&#10;AADdAAAADwAAAGRycy9kb3ducmV2LnhtbESPQWvCQBCF74L/YRmhF6kbWxCJrlKkxXpoQSMFb2N2&#10;TFKzs2l21fTfdw4FbzO8N+99M192rlZXakPl2cB4lIAizr2tuDCwz94ep6BCRLZYeyYDvxRguej3&#10;5phaf+MtXXexUBLCIUUDZYxNqnXIS3IYRr4hFu3kW4dR1rbQtsWbhLtaPyXJRDusWBpKbGhVUn7e&#10;XZyBgzt+f2Xrycfr8zE/0Q8Ni83605iHQfcyAxWpi3fz//W7FfxxIrjyjYygF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bQ3xyAAAAN0AAAAPAAAAAAAAAAAAAAAAAJgCAABk&#10;cnMvZG93bnJldi54bWxQSwUGAAAAAAQABAD1AAAAjQMAAAAA&#10;" filled="f" strokeweight="1pt"/>
            <v:rect id="Rectangle 1212" o:spid="_x0000_s2007" style="position:absolute;left:8002;top:2835;width:270;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iMUA&#10;AADdAAAADwAAAGRycy9kb3ducmV2LnhtbERPTWsCMRC9C/0PYQq9SM3aw6pbo2ihWLAIaqn0Nmym&#10;2cXNZEmibv+9KQje5vE+ZzrvbCPO5EPtWMFwkIEgLp2u2Sj42r8/j0GEiKyxcUwK/ijAfPbQm2Kh&#10;3YW3dN5FI1IIhwIVVDG2hZShrMhiGLiWOHG/zluMCXojtcdLCreNfMmyXFqsOTVU2NJbReVxd7IK&#10;lsfv7WZkxmvf5pPPVf/nkHfmoNTTY7d4BRGpi3fxzf2h0/xhNoH/b9IJcnY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X/+IxQAAAN0AAAAPAAAAAAAAAAAAAAAAAJgCAABkcnMv&#10;ZG93bnJldi54bWxQSwUGAAAAAAQABAD1AAAAigMAAAAA&#10;" strokeweight="1pt"/>
            <v:rect id="Rectangle 1213" o:spid="_x0000_s2008" style="position:absolute;left:7951;top:3111;width:360;height: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CeC8YA&#10;AADdAAAADwAAAGRycy9kb3ducmV2LnhtbESPT2vCQBDF74V+h2UKvdXd9E+o0VVKQRBqD2rB65Ad&#10;k2B2Ns2uGr+9cxC8zfDevPeb6XzwrTpRH5vAFrKRAUVcBtdwZeFvu3j5BBUTssM2MFm4UIT57PFh&#10;ioULZ17TaZMqJSEcC7RQp9QVWseyJo9xFDpi0fah95hk7SvtejxLuG/1qzG59tiwNNTY0XdN5WFz&#10;9BYwf3f/v/u31fbnmOO4GsziY2esfX4aviagEg3pbr5dL53gZ5nwyzcygp5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iCeC8YAAADdAAAADwAAAAAAAAAAAAAAAACYAgAAZHJz&#10;L2Rvd25yZXYueG1sUEsFBgAAAAAEAAQA9QAAAIsDAAAAAA==&#10;" stroked="f"/>
            <v:rect id="Rectangle 1214" o:spid="_x0000_s2009" style="position:absolute;left:8002;top:4389;width:270;height:36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s/yr4A&#10;AADdAAAADwAAAGRycy9kb3ducmV2LnhtbERPywrCMBC8C/5DWMGLaKpgkWoUFQSvPi7elmZtis2m&#10;NlHr3xtBcE67zM7MzmLV2ko8qfGlYwXjUQKCOHe65ELB+bQbzkD4gKyxckwK3uRhtex2Fphp9+ID&#10;PY+hENGEfYYKTAh1JqXPDVn0I1cTR+7qGoshrk0hdYOvaG4rOUmSVFosOSYYrGlrKL8dH1bBvrjQ&#10;XaZpiZv1QDs5PWAyM0r1e+16DiJQG/7HP/Vex/cj4NsmjiCX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urP8q+AAAA3QAAAA8AAAAAAAAAAAAAAAAAmAIAAGRycy9kb3ducmV2&#10;LnhtbFBLBQYAAAAABAAEAPUAAACDAwAAAAA=&#10;" strokeweight="1pt"/>
            <v:rect id="Rectangle 1215" o:spid="_x0000_s2010" style="position:absolute;left:7951;top:4293;width:360;height:18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iDucIA&#10;AADdAAAADwAAAGRycy9kb3ducmV2LnhtbERPS4vCMBC+L/gfwgheFk0rskg1igiCevIF4m1oxra2&#10;mZQm2vrvNwvC3ubje8582ZlKvKhxhWUF8SgCQZxaXXCm4HLeDKcgnEfWWFkmBW9ysFz0vuaYaNvy&#10;kV4nn4kQwi5BBbn3dSKlS3My6Ea2Jg7c3TYGfYBNJnWDbQg3lRxH0Y80WHBoyLGmdU5peXoaBe33&#10;7ja5TuhgL4e25H100+Vjp9Sg361mIDx1/l/8cW91mB/HY/j7JpwgF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mIO5wgAAAN0AAAAPAAAAAAAAAAAAAAAAAJgCAABkcnMvZG93&#10;bnJldi54bWxQSwUGAAAAAAQABAD1AAAAhwMAAAAA&#10;" stroked="f"/>
            <v:rect id="Rectangle 1216" o:spid="_x0000_s2011" style="position:absolute;left:8664;top:3218;width:270;height:36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8r8cIA&#10;AADdAAAADwAAAGRycy9kb3ducmV2LnhtbERP24rCMBB9F/yHMMK+aVqFRapRRBT3YUG8fMDYjE2x&#10;mZQkane/frMg+DaHc535srONeJAPtWMF+SgDQVw6XXOl4HzaDqcgQkTW2DgmBT8UYLno9+ZYaPfk&#10;Az2OsRIphEOBCkyMbSFlKA1ZDCPXEifu6rzFmKCvpPb4TOG2keMs+5QWa04NBltaGypvx7tVMO52&#10;+brk6WFyPa++f+9+fzGbvVIfg241AxGpi2/xy/2l0/w8n8D/N+kEuf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HyvxwgAAAN0AAAAPAAAAAAAAAAAAAAAAAJgCAABkcnMvZG93&#10;bnJldi54bWxQSwUGAAAAAAQABAD1AAAAhwMAAAAA&#10;" strokeweight="1pt"/>
            <v:rect id="Rectangle 1217" o:spid="_x0000_s2012" style="position:absolute;left:8455;top:3395;width:360;height:18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7ausEA&#10;AADdAAAADwAAAGRycy9kb3ducmV2LnhtbERPTYvCMBC9C/sfwix407SyiFSj6MKyXrcKehyasa02&#10;k5LEWv31G0HwNo/3OYtVbxrRkfO1ZQXpOAFBXFhdc6lgv/sZzUD4gKyxsUwK7uRhtfwYLDDT9sZ/&#10;1OWhFDGEfYYKqhDaTEpfVGTQj21LHLmTdQZDhK6U2uEthptGTpJkKg3WHBsqbOm7ouKSX42CjTue&#10;t7+H+47S/GBOefcoXX9WavjZr+cgAvXhLX65tzrOT9MveH4TT5D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uu2rrBAAAA3QAAAA8AAAAAAAAAAAAAAAAAmAIAAGRycy9kb3du&#10;cmV2LnhtbFBLBQYAAAAABAAEAPUAAACGAwAAAAA=&#10;" stroked="f"/>
            <v:rect id="Rectangle 1218" o:spid="_x0000_s2013" style="position:absolute;left:8664;top:4022;width:270;height:36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lNO8UA&#10;AADdAAAADwAAAGRycy9kb3ducmV2LnhtbERPTWvCQBC9C/6HZQredJOCUlLXkApp1INFW+p1yE6T&#10;0OxsyK6a9te7QqG3ebzPWaaDacWFetdYVhDPIhDEpdUNVwo+3vPpEwjnkTW2lknBDzlIV+PREhNt&#10;r3ygy9FXIoSwS1BB7X2XSOnKmgy6me2IA/dle4M+wL6SusdrCDetfIyihTTYcGiosaN1TeX38WwU&#10;bHdveXV+LfD3sH8pYped3OLzpNTkYcieQXga/L/4z73RYX4cz+H+TThBr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GU07xQAAAN0AAAAPAAAAAAAAAAAAAAAAAJgCAABkcnMv&#10;ZG93bnJldi54bWxQSwUGAAAAAAQABAD1AAAAigMAAAAA&#10;" strokeweight="1pt"/>
            <v:rect id="Rectangle 1219" o:spid="_x0000_s2014" style="position:absolute;left:8461;top:4013;width:360;height:18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7CN8EA&#10;AADdAAAADwAAAGRycy9kb3ducmV2LnhtbERPS2rDMBDdF3IHMYXsGtkFp8WNbBpDSZZtkgMM1tQ2&#10;tUbGkn85fVQIZDeP951dPptWjNS7xrKCeBOBIC6tbrhScDl/vbyDcB5ZY2uZFCzkIM9WTztMtZ34&#10;h8aTr0QIYZeigtr7LpXSlTUZdBvbEQfu1/YGfYB9JXWPUwg3rXyNoq002HBoqLGjoqby7zQYBcNb&#10;tK8OZklkl/D38TwuV+sLpdbP8+cHCE+zf4jv7qMO8+N4C//fhBNkd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7uwjfBAAAA3QAAAA8AAAAAAAAAAAAAAAAAmAIAAGRycy9kb3du&#10;cmV2LnhtbFBLBQYAAAAABAAEAPUAAACGAwAAAAA=&#10;" stroked="f"/>
            <v:rect id="Rectangle 1220" o:spid="_x0000_s2015" style="position:absolute;left:7321;top:3243;width:270;height:36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BbPMMA&#10;AADdAAAADwAAAGRycy9kb3ducmV2LnhtbERPS4vCMBC+C/6HMMLeNO2CD6pRFmFB8LD4QPA2NGNb&#10;tpnUJNW6v34jCN7m43vOYtWZWtzI+cqygnSUgCDOra64UHA8fA9nIHxA1lhbJgUP8rBa9nsLzLS9&#10;845u+1CIGMI+QwVlCE0mpc9LMuhHtiGO3MU6gyFCV0jt8B7DTS0/k2QiDVYcG0psaF1S/rtvjYKT&#10;fOTTw7luf7YXJ8d/13ZC41apj0H3NQcRqAtv8cu90XF+mk7h+U08QS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yBbPMMAAADdAAAADwAAAAAAAAAAAAAAAACYAgAAZHJzL2Rv&#10;d25yZXYueG1sUEsFBgAAAAAEAAQA9QAAAIgDAAAAAA==&#10;" strokeweight="1pt"/>
            <v:rect id="Rectangle 1221" o:spid="_x0000_s2016" style="position:absolute;left:7434;top:3431;width:360;height:18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UY/MQA&#10;AADdAAAADwAAAGRycy9kb3ducmV2LnhtbESPQWvCQBCF7wX/wzKCt7pJkSLRVUQURHupacHjkB2T&#10;YHY27G41/vvOodDbDO/Ne98s14Pr1J1CbD0byKcZKOLK25ZrA1/l/nUOKiZki51nMvCkCOvV6GWJ&#10;hfUP/qT7OdVKQjgWaKBJqS+0jlVDDuPU98SiXX1wmGQNtbYBHxLuOv2WZe/aYcvS0GBP24aq2/nH&#10;GZhxeH7sLliW1ek4HNuYvuu5NWYyHjYLUImG9G/+uz5Ywc9zwZVvZAS9+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rlGPzEAAAA3QAAAA8AAAAAAAAAAAAAAAAAmAIAAGRycy9k&#10;b3ducmV2LnhtbFBLBQYAAAAABAAEAPUAAACJAwAAAAA=&#10;" stroked="f"/>
            <v:rect id="Rectangle 1222" o:spid="_x0000_s2017" style="position:absolute;left:7345;top:3999;width:270;height:36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o6mcUA&#10;AADdAAAADwAAAGRycy9kb3ducmV2LnhtbERPS2vCQBC+C/0PyxS86SYetEZXsQGp4KH4gNLbmB2T&#10;YHZ2za6a9td3C4Xe5uN7znzZmUbcqfW1ZQXpMAFBXFhdc6ngeFgPXkD4gKyxsUwKvsjDcvHUm2Om&#10;7YN3dN+HUsQQ9hkqqEJwmZS+qMigH1pHHLmzbQ2GCNtS6hYfMdw0cpQkY2mw5thQoaO8ouKyvxkF&#10;3x/b97d6fVrl090rX0fOXSf5p1L95241AxGoC//iP/dGx/lpOoXfb+IJcv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mjqZxQAAAN0AAAAPAAAAAAAAAAAAAAAAAJgCAABkcnMv&#10;ZG93bnJldi54bWxQSwUGAAAAAAQABAD1AAAAigMAAAAA&#10;" strokeweight="1pt"/>
            <v:rect id="Rectangle 1223" o:spid="_x0000_s2018" style="position:absolute;left:7464;top:4001;width:360;height:18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Vh0sYA&#10;AADdAAAADwAAAGRycy9kb3ducmV2LnhtbESPTWvCQBCG70L/wzKFXqRuFCySukoRhV4qNBGa45Cd&#10;JqHZ2bi71fjvnUOhtxnm/XhmvR1dry4UYufZwHyWgSKuve24MXAqD88rUDEhW+w9k4EbRdhuHiZr&#10;zK2/8idditQoCeGYo4E2pSHXOtYtOYwzPxDL7dsHh0nW0Ggb8CrhrteLLHvRDjuWhhYH2rVU/xS/&#10;TkpCPKyq5dfOVkNVno/76bL4OBrz9Di+vYJKNKZ/8Z/73Qr+fCH88o2MoD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QVh0sYAAADdAAAADwAAAAAAAAAAAAAAAACYAgAAZHJz&#10;L2Rvd25yZXYueG1sUEsFBgAAAAAEAAQA9QAAAIsDAAAAAA==&#10;" stroked="f"/>
            <v:shape id="AutoShape 1224" o:spid="_x0000_s2019" type="#_x0000_t68" style="position:absolute;left:7945;top:3518;width:408;height:588;rotation:-90;flip:x 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fHO8IA&#10;AADdAAAADwAAAGRycy9kb3ducmV2LnhtbERPTYvCMBC9L/gfwgheFk0ry6rVKNJF8LZovXgbmrEt&#10;NpOSZGv992ZhYW/zeJ+z2Q2mFT0531hWkM4SEMSl1Q1XCi7FYboE4QOyxtYyKXiSh9129LbBTNsH&#10;n6g/h0rEEPYZKqhD6DIpfVmTQT+zHXHkbtYZDBG6SmqHjxhuWjlPkk9psOHYUGNHeU3l/fxjFORP&#10;c1os3gudf6zya+FK/dV/B6Um42G/BhFoCP/iP/dRx/npPIXfb+IJcv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t8c7wgAAAN0AAAAPAAAAAAAAAAAAAAAAAJgCAABkcnMvZG93&#10;bnJldi54bWxQSwUGAAAAAAQABAD1AAAAhwMAAAAA&#10;" fillcolor="silver" stroked="f"/>
            <v:shape id="AutoShape 1225" o:spid="_x0000_s2020" type="#_x0000_t124" style="position:absolute;left:8731;top:4112;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tlf8IA&#10;AADdAAAADwAAAGRycy9kb3ducmV2LnhtbERPzWrCQBC+C77DMoKXUDfmIDZ1FWsVvNb4AEN2mg1m&#10;Z8PuNqZ9+q4g9DYf3+9sdqPtxEA+tI4VLBc5COLa6ZYbBdfq9LIGESKyxs4xKfihALvtdLLBUrs7&#10;f9JwiY1IIRxKVGBi7EspQ23IYli4njhxX85bjAn6RmqP9xRuO1nk+UpabDk1GOzpYKi+Xb6tAp/J&#10;LDuEasjPp+rdrI4fr1n3q9R8Nu7fQEQa47/46T7rNH9ZFPD4Jp0gt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e2V/wgAAAN0AAAAPAAAAAAAAAAAAAAAAAJgCAABkcnMvZG93&#10;bnJldi54bWxQSwUGAAAAAAQABAD1AAAAhwMAAAAA&#10;" strokeweight="1pt"/>
            <v:oval id="Oval 1226" o:spid="_x0000_s2021" style="position:absolute;left:8713;top:3284;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edgMQA&#10;AADdAAAADwAAAGRycy9kb3ducmV2LnhtbERPTWvCQBC9F/wPyxR6q5tYSDW6iohCLkWqvfQ2Zsck&#10;NDsbdrcx7a93BcHbPN7nLFaDaUVPzjeWFaTjBARxaXXDlYKv4+51CsIHZI2tZVLwRx5Wy9HTAnNt&#10;L/xJ/SFUIoawz1FBHUKXS+nLmgz6se2II3e2zmCI0FVSO7zEcNPKSZJk0mDDsaHGjjY1lT+HX6OA&#10;3j+KbWZ2s2w/bHX6XbjNf39S6uV5WM9BBBrCQ3x3FzrOTydvcPsmni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XnYDEAAAA3QAAAA8AAAAAAAAAAAAAAAAAmAIAAGRycy9k&#10;b3ducmV2LnhtbFBLBQYAAAAABAAEAPUAAACJAwAAAAA=&#10;" strokeweight="1pt"/>
            <v:oval id="Oval 1227" o:spid="_x0000_s2022" style="position:absolute;left:8779;top:3344;width:72;height: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voasIA&#10;AADdAAAADwAAAGRycy9kb3ducmV2LnhtbERPTWvCQBC9C/0PyxR6kbqJtCKpq0jA4rVpDh7H7DQJ&#10;zc6G3dUk/94VBG/zeJ+z2Y2mE1dyvrWsIF0kIIgrq1uuFZS/h/c1CB+QNXaWScFEHnbbl9kGM20H&#10;/qFrEWoRQ9hnqKAJoc+k9FVDBv3C9sSR+7POYIjQ1VI7HGK46eQySVbSYMuxocGe8oaq/+JiFLh5&#10;P+XTMT+kZ/4uPoe1Pq1KrdTb67j/AhFoDE/xw33UcX66/ID7N/EEub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y+hqwgAAAN0AAAAPAAAAAAAAAAAAAAAAAJgCAABkcnMvZG93&#10;bnJldi54bWxQSwUGAAAAAAQABAD1AAAAhwMAAAAA&#10;" fillcolor="black"/>
            <v:line id="Line 1228" o:spid="_x0000_s2023" style="position:absolute;flip:y;visibility:visible" from="8131,1916" to="8131,2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TeksYAAADdAAAADwAAAGRycy9kb3ducmV2LnhtbESPT4vCMBDF74LfIYzgZdG0gqLVKCIs&#10;LMIe/APqbWjGttpMShNt99sbYcHbDO/N+71ZrFpTiifVrrCsIB5GIIhTqwvOFBwP34MpCOeRNZaW&#10;ScEfOVgtu50FJto2vKPn3mcihLBLUEHufZVI6dKcDLqhrYiDdrW1QR/WOpO6xiaEm1KOomgiDRYc&#10;CDlWtMkpve8fJkBum+zye6P0NDtV22YSfzXn80Opfq9dz0F4av3H/H/9o0P9eDSG9zdhBLl8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jU3pLGAAAA3QAAAA8AAAAAAAAA&#10;AAAAAAAAoQIAAGRycy9kb3ducmV2LnhtbFBLBQYAAAAABAAEAPkAAACUAwAAAAA=&#10;" strokeweight="1pt"/>
            <v:oval id="Oval 1229" o:spid="_x0000_s2024" style="position:absolute;left:8089;top:1868;width:85;height: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K2R8IA&#10;AADdAAAADwAAAGRycy9kb3ducmV2LnhtbERPTWvCQBC9F/wPywi91U0MBkldRZSCPfTQaO9DdkyC&#10;2dmQHWP677uFQm/zeJ+z2U2uUyMNofVsIF0koIgrb1uuDVzOby9rUEGQLXaeycA3BdhtZ08bLKx/&#10;8CeNpdQqhnAo0EAj0hdah6ohh2Hhe+LIXf3gUCIcam0HfMRw1+llkuTaYcuxocGeDg1Vt/LuDBzr&#10;fZmPOpNVdj2eZHX7+njPUmOe59P+FZTQJP/iP/fJxvnpMoffb+IJev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0rZHwgAAAN0AAAAPAAAAAAAAAAAAAAAAAJgCAABkcnMvZG93&#10;bnJldi54bWxQSwUGAAAAAAQABAD1AAAAhwMAAAAA&#10;"/>
            <v:line id="Line 1230" o:spid="_x0000_s2025" style="position:absolute;rotation:-60;flip:y;visibility:visible" from="9324,2614" to="9324,3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h2rbsAAAADdAAAADwAAAGRycy9kb3ducmV2LnhtbERPTc/BQBC+S/yHzUjc2JI3SFkixEvc&#10;fBwcR3e0je5sdRf1761E4jZPns+ZzGpTiAdVLresoNeNQBAnVuecKjgeVp0RCOeRNRaWScGLHMym&#10;zcYEY22fvKPH3qcihLCLUUHmfRlL6ZKMDLquLYkDd7GVQR9glUpd4TOEm0L2o2ggDeYcGjIsaZFR&#10;ct3fjYLT2eVr/t/p29bIP17cD8vbdalUu1XPxyA81f4n/ro3Oszv9Yfw+SacIKd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4dq27AAAAA3QAAAA8AAAAAAAAAAAAAAAAA&#10;oQIAAGRycy9kb3ducmV2LnhtbFBLBQYAAAAABAAEAPkAAACOAwAAAAA=&#10;" strokeweight="1pt"/>
            <v:oval id="Oval 1231" o:spid="_x0000_s2026" style="position:absolute;left:9694;top:2804;width:85;height:85;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YlfscA&#10;AADdAAAADwAAAGRycy9kb3ducmV2LnhtbESPQWvCQBCF7wX/wzJCb3VjCm1JXUXEYg6lUG3xOmTH&#10;bDQ7G7JrTP9951DobYb35r1vFqvRt2qgPjaBDcxnGSjiKtiGawNfh7eHF1AxIVtsA5OBH4qwWk7u&#10;FljYcONPGvapVhLCsUADLqWu0DpWjjzGWeiIRTuF3mOSta+17fEm4b7VeZY9aY8NS4PDjjaOqsv+&#10;6g1cbfnx/Vi6S75uz++7bDgen7c7Y+6n4/oVVKIx/Zv/rksr+PNccOUbGUEv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HmJX7HAAAA3QAAAA8AAAAAAAAAAAAAAAAAmAIAAGRy&#10;cy9kb3ducmV2LnhtbFBLBQYAAAAABAAEAPUAAACMAwAAAAA=&#10;"/>
            <v:line id="Line 1232" o:spid="_x0000_s2027" style="position:absolute;rotation:-120;flip:y;visibility:visible" from="9337,4042" to="9337,49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c6YMQAAADdAAAADwAAAGRycy9kb3ducmV2LnhtbERPTWsCMRC9F/wPYYReSs26h9JdjSKC&#10;xYMXrWKPw2bcXdxMQhJ19debQqG3ebzPmc5704kr+dBaVjAeZSCIK6tbrhXsv1fvnyBCRNbYWSYF&#10;dwownw1eplhqe+MtXXexFimEQ4kKmhhdKWWoGjIYRtYRJ+5kvcGYoK+l9nhL4aaTeZZ9SIMtp4YG&#10;HS0bqs67i1HAp7v/WhT5anN8uJ+3wh702h2Ueh32iwmISH38F/+51zrNH+cF/H6TTpCz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lzpgxAAAAN0AAAAPAAAAAAAAAAAA&#10;AAAAAKECAABkcnMvZG93bnJldi54bWxQSwUGAAAAAAQABAD5AAAAkgMAAAAA&#10;" strokeweight="1pt"/>
            <v:line id="Line 1233" o:spid="_x0000_s2028" style="position:absolute;rotation:180;flip:y;visibility:visible" from="8137,4711" to="8137,56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j+M8QAAADdAAAADwAAAGRycy9kb3ducmV2LnhtbESPzW7CQAyE75V4h5UrcSsbfhRVKQuq&#10;kAocKU3vVtYkgaw3zS4kvD0+IPVma8Yzn5frwTXqRl2oPRuYThJQxIW3NZcG8p+vt3dQISJbbDyT&#10;gTsFWK9GL0vMrO/5m27HWCoJ4ZChgSrGNtM6FBU5DBPfEot28p3DKGtXatthL+Gu0bMkSbXDmqWh&#10;wpY2FRWX49UZ2JH+vW+3h8PF5/252IW/dDGkxoxfh88PUJGG+G9+Xu+t4E/nwi/fyAh69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OP4zxAAAAN0AAAAPAAAAAAAAAAAA&#10;AAAAAKECAABkcnMvZG93bnJldi54bWxQSwUGAAAAAAQABAD5AAAAkgMAAAAA&#10;" strokeweight="1pt"/>
            <v:oval id="Oval 1234" o:spid="_x0000_s2029" style="position:absolute;left:8093;top:5615;width:85;height:85;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YKnsIA&#10;AADdAAAADwAAAGRycy9kb3ducmV2LnhtbERPTYvCMBC9L+x/CLPgZVnTKohUoxRxwaOr4l6HZmyr&#10;zaSbxFr//UYQvM3jfc582ZtGdOR8bVlBOkxAEBdW11wqOOy/v6YgfEDW2FgmBXfysFy8v80x0/bG&#10;P9TtQiliCPsMFVQhtJmUvqjIoB/aljhyJ+sMhghdKbXDWww3jRwlyUQarDk2VNjSqqLisrsaBavu&#10;fsiPm88m/9O/W7cO6/PZX5QafPT5DESgPrzET/dGx/npOIXHN/EEu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hgqewgAAAN0AAAAPAAAAAAAAAAAAAAAAAJgCAABkcnMvZG93&#10;bnJldi54bWxQSwUGAAAAAAQABAD1AAAAhwMAAAAA&#10;"/>
            <v:line id="Line 1235" o:spid="_x0000_s2030" style="position:absolute;rotation:120;flip:y;visibility:visible" from="6925,4025" to="6925,49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TTMcMAAADdAAAADwAAAGRycy9kb3ducmV2LnhtbERP3WrCMBS+H+wdwhnsRmZqFek6o4hD&#10;9GaI3R7g0Jy13ZqTkkSNb2+Ewe7Ox/d7FqtoenEm5zvLCibjDARxbXXHjYKvz+1LAcIHZI29ZVJw&#10;JQ+r5ePDAkttL3ykcxUakULYl6igDWEopfR1Swb92A7Eifu2zmBI0DVSO7ykcNPLPMvm0mDHqaHF&#10;gTYt1b/VySiIeDxUo5kr8vWr+3iPxXTX/7BSz09x/QYiUAz/4j/3Xqf5k2kO92/SCX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fE0zHDAAAA3QAAAA8AAAAAAAAAAAAA&#10;AAAAoQIAAGRycy9kb3ducmV2LnhtbFBLBQYAAAAABAAEAPkAAACRAwAAAAA=&#10;" strokeweight="1pt"/>
            <v:oval id="Oval 1236" o:spid="_x0000_s2031" style="position:absolute;left:6469;top:4690;width:85;height:85;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Bq6sMA&#10;AADdAAAADwAAAGRycy9kb3ducmV2LnhtbERPTYvCMBC9L/gfwgh7WTSpwiLVKCKuuHha7UFvQzO2&#10;xWZSmqh1f71ZWPA2j/c5s0Vna3Gj1leONSRDBYI4d6biQkN2+BpMQPiAbLB2TBoe5GEx773NMDXu&#10;zj9024dCxBD2KWooQ2hSKX1ekkU/dA1x5M6utRgibAtpWrzHcFvLkVKf0mLFsaHEhlYl5Zf91WoY&#10;ZR8Zb5S/HtX37yprTptkvbNav/e75RREoC68xP/urYnzk/EY/r6JJ8j5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cBq6sMAAADdAAAADwAAAAAAAAAAAAAAAACYAgAAZHJzL2Rv&#10;d25yZXYueG1sUEsFBgAAAAAEAAQA9QAAAIgDAAAAAA==&#10;"/>
            <v:line id="Line 1237" o:spid="_x0000_s2032" style="position:absolute;rotation:60;flip:y;visibility:visible" from="6936,2651" to="6936,35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OHFMcAAADdAAAADwAAAGRycy9kb3ducmV2LnhtbESPQWvCQBCF7wX/wzKCF6kbNUqJriKC&#10;WPBQTCzS25Adk2B2NmRXTf+9WxB6m+G9ed+b5boztbhT6yrLCsajCARxbnXFhYJTtnv/AOE8ssba&#10;Min4JQfrVe9tiYm2Dz7SPfWFCCHsElRQet8kUrq8JINuZBvioF1sa9CHtS2kbvERwk0tJ1E0lwYr&#10;DoQSG9qWlF/TmwncafY9G+5Pqc6u5/PX5GDjn9gqNeh3mwUIT53/N7+uP3WoP57G8PdNGEGun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A44cUxwAAAN0AAAAPAAAAAAAA&#10;AAAAAAAAAKECAABkcnMvZG93bnJldi54bWxQSwUGAAAAAAQABAD5AAAAlQMAAAAA&#10;" strokeweight="1pt"/>
            <v:oval id="Oval 1238" o:spid="_x0000_s2033" style="position:absolute;left:6481;top:2840;width:85;height:85;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0dcUA&#10;AADdAAAADwAAAGRycy9kb3ducmV2LnhtbERPTWsCMRC9C/0PYQq9iGatWGQ1ihSEUorYrR68jZsx&#10;u3YzWTeprv/eCEJv83ifM523thJnanzpWMGgn4Agzp0u2SjY/Cx7YxA+IGusHJOCK3mYz546U0y1&#10;u/A3nbNgRAxhn6KCIoQ6ldLnBVn0fVcTR+7gGoshwsZI3eAlhttKvibJm7RYcmwosKb3gvLf7M8q&#10;wFO2P3ya1Zc+dvdbsyvNmBdrpV6e28UERKA2/Isf7g8d5w+GI7h/E0+Qs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R1xQAAAN0AAAAPAAAAAAAAAAAAAAAAAJgCAABkcnMv&#10;ZG93bnJldi54bWxQSwUGAAAAAAQABAD1AAAAigMAAAAA&#10;"/>
            <v:shape id="Freeform 1239" o:spid="_x0000_s2034" style="position:absolute;left:6517;top:1991;width:3222;height:845;visibility:visible;mso-wrap-style:square;v-text-anchor:top" coordsize="3222,8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X6FsMA&#10;AADdAAAADwAAAGRycy9kb3ducmV2LnhtbERPTWvCQBC9F/wPywje6iaWhJK6ShELEXppKuJxyE6z&#10;odnZkF1N9Nd3C4Xe5vE+Z72dbCeuNPjWsYJ0mYAgrp1uuVFw/Hx7fAbhA7LGzjEpuJGH7Wb2sMZC&#10;u5E/6FqFRsQQ9gUqMCH0hZS+NmTRL11PHLkvN1gMEQ6N1AOOMdx2cpUkubTYcmww2NPOUP1dXayC&#10;U2tW52OaZYFpty/f7/JQplKpxXx6fQERaAr/4j93qeP89CmH32/iCXL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nX6FsMAAADdAAAADwAAAAAAAAAAAAAAAACYAgAAZHJzL2Rv&#10;d25yZXYueG1sUEsFBgAAAAAEAAQA9QAAAIgDAAAAAA==&#10;" path="m,845c352,427,705,10,1242,5,1779,,2500,407,3222,815e" filled="f">
              <v:stroke dashstyle="1 1" endcap="round"/>
              <v:path arrowok="t" o:connecttype="custom" o:connectlocs="0,845;1242,5;3222,815" o:connectangles="0,0,0"/>
            </v:shape>
            <v:shape id="Freeform 1240" o:spid="_x0000_s2035" style="position:absolute;left:6151;top:2885;width:1982;height:2808;visibility:visible;mso-wrap-style:square;v-text-anchor:top" coordsize="1982,2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5u8QA&#10;AADdAAAADwAAAGRycy9kb3ducmV2LnhtbERPTWvCQBC9C/6HZYRepG5SoZbUVUQUC55MRfQ2zY7Z&#10;YHY2ZFeN/74rFHqbx/uc6byztbhR6yvHCtJRAoK4cLriUsH+e/36AcIHZI21Y1LwIA/zWb83xUy7&#10;O+/olodSxBD2GSowITSZlL4wZNGPXEMcubNrLYYI21LqFu8x3NbyLUnepcWKY4PBhpaGikt+tQrc&#10;wW+Hy7xIx4+f42k1qdmsdxulXgbd4hNEoC78i//cXzrOT8cTeH4TT5C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4ObvEAAAA3QAAAA8AAAAAAAAAAAAAAAAAmAIAAGRycy9k&#10;b3ducmV2LnhtbFBLBQYAAAAABAAEAPUAAACJAwAAAAA=&#10;" path="m350,c175,510,,1020,272,1488v272,468,991,894,1710,1320e" filled="f">
              <v:stroke dashstyle="1 1" endcap="round"/>
              <v:path arrowok="t" o:connecttype="custom" o:connectlocs="350,0;272,1488;1982,2808" o:connectangles="0,0,0"/>
            </v:shape>
            <v:shape id="AutoShape 1241" o:spid="_x0000_s2036" type="#_x0000_t124" style="position:absolute;left:7321;top:4106;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rESMUA&#10;AADdAAAADwAAAGRycy9kb3ducmV2LnhtbESPQU/DMAyF70j8h8hIu1Qs3ZAm6JZNsDFpV1Z+gNV4&#10;TUXjVEnoOn49PiBxs/We3/u82U2+VyPF1AU2sJiXoIibYDtuDXzWx8dnUCkjW+wDk4EbJdht7+82&#10;WNlw5Q8az7lVEsKpQgMu56HSOjWOPKZ5GIhFu4ToMcsaW20jXiXc93pZlivtsWNpcDjQ3lHzdf72&#10;BmKhi2Kf6rE8Hes3t3o/vBT9jzGzh+l1DSrTlP/Nf9cnK/iLJ8GVb2QEvf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SsRIxQAAAN0AAAAPAAAAAAAAAAAAAAAAAJgCAABkcnMv&#10;ZG93bnJldi54bWxQSwUGAAAAAAQABAD1AAAAigMAAAAA&#10;" strokeweight="1pt"/>
            <v:oval id="Oval 1242" o:spid="_x0000_s2037" style="position:absolute;left:7327;top:3308;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Y8t8QA&#10;AADdAAAADwAAAGRycy9kb3ducmV2LnhtbERPTWvCQBC9F/oflin0VjexkGp0FRGFXESqXryN2WkS&#10;mp0Nu9uY+uvdQsHbPN7nzJeDaUVPzjeWFaSjBARxaXXDlYLTcfs2AeEDssbWMin4JQ/LxfPTHHNt&#10;r/xJ/SFUIoawz1FBHUKXS+nLmgz6ke2II/dlncEQoaukdniN4aaV4yTJpMGGY0ONHa1rKr8PP0YB&#10;feyKTWa202w/bHR6Ltz61l+Uen0ZVjMQgYbwEP+7Cx3np+9T+Psmni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mPLfEAAAA3QAAAA8AAAAAAAAAAAAAAAAAmAIAAGRycy9k&#10;b3ducmV2LnhtbFBLBQYAAAAABAAEAPUAAACJAwAAAAA=&#10;" strokeweight="1pt"/>
            <v:oval id="Oval 1243" o:spid="_x0000_s2038" style="position:absolute;left:7393;top:3368;width:72;height: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8LycUA&#10;AADdAAAADwAAAGRycy9kb3ducmV2LnhtbESPQWvDMAyF74P9B6PBLqN1MrZS0rqlBDp6XdbDjlqs&#10;JqGxHGy3Sf79dBjsJvGe3vu03U+uV3cKsfNsIF9moIhrbztuDJy/jos1qJiQLfaeycBMEfa7x4ct&#10;FtaP/En3KjVKQjgWaKBNaSi0jnVLDuPSD8SiXXxwmGQNjbYBRwl3vX7NspV22LE0tDhQ2VJ9rW7O&#10;QHgZ5nI+lcf8hz+q93Ftv1dna8zz03TYgEo0pX/z3/XJCn7+JvzyjYygd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LwvJxQAAAN0AAAAPAAAAAAAAAAAAAAAAAJgCAABkcnMv&#10;ZG93bnJldi54bWxQSwUGAAAAAAQABAD1AAAAigMAAAAA&#10;" fillcolor="black"/>
            <v:line id="Line 1244" o:spid="_x0000_s2039" style="position:absolute;rotation:90;visibility:visible" from="8113,3135" to="8113,47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QAwuMQAAADdAAAADwAAAGRycy9kb3ducmV2LnhtbERPTWvCQBC9F/wPyxS8FN1EbC2pq0hA&#10;DHhS68HbNDtNQrOzMbvR+O9doeBtHu9z5sve1OJCrassK4jHEQji3OqKCwXfh/XoE4TzyBpry6Tg&#10;Rg6Wi8HLHBNtr7yjy94XIoSwS1BB6X2TSOnykgy6sW2IA/drW4M+wLaQusVrCDe1nETRhzRYcWgo&#10;saG0pPxv3xkFnZllu3STnunUZIef9+MbmW2n1PC1X32B8NT7p/jfnekwP57G8PgmnCA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ADC4xAAAAN0AAAAPAAAAAAAAAAAA&#10;AAAAAKECAABkcnMvZG93bnJldi54bWxQSwUGAAAAAAQABAD5AAAAkgMAAAAA&#10;">
              <v:stroke dashstyle="1 1"/>
            </v:line>
            <v:line id="Line 1245" o:spid="_x0000_s2040" style="position:absolute;rotation:90;visibility:visible" from="8161,2828" to="8161,4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Kuz8QAAADdAAAADwAAAGRycy9kb3ducmV2LnhtbERPS2vCQBC+F/wPywi9FN0oWkvqJkig&#10;GOjJ16G3aXZMgtnZmN1o+u+7BaG3+fies04H04gbda62rGA2jUAQF1bXXCo4Hj4mbyCcR9bYWCYF&#10;P+QgTUZPa4y1vfOObntfihDCLkYFlfdtLKUrKjLoprYlDtzZdgZ9gF0pdYf3EG4aOY+iV2mw5tBQ&#10;YUtZRcVl3xsFvVnlu2ybXemrzQ/fy9MLmc9eqefxsHkH4Wnw/+KHO9dh/mwxh79vwgky+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0q7PxAAAAN0AAAAPAAAAAAAAAAAA&#10;AAAAAKECAABkcnMvZG93bnJldi54bWxQSwUGAAAAAAQABAD5AAAAkgMAAAAA&#10;">
              <v:stroke dashstyle="1 1"/>
            </v:line>
            <v:shape id="Text Box 1246" o:spid="_x0000_s2041" type="#_x0000_t202" style="position:absolute;left:7897;top:3572;width:600;height:4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BPAcIA&#10;AADdAAAADwAAAGRycy9kb3ducmV2LnhtbERPS4vCMBC+L/gfwix408THLto1iiiCJ5f1BXsbmrEt&#10;20xKE23990YQ9jYf33Nmi9aW4ka1LxxrGPQVCOLUmYIzDcfDpjcB4QOywdIxabiTh8W88zbDxLiG&#10;f+i2D5mIIewT1JCHUCVS+jQni77vKuLIXVxtMURYZ9LU2MRwW8qhUp/SYsGxIceKVjmlf/ur1XDa&#10;XX7PY/Wdre1H1bhWSbZTqXX3vV1+gQjUhn/xy701cf5gPILnN/EEO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cE8BwgAAAN0AAAAPAAAAAAAAAAAAAAAAAJgCAABkcnMvZG93&#10;bnJldi54bWxQSwUGAAAAAAQABAD1AAAAhwMAAAAA&#10;" filled="f" stroked="f">
              <v:textbox>
                <w:txbxContent>
                  <w:p w:rsidR="00042C34" w:rsidRDefault="00042C34" w:rsidP="00AC4B39">
                    <w:pPr>
                      <w:rPr>
                        <w:rFonts w:ascii="Arial" w:hAnsi="Arial" w:cs="Arial"/>
                        <w:vertAlign w:val="subscript"/>
                      </w:rPr>
                    </w:pPr>
                    <w:r>
                      <w:rPr>
                        <w:rFonts w:ascii="Arial" w:hAnsi="Arial" w:cs="Arial"/>
                      </w:rPr>
                      <w:sym w:font="Symbol" w:char="F046"/>
                    </w:r>
                    <w:r>
                      <w:rPr>
                        <w:rFonts w:ascii="Arial" w:hAnsi="Arial" w:cs="Arial"/>
                        <w:vertAlign w:val="subscript"/>
                      </w:rPr>
                      <w:t>A</w:t>
                    </w:r>
                  </w:p>
                </w:txbxContent>
              </v:textbox>
            </v:shape>
            <v:shape id="AutoShape 1247" o:spid="_x0000_s2042" type="#_x0000_t124" style="position:absolute;left:8035;top:4508;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G9MMIA&#10;AADdAAAADwAAAGRycy9kb3ducmV2LnhtbERP3WrCMBS+H/gO4QjelJkqIls1itMJ3s7uAQ7NsSk2&#10;JyXJat3TG2Gwu/Px/Z71drCt6MmHxrGC2TQHQVw53XCt4Ls8vr6BCBFZY+uYFNwpwHYzelljod2N&#10;v6g/x1qkEA4FKjAxdoWUoTJkMUxdR5y4i/MWY4K+ltrjLYXbVs7zfCktNpwaDHa0N1Rdzz9Wgc9k&#10;lu1D2eenY/lhlp+H96z9VWoyHnYrEJGG+C/+c590mj9bLOD5TTpBb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Ab0wwgAAAN0AAAAPAAAAAAAAAAAAAAAAAJgCAABkcnMvZG93&#10;bnJldi54bWxQSwUGAAAAAAQABAD1AAAAhwMAAAAA&#10;" strokeweight="1pt"/>
            <v:oval id="Oval 1248" o:spid="_x0000_s2043" style="position:absolute;left:8035;top:2858;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1Fz8QA&#10;AADdAAAADwAAAGRycy9kb3ducmV2LnhtbERPTWvCQBC9C/6HZYTedJNS0zZ1lSIKuYhoe+ltmp0m&#10;odnZsLuNqb/eFQRv83ifs1gNphU9Od9YVpDOEhDEpdUNVwo+P7bTFxA+IGtsLZOCf/KwWo5HC8y1&#10;PfGB+mOoRAxhn6OCOoQul9KXNRn0M9sRR+7HOoMhQldJ7fAUw00rH5MkkwYbjg01drSuqfw9/hkF&#10;9LwrNpnZvmb7YaPTr8Ktz/23Ug+T4f0NRKAh3MU3d6Hj/PRpDtdv4glye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tRc/EAAAA3QAAAA8AAAAAAAAAAAAAAAAAmAIAAGRycy9k&#10;b3ducmV2LnhtbFBLBQYAAAAABAAEAPUAAACJAwAAAAA=&#10;" strokeweight="1pt"/>
            <v:oval id="Oval 1249" o:spid="_x0000_s2044" style="position:absolute;left:8089;top:2924;width:72;height: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o2JsIA&#10;AADdAAAADwAAAGRycy9kb3ducmV2LnhtbERPTWvCQBC9C/0Pywi9SN2kaJDUVUpA8Wr04HGanSbB&#10;7GzYXU3y77uFQm/zeJ+z3Y+mE09yvrWsIF0mIIgrq1uuFVwvh7cNCB+QNXaWScFEHva7l9kWc20H&#10;PtOzDLWIIexzVNCE0OdS+qohg35pe+LIfVtnMEToaqkdDjHcdPI9STJpsOXY0GBPRUPVvXwYBW7R&#10;T8V0Kg7pFx/L9bDRt+yqlXqdj58fIAKN4V/85z7pOD9dZfD7TTxB7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ijYmwgAAAN0AAAAPAAAAAAAAAAAAAAAAAJgCAABkcnMvZG93&#10;bnJldi54bWxQSwUGAAAAAAQABAD1AAAAhwMAAAAA&#10;" fillcolor="black"/>
            <v:shape id="Freeform 1250" o:spid="_x0000_s2045" style="position:absolute;left:9047;top:3497;width:154;height:210;rotation:-90;visibility:visible;mso-wrap-style:square;v-text-anchor:top" coordsize="154,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P1fcQA&#10;AADdAAAADwAAAGRycy9kb3ducmV2LnhtbERPS2vCQBC+C/0PyxS8iG58UDXNRsQitEdtUY9DdpoN&#10;zc6m2a0m/75bEHqbj+852aaztbhS6yvHCqaTBARx4XTFpYKP9/14BcIHZI21Y1LQk4dN/jDIMNXu&#10;xge6HkMpYgj7FBWYEJpUSl8YsugnriGO3KdrLYYI21LqFm8x3NZyliRP0mLFscFgQztDxdfxxyrY&#10;Fetu/u36cDGnl7PuR3rWvK2VGj5222cQgbrwL767X3WcP10s4e+beILM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z9X3EAAAA3QAAAA8AAAAAAAAAAAAAAAAAmAIAAGRycy9k&#10;b3ducmV2LnhtbFBLBQYAAAAABAAEAPUAAACJAwAAAAA=&#10;" path="m22,c11,57,,115,22,150v22,35,77,47,132,60e" filled="f">
              <v:stroke dashstyle="1 1"/>
              <v:path arrowok="t" o:connecttype="custom" o:connectlocs="22,0;22,150;154,210" o:connectangles="0,0,0"/>
            </v:shape>
            <v:shape id="Freeform 1251" o:spid="_x0000_s2046" style="position:absolute;left:7121;top:3497;width:154;height:210;rotation:-90;flip:x;visibility:visible;mso-wrap-style:square;v-text-anchor:top" coordsize="154,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PlHMcA&#10;AADdAAAADwAAAGRycy9kb3ducmV2LnhtbESPT2vCQBDF70K/wzKF3uomolKiq4jQP1DE1urB25Ad&#10;k9DsbNjdavz2zqHgbYb35r3fzJe9a9WZQmw8G8iHGSji0tuGKwP7n9fnF1AxIVtsPZOBK0VYLh4G&#10;cyysv/A3nXepUhLCsUADdUpdoXUsa3IYh74jFu3kg8Mka6i0DXiRcNfqUZZNtcOGpaHGjtY1lb+7&#10;P2fgdNjE6epttM7fx5+l/tpOQr89GvP02K9moBL16W7+v/6wgp+PBVe+kRH04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hT5RzHAAAA3QAAAA8AAAAAAAAAAAAAAAAAmAIAAGRy&#10;cy9kb3ducmV2LnhtbFBLBQYAAAAABAAEAPUAAACMAwAAAAA=&#10;" path="m22,c11,57,,115,22,150v22,35,77,47,132,60e" filled="f">
              <v:stroke dashstyle="1 1"/>
              <v:path arrowok="t" o:connecttype="custom" o:connectlocs="22,0;22,150;154,210" o:connectangles="0,0,0"/>
            </v:shape>
            <v:shape id="Freeform 1252" o:spid="_x0000_s2047" style="position:absolute;left:7157;top:3917;width:154;height:210;rotation:90;visibility:visible;mso-wrap-style:square;v-text-anchor:top" coordsize="154,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EVrsIA&#10;AADdAAAADwAAAGRycy9kb3ducmV2LnhtbERPTWvCQBC9C/6HZQRvujFYiamrSItSerJReh6y0yQ0&#10;Oxt3VxP/fbdQ6G0e73M2u8G04k7ON5YVLOYJCOLS6oYrBZfzYZaB8AFZY2uZFDzIw247Hm0w17bn&#10;D7oXoRIxhH2OCuoQulxKX9Zk0M9tRxy5L+sMhghdJbXDPoabVqZJspIGG44NNXb0UlP5XdyMgsq1&#10;WX/Fy+vpCUORGkzfP7OjUtPJsH8GEWgI/+I/95uO8xfLNfx+E0+Q2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YRWuwgAAAN0AAAAPAAAAAAAAAAAAAAAAAJgCAABkcnMvZG93&#10;bnJldi54bWxQSwUGAAAAAAQABAD1AAAAhwMAAAAA&#10;" path="m22,c11,57,,115,22,150v22,35,77,47,132,60e" filled="f">
              <v:stroke dashstyle="1 1"/>
              <v:path arrowok="t" o:connecttype="custom" o:connectlocs="22,0;22,150;154,210" o:connectangles="0,0,0"/>
            </v:shape>
            <v:shape id="Text Box 1253" o:spid="_x0000_s2048" type="#_x0000_t202" style="position:absolute;left:2323;top:6183;width:3162;height:102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tHq8UA&#10;AADdAAAADwAAAGRycy9kb3ducmV2LnhtbESPQWvCQBCF7wX/wzKCt7pr0VKjq0hF8NRSq4K3ITsm&#10;wexsyK4m/fedQ6G3Gd6b975Zrntfqwe1sQpsYTI2oIjz4CouLBy/d89voGJCdlgHJgs/FGG9Gjwt&#10;MXOh4y96HFKhJIRjhhbKlJpM65iX5DGOQ0Ms2jW0HpOsbaFdi52E+1q/GPOqPVYsDSU29F5Sfjvc&#10;vYXTx/VynprPYutnTRd6o9nPtbWjYb9ZgErUp3/z3/XeCf5kJvzyjYy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e0erxQAAAN0AAAAPAAAAAAAAAAAAAAAAAJgCAABkcnMv&#10;ZG93bnJldi54bWxQSwUGAAAAAAQABAD1AAAAigMAAAAA&#10;" filled="f" stroked="f">
              <v:textbox>
                <w:txbxContent>
                  <w:p w:rsidR="00042C34" w:rsidRPr="00114213" w:rsidRDefault="00042C34" w:rsidP="00AC4B39">
                    <w:pPr>
                      <w:jc w:val="both"/>
                      <w:rPr>
                        <w:rFonts w:ascii="Verdana" w:hAnsi="Verdana" w:cs="Arial"/>
                        <w:sz w:val="16"/>
                        <w:szCs w:val="16"/>
                      </w:rPr>
                    </w:pPr>
                    <w:r w:rsidRPr="00114213">
                      <w:rPr>
                        <w:rFonts w:ascii="Verdana" w:hAnsi="Verdana" w:cs="Arial"/>
                        <w:sz w:val="16"/>
                        <w:szCs w:val="16"/>
                      </w:rPr>
                      <w:t>Sentido de las fuerzas electromotrices inducidas en las bobinas del estator sin carga, para la posición del rotor indicada</w:t>
                    </w:r>
                  </w:p>
                </w:txbxContent>
              </v:textbox>
            </v:shape>
            <v:shape id="Text Box 1254" o:spid="_x0000_s2049" type="#_x0000_t202" style="position:absolute;left:6529;top:6160;width:3531;height:104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fiMMIA&#10;AADdAAAADwAAAGRycy9kb3ducmV2LnhtbERPTWvCQBC9C/6HZQrezG6kik1dRSwFT4raFnobsmMS&#10;mp0N2a2J/94VBG/zeJ+zWPW2FhdqfeVYQ5ooEMS5MxUXGr5On+M5CB+QDdaOScOVPKyWw8ECM+M6&#10;PtDlGAoRQ9hnqKEMocmk9HlJFn3iGuLInV1rMUTYFtK02MVwW8uJUjNpseLYUGJDm5Lyv+O/1fC9&#10;O//+vKp98WGnTed6Jdm+Sa1HL/36HUSgPjzFD/fWxPnpNIX7N/EEub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N+IwwgAAAN0AAAAPAAAAAAAAAAAAAAAAAJgCAABkcnMvZG93&#10;bnJldi54bWxQSwUGAAAAAAQABAD1AAAAhwMAAAAA&#10;" filled="f" stroked="f">
              <v:textbox>
                <w:txbxContent>
                  <w:p w:rsidR="00042C34" w:rsidRPr="00114213" w:rsidRDefault="00042C34" w:rsidP="00AC4B39">
                    <w:pPr>
                      <w:jc w:val="both"/>
                      <w:rPr>
                        <w:rFonts w:ascii="Verdana" w:hAnsi="Verdana" w:cs="Arial"/>
                        <w:sz w:val="16"/>
                        <w:szCs w:val="16"/>
                      </w:rPr>
                    </w:pPr>
                    <w:r w:rsidRPr="00114213">
                      <w:rPr>
                        <w:rFonts w:ascii="Verdana" w:hAnsi="Verdana" w:cs="Arial"/>
                        <w:sz w:val="16"/>
                        <w:szCs w:val="16"/>
                      </w:rPr>
                      <w:t>Sentido de las corrientes en las bobinas del estator con carga capacitiva pura, y posición del campo rotante de reacción de armadura.</w:t>
                    </w:r>
                  </w:p>
                </w:txbxContent>
              </v:textbox>
            </v:shape>
            <v:shape id="AutoShape 1255" o:spid="_x0000_s2050" type="#_x0000_t32" style="position:absolute;left:8131;top:5739;width:0;height:340;rotation:18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o9scMAAADdAAAADwAAAGRycy9kb3ducmV2LnhtbERPTWvCQBC9C/0PyxS8SN0oKCV1E0qh&#10;IIiiacHrkJ0modnZkB01+utdodDbPN7nrPLBtepMfWg8G5hNE1DEpbcNVwa+vz5fXkEFQbbYeiYD&#10;VwqQZ0+jFabWX/hA50IqFUM4pGigFulSrUNZk8Mw9R1x5H5871Ai7Ctte7zEcNfqeZIstcOGY0ON&#10;HX3UVP4WJ2eAZe+KY7U/3prd0k9uLBs5bI0ZPw/vb6CEBvkX/7nXNs6fLebw+CaeoLM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qqPbHDAAAA3QAAAA8AAAAAAAAAAAAA&#10;AAAAoQIAAGRycy9kb3ducmV2LnhtbFBLBQYAAAAABAAEAPkAAACRAwAAAAA=&#10;">
              <v:stroke endarrow="block" endarrowwidth="narrow" endarrowlength="short"/>
            </v:shape>
            <v:shape id="AutoShape 1256" o:spid="_x0000_s2051" type="#_x0000_t32" style="position:absolute;left:8056;top:2095;width:0;height:340;rotation:18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aYKsMAAADdAAAADwAAAGRycy9kb3ducmV2LnhtbERPTWvCQBC9C/0PyxR6Ed1YUUp0E0qh&#10;UCgtGgteh+yYBLOzITvV1F/vFgRv83ifs84H16oT9aHxbGA2TUARl942XBn42b1PXkAFQbbYeiYD&#10;fxQgzx5Ga0ytP/OWToVUKoZwSNFALdKlWoeyJodh6jviyB1871Ai7CttezzHcNfq5yRZaocNx4Ya&#10;O3qrqTwWv84Ay8YV+2qzvzTfSz++sHzK9suYp8fhdQVKaJC7+Ob+sHH+bDGH/2/iCTq7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XmmCrDAAAA3QAAAA8AAAAAAAAAAAAA&#10;AAAAoQIAAGRycy9kb3ducmV2LnhtbFBLBQYAAAAABAAEAPkAAACRAwAAAAA=&#10;">
              <v:stroke endarrow="block" endarrowwidth="narrow" endarrowlength="short"/>
            </v:shape>
            <v:shape id="Text Box 1257" o:spid="_x0000_s2052" type="#_x0000_t202" style="position:absolute;left:7570;top:2066;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BBqMMA&#10;AADdAAAADwAAAGRycy9kb3ducmV2LnhtbERPTWvCQBC9F/wPywi91V1LUjS6ilgKPVmaquBtyI5J&#10;MDsbstsk/vtuodDbPN7nrLejbURPna8da5jPFAjiwpmaSw3Hr7enBQgfkA02jknDnTxsN5OHNWbG&#10;DfxJfR5KEUPYZ6ihCqHNpPRFRRb9zLXEkbu6zmKIsCul6XCI4baRz0q9SIs1x4YKW9pXVNzyb6vh&#10;dLhezon6KF9t2g5uVJLtUmr9OB13KxCBxvAv/nO/mzh/nibw+008QW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BBqMMAAADdAAAADwAAAAAAAAAAAAAAAACYAgAAZHJzL2Rv&#10;d25yZXYueG1sUEsFBgAAAAAEAAQA9QAAAIgDAAAAAA==&#10;" filled="f" stroked="f">
              <v:textbox>
                <w:txbxContent>
                  <w:p w:rsidR="00042C34" w:rsidRPr="00114213" w:rsidRDefault="00042C34" w:rsidP="00AC4B39">
                    <w:pPr>
                      <w:jc w:val="center"/>
                      <w:rPr>
                        <w:rFonts w:ascii="Verdana" w:hAnsi="Verdana"/>
                        <w:bCs/>
                        <w:vertAlign w:val="subscript"/>
                        <w:lang w:val="es-MX"/>
                      </w:rPr>
                    </w:pPr>
                    <w:r w:rsidRPr="00114213">
                      <w:rPr>
                        <w:rFonts w:ascii="Verdana" w:hAnsi="Verdana"/>
                        <w:bCs/>
                        <w:lang w:val="es-MX"/>
                      </w:rPr>
                      <w:t>i</w:t>
                    </w:r>
                    <w:r w:rsidRPr="00114213">
                      <w:rPr>
                        <w:rFonts w:ascii="Verdana" w:hAnsi="Verdana"/>
                        <w:bCs/>
                        <w:vertAlign w:val="subscript"/>
                        <w:lang w:val="es-MX"/>
                      </w:rPr>
                      <w:t>R</w:t>
                    </w:r>
                  </w:p>
                </w:txbxContent>
              </v:textbox>
            </v:shape>
            <v:shape id="Text Box 1258" o:spid="_x0000_s2053" type="#_x0000_t202" style="position:absolute;left:8053;top:5732;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zkM8IA&#10;AADdAAAADwAAAGRycy9kb3ducmV2LnhtbERPTWvCQBC9C/6HZQrezK6lKRpdRVoKnpRqK3gbsmMS&#10;mp0N2a2J/94VBG/zeJ+zWPW2FhdqfeVYwyRRIIhzZyouNPwcvsZTED4gG6wdk4YreVgth4MFZsZ1&#10;/E2XfShEDGGfoYYyhCaT0uclWfSJa4gjd3atxRBhW0jTYhfDbS1flXqXFiuODSU29FFS/rf/txp+&#10;t+fT8U3tik+bNp3rlWQ7k1qPXvr1HESgPjzFD/fGxPmTNIX7N/EEub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DOQzwgAAAN0AAAAPAAAAAAAAAAAAAAAAAJgCAABkcnMvZG93&#10;bnJldi54bWxQSwUGAAAAAAQABAD1AAAAhwMAAAAA&#10;" filled="f" stroked="f">
              <v:textbox>
                <w:txbxContent>
                  <w:p w:rsidR="00042C34" w:rsidRPr="00114213" w:rsidRDefault="00042C34" w:rsidP="00AC4B39">
                    <w:pPr>
                      <w:jc w:val="center"/>
                      <w:rPr>
                        <w:rFonts w:ascii="Verdana" w:hAnsi="Verdana"/>
                        <w:bCs/>
                        <w:vertAlign w:val="subscript"/>
                        <w:lang w:val="es-MX"/>
                      </w:rPr>
                    </w:pPr>
                    <w:r w:rsidRPr="00114213">
                      <w:rPr>
                        <w:rFonts w:ascii="Verdana" w:hAnsi="Verdana"/>
                        <w:bCs/>
                        <w:lang w:val="es-MX"/>
                      </w:rPr>
                      <w:t>i</w:t>
                    </w:r>
                    <w:r w:rsidRPr="00114213">
                      <w:rPr>
                        <w:rFonts w:ascii="Verdana" w:hAnsi="Verdana"/>
                        <w:bCs/>
                        <w:vertAlign w:val="subscript"/>
                        <w:lang w:val="es-MX"/>
                      </w:rPr>
                      <w:t>R</w:t>
                    </w:r>
                  </w:p>
                </w:txbxContent>
              </v:textbox>
            </v:shape>
            <v:shape id="Text Box 1259" o:spid="_x0000_s2054" type="#_x0000_t202" style="position:absolute;left:9367;top:3068;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56RMEA&#10;AADdAAAADwAAAGRycy9kb3ducmV2LnhtbERPTYvCMBC9C/6HMII3TRQVrUYRRfC0y7oqeBuasS02&#10;k9JEW//9ZmFhb/N4n7PatLYUL6p94VjDaKhAEKfOFJxpOH8fBnMQPiAbLB2Thjd52Ky7nRUmxjX8&#10;Ra9TyEQMYZ+ghjyEKpHSpzlZ9ENXEUfu7mqLIcI6k6bGJobbUo6VmkmLBceGHCva5ZQ+Tk+r4fJx&#10;v10n6jPb22nVuFZJtgupdb/XbpcgArXhX/znPpo4fzSdwe838QS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XeekTBAAAA3QAAAA8AAAAAAAAAAAAAAAAAmAIAAGRycy9kb3du&#10;cmV2LnhtbFBLBQYAAAAABAAEAPUAAACGAwAAAAA=&#10;" filled="f" stroked="f">
              <v:textbox>
                <w:txbxContent>
                  <w:p w:rsidR="00042C34" w:rsidRPr="00114213" w:rsidRDefault="00042C34" w:rsidP="00AC4B39">
                    <w:pPr>
                      <w:jc w:val="center"/>
                      <w:rPr>
                        <w:rFonts w:ascii="Verdana" w:hAnsi="Verdana"/>
                        <w:bCs/>
                        <w:vertAlign w:val="subscript"/>
                        <w:lang w:val="es-MX"/>
                      </w:rPr>
                    </w:pPr>
                    <w:r>
                      <w:rPr>
                        <w:rFonts w:ascii="Verdana" w:hAnsi="Verdana"/>
                        <w:bCs/>
                        <w:lang w:val="es-MX"/>
                      </w:rPr>
                      <w:t>i</w:t>
                    </w:r>
                    <w:r>
                      <w:rPr>
                        <w:rFonts w:ascii="Verdana" w:hAnsi="Verdana"/>
                        <w:bCs/>
                        <w:vertAlign w:val="subscript"/>
                        <w:lang w:val="es-MX"/>
                      </w:rPr>
                      <w:t>S</w:t>
                    </w:r>
                  </w:p>
                </w:txbxContent>
              </v:textbox>
            </v:shape>
            <v:shape id="AutoShape 1260" o:spid="_x0000_s2055" type="#_x0000_t32" style="position:absolute;left:9563;top:2941;width:0;height:340;rotation:-1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gmWP8IAAADdAAAADwAAAGRycy9kb3ducmV2LnhtbERPS2vCQBC+F/wPywheSt0otJXUVYoP&#10;9FpTe55mxySYnQ3ZqYn/visI3ubje8582btaXagNlWcDk3ECijj3tuLCwHe2fZmBCoJssfZMBq4U&#10;YLkYPM0xtb7jL7ocpFAxhEOKBkqRJtU65CU5DGPfEEfu5FuHEmFbaNtiF8NdradJ8qYdVhwbSmxo&#10;VVJ+Pvw5AyjZerNb7cOzhGNP2XraXX9/jBkN+88PUEK9PMR3997G+ZPXd7h9E0/Qi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gmWP8IAAADdAAAADwAAAAAAAAAAAAAA&#10;AAChAgAAZHJzL2Rvd25yZXYueG1sUEsFBgAAAAAEAAQA+QAAAJADAAAAAA==&#10;">
              <v:stroke endarrow="block" endarrowwidth="narrow" endarrowlength="short"/>
            </v:shape>
            <v:shape id="AutoShape 1261" o:spid="_x0000_s2056" type="#_x0000_t32" style="position:absolute;left:6321;top:4681;width:0;height:340;rotation:-1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5YCTcQAAADdAAAADwAAAGRycy9kb3ducmV2LnhtbESPQWvCQBCF74X+h2UKXkrdKLRIdJWi&#10;LXqt0Z7H7DQJzc6G7NTEf985FHqb4b1575vVZgytuVKfmsgOZtMMDHEZfcOVg1Px/rQAkwTZYxuZ&#10;HNwowWZ9f7fC3MeBP+h6lMpoCKccHdQiXW5tKmsKmKaxI1btK/YBRde+sr7HQcNDa+dZ9mIDNqwN&#10;NXa0ran8Pv4EByjF7m2/PaRHSeeRit18uF0+nZs8jK9LMEKj/Jv/rg9e8WfPiqvf6Ah2/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lgJNxAAAAN0AAAAPAAAAAAAAAAAA&#10;AAAAAKECAABkcnMvZG93bnJldi54bWxQSwUGAAAAAAQABAD5AAAAkgMAAAAA&#10;">
              <v:stroke endarrow="block" endarrowwidth="narrow" endarrowlength="short"/>
            </v:shape>
            <v:shape id="Text Box 1262" o:spid="_x0000_s2057" type="#_x0000_t202" style="position:absolute;left:6053;top:4851;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HuNsMA&#10;AADdAAAADwAAAGRycy9kb3ducmV2LnhtbERPTWvCQBC9F/wPywi9NbsWLSa6CVIRemqpVcHbkB2T&#10;YHY2ZFeT/vtuodDbPN7nrIvRtuJOvW8ca5glCgRx6UzDlYbD1+5pCcIHZIOtY9LwTR6KfPKwxsy4&#10;gT/pvg+ViCHsM9RQh9BlUvqyJos+cR1x5C6utxgi7CtpehxiuG3ls1Iv0mLDsaHGjl5rKq/7m9Vw&#10;fL+cT3P1UW3tohvcqCTbVGr9OB03KxCBxvAv/nO/mTh/tkjh95t4g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EHuNsMAAADdAAAADwAAAAAAAAAAAAAAAACYAgAAZHJzL2Rv&#10;d25yZXYueG1sUEsFBgAAAAAEAAQA9QAAAIgDAAAAAA==&#10;" filled="f" stroked="f">
              <v:textbox>
                <w:txbxContent>
                  <w:p w:rsidR="00042C34" w:rsidRPr="00114213" w:rsidRDefault="00042C34" w:rsidP="00AC4B39">
                    <w:pPr>
                      <w:jc w:val="center"/>
                      <w:rPr>
                        <w:rFonts w:ascii="Verdana" w:hAnsi="Verdana"/>
                        <w:bCs/>
                        <w:vertAlign w:val="subscript"/>
                        <w:lang w:val="es-MX"/>
                      </w:rPr>
                    </w:pPr>
                    <w:r>
                      <w:rPr>
                        <w:rFonts w:ascii="Verdana" w:hAnsi="Verdana"/>
                        <w:bCs/>
                        <w:lang w:val="es-MX"/>
                      </w:rPr>
                      <w:t>i</w:t>
                    </w:r>
                    <w:r>
                      <w:rPr>
                        <w:rFonts w:ascii="Verdana" w:hAnsi="Verdana"/>
                        <w:bCs/>
                        <w:vertAlign w:val="subscript"/>
                        <w:lang w:val="es-MX"/>
                      </w:rPr>
                      <w:t>S</w:t>
                    </w:r>
                  </w:p>
                </w:txbxContent>
              </v:textbox>
            </v:shape>
            <v:shape id="Text Box 1263" o:spid="_x0000_s2058" type="#_x0000_t202" style="position:absolute;left:6637;top:2558;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eNFsUA&#10;AADdAAAADwAAAGRycy9kb3ducmV2LnhtbESPQWvCQBCF7wX/wzKCt7prsVKjq0hF8NRSq4K3ITsm&#10;wexsyK4m/fedQ6G3Gd6b975Zrntfqwe1sQpsYTI2oIjz4CouLBy/d89voGJCdlgHJgs/FGG9Gjwt&#10;MXOh4y96HFKhJIRjhhbKlJpM65iX5DGOQ0Ms2jW0HpOsbaFdi52E+1q/GDPTHiuWhhIbei8pvx3u&#10;3sLp43o5T81nsfWvTRd6o9nPtbWjYb9ZgErUp3/z3/XeCf5kJvzyjYy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F40WxQAAAN0AAAAPAAAAAAAAAAAAAAAAAJgCAABkcnMv&#10;ZG93bnJldi54bWxQSwUGAAAAAAQABAD1AAAAigMAAAAA&#10;" filled="f" stroked="f">
              <v:textbox>
                <w:txbxContent>
                  <w:p w:rsidR="00042C34" w:rsidRPr="00114213" w:rsidRDefault="00042C34" w:rsidP="00AC4B39">
                    <w:pPr>
                      <w:jc w:val="center"/>
                      <w:rPr>
                        <w:rFonts w:ascii="Verdana" w:hAnsi="Verdana"/>
                        <w:bCs/>
                        <w:vertAlign w:val="subscript"/>
                        <w:lang w:val="es-MX"/>
                      </w:rPr>
                    </w:pPr>
                    <w:r>
                      <w:rPr>
                        <w:rFonts w:ascii="Verdana" w:hAnsi="Verdana"/>
                        <w:bCs/>
                        <w:lang w:val="es-MX"/>
                      </w:rPr>
                      <w:t>i</w:t>
                    </w:r>
                    <w:r>
                      <w:rPr>
                        <w:rFonts w:ascii="Verdana" w:hAnsi="Verdana"/>
                        <w:bCs/>
                        <w:vertAlign w:val="subscript"/>
                        <w:lang w:val="es-MX"/>
                      </w:rPr>
                      <w:t>T</w:t>
                    </w:r>
                  </w:p>
                </w:txbxContent>
              </v:textbox>
            </v:shape>
            <v:shape id="Text Box 1264" o:spid="_x0000_s2059" type="#_x0000_t202" style="position:absolute;left:9733;top:4851;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sojcIA&#10;AADdAAAADwAAAGRycy9kb3ducmV2LnhtbERPTWvCQBC9F/wPyxS8NbuRKhpdRSwFT0q1FbwN2TEJ&#10;zc6G7NbEf+8KBW/zeJ+zWPW2FldqfeVYQ5ooEMS5MxUXGr6Pn29TED4gG6wdk4YbeVgtBy8LzIzr&#10;+Iuuh1CIGMI+Qw1lCE0mpc9LsugT1xBH7uJaiyHCtpCmxS6G21qOlJpIixXHhhIb2pSU/x7+rIaf&#10;3eV8elf74sOOm871SrKdSa2Hr/16DiJQH57if/fWxPnpJIXHN/EEub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WyiNwgAAAN0AAAAPAAAAAAAAAAAAAAAAAJgCAABkcnMvZG93&#10;bnJldi54bWxQSwUGAAAAAAQABAD1AAAAhwMAAAAA&#10;" filled="f" stroked="f">
              <v:textbox>
                <w:txbxContent>
                  <w:p w:rsidR="00042C34" w:rsidRPr="00114213" w:rsidRDefault="00042C34" w:rsidP="00AC4B39">
                    <w:pPr>
                      <w:jc w:val="center"/>
                      <w:rPr>
                        <w:rFonts w:ascii="Verdana" w:hAnsi="Verdana"/>
                        <w:bCs/>
                        <w:vertAlign w:val="subscript"/>
                        <w:lang w:val="es-MX"/>
                      </w:rPr>
                    </w:pPr>
                    <w:r>
                      <w:rPr>
                        <w:rFonts w:ascii="Verdana" w:hAnsi="Verdana"/>
                        <w:bCs/>
                        <w:lang w:val="es-MX"/>
                      </w:rPr>
                      <w:t>i</w:t>
                    </w:r>
                    <w:r>
                      <w:rPr>
                        <w:rFonts w:ascii="Verdana" w:hAnsi="Verdana"/>
                        <w:bCs/>
                        <w:vertAlign w:val="subscript"/>
                        <w:lang w:val="es-MX"/>
                      </w:rPr>
                      <w:t>T</w:t>
                    </w:r>
                  </w:p>
                </w:txbxContent>
              </v:textbox>
            </v:shape>
            <v:oval id="Oval 1265" o:spid="_x0000_s2060" style="position:absolute;left:9739;top:4741;width:85;height: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MJhMIA&#10;AADdAAAADwAAAGRycy9kb3ducmV2LnhtbERPTWvCQBC9F/wPywi91U0MBkldRZSCPfTQaO9DdkyC&#10;2dmQHWP677uFQm/zeJ+z2U2uUyMNofVsIF0koIgrb1uuDVzOby9rUEGQLXaeycA3BdhtZ08bLKx/&#10;8CeNpdQqhnAo0EAj0hdah6ohh2Hhe+LIXf3gUCIcam0HfMRw1+llkuTaYcuxocGeDg1Vt/LuDBzr&#10;fZmPOpNVdj2eZHX7+njPUmOe59P+FZTQJP/iP/fJxvlpvoTfb+IJev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gwmEwgAAAN0AAAAPAAAAAAAAAAAAAAAAAJgCAABkcnMvZG93&#10;bnJldi54bWxQSwUGAAAAAAQABAD1AAAAhwMAAAAA&#10;"/>
            <v:shape id="AutoShape 1266" o:spid="_x0000_s2061" type="#_x0000_t32" style="position:absolute;left:10010;top:4756;width:0;height:340;rotation:1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xPzOcIAAADdAAAADwAAAGRycy9kb3ducmV2LnhtbERPTWsCMRC9C/0PYQpepGa1sMhqlFIR&#10;PSyIttDrkIyb1c1k2UTd/vumIHibx/ucxap3jbhRF2rPCibjDASx9qbmSsH31+ZtBiJEZIONZ1Lw&#10;SwFWy5fBAgvj73yg2zFWIoVwKFCBjbEtpAzaksMw9i1x4k6+cxgT7CppOryncNfIaZbl0mHNqcFi&#10;S5+W9OV4dQpKG3VZVhpno598K9fr/ox7q9Twtf+Yg4jUx6f44d6ZNH+Sv8P/N+kEuf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xPzOcIAAADdAAAADwAAAAAAAAAAAAAA&#10;AAChAgAAZHJzL2Rvd25yZXYueG1sUEsFBgAAAAAEAAQA+QAAAJADAAAAAA==&#10;">
              <v:stroke endarrow="block" endarrowwidth="narrow" endarrowlength="short"/>
            </v:shape>
            <v:shape id="AutoShape 1267" o:spid="_x0000_s2062" type="#_x0000_t32" style="position:absolute;left:6807;top:2746;width:0;height:340;rotation:1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prTcIAAADdAAAADwAAAGRycy9kb3ducmV2LnhtbERPTWsCMRC9C/0PYQpepGaVsshqlFIR&#10;PSyIttDrkIyb1c1k2UTd/vumIHibx/ucxap3jbhRF2rPCibjDASx9qbmSsH31+ZtBiJEZIONZ1Lw&#10;SwFWy5fBAgvj73yg2zFWIoVwKFCBjbEtpAzaksMw9i1x4k6+cxgT7CppOryncNfIaZbl0mHNqcFi&#10;S5+W9OV4dQpKG3VZVhpno598K9fr/ox7q9Twtf+Yg4jUx6f44d6ZNH+Sv8P/N+kEuf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PprTcIAAADdAAAADwAAAAAAAAAAAAAA&#10;AAChAgAAZHJzL2Rvd25yZXYueG1sUEsFBgAAAAAEAAQA+QAAAJADAAAAAA==&#10;">
              <v:stroke endarrow="block" endarrowwidth="narrow" endarrowlength="short"/>
            </v:shape>
          </v:group>
        </w:pict>
      </w:r>
    </w:p>
    <w:p w:rsidR="00042C34" w:rsidRDefault="00042C34" w:rsidP="00AC4B39">
      <w:pPr>
        <w:pStyle w:val="BodyTextIndent"/>
        <w:tabs>
          <w:tab w:val="left" w:pos="7920"/>
        </w:tabs>
        <w:ind w:left="0" w:firstLine="708"/>
        <w:jc w:val="both"/>
        <w:rPr>
          <w:rFonts w:ascii="Verdana" w:hAnsi="Verdana" w:cs="Arial"/>
          <w:i w:val="0"/>
          <w:iCs/>
          <w:sz w:val="20"/>
        </w:rPr>
      </w:pPr>
      <w:r>
        <w:rPr>
          <w:rFonts w:ascii="Verdana" w:hAnsi="Verdana" w:cs="Arial"/>
          <w:i w:val="0"/>
          <w:iCs/>
          <w:sz w:val="20"/>
        </w:rPr>
        <w:tab/>
      </w:r>
    </w:p>
    <w:p w:rsidR="00042C34" w:rsidRDefault="00042C34" w:rsidP="00AC4B39">
      <w:pPr>
        <w:pStyle w:val="BodyTextIndent"/>
        <w:ind w:left="0" w:firstLine="708"/>
        <w:jc w:val="both"/>
        <w:rPr>
          <w:rFonts w:ascii="Verdana" w:hAnsi="Verdana" w:cs="Arial"/>
          <w:i w:val="0"/>
          <w:iCs/>
          <w:sz w:val="20"/>
        </w:rPr>
      </w:pPr>
    </w:p>
    <w:p w:rsidR="00042C34" w:rsidRDefault="00042C34" w:rsidP="00AC4B39">
      <w:pPr>
        <w:pStyle w:val="BodyTextIndent"/>
        <w:ind w:left="0" w:firstLine="708"/>
        <w:jc w:val="both"/>
        <w:rPr>
          <w:rFonts w:ascii="Verdana" w:hAnsi="Verdana" w:cs="Arial"/>
          <w:i w:val="0"/>
          <w:iCs/>
          <w:sz w:val="20"/>
        </w:rPr>
      </w:pPr>
    </w:p>
    <w:p w:rsidR="00042C34" w:rsidRDefault="00042C34" w:rsidP="00AC4B39">
      <w:pPr>
        <w:pStyle w:val="BodyTextIndent"/>
        <w:ind w:left="0" w:firstLine="708"/>
        <w:jc w:val="both"/>
        <w:rPr>
          <w:rFonts w:ascii="Verdana" w:hAnsi="Verdana" w:cs="Arial"/>
          <w:i w:val="0"/>
          <w:iCs/>
          <w:sz w:val="20"/>
        </w:rPr>
      </w:pPr>
    </w:p>
    <w:p w:rsidR="00042C34" w:rsidRDefault="00042C34" w:rsidP="00AC4B39">
      <w:pPr>
        <w:pStyle w:val="BodyTextIndent"/>
        <w:ind w:left="0" w:firstLine="708"/>
        <w:jc w:val="both"/>
        <w:rPr>
          <w:rFonts w:ascii="Verdana" w:hAnsi="Verdana" w:cs="Arial"/>
          <w:i w:val="0"/>
          <w:iCs/>
          <w:sz w:val="20"/>
        </w:rPr>
      </w:pPr>
    </w:p>
    <w:p w:rsidR="00042C34" w:rsidRDefault="00042C34" w:rsidP="00AC4B39">
      <w:pPr>
        <w:pStyle w:val="BodyTextIndent"/>
        <w:ind w:left="0" w:firstLine="708"/>
        <w:jc w:val="both"/>
        <w:rPr>
          <w:rFonts w:ascii="Verdana" w:hAnsi="Verdana" w:cs="Arial"/>
          <w:i w:val="0"/>
          <w:iCs/>
          <w:sz w:val="20"/>
        </w:rPr>
      </w:pPr>
    </w:p>
    <w:p w:rsidR="00042C34" w:rsidRDefault="00042C34" w:rsidP="00AC4B39">
      <w:pPr>
        <w:pStyle w:val="BodyTextIndent"/>
        <w:ind w:left="0" w:firstLine="708"/>
        <w:jc w:val="both"/>
        <w:rPr>
          <w:rFonts w:ascii="Verdana" w:hAnsi="Verdana" w:cs="Arial"/>
          <w:i w:val="0"/>
          <w:iCs/>
          <w:sz w:val="20"/>
        </w:rPr>
      </w:pPr>
    </w:p>
    <w:p w:rsidR="00042C34" w:rsidRDefault="00042C34" w:rsidP="00AC4B39">
      <w:pPr>
        <w:pStyle w:val="BodyTextIndent"/>
        <w:ind w:left="0" w:firstLine="708"/>
        <w:jc w:val="both"/>
        <w:rPr>
          <w:rFonts w:ascii="Verdana" w:hAnsi="Verdana" w:cs="Arial"/>
          <w:i w:val="0"/>
          <w:iCs/>
          <w:sz w:val="20"/>
        </w:rPr>
      </w:pPr>
    </w:p>
    <w:p w:rsidR="00042C34" w:rsidRDefault="00042C34" w:rsidP="00AC4B39">
      <w:pPr>
        <w:pStyle w:val="BodyTextIndent"/>
        <w:ind w:left="0" w:firstLine="708"/>
        <w:jc w:val="both"/>
        <w:rPr>
          <w:rFonts w:ascii="Verdana" w:hAnsi="Verdana" w:cs="Arial"/>
          <w:i w:val="0"/>
          <w:iCs/>
          <w:sz w:val="20"/>
        </w:rPr>
      </w:pPr>
    </w:p>
    <w:p w:rsidR="00042C34" w:rsidRPr="007421CF" w:rsidRDefault="00042C34" w:rsidP="00AC4B39">
      <w:pPr>
        <w:pStyle w:val="BodyTextIndent"/>
        <w:ind w:left="0" w:firstLine="708"/>
        <w:jc w:val="both"/>
        <w:rPr>
          <w:rFonts w:ascii="Verdana" w:hAnsi="Verdana" w:cs="Arial"/>
          <w:i w:val="0"/>
          <w:iCs/>
          <w:sz w:val="20"/>
        </w:rPr>
      </w:pPr>
    </w:p>
    <w:p w:rsidR="00042C34" w:rsidRPr="007421CF" w:rsidRDefault="00042C34" w:rsidP="00AC4B39">
      <w:pPr>
        <w:pStyle w:val="BodyTextIndent"/>
        <w:jc w:val="both"/>
        <w:rPr>
          <w:rFonts w:ascii="Verdana" w:hAnsi="Verdana" w:cs="Arial"/>
          <w:i w:val="0"/>
          <w:iCs/>
          <w:sz w:val="20"/>
        </w:rPr>
      </w:pPr>
    </w:p>
    <w:p w:rsidR="00042C34" w:rsidRPr="007421CF" w:rsidRDefault="00042C34" w:rsidP="00AC4B39">
      <w:pPr>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Default="00042C34" w:rsidP="00E810A1">
      <w:pPr>
        <w:jc w:val="both"/>
        <w:rPr>
          <w:rFonts w:ascii="Verdana" w:hAnsi="Verdana"/>
        </w:rPr>
      </w:pPr>
    </w:p>
    <w:p w:rsidR="00042C34" w:rsidRPr="007421CF" w:rsidRDefault="00042C34" w:rsidP="00E810A1">
      <w:pPr>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Default="00042C34" w:rsidP="0075438F">
      <w:pPr>
        <w:rPr>
          <w:rFonts w:ascii="Verdana" w:hAnsi="Verdana"/>
        </w:rPr>
      </w:pPr>
    </w:p>
    <w:p w:rsidR="00042C34" w:rsidRDefault="00042C34" w:rsidP="00AC4B39">
      <w:pPr>
        <w:jc w:val="center"/>
        <w:rPr>
          <w:rFonts w:ascii="Verdana" w:hAnsi="Verdana"/>
        </w:rPr>
      </w:pPr>
      <w:r>
        <w:rPr>
          <w:rFonts w:ascii="Verdana" w:hAnsi="Verdana"/>
        </w:rPr>
        <w:t>Figura 9</w:t>
      </w:r>
      <w:r w:rsidRPr="007421CF">
        <w:rPr>
          <w:rFonts w:ascii="Verdana" w:hAnsi="Verdana"/>
        </w:rPr>
        <w:t>.1</w:t>
      </w:r>
      <w:r>
        <w:rPr>
          <w:rFonts w:ascii="Verdana" w:hAnsi="Verdana"/>
        </w:rPr>
        <w:t>3</w:t>
      </w:r>
      <w:r w:rsidRPr="007421CF">
        <w:rPr>
          <w:rFonts w:ascii="Verdana" w:hAnsi="Verdana"/>
        </w:rPr>
        <w:t xml:space="preserve"> Posición de los campos magnéticos del rotor y </w:t>
      </w:r>
    </w:p>
    <w:p w:rsidR="00042C34" w:rsidRPr="007421CF" w:rsidRDefault="00042C34" w:rsidP="00E810A1">
      <w:pPr>
        <w:jc w:val="center"/>
        <w:rPr>
          <w:rFonts w:ascii="Verdana" w:hAnsi="Verdana"/>
        </w:rPr>
      </w:pPr>
      <w:r w:rsidRPr="007421CF">
        <w:rPr>
          <w:rFonts w:ascii="Verdana" w:hAnsi="Verdana"/>
        </w:rPr>
        <w:t>de reacción de armadura</w:t>
      </w:r>
      <w:r>
        <w:rPr>
          <w:rFonts w:ascii="Verdana" w:hAnsi="Verdana"/>
        </w:rPr>
        <w:t xml:space="preserve"> </w:t>
      </w:r>
      <w:r w:rsidRPr="007421CF">
        <w:rPr>
          <w:rFonts w:ascii="Verdana" w:hAnsi="Verdana"/>
        </w:rPr>
        <w:t>para carga capacitiva pura</w:t>
      </w:r>
    </w:p>
    <w:p w:rsidR="00042C34" w:rsidRPr="007421CF" w:rsidRDefault="00042C34" w:rsidP="00E810A1">
      <w:pPr>
        <w:jc w:val="both"/>
        <w:rPr>
          <w:rFonts w:ascii="Verdana" w:hAnsi="Verdana"/>
        </w:rPr>
      </w:pPr>
    </w:p>
    <w:p w:rsidR="00042C34" w:rsidRDefault="00042C34" w:rsidP="00AC4B39">
      <w:pPr>
        <w:pStyle w:val="BodyTextIndent"/>
        <w:jc w:val="right"/>
        <w:rPr>
          <w:rFonts w:ascii="Verdana" w:hAnsi="Verdana" w:cs="Arial"/>
          <w:b/>
          <w:bCs/>
          <w:i w:val="0"/>
          <w:iCs/>
          <w:sz w:val="20"/>
        </w:rPr>
      </w:pPr>
    </w:p>
    <w:p w:rsidR="00042C34" w:rsidRPr="007421CF" w:rsidRDefault="00042C34" w:rsidP="00AC4B39">
      <w:pPr>
        <w:pStyle w:val="BodyTextIndent"/>
        <w:jc w:val="right"/>
        <w:rPr>
          <w:rFonts w:ascii="Verdana" w:hAnsi="Verdana" w:cs="Arial"/>
          <w:b/>
          <w:bCs/>
          <w:i w:val="0"/>
          <w:iCs/>
          <w:sz w:val="20"/>
        </w:rPr>
      </w:pPr>
      <w:r w:rsidRPr="007421CF">
        <w:rPr>
          <w:rFonts w:ascii="Verdana" w:hAnsi="Verdana" w:cs="Arial"/>
          <w:b/>
          <w:bCs/>
          <w:i w:val="0"/>
          <w:iCs/>
          <w:sz w:val="20"/>
        </w:rPr>
        <w:t>Carga óhmico inductiva</w:t>
      </w:r>
    </w:p>
    <w:p w:rsidR="00042C34" w:rsidRPr="007421CF" w:rsidRDefault="00042C34" w:rsidP="00AC4B39">
      <w:pPr>
        <w:pStyle w:val="BodyTextIndent"/>
        <w:jc w:val="right"/>
        <w:rPr>
          <w:rFonts w:ascii="Verdana" w:hAnsi="Verdana" w:cs="Arial"/>
          <w:i w:val="0"/>
          <w:iCs/>
          <w:sz w:val="20"/>
        </w:rPr>
      </w:pPr>
    </w:p>
    <w:p w:rsidR="00042C34" w:rsidRPr="007421CF" w:rsidRDefault="00042C34" w:rsidP="00AC4B39">
      <w:pPr>
        <w:pStyle w:val="BodyTextIndent"/>
        <w:ind w:left="0" w:firstLine="708"/>
        <w:jc w:val="both"/>
        <w:rPr>
          <w:rFonts w:ascii="Verdana" w:hAnsi="Verdana" w:cs="Arial"/>
          <w:i w:val="0"/>
          <w:iCs/>
          <w:sz w:val="20"/>
        </w:rPr>
      </w:pPr>
      <w:r>
        <w:rPr>
          <w:rFonts w:ascii="Verdana" w:hAnsi="Verdana" w:cs="Arial"/>
          <w:i w:val="0"/>
          <w:iCs/>
          <w:sz w:val="20"/>
        </w:rPr>
        <w:t>En la figura 9</w:t>
      </w:r>
      <w:r w:rsidRPr="007421CF">
        <w:rPr>
          <w:rFonts w:ascii="Verdana" w:hAnsi="Verdana" w:cs="Arial"/>
          <w:i w:val="0"/>
          <w:iCs/>
          <w:sz w:val="20"/>
        </w:rPr>
        <w:t>.1</w:t>
      </w:r>
      <w:r>
        <w:rPr>
          <w:rFonts w:ascii="Verdana" w:hAnsi="Verdana" w:cs="Arial"/>
          <w:i w:val="0"/>
          <w:iCs/>
          <w:sz w:val="20"/>
        </w:rPr>
        <w:t>4</w:t>
      </w:r>
      <w:r w:rsidRPr="007421CF">
        <w:rPr>
          <w:rFonts w:ascii="Verdana" w:hAnsi="Verdana" w:cs="Arial"/>
          <w:i w:val="0"/>
          <w:iCs/>
          <w:sz w:val="20"/>
        </w:rPr>
        <w:t xml:space="preserve"> y para la misma posición del rotor, vemos cual es la situación de las corrientes en el estator, que en este caso tienen un ángulo de atraso  de 60°.</w:t>
      </w:r>
    </w:p>
    <w:p w:rsidR="00042C34" w:rsidRDefault="00042C34" w:rsidP="00E810A1">
      <w:pPr>
        <w:pStyle w:val="BodyTextIndent"/>
        <w:ind w:left="0" w:firstLine="708"/>
        <w:jc w:val="both"/>
        <w:rPr>
          <w:rFonts w:ascii="Verdana" w:hAnsi="Verdana" w:cs="Arial"/>
          <w:i w:val="0"/>
          <w:iCs/>
          <w:sz w:val="20"/>
        </w:rPr>
      </w:pPr>
      <w:r w:rsidRPr="007421CF">
        <w:rPr>
          <w:rFonts w:ascii="Verdana" w:hAnsi="Verdana" w:cs="Arial"/>
          <w:i w:val="0"/>
          <w:iCs/>
          <w:sz w:val="20"/>
        </w:rPr>
        <w:t>Debido a que en la bobina u</w:t>
      </w:r>
      <w:r w:rsidRPr="007421CF">
        <w:rPr>
          <w:rFonts w:ascii="Verdana" w:hAnsi="Verdana" w:cs="Arial"/>
          <w:i w:val="0"/>
          <w:iCs/>
          <w:sz w:val="20"/>
          <w:vertAlign w:val="subscript"/>
        </w:rPr>
        <w:t>1</w:t>
      </w:r>
      <w:r w:rsidRPr="007421CF">
        <w:rPr>
          <w:rFonts w:ascii="Verdana" w:hAnsi="Verdana" w:cs="Arial"/>
          <w:i w:val="0"/>
          <w:iCs/>
          <w:sz w:val="20"/>
        </w:rPr>
        <w:t xml:space="preserve"> – u</w:t>
      </w:r>
      <w:r w:rsidRPr="007421CF">
        <w:rPr>
          <w:rFonts w:ascii="Verdana" w:hAnsi="Verdana" w:cs="Arial"/>
          <w:i w:val="0"/>
          <w:iCs/>
          <w:sz w:val="20"/>
          <w:vertAlign w:val="subscript"/>
        </w:rPr>
        <w:t>2</w:t>
      </w:r>
      <w:r w:rsidRPr="007421CF">
        <w:rPr>
          <w:rFonts w:ascii="Verdana" w:hAnsi="Verdana" w:cs="Arial"/>
          <w:i w:val="0"/>
          <w:iCs/>
          <w:sz w:val="20"/>
        </w:rPr>
        <w:t>, la fem inducida pasa por cero, los valores y sentidos de las corrientes</w:t>
      </w:r>
      <w:r>
        <w:rPr>
          <w:rFonts w:ascii="Verdana" w:hAnsi="Verdana" w:cs="Arial"/>
          <w:i w:val="0"/>
          <w:iCs/>
          <w:sz w:val="20"/>
        </w:rPr>
        <w:t xml:space="preserve"> se observan en la figura 9</w:t>
      </w:r>
      <w:r w:rsidRPr="007421CF">
        <w:rPr>
          <w:rFonts w:ascii="Verdana" w:hAnsi="Verdana" w:cs="Arial"/>
          <w:i w:val="0"/>
          <w:iCs/>
          <w:sz w:val="20"/>
        </w:rPr>
        <w:t>.1</w:t>
      </w:r>
      <w:r>
        <w:rPr>
          <w:rFonts w:ascii="Verdana" w:hAnsi="Verdana" w:cs="Arial"/>
          <w:i w:val="0"/>
          <w:iCs/>
          <w:sz w:val="20"/>
        </w:rPr>
        <w:t>5</w:t>
      </w:r>
      <w:r w:rsidRPr="007421CF">
        <w:rPr>
          <w:rFonts w:ascii="Verdana" w:hAnsi="Verdana" w:cs="Arial"/>
          <w:i w:val="0"/>
          <w:iCs/>
          <w:sz w:val="20"/>
        </w:rPr>
        <w:t>. En esta situación el campo magnético giratorio del estator tiene su posición indicada en dicha figura, en la que se observa que la misma es desmagnetizante y deformante.</w:t>
      </w:r>
    </w:p>
    <w:tbl>
      <w:tblPr>
        <w:tblW w:w="7585" w:type="dxa"/>
        <w:tblInd w:w="70" w:type="dxa"/>
        <w:tblCellMar>
          <w:left w:w="70" w:type="dxa"/>
          <w:right w:w="70" w:type="dxa"/>
        </w:tblCellMar>
        <w:tblLook w:val="00A0"/>
      </w:tblPr>
      <w:tblGrid>
        <w:gridCol w:w="1243"/>
        <w:gridCol w:w="1370"/>
        <w:gridCol w:w="1243"/>
        <w:gridCol w:w="1243"/>
        <w:gridCol w:w="1243"/>
        <w:gridCol w:w="1243"/>
      </w:tblGrid>
      <w:tr w:rsidR="00042C34" w:rsidRPr="00B251E6" w:rsidTr="00E810A1">
        <w:trPr>
          <w:trHeight w:val="259"/>
        </w:trPr>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370"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r>
      <w:tr w:rsidR="00042C34" w:rsidRPr="00B251E6" w:rsidTr="00E810A1">
        <w:trPr>
          <w:trHeight w:val="259"/>
        </w:trPr>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370"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r>
              <w:rPr>
                <w:noProof/>
                <w:lang w:val="es-ES"/>
              </w:rPr>
              <w:pict>
                <v:group id="Group 1268" o:spid="_x0000_s2063" style="position:absolute;margin-left:-.2pt;margin-top:.5pt;width:300.75pt;height:172pt;z-index:251653120;mso-position-horizontal-relative:text;mso-position-vertical-relative:text" coordorigin="3271,4654" coordsize="6015,3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">
                  <v:shape id="18 Gráfico" o:spid="_x0000_s2064" type="#_x0000_t75" style="position:absolute;left:3271;top:4654;width:6015;height:360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VoW4vIAAAA3QAAAA8AAABkcnMvZG93bnJldi54bWxEj09rwkAQxe8Fv8MyQi9BN2opNXWV2lIQ&#10;D4X6BzwO2WkSzc6G7FaTb+8cCr3N8N6895vFqnO1ulIbKs8GJuMUFHHubcWFgcP+c/QCKkRki7Vn&#10;MtBTgNVy8LDAzPobf9N1FwslIRwyNFDG2GRah7wkh2HsG2LRfnzrMMraFtq2eJNwV+tpmj5rhxVL&#10;Q4kNvZeUX3a/zsBXMg3r5LCe42nSz/h4/ui3yd6Yx2H39goqUhf/zX/XGyv46ZPwyzcygl7eAQ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AVaFuLyAAAAN0AAAAPAAAAAAAAAAAA&#10;AAAAAJ8CAABkcnMvZG93bnJldi54bWxQSwUGAAAAAAQABAD3AAAAlAMAAAAA&#10;">
                    <v:imagedata r:id="rId18" o:title=""/>
                    <o:lock v:ext="edit" aspectratio="f"/>
                  </v:shape>
                  <v:shape id="Text Box 1270" o:spid="_x0000_s2065" type="#_x0000_t202" style="position:absolute;left:5428;top:4935;width:642;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97cMMA&#10;AADdAAAADwAAAGRycy9kb3ducmV2LnhtbERPyWrDMBC9F/IPYgK51ZJLWhLHigktgZ5amg1yG6yJ&#10;bWKNjKXG7t9XhUJu83jr5MVoW3Gj3jeONaSJAkFcOtNwpeGw3z4uQPiAbLB1TBp+yEOxnjzkmBk3&#10;8BfddqESMYR9hhrqELpMSl/WZNEnriOO3MX1FkOEfSVNj0MMt618UupFWmw4NtTY0WtN5XX3bTUc&#10;Py7n01x9Vm/2uRvcqCTbpdR6Nh03KxCBxnAX/7vfTZyv5in8fRNPkO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Q97cMMAAADdAAAADwAAAAAAAAAAAAAAAACYAgAAZHJzL2Rv&#10;d25yZXYueG1sUEsFBgAAAAAEAAQA9QAAAIgDAAAAAA==&#10;" filled="f" stroked="f">
                    <v:textbox>
                      <w:txbxContent>
                        <w:p w:rsidR="00042C34" w:rsidRPr="00F96F8F" w:rsidRDefault="00042C34" w:rsidP="00AC4B39">
                          <w:pPr>
                            <w:jc w:val="center"/>
                            <w:rPr>
                              <w:rFonts w:ascii="Verdana" w:hAnsi="Verdana"/>
                              <w:bCs/>
                              <w:vertAlign w:val="subscript"/>
                              <w:lang w:val="es-MX"/>
                            </w:rPr>
                          </w:pPr>
                          <w:r>
                            <w:rPr>
                              <w:rFonts w:ascii="Verdana" w:hAnsi="Verdana"/>
                              <w:bCs/>
                              <w:lang w:val="es-MX"/>
                            </w:rPr>
                            <w:t>i</w:t>
                          </w:r>
                          <w:r>
                            <w:rPr>
                              <w:rFonts w:ascii="Verdana" w:hAnsi="Verdana"/>
                              <w:bCs/>
                              <w:vertAlign w:val="subscript"/>
                              <w:lang w:val="es-MX"/>
                            </w:rPr>
                            <w:t>R</w:t>
                          </w:r>
                        </w:p>
                      </w:txbxContent>
                    </v:textbox>
                  </v:shape>
                  <v:shape id="Text Box 1271" o:spid="_x0000_s2066" type="#_x0000_t202" style="position:absolute;left:4076;top:4897;width:642;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3lB8MA&#10;AADdAAAADwAAAGRycy9kb3ducmV2LnhtbERPTWvCQBC9C/6HZYTezK4SpaZZpbQUerJoW6G3ITsm&#10;wexsyG6T9N93BcHbPN7n5LvRNqKnzteONSwSBYK4cKbmUsPX59v8EYQPyAYbx6ThjzzsttNJjplx&#10;Ax+oP4ZSxBD2GWqoQmgzKX1RkUWfuJY4cmfXWQwRdqU0HQ4x3DZyqdRaWqw5NlTY0ktFxeX4azV8&#10;788/p1R9lK921Q5uVJLtRmr9MBufn0AEGsNdfHO/mzhfpUu4fhNPk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d3lB8MAAADdAAAADwAAAAAAAAAAAAAAAACYAgAAZHJzL2Rv&#10;d25yZXYueG1sUEsFBgAAAAAEAAQA9QAAAIgDAAAAAA==&#10;" filled="f" stroked="f">
                    <v:textbox>
                      <w:txbxContent>
                        <w:p w:rsidR="00042C34" w:rsidRPr="00F96F8F" w:rsidRDefault="00042C34" w:rsidP="00AC4B39">
                          <w:pPr>
                            <w:jc w:val="center"/>
                            <w:rPr>
                              <w:rFonts w:ascii="Verdana" w:hAnsi="Verdana"/>
                              <w:bCs/>
                              <w:vertAlign w:val="subscript"/>
                              <w:lang w:val="es-MX"/>
                            </w:rPr>
                          </w:pPr>
                          <w:r>
                            <w:rPr>
                              <w:rFonts w:ascii="Verdana" w:hAnsi="Verdana"/>
                              <w:bCs/>
                              <w:lang w:val="es-MX"/>
                            </w:rPr>
                            <w:t>i</w:t>
                          </w:r>
                          <w:r>
                            <w:rPr>
                              <w:rFonts w:ascii="Verdana" w:hAnsi="Verdana"/>
                              <w:bCs/>
                              <w:vertAlign w:val="subscript"/>
                              <w:lang w:val="es-MX"/>
                            </w:rPr>
                            <w:t>T</w:t>
                          </w:r>
                        </w:p>
                      </w:txbxContent>
                    </v:textbox>
                  </v:shape>
                  <v:shape id="Text Box 1272" o:spid="_x0000_s2067" type="#_x0000_t202" style="position:absolute;left:6971;top:4917;width:642;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FAnMIA&#10;AADdAAAADwAAAGRycy9kb3ducmV2LnhtbERPTWvCQBC9C/0PyxS86W6rlTa6SqkInizGKvQ2ZMck&#10;mJ0N2dXEf+8Kgrd5vM+ZLTpbiQs1vnSs4W2oQBBnzpSca/jbrQafIHxANlg5Jg1X8rCYv/RmmBjX&#10;8pYuachFDGGfoIYihDqR0mcFWfRDVxNH7ugaiyHCJpemwTaG20q+KzWRFkuODQXW9FNQdkrPVsN+&#10;c/w/jNVvvrQfdes6Jdl+Sa37r933FESgLjzFD/faxPlqPIL7N/EEOb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kUCcwgAAAN0AAAAPAAAAAAAAAAAAAAAAAJgCAABkcnMvZG93&#10;bnJldi54bWxQSwUGAAAAAAQABAD1AAAAhwMAAAAA&#10;" filled="f" stroked="f">
                    <v:textbox>
                      <w:txbxContent>
                        <w:p w:rsidR="00042C34" w:rsidRPr="00F96F8F" w:rsidRDefault="00042C34" w:rsidP="00AC4B39">
                          <w:pPr>
                            <w:jc w:val="center"/>
                            <w:rPr>
                              <w:rFonts w:ascii="Verdana" w:hAnsi="Verdana"/>
                              <w:bCs/>
                              <w:vertAlign w:val="subscript"/>
                              <w:lang w:val="es-MX"/>
                            </w:rPr>
                          </w:pPr>
                          <w:r>
                            <w:rPr>
                              <w:rFonts w:ascii="Verdana" w:hAnsi="Verdana"/>
                              <w:bCs/>
                              <w:lang w:val="es-MX"/>
                            </w:rPr>
                            <w:t>i</w:t>
                          </w:r>
                          <w:r>
                            <w:rPr>
                              <w:rFonts w:ascii="Verdana" w:hAnsi="Verdana"/>
                              <w:bCs/>
                              <w:vertAlign w:val="subscript"/>
                              <w:lang w:val="es-MX"/>
                            </w:rPr>
                            <w:t>S</w:t>
                          </w:r>
                        </w:p>
                      </w:txbxContent>
                    </v:textbox>
                  </v:shape>
                </v:group>
              </w:pict>
            </w:r>
          </w:p>
          <w:tbl>
            <w:tblPr>
              <w:tblW w:w="0" w:type="auto"/>
              <w:tblCellSpacing w:w="0" w:type="dxa"/>
              <w:tblCellMar>
                <w:left w:w="0" w:type="dxa"/>
                <w:right w:w="0" w:type="dxa"/>
              </w:tblCellMar>
              <w:tblLook w:val="00A0"/>
            </w:tblPr>
            <w:tblGrid>
              <w:gridCol w:w="1227"/>
            </w:tblGrid>
            <w:tr w:rsidR="00042C34" w:rsidRPr="00B251E6" w:rsidTr="00E810A1">
              <w:trPr>
                <w:trHeight w:val="259"/>
                <w:tblCellSpacing w:w="0" w:type="dxa"/>
              </w:trPr>
              <w:tc>
                <w:tcPr>
                  <w:tcW w:w="1227"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r>
          </w:tbl>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r>
      <w:tr w:rsidR="00042C34" w:rsidRPr="00B251E6" w:rsidTr="00E810A1">
        <w:trPr>
          <w:trHeight w:val="259"/>
        </w:trPr>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370"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r>
      <w:tr w:rsidR="00042C34" w:rsidRPr="00B251E6" w:rsidTr="00E810A1">
        <w:trPr>
          <w:trHeight w:val="259"/>
        </w:trPr>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370"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r>
      <w:tr w:rsidR="00042C34" w:rsidRPr="00B251E6" w:rsidTr="00E810A1">
        <w:trPr>
          <w:trHeight w:val="259"/>
        </w:trPr>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370"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r>
      <w:tr w:rsidR="00042C34" w:rsidRPr="00B251E6" w:rsidTr="00E810A1">
        <w:trPr>
          <w:trHeight w:val="259"/>
        </w:trPr>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370"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r>
      <w:tr w:rsidR="00042C34" w:rsidRPr="00B251E6" w:rsidTr="00E810A1">
        <w:trPr>
          <w:trHeight w:val="259"/>
        </w:trPr>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370"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r>
      <w:tr w:rsidR="00042C34" w:rsidRPr="00B251E6" w:rsidTr="00E810A1">
        <w:trPr>
          <w:trHeight w:val="259"/>
        </w:trPr>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370"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r>
      <w:tr w:rsidR="00042C34" w:rsidRPr="00B251E6" w:rsidTr="00E810A1">
        <w:trPr>
          <w:trHeight w:val="259"/>
        </w:trPr>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370"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r>
      <w:tr w:rsidR="00042C34" w:rsidRPr="00B251E6" w:rsidTr="00E810A1">
        <w:trPr>
          <w:trHeight w:val="259"/>
        </w:trPr>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370"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r>
      <w:tr w:rsidR="00042C34" w:rsidRPr="00B251E6" w:rsidTr="00E810A1">
        <w:trPr>
          <w:trHeight w:val="259"/>
        </w:trPr>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370"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r>
      <w:tr w:rsidR="00042C34" w:rsidRPr="00B251E6" w:rsidTr="00E810A1">
        <w:trPr>
          <w:trHeight w:val="259"/>
        </w:trPr>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370"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r>
      <w:tr w:rsidR="00042C34" w:rsidRPr="00B251E6" w:rsidTr="00E810A1">
        <w:trPr>
          <w:trHeight w:val="259"/>
        </w:trPr>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370"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c>
          <w:tcPr>
            <w:tcW w:w="1243" w:type="dxa"/>
            <w:tcBorders>
              <w:top w:val="nil"/>
              <w:left w:val="nil"/>
              <w:bottom w:val="nil"/>
              <w:right w:val="nil"/>
            </w:tcBorders>
            <w:noWrap/>
            <w:vAlign w:val="bottom"/>
          </w:tcPr>
          <w:p w:rsidR="00042C34" w:rsidRPr="00B251E6" w:rsidRDefault="00042C34" w:rsidP="00456EF8">
            <w:pPr>
              <w:rPr>
                <w:rFonts w:ascii="Arial" w:hAnsi="Arial" w:cs="Arial"/>
                <w:lang w:val="es-AR" w:eastAsia="es-AR"/>
              </w:rPr>
            </w:pPr>
          </w:p>
        </w:tc>
      </w:tr>
    </w:tbl>
    <w:p w:rsidR="00042C34" w:rsidRDefault="00042C34" w:rsidP="00E810A1">
      <w:pPr>
        <w:pStyle w:val="BodyTextIndent"/>
        <w:ind w:left="0"/>
        <w:rPr>
          <w:rFonts w:ascii="Verdana" w:hAnsi="Verdana" w:cs="Arial"/>
          <w:i w:val="0"/>
          <w:iCs/>
          <w:sz w:val="20"/>
        </w:rPr>
      </w:pPr>
    </w:p>
    <w:p w:rsidR="00042C34" w:rsidRDefault="00042C34" w:rsidP="00E810A1">
      <w:pPr>
        <w:pStyle w:val="BodyTextIndent"/>
        <w:ind w:left="0"/>
        <w:rPr>
          <w:rFonts w:ascii="Verdana" w:hAnsi="Verdana" w:cs="Arial"/>
          <w:i w:val="0"/>
          <w:iCs/>
          <w:sz w:val="20"/>
        </w:rPr>
      </w:pPr>
      <w:r>
        <w:rPr>
          <w:rFonts w:ascii="Verdana" w:hAnsi="Verdana" w:cs="Arial"/>
          <w:i w:val="0"/>
          <w:iCs/>
          <w:sz w:val="20"/>
        </w:rPr>
        <w:t>Figura 9.14: Valores instantáneos de las corrientes</w:t>
      </w:r>
    </w:p>
    <w:p w:rsidR="00042C34" w:rsidRDefault="00042C34" w:rsidP="00AC4B39">
      <w:pPr>
        <w:pStyle w:val="BodyTextIndent"/>
        <w:ind w:left="0"/>
        <w:rPr>
          <w:rFonts w:ascii="Verdana" w:hAnsi="Verdana" w:cs="Arial"/>
          <w:i w:val="0"/>
          <w:iCs/>
          <w:sz w:val="20"/>
        </w:rPr>
      </w:pPr>
      <w:r>
        <w:rPr>
          <w:rFonts w:ascii="Verdana" w:hAnsi="Verdana" w:cs="Arial"/>
          <w:i w:val="0"/>
          <w:iCs/>
          <w:sz w:val="20"/>
        </w:rPr>
        <w:t>para un tipo de carga óhmico – inductiva</w:t>
      </w:r>
    </w:p>
    <w:p w:rsidR="00042C34" w:rsidRPr="007421CF" w:rsidRDefault="00042C34" w:rsidP="00AC4B39">
      <w:pPr>
        <w:jc w:val="both"/>
        <w:rPr>
          <w:rFonts w:ascii="Verdana" w:hAnsi="Verdana" w:cs="Arial"/>
          <w:iCs/>
        </w:rPr>
      </w:pPr>
      <w:r>
        <w:rPr>
          <w:noProof/>
          <w:lang w:val="es-ES"/>
        </w:rPr>
        <w:pict>
          <v:group id="Group 1273" o:spid="_x0000_s2068" style="position:absolute;left:0;text-align:left;margin-left:8.5pt;margin-top:3.25pt;width:431pt;height:281pt;z-index:251654144" coordorigin="2155,9454" coordsize="8620,5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">
            <v:shape id="Text Box 1274" o:spid="_x0000_s2069" type="#_x0000_t202" style="position:absolute;left:2785;top:13958;width:3162;height:96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AcsMQA&#10;AADcAAAADwAAAGRycy9kb3ducmV2LnhtbESPQWvCQBSE7wX/w/IEb3VXsUWjmyAWoaeWpip4e2Sf&#10;STD7NmS3Sfrvu4VCj8PMfMPsstE2oqfO1441LOYKBHHhTM2lhtPn8XENwgdkg41j0vBNHrJ08rDD&#10;xLiBP6jPQykihH2CGqoQ2kRKX1Rk0c9dSxy9m+sshii7UpoOhwi3jVwq9Swt1hwXKmzpUFFxz7+s&#10;hvPb7XpZqffyxT61gxuVZLuRWs+m434LItAY/sN/7VejYbNcwe+ZeARk+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AHLDEAAAA3AAAAA8AAAAAAAAAAAAAAAAAmAIAAGRycy9k&#10;b3ducmV2LnhtbFBLBQYAAAAABAAEAPUAAACJAwAAAAA=&#10;" filled="f" stroked="f">
              <v:textbox>
                <w:txbxContent>
                  <w:p w:rsidR="00042C34" w:rsidRDefault="00042C34" w:rsidP="00AC4B39">
                    <w:pPr>
                      <w:jc w:val="both"/>
                      <w:rPr>
                        <w:rFonts w:ascii="Arial" w:hAnsi="Arial" w:cs="Arial"/>
                        <w:sz w:val="16"/>
                      </w:rPr>
                    </w:pPr>
                    <w:r>
                      <w:rPr>
                        <w:rFonts w:ascii="Arial" w:hAnsi="Arial" w:cs="Arial"/>
                        <w:sz w:val="16"/>
                      </w:rPr>
                      <w:t>Sentido de las fuerzas electromotrices inducidas en las bobinas del estator sin carga, para la posición del rotor indicada</w:t>
                    </w:r>
                  </w:p>
                </w:txbxContent>
              </v:textbox>
            </v:shape>
            <v:shape id="Text Box 1275" o:spid="_x0000_s2070" type="#_x0000_t202" style="position:absolute;left:6973;top:13976;width:3162;height:10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y5K8QA&#10;AADcAAAADwAAAGRycy9kb3ducmV2LnhtbESPQWvCQBSE7wX/w/KE3uquYopGN0EsQk8tTVXw9sg+&#10;k2D2bchuTfrvu4VCj8PMfMNs89G24k69bxxrmM8UCOLSmYYrDcfPw9MKhA/IBlvHpOGbPOTZ5GGL&#10;qXEDf9C9CJWIEPYpaqhD6FIpfVmTRT9zHXH0rq63GKLsK2l6HCLctnKh1LO02HBcqLGjfU3lrfiy&#10;Gk5v18t5qd6rF5t0gxuVZLuWWj9Ox90GRKAx/If/2q9Gw3qRwO+ZeAR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MuSvEAAAA3AAAAA8AAAAAAAAAAAAAAAAAmAIAAGRycy9k&#10;b3ducmV2LnhtbFBLBQYAAAAABAAEAPUAAACJAwAAAAA=&#10;" filled="f" stroked="f">
              <v:textbox>
                <w:txbxContent>
                  <w:p w:rsidR="00042C34" w:rsidRDefault="00042C34" w:rsidP="00AC4B39">
                    <w:pPr>
                      <w:jc w:val="both"/>
                      <w:rPr>
                        <w:rFonts w:ascii="Arial" w:hAnsi="Arial" w:cs="Arial"/>
                        <w:sz w:val="16"/>
                      </w:rPr>
                    </w:pPr>
                    <w:r>
                      <w:rPr>
                        <w:rFonts w:ascii="Arial" w:hAnsi="Arial" w:cs="Arial"/>
                        <w:sz w:val="16"/>
                      </w:rPr>
                      <w:t>Sentido de las corrientes en las bobinas del estator con carga  óhmica inductiva cuyo ángulo de atraso es de 60°, y posición del campo rotante de reacción de armadura.</w:t>
                    </w:r>
                  </w:p>
                </w:txbxContent>
              </v:textbox>
            </v:shape>
            <v:shape id="Text Box 1276" o:spid="_x0000_s2071" type="#_x0000_t202" style="position:absolute;left:4033;top:9506;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4nXMQA&#10;AADcAAAADwAAAGRycy9kb3ducmV2LnhtbESPQWvCQBSE70L/w/IKveluxYYa3QSxCD1VjG3B2yP7&#10;TEKzb0N2a9J/3xUEj8PMfMOs89G24kK9bxxreJ4pEMSlMw1XGj6Pu+krCB+QDbaOScMfecizh8ka&#10;U+MGPtClCJWIEPYpaqhD6FIpfVmTRT9zHXH0zq63GKLsK2l6HCLctnKuVCItNhwXauxoW1P5U/xa&#10;DV8f59P3Qu2rN/vSDW5Uku1Sav30OG5WIAKN4R6+td+NhuU8geuZeARk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FeJ1zEAAAA3AAAAA8AAAAAAAAAAAAAAAAAmAIAAGRycy9k&#10;b3ducmV2LnhtbFBLBQYAAAAABAAEAPUAAACJAw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u</w:t>
                    </w:r>
                    <w:r>
                      <w:rPr>
                        <w:rFonts w:ascii="Arial" w:hAnsi="Arial"/>
                        <w:bCs/>
                        <w:vertAlign w:val="subscript"/>
                        <w:lang w:val="es-MX"/>
                      </w:rPr>
                      <w:t>1</w:t>
                    </w:r>
                  </w:p>
                </w:txbxContent>
              </v:textbox>
            </v:shape>
            <v:shape id="Text Box 1277" o:spid="_x0000_s2072" type="#_x0000_t202" style="position:absolute;left:5899;top:10255;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KCx8MA&#10;AADcAAAADwAAAGRycy9kb3ducmV2LnhtbESPQWsCMRSE7wX/Q3iCt5ooWnU1irQInizaKnh7bJ67&#10;i5uXZRPd9d8bodDjMDPfMItVa0txp9oXjjUM+goEcepMwZmG35/N+xSED8gGS8ek4UEeVsvO2wIT&#10;4xre0/0QMhEh7BPUkIdQJVL6NCeLvu8q4uhdXG0xRFln0tTYRLgt5VCpD2mx4LiQY0WfOaXXw81q&#10;OO4u59NIfWdfdlw1rlWS7Uxq3eu26zmIQG34D/+1t0bDbDiB15l4BO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hKCx8MAAADcAAAADwAAAAAAAAAAAAAAAACYAgAAZHJzL2Rv&#10;d25yZXYueG1sUEsFBgAAAAAEAAQA9QAAAIg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w</w:t>
                    </w:r>
                    <w:r>
                      <w:rPr>
                        <w:rFonts w:ascii="Arial" w:hAnsi="Arial"/>
                        <w:bCs/>
                        <w:vertAlign w:val="subscript"/>
                        <w:lang w:val="es-MX"/>
                      </w:rPr>
                      <w:t>2</w:t>
                    </w:r>
                  </w:p>
                </w:txbxContent>
              </v:textbox>
            </v:shape>
            <v:shape id="Text Box 1278" o:spid="_x0000_s2073" type="#_x0000_t202" style="position:absolute;left:5905;top:12695;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0WtcIA&#10;AADcAAAADwAAAGRycy9kb3ducmV2LnhtbERPz2vCMBS+C/sfwht4s8nEie1My1AGnibWbbDbo3m2&#10;Zc1LaTJb/3tzGOz48f3eFpPtxJUG3zrW8JQoEMSVMy3XGj7Ob4sNCB+QDXaOScONPBT5w2yLmXEj&#10;n+hahlrEEPYZamhC6DMpfdWQRZ+4njhyFzdYDBEOtTQDjjHcdnKp1FpabDk2NNjTrqHqp/y1Gj7f&#10;L99fK3Ws9/a5H92kJNtUaj1/nF5fQASawr/4z30wGtJlXBvPxCMg8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jRa1wgAAANwAAAAPAAAAAAAAAAAAAAAAAJgCAABkcnMvZG93&#10;bnJldi54bWxQSwUGAAAAAAQABAD1AAAAhwM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v</w:t>
                    </w:r>
                    <w:r>
                      <w:rPr>
                        <w:rFonts w:ascii="Arial" w:hAnsi="Arial"/>
                        <w:bCs/>
                        <w:vertAlign w:val="subscript"/>
                        <w:lang w:val="es-MX"/>
                      </w:rPr>
                      <w:t>1</w:t>
                    </w:r>
                  </w:p>
                </w:txbxContent>
              </v:textbox>
            </v:shape>
            <v:shape id="Text Box 1279" o:spid="_x0000_s2074" type="#_x0000_t202" style="position:absolute;left:2155;top:12695;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GzLsMA&#10;AADcAAAADwAAAGRycy9kb3ducmV2LnhtbESPT4vCMBTE74LfITxhb5oou2KrUWQXwdMu/gVvj+bZ&#10;FpuX0kRbv/1mYcHjMDO/YRarzlbiQY0vHWsYjxQI4syZknMNx8NmOAPhA7LByjFpeJKH1bLfW2Bq&#10;XMs7euxDLiKEfYoaihDqVEqfFWTRj1xNHL2rayyGKJtcmgbbCLeVnCg1lRZLjgsF1vRZUHbb362G&#10;0/f1cn5XP/mX/ahb1ynJNpFavw269RxEoC68wv/trdGQTBL4OxOP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MGzLsMAAADcAAAADwAAAAAAAAAAAAAAAACYAgAAZHJzL2Rv&#10;d25yZXYueG1sUEsFBgAAAAAEAAQA9QAAAIg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w</w:t>
                    </w:r>
                    <w:r>
                      <w:rPr>
                        <w:rFonts w:ascii="Arial" w:hAnsi="Arial"/>
                        <w:bCs/>
                        <w:vertAlign w:val="subscript"/>
                        <w:lang w:val="es-MX"/>
                      </w:rPr>
                      <w:t>1</w:t>
                    </w:r>
                  </w:p>
                </w:txbxContent>
              </v:textbox>
            </v:shape>
            <v:shape id="Text Box 1280" o:spid="_x0000_s2075" type="#_x0000_t202" style="position:absolute;left:2221;top:10562;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KMbsAA&#10;AADcAAAADwAAAGRycy9kb3ducmV2LnhtbERPy4rCMBTdC/5DuII7TdRRxmoUUQRXIz5mYHaX5toW&#10;m5vSRNv5+8lCcHk47+W6taV4Uu0LxxpGQwWCOHWm4EzD9bIffILwAdlg6Zg0/JGH9arbWWJiXMMn&#10;ep5DJmII+wQ15CFUiZQ+zcmiH7qKOHI3V1sMEdaZNDU2MdyWcqzUTFosODbkWNE2p/R+flgN31+3&#10;358Pdcx2dlo1rlWS7Vxq3e+1mwWIQG14i1/ug9Ewn8T58Uw8AnL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CKMbsAAAADcAAAADwAAAAAAAAAAAAAAAACYAgAAZHJzL2Rvd25y&#10;ZXYueG1sUEsFBgAAAAAEAAQA9QAAAIU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v</w:t>
                    </w:r>
                    <w:r>
                      <w:rPr>
                        <w:rFonts w:ascii="Arial" w:hAnsi="Arial"/>
                        <w:bCs/>
                        <w:vertAlign w:val="subscript"/>
                        <w:lang w:val="es-MX"/>
                      </w:rPr>
                      <w:t>2</w:t>
                    </w:r>
                  </w:p>
                </w:txbxContent>
              </v:textbox>
            </v:shape>
            <v:shape id="Text Box 1281" o:spid="_x0000_s2076" type="#_x0000_t202" style="position:absolute;left:4045;top:13681;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4p9cUA&#10;AADcAAAADwAAAGRycy9kb3ducmV2LnhtbESPT2sCMRTE74LfITzBmyZqLbrdKNJS6KnSVQu9PTZv&#10;/9DNy7JJ3e23bwqCx2FmfsOk+8E24kqdrx1rWMwVCOLcmZpLDefT62wDwgdkg41j0vBLHva78SjF&#10;xLieP+iahVJECPsENVQhtImUPq/Iop+7ljh6hesshii7UpoO+wi3jVwq9Sgt1hwXKmzpuaL8O/ux&#10;Gi7vxdfngzqWL3bd9m5Qku1Waj2dDIcnEIGGcA/f2m9Gw3a1gP8z8QjI3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bin1xQAAANwAAAAPAAAAAAAAAAAAAAAAAJgCAABkcnMv&#10;ZG93bnJldi54bWxQSwUGAAAAAAQABAD1AAAAigM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u</w:t>
                    </w:r>
                    <w:r>
                      <w:rPr>
                        <w:rFonts w:ascii="Arial" w:hAnsi="Arial"/>
                        <w:bCs/>
                        <w:vertAlign w:val="subscript"/>
                        <w:lang w:val="es-MX"/>
                      </w:rPr>
                      <w:t>2</w:t>
                    </w:r>
                  </w:p>
                </w:txbxContent>
              </v:textbox>
            </v:shape>
            <v:oval id="Oval 1282" o:spid="_x0000_s2077" style="position:absolute;left:3031;top:10550;width:2551;height:25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cutsUA&#10;AADcAAAADwAAAGRycy9kb3ducmV2LnhtbESPT2vCQBTE74V+h+UVeim6MSFF06wigrSeStWLt0f2&#10;5Q/Nvo3ZNUm/vVso9DjMzG+YfDOZVgzUu8aygsU8AkFcWN1wpeB82s+WIJxH1thaJgU/5GCzfnzI&#10;MdN25C8ajr4SAcIuQwW1910mpStqMujmtiMOXml7gz7IvpK6xzHATSvjKHqVBhsOCzV2tKup+D7e&#10;jAL3ck6Xn8TJdVcc6EZpd3kvU6Wen6btGwhPk/8P/7U/tIJVEsPvmXAE5P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hy62xQAAANwAAAAPAAAAAAAAAAAAAAAAAJgCAABkcnMv&#10;ZG93bnJldi54bWxQSwUGAAAAAAQABAD1AAAAigMAAAAA&#10;" filled="f" strokeweight="1.25pt"/>
            <v:oval id="Oval 1283" o:spid="_x0000_s2078" style="position:absolute;left:3595;top:11111;width:1417;height:14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i7dMcA&#10;AADcAAAADwAAAGRycy9kb3ducmV2LnhtbESPT2vCQBTE70K/w/IKvYhubEBqdBURRT1U8A+Ct2f2&#10;mUSzb2N2q+m37xYKPQ4z8xtmNGlMKR5Uu8Kygl43AkGcWl1wpuCwX3Q+QDiPrLG0TAq+ycFk/NIa&#10;YaLtk7f02PlMBAi7BBXk3leJlC7NyaDr2oo4eBdbG/RB1pnUNT4D3JTyPYr60mDBYSHHimY5pbfd&#10;l1FwMufrcb/sf87jc3qhO7Wz9XKj1NtrMx2C8NT4//Bfe6UVDOIYfs+EIyDH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Yu3THAAAA3AAAAA8AAAAAAAAAAAAAAAAAmAIAAGRy&#10;cy9kb3ducmV2LnhtbFBLBQYAAAAABAAEAPUAAACMAwAAAAA=&#10;" filled="f" strokeweight="1pt"/>
            <v:rect id="Rectangle 1284" o:spid="_x0000_s2079" style="position:absolute;left:4174;top:10873;width:270;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cn78gA&#10;AADcAAAADwAAAGRycy9kb3ducmV2LnhtbESP3WoCMRSE7wu+QziCN6Vm+8NWt0ZpBVGoCNpS6d1h&#10;c5pd3JwsSdT17Ruh0MthZr5hJrPONuJEPtSOFdwPMxDEpdM1GwWfH4u7EYgQkTU2jknBhQLMpr2b&#10;CRbanXlLp100IkE4FKigirEtpAxlRRbD0LXEyftx3mJM0hupPZ4T3DbyIctyabHmtFBhS/OKysPu&#10;aBW8Hb62m2czevdtPl4vb7/3eWf2Sg363esLiEhd/A//tVdawfjxCa5n0hGQ0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RyfvyAAAANwAAAAPAAAAAAAAAAAAAAAAAJgCAABk&#10;cnMvZG93bnJldi54bWxQSwUGAAAAAAQABAD1AAAAjQMAAAAA&#10;" strokeweight="1pt"/>
            <v:rect id="Rectangle 1285" o:spid="_x0000_s2080" style="position:absolute;left:4123;top:11147;width:360;height: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2QJsQA&#10;AADcAAAADwAAAGRycy9kb3ducmV2LnhtbESPT4vCMBTE7wt+h/AEb2viuhatRpEFQdA9+Ae8Pppn&#10;W2xeahO1fvuNsOBxmJnfMLNFaytxp8aXjjUM+goEceZMybmG42H1OQbhA7LByjFpeJKHxbzzMcPU&#10;uAfv6L4PuYgQ9ilqKEKoUyl9VpBF33c1cfTOrrEYomxyaRp8RLit5JdSibRYclwosKafgrLL/mY1&#10;YPJtrr/n4fawuSU4yVu1Gp2U1r1uu5yCCNSGd/i/vTYaJsMRvM7EIy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sNkCbEAAAA3AAAAA8AAAAAAAAAAAAAAAAAmAIAAGRycy9k&#10;b3ducmV2LnhtbFBLBQYAAAAABAAEAPUAAACJAwAAAAA=&#10;" stroked="f"/>
            <v:rect id="Rectangle 1286" o:spid="_x0000_s2081" style="position:absolute;left:4174;top:12410;width:270;height:36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4WUMIA&#10;AADcAAAADwAAAGRycy9kb3ducmV2LnhtbESPQWvCQBSE7wX/w/KEXopu2tKg0TVEQcg16sXbI/vM&#10;BrNvY3ar8d93C4Ueh5n5hlnno+3EnQbfOlbwPk9AENdOt9woOB33swUIH5A1do5JwZM85JvJyxoz&#10;7R5c0f0QGhEh7DNUYELoMyl9bciin7ueOHoXN1gMUQ6N1AM+Itx28iNJUmmx5bhgsKedofp6+LYK&#10;yuZMN5mmLW6LN+3kV4XJwij1Oh2LFYhAY/gP/7VLrWD5mcLvmXgE5O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ThZQwgAAANwAAAAPAAAAAAAAAAAAAAAAAJgCAABkcnMvZG93&#10;bnJldi54bWxQSwUGAAAAAAQABAD1AAAAhwMAAAAA&#10;" strokeweight="1pt"/>
            <v:rect id="Rectangle 1287" o:spid="_x0000_s2082" style="position:absolute;left:4123;top:12317;width:360;height:18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p0MsYA&#10;AADcAAAADwAAAGRycy9kb3ducmV2LnhtbESPQWvCQBSE74X+h+UVehGzaRW1aVYphUL1pFEQb4/s&#10;a5Im+zZktyb+e1cQehxm5hsmXQ2mEWfqXGVZwUsUgyDOra64UHDYf40XIJxH1thYJgUXcrBaPj6k&#10;mGjb847OmS9EgLBLUEHpfZtI6fKSDLrItsTB+7GdQR9kV0jdYR/gppGvcTyTBisOCyW29FlSXmd/&#10;RkE/Wp+mxylt7WHb17yJT7r+XSv1/DR8vIPwNPj/8L39rRW8TeZwOxOOgFx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Hp0MsYAAADcAAAADwAAAAAAAAAAAAAAAACYAgAAZHJz&#10;L2Rvd25yZXYueG1sUEsFBgAAAAAEAAQA9QAAAIsDAAAAAA==&#10;" stroked="f"/>
            <v:rect id="Rectangle 1288" o:spid="_x0000_s2083" style="position:absolute;left:4836;top:11251;width:270;height:36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Dfm8EA&#10;AADcAAAADwAAAGRycy9kb3ducmV2LnhtbERPy4rCMBTdD/gP4QruxlQF0WoUEUUXgvj4gGtzbYrN&#10;TUmi1vn6yWJglofzni9bW4sX+VA5VjDoZyCIC6crLhVcL9vvCYgQkTXWjknBhwIsF52vOebavflE&#10;r3MsRQrhkKMCE2OTSxkKQxZD3zXEibs7bzEm6EupPb5TuK3lMMvG0mLFqcFgQ2tDxeP8tAqG7W6w&#10;LnhyGt2vq8PP0x9vZnNUqtdtVzMQkdr4L/5z77WC6SitTWfSEZCL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Q35vBAAAA3AAAAA8AAAAAAAAAAAAAAAAAmAIAAGRycy9kb3du&#10;cmV2LnhtbFBLBQYAAAAABAAEAPUAAACGAwAAAAA=&#10;" strokeweight="1pt"/>
            <v:rect id="Rectangle 1289" o:spid="_x0000_s2084" style="position:absolute;left:4627;top:11428;width:360;height:18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Ik3MQA&#10;AADcAAAADwAAAGRycy9kb3ducmV2LnhtbESPQWvCQBSE7wX/w/KE3urGFkoTXaUtiLk2CvH4yD6T&#10;2OzbsLuNib/eLRR6HGbmG2a9HU0nBnK+taxguUhAEFdWt1wrOB52T28gfEDW2FkmBRN52G5mD2vM&#10;tL3yFw1FqEWEsM9QQRNCn0npq4YM+oXtiaN3ts5giNLVUju8Rrjp5HOSvEqDLceFBnv6bKj6Ln6M&#10;gg93uuT7cjrQsijNuRhutRsvSj3Ox/cViEBj+A//tXOtIH1J4fdMPAJyc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yJNzEAAAA3AAAAA8AAAAAAAAAAAAAAAAAmAIAAGRycy9k&#10;b3ducmV2LnhtbFBLBQYAAAAABAAEAPUAAACJAwAAAAA=&#10;" stroked="f"/>
            <v:rect id="Rectangle 1290" o:spid="_x0000_s2085" style="position:absolute;left:4836;top:12048;width:270;height:36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fR1MQA&#10;AADcAAAADwAAAGRycy9kb3ducmV2LnhtbERPy2rCQBTdF/yH4QrumolFQo2OooK17aLiA91eMtck&#10;mLkTMmOS9us7i0KXh/OeL3tTiZYaV1pWMI5iEMSZ1SXnCs6n7fMrCOeRNVaWScE3OVguBk9zTLXt&#10;+EDt0ecihLBLUUHhfZ1K6bKCDLrI1sSBu9nGoA+wyaVusAvhppIvcZxIgyWHhgJr2hSU3Y8Po+Dj&#10;c7/NH287/Dl8rXdjt7q65HJVajTsVzMQnnr/L/5zv2sF00mYH86EIy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7X0dTEAAAA3AAAAA8AAAAAAAAAAAAAAAAAmAIAAGRycy9k&#10;b3ducmV2LnhtbFBLBQYAAAAABAAEAPUAAACJAwAAAAA=&#10;" strokeweight="1pt"/>
            <v:rect id="Rectangle 1291" o:spid="_x0000_s2086" style="position:absolute;left:4633;top:12039;width:360;height:18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0t678QA&#10;AADcAAAADwAAAGRycy9kb3ducmV2LnhtbESPwWrDMBBE74X+g9hCbo3k0DStGzmkgdAcG7sfsFhb&#10;29RaGUtx7Hx9VAjkOMzMG2a9GW0rBup941hDMlcgiEtnGq40/BT75zcQPiAbbB2Thok8bLLHhzWm&#10;xp35SEMeKhEh7FPUUIfQpVL6siaLfu464uj9ut5iiLKvpOnxHOG2lQulXqXFhuNCjR3tair/8pPV&#10;cFqpz+rLTkvZLfn7UAzTxYWd1rOncfsBItAY7uFb+2A0vL8k8H8mHgGZ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Leu/EAAAA3AAAAA8AAAAAAAAAAAAAAAAAmAIAAGRycy9k&#10;b3ducmV2LnhtbFBLBQYAAAAABAAEAPUAAACJAwAAAAA=&#10;" stroked="f"/>
            <v:rect id="Rectangle 1292" o:spid="_x0000_s2087" style="position:absolute;left:3493;top:11276;width:270;height:36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57G8YA&#10;AADcAAAADwAAAGRycy9kb3ducmV2LnhtbESPQWvCQBSE7wX/w/KE3upGqdam2YgUCoUepKYUvD2y&#10;zySYfRt3Nxr99a5Q6HGYmW+YbDWYVpzI+caygukkAUFcWt1wpeCn+HhagvABWWNrmRRcyMMqHz1k&#10;mGp75m86bUMlIoR9igrqELpUSl/WZNBPbEccvb11BkOUrpLa4TnCTStnSbKQBhuOCzV29F5Tedj2&#10;RsGvvJQvxa7tN197J+fXY7+gea/U43hYv4EINIT/8F/7Uyt4fZ7B/Uw8AjK/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C57G8YAAADcAAAADwAAAAAAAAAAAAAAAACYAgAAZHJz&#10;L2Rvd25yZXYueG1sUEsFBgAAAAAEAAQA9QAAAIsDAAAAAA==&#10;" strokeweight="1pt"/>
            <v:rect id="Rectangle 1293" o:spid="_x0000_s2088" style="position:absolute;left:3606;top:11464;width:360;height:18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aP6sMA&#10;AADcAAAADwAAAGRycy9kb3ducmV2LnhtbESPT4vCMBTE7wt+h/CEva2pf1i0GkVEYXH3olXw+Gie&#10;bbF5KUnU+u03guBxmJnfMLNFa2pxI+crywr6vQQEcW51xYWCQ7b5GoPwAVljbZkUPMjDYt75mGGq&#10;7Z13dNuHQkQI+xQVlCE0qZQ+L8mg79mGOHpn6wyGKF0htcN7hJtaDpLkWxqsOC6U2NCqpPyyvxoF&#10;I3aPv/UJsyz/3bbbyodjMdZKfXbb5RREoDa8w6/2j1YwGQ3heSYeAT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kaP6sMAAADcAAAADwAAAAAAAAAAAAAAAACYAgAAZHJzL2Rv&#10;d25yZXYueG1sUEsFBgAAAAAEAAQA9QAAAIgDAAAAAA==&#10;" stroked="f"/>
            <v:rect id="Rectangle 1294" o:spid="_x0000_s2089" style="position:absolute;left:3517;top:12025;width:270;height:36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A/zccA&#10;AADcAAAADwAAAGRycy9kb3ducmV2LnhtbESPT2sCMRTE7wW/Q3hCbzWrSKurUXRBFHoo/gHx9ty8&#10;7i7dvMRNqtt++kYoeBxm5jfMdN6aWlyp8ZVlBf1eAoI4t7riQsFhv3oZgfABWWNtmRT8kIf5rPM0&#10;xVTbG2/puguFiBD2KSooQ3CplD4vyaDvWUccvU/bGAxRNoXUDd4i3NRykCSv0mDFcaFER1lJ+dfu&#10;2yj4Pb5/rKvVeZGNt0u+DJy7vGUnpZ677WICIlAbHuH/9kYrGA+HcD8Tj4Cc/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XgP83HAAAA3AAAAA8AAAAAAAAAAAAAAAAAmAIAAGRy&#10;cy9kb3ducmV2LnhtbFBLBQYAAAAABAAEAPUAAACMAwAAAAA=&#10;" strokeweight="1pt"/>
            <v:rect id="Rectangle 1295" o:spid="_x0000_s2090" style="position:absolute;left:3636;top:12027;width:360;height:18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YCBcUA&#10;AADcAAAADwAAAGRycy9kb3ducmV2LnhtbESPX2vCMBTF3wd+h3CFvQxNlXVoNYqIwl4mrAr28dJc&#10;22JzU5NMu2+/DAZ7PJw/P85y3ZtW3Mn5xrKCyTgBQVxa3XCl4HTcj2YgfEDW2FomBd/kYb0aPC0x&#10;0/bBn3TPQyXiCPsMFdQhdJmUvqzJoB/bjjh6F+sMhihdJbXDRxw3rZwmyZs02HAk1NjRtqbymn+Z&#10;CHF+PyvS81YXXXG8HXYvaf5xUOp52G8WIAL14T/8137XCuavKfyeiUdAr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VgIFxQAAANwAAAAPAAAAAAAAAAAAAAAAAJgCAABkcnMv&#10;ZG93bnJldi54bWxQSwUGAAAAAAQABAD1AAAAigMAAAAA&#10;" stroked="f"/>
            <v:rect id="Rectangle 1296" o:spid="_x0000_s2091" style="position:absolute;left:4108;top:11474;width:340;height:680;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0r88MA&#10;AADcAAAADwAAAGRycy9kb3ducmV2LnhtbESPT4vCMBTE74LfITxhb5p2XYpWo4jrLurNP4jHR/Ns&#10;i81LaaJ2v/1GEDwOM/MbZjpvTSXu1LjSsoJ4EIEgzqwuOVdwPPz0RyCcR9ZYWSYFf+RgPut2pphq&#10;++Ad3fc+FwHCLkUFhfd1KqXLCjLoBrYmDt7FNgZ9kE0udYOPADeV/IyiRBosOSwUWNOyoOy6v5lA&#10;2eSrk97GZ7r9DutjGSfftNsq9dFrFxMQnlr/Dr/aa61g/JXA80w4AnL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00r88MAAADcAAAADwAAAAAAAAAAAAAAAACYAgAAZHJzL2Rv&#10;d25yZXYueG1sUEsFBgAAAAAEAAQA9QAAAIgDAAAAAA==&#10;" strokeweight="1pt"/>
            <v:shape id="AutoShape 1297" o:spid="_x0000_s2092" type="#_x0000_t135" style="position:absolute;left:3749;top:11548;width:221;height:539;rotation:18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FK9MQA&#10;AADcAAAADwAAAGRycy9kb3ducmV2LnhtbESPQU8CMRSE7yb+h+aZeJOuhAiuFEJIIF5l0fX4sn22&#10;i9vXpa2w/HtLYuJxMjPfZObLwXXiRCG2nhU8jgoQxI3XLRsF+2rzMAMRE7LGzjMpuFCE5eL2Zo6l&#10;9md+o9MuGZEhHEtUYFPqSyljY8lhHPmeOHtfPjhMWQYjdcBzhrtOjoviSTpsOS9Y7Gltqfne/TgF&#10;h+rQzGw9TtXHZzCXI9fvZlsrdX83rF5AJBrSf/iv/aoVPE+mcD2Tj4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rhSvTEAAAA3AAAAA8AAAAAAAAAAAAAAAAAmAIAAGRycy9k&#10;b3ducmV2LnhtbFBLBQYAAAAABAAEAPUAAACJAwAAAAA=&#10;" strokeweight="1pt"/>
            <v:shape id="AutoShape 1298" o:spid="_x0000_s2093" type="#_x0000_t135" style="position:absolute;left:4608;top:11548;width:221;height:5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mXsEA&#10;AADcAAAADwAAAGRycy9kb3ducmV2LnhtbERPy4rCMBTdD/gP4QrupqkiM1qNogVBmJUPBHfX5toU&#10;m5vSRFv/frIYmOXhvJfr3tbiRa2vHCsYJykI4sLpiksF59PucwbCB2SNtWNS8CYP69XgY4mZdh0f&#10;6HUMpYgh7DNUYEJoMil9YciiT1xDHLm7ay2GCNtS6ha7GG5rOUnTL2mx4thgsKHcUPE4Pq2C8pLn&#10;pjC83XbfO3uYVz/pdXpTajTsNwsQgfrwL/5z77WC+TSujWfiEZCr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8Ppl7BAAAA3AAAAA8AAAAAAAAAAAAAAAAAmAIAAGRycy9kb3du&#10;cmV2LnhtbFBLBQYAAAAABAAEAPUAAACGAwAAAAA=&#10;" strokeweight="1pt"/>
            <v:shape id="AutoShape 1299" o:spid="_x0000_s2094" type="#_x0000_t68" style="position:absolute;left:4093;top:11521;width:408;height:588;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wfhcUA&#10;AADcAAAADwAAAGRycy9kb3ducmV2LnhtbESPQWvCQBSE7wX/w/KE3upGCUVTN0HU0iK9NC2F3h7Z&#10;ZxLMvg27a4z/visUPA4z8w2zLkbTiYGcby0rmM8SEMSV1S3XCr6/Xp+WIHxA1thZJgVX8lDkk4c1&#10;Ztpe+JOGMtQiQthnqKAJoc+k9FVDBv3M9sTRO1pnMETpaqkdXiLcdHKRJM/SYMtxocGetg1Vp/Js&#10;FJDc7n4W6fXNHNLudz93yyEZPpR6nI6bFxCBxnAP/7fftYJVuoLbmXgEZP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fB+FxQAAANwAAAAPAAAAAAAAAAAAAAAAAJgCAABkcnMv&#10;ZG93bnJldi54bWxQSwUGAAAAAAQABAD1AAAAigMAAAAA&#10;" fillcolor="silver" stroked="f"/>
            <v:shape id="Text Box 1300" o:spid="_x0000_s2095" type="#_x0000_t202" style="position:absolute;left:4051;top:11615;width:612;height:4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1pzsEA&#10;AADcAAAADwAAAGRycy9kb3ducmV2LnhtbERPz2vCMBS+D/wfwhN2WxNFx9qZFnEIOylzOtjt0Tzb&#10;sualNJmt/705CB4/vt+rYrStuFDvG8caZokCQVw603Cl4fi9fXkD4QOywdYxabiShyKfPK0wM27g&#10;L7ocQiViCPsMNdQhdJmUvqzJok9cRxy5s+sthgj7SpoehxhuWzlX6lVabDg21NjRpqby7/BvNZx2&#10;59+fhdpXH3bZDW5Ukm0qtX6ejut3EIHG8BDf3Z9GQ7qM8+OZeARkf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n9ac7BAAAA3AAAAA8AAAAAAAAAAAAAAAAAmAIAAGRycy9kb3du&#10;cmV2LnhtbFBLBQYAAAAABAAEAPUAAACGAwAAAAA=&#10;" filled="f" stroked="f">
              <v:textbox>
                <w:txbxContent>
                  <w:p w:rsidR="00042C34" w:rsidRDefault="00042C34" w:rsidP="00AC4B39">
                    <w:pPr>
                      <w:rPr>
                        <w:rFonts w:ascii="Arial" w:hAnsi="Arial" w:cs="Arial"/>
                        <w:vertAlign w:val="subscript"/>
                      </w:rPr>
                    </w:pPr>
                    <w:r>
                      <w:rPr>
                        <w:rFonts w:ascii="Arial" w:hAnsi="Arial" w:cs="Arial"/>
                      </w:rPr>
                      <w:sym w:font="Symbol" w:char="F046"/>
                    </w:r>
                    <w:r>
                      <w:rPr>
                        <w:rFonts w:ascii="Arial" w:hAnsi="Arial" w:cs="Arial"/>
                        <w:vertAlign w:val="subscript"/>
                      </w:rPr>
                      <w:t>r</w:t>
                    </w:r>
                  </w:p>
                </w:txbxContent>
              </v:textbox>
            </v:shape>
            <v:shape id="AutoShape 1301" o:spid="_x0000_s2096" type="#_x0000_t124" style="position:absolute;left:4897;top:12146;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EI4MMA&#10;AADcAAAADwAAAGRycy9kb3ducmV2LnhtbESPUWvCMBSF3wf+h3AFX4qmCop2RlE3wddZf8CluTZl&#10;zU1Jstrt1y/CYI+Hc853ONv9YFvRkw+NYwXzWQ6CuHK64VrBrTxP1yBCRNbYOiYF3xRgvxu9bLHQ&#10;7sEf1F9jLRKEQ4EKTIxdIWWoDFkMM9cRJ+/uvMWYpK+l9vhIcNvKRZ6vpMWG04LBjk6Gqs/rl1Xg&#10;M5llp1D2+eVcHs3q/W2TtT9KTcbD4RVEpCH+h//aF61gs5zD80w6AnL3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4EI4MMAAADcAAAADwAAAAAAAAAAAAAAAACYAgAAZHJzL2Rv&#10;d25yZXYueG1sUEsFBgAAAAAEAAQA9QAAAIgDAAAAAA==&#10;" strokeweight="1pt"/>
            <v:shape id="AutoShape 1302" o:spid="_x0000_s2097" type="#_x0000_t124" style="position:absolute;left:4909;top:11315;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OWl8QA&#10;AADcAAAADwAAAGRycy9kb3ducmV2LnhtbESP3WoCMRSE7wt9h3AK3iyaraDo1ij+VPC2rg9w2Bw3&#10;SzcnS5Kuq0/fCIVeDjPzDbPaDLYVPfnQOFbwPslBEFdON1wruJTH8QJEiMgaW8ek4E4BNuvXlxUW&#10;2t34i/pzrEWCcChQgYmxK6QMlSGLYeI64uRdnbcYk/S11B5vCW5bOc3zubTYcFow2NHeUPV9/rEK&#10;fCazbB/KPj8dy52Zfx6WWftQavQ2bD9ARBrif/ivfdIKlrMpPM+kIy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TlpfEAAAA3AAAAA8AAAAAAAAAAAAAAAAAmAIAAGRycy9k&#10;b3ducmV2LnhtbFBLBQYAAAAABAAEAPUAAACJAwAAAAA=&#10;" strokeweight="1pt"/>
            <v:oval id="Oval 1303" o:spid="_x0000_s2098" style="position:absolute;left:3523;top:12128;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C7OsYA&#10;AADcAAAADwAAAGRycy9kb3ducmV2LnhtbESPQWvCQBSE7wX/w/KE3upGS6OmriKikEspRi/eXrPP&#10;JJh9G3a3Me2v7xYKPQ4z8w2z2gymFT0531hWMJ0kIIhLqxuuFJxPh6cFCB+QNbaWScEXedisRw8r&#10;zLS985H6IlQiQthnqKAOocuk9GVNBv3EdsTRu1pnMETpKqkd3iPctHKWJKk02HBcqLGjXU3lrfg0&#10;Cmj+lu9Tc1im78NeTy+52333H0o9joftK4hAQ/gP/7VzrWD58gy/Z+IRkO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VC7OsYAAADcAAAADwAAAAAAAAAAAAAAAACYAgAAZHJz&#10;L2Rvd25yZXYueG1sUEsFBgAAAAAEAAQA9QAAAIsDAAAAAA==&#10;" strokeweight="1pt"/>
            <v:oval id="Oval 1304" o:spid="_x0000_s2099" style="position:absolute;left:3577;top:12188;width:72;height: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Dx8MA&#10;AADcAAAADwAAAGRycy9kb3ducmV2LnhtbESPQWvCQBSE7wX/w/IEL0U3ShWbuooEFK+NHjy+Zl+T&#10;YPZt2F1N8u+7gtDjMDPfMJtdbxrxIOdrywrmswQEcWF1zaWCy/kwXYPwAVljY5kUDORhtx29bTDV&#10;tuNveuShFBHCPkUFVQhtKqUvKjLoZ7Yljt6vdQZDlK6U2mEX4aaRiyRZSYM1x4UKW8oqKm753Shw&#10;7+2QDafsMP/hY77s1vq6umilJuN+/wUiUB/+w6/2SSv4XH7A80w8AnL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U+Dx8MAAADcAAAADwAAAAAAAAAAAAAAAACYAgAAZHJzL2Rv&#10;d25yZXYueG1sUEsFBgAAAAAEAAQA9QAAAIgDAAAAAA==&#10;" fillcolor="black"/>
            <v:oval id="Oval 1305" o:spid="_x0000_s2100" style="position:absolute;left:3487;top:11327;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WG1cUA&#10;AADcAAAADwAAAGRycy9kb3ducmV2LnhtbESPQWvCQBSE70L/w/IK3nRjwbRGVymikItItZfeXrPP&#10;JDT7NuxuY/TXu4LgcZiZb5jFqjeN6Mj52rKCyTgBQVxYXXOp4Pu4HX2A8AFZY2OZFFzIw2r5Mlhg&#10;pu2Zv6g7hFJECPsMFVQhtJmUvqjIoB/bljh6J+sMhihdKbXDc4SbRr4lSSoN1hwXKmxpXVHxd/g3&#10;Cuh9l29Ss52l+36jJz+5W1+7X6WGr/3nHESgPjzDj3auFcymU7ifiUdAL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9YbVxQAAANwAAAAPAAAAAAAAAAAAAAAAAJgCAABkcnMv&#10;ZG93bnJldi54bWxQSwUGAAAAAAQABAD1AAAAigMAAAAA&#10;" strokeweight="1pt"/>
            <v:oval id="Oval 1306" o:spid="_x0000_s2101" style="position:absolute;left:3541;top:11393;width:72;height: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G4K8QA&#10;AADcAAAADwAAAGRycy9kb3ducmV2LnhtbESPwWrDMBBE74X8g9hCLqWRE4hJHcshGFJyrZNDj1tr&#10;Y5taKyOpsf33VaGQ4zAzb5j8MJle3Mn5zrKC9SoBQVxb3XGj4Ho5ve5A+ICssbdMCmbycCgWTzlm&#10;2o78QfcqNCJC2GeooA1hyKT0dUsG/coOxNG7WWcwROkaqR2OEW56uUmSVBrsOC60OFDZUv1d/RgF&#10;7mWYy/lcntZf/F5tx53+TK9aqeXzdNyDCDSFR/i/fdYK3rYp/J2JR0AW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rRuCvEAAAA3AAAAA8AAAAAAAAAAAAAAAAAmAIAAGRycy9k&#10;b3ducmV2LnhtbFBLBQYAAAAABAAEAPUAAACJAwAAAAA=&#10;" fillcolor="black"/>
            <v:oval id="Oval 1307" o:spid="_x0000_s2102" style="position:absolute;left:4207;top:10908;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u9OcUA&#10;AADcAAAADwAAAGRycy9kb3ducmV2LnhtbESPQWvCQBSE74L/YXkFb7pRMNbUVUQUcpGi9tLba/Y1&#10;Cc2+DbtrTPvr3YLgcZiZb5jVpjeN6Mj52rKC6SQBQVxYXXOp4ONyGL+C8AFZY2OZFPySh816OFhh&#10;pu2NT9SdQykihH2GCqoQ2kxKX1Rk0E9sSxy9b+sMhihdKbXDW4SbRs6SJJUGa44LFba0q6j4OV+N&#10;Aloc831qDsv0vd/r6Wfudn/dl1Kjl377BiJQH57hRzvXCpbzBfyfiUdAr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a705xQAAANwAAAAPAAAAAAAAAAAAAAAAAJgCAABkcnMv&#10;ZG93bnJldi54bWxQSwUGAAAAAAQABAD1AAAAigMAAAAA&#10;" strokeweight="1pt"/>
            <v:oval id="Oval 1308" o:spid="_x0000_s2103" style="position:absolute;left:4213;top:12535;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pS8IA&#10;AADcAAAADwAAAGRycy9kb3ducmV2LnhtbERPy4rCMBTdD/gP4QruxlRhqnaMIqLQzSA+Nu7uNHfa&#10;Ms1NSTK1ztebheDycN7LdW8a0ZHztWUFk3ECgriwuuZSweW8f5+D8AFZY2OZFNzJw3o1eFtipu2N&#10;j9SdQiliCPsMFVQhtJmUvqjIoB/bljhyP9YZDBG6UmqHtxhuGjlNklQarDk2VNjStqLi9/RnFNDs&#10;K9+lZr9ID/1OT6652/5330qNhv3mE0SgPrzET3euFSw+4tp4Jh4BuX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9ClLwgAAANwAAAAPAAAAAAAAAAAAAAAAAJgCAABkcnMvZG93&#10;bnJldi54bWxQSwUGAAAAAAQABAD1AAAAhwMAAAAA&#10;" strokeweight="1pt"/>
            <v:line id="Line 1309" o:spid="_x0000_s2104" style="position:absolute;flip:y;visibility:visible" from="4303,9964" to="4303,10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0TzMYAAADcAAAADwAAAGRycy9kb3ducmV2LnhtbESPzWrCQBSF9wXfYbiCGzETCw0mdRQR&#10;hCK4aFow3V0yt0ls5k7IjCa+facgdHk4Px9nvR1NK27Uu8aygmUUgyAurW64UvD5cVisQDiPrLG1&#10;TAru5GC7mTytMdN24He65b4SYYRdhgpq77tMSlfWZNBFtiMO3rftDfog+0rqHocwblr5HMeJNNhw&#10;INTY0b6m8ie/mgC57Kuv04XKc3rujkOynA9FcVVqNh13ryA8jf4//Gi/aQXpSwp/Z8IRkJ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YNE8zGAAAA3AAAAA8AAAAAAAAA&#10;AAAAAAAAoQIAAGRycy9kb3ducmV2LnhtbFBLBQYAAAAABAAEAPkAAACUAwAAAAA=&#10;" strokeweight="1pt"/>
            <v:oval id="Oval 1310" o:spid="_x0000_s2105" style="position:absolute;left:4261;top:9916;width:85;height: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DVfcIA&#10;AADcAAAADwAAAGRycy9kb3ducmV2LnhtbERPTWvCQBC9C/0PyxR6040NBptmFakU9NBDY3sfsmMS&#10;kp0N2WlM/717KPT4eN/Ffna9mmgMrWcD61UCirjytuXawNflfbkFFQTZYu+ZDPxSgP3uYVFgbv2N&#10;P2kqpVYxhEOOBhqRIdc6VA05DCs/EEfu6keHEuFYazviLYa7Xj8nSaYdthwbGhzoraGqK3+cgWN9&#10;KLNJp7JJr8eTbLrvj3O6NubpcT68ghKa5V/85z5ZAy9ZnB/PxCOgd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YNV9wgAAANwAAAAPAAAAAAAAAAAAAAAAAJgCAABkcnMvZG93&#10;bnJldi54bWxQSwUGAAAAAAQABAD1AAAAhwMAAAAA&#10;"/>
            <v:line id="Line 1311" o:spid="_x0000_s2106" style="position:absolute;rotation:-60;flip:y;visibility:visible" from="5496,10650" to="5496,11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MT448IAAADcAAAADwAAAGRycy9kb3ducmV2LnhtbESPS6vCMBSE94L/IRzh7jRVLqLVKKL4&#10;wJ2Phctjc2yLzUltotZ/bwTB5TAz3zDjaW0K8aDK5ZYVdDsRCOLE6pxTBcfDsj0A4TyyxsIyKXiR&#10;g+mk2RhjrO2Td/TY+1QECLsYFWTel7GULsnIoOvYkjh4F1sZ9EFWqdQVPgPcFLIXRX1pMOewkGFJ&#10;84yS6/5uFJzOLl/zaqdvWyP/eX4/LG7XhVJ/rXo2AuGp9r/wt73RCob9LnzOhCMgJ2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MT448IAAADcAAAADwAAAAAAAAAAAAAA&#10;AAChAgAAZHJzL2Rvd25yZXYueG1sUEsFBgAAAAAEAAQA+QAAAJADAAAAAA==&#10;" strokeweight="1pt"/>
            <v:oval id="Oval 1312" o:spid="_x0000_s2107" style="position:absolute;left:5866;top:10842;width:85;height:85;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cfU8UA&#10;AADcAAAADwAAAGRycy9kb3ducmV2LnhtbESPQWvCQBSE7wX/w/IKvdVNU1AbXUWkxRxEUCteH9ln&#10;Npp9G7JrTP99Vyj0OMzMN8xs0dtadNT6yrGCt2ECgrhwuuJSwffh63UCwgdkjbVjUvBDHhbzwdMM&#10;M+3uvKNuH0oRIewzVGBCaDIpfWHIoh+6hjh6Z9daDFG2pdQt3iPc1jJNkpG0WHFcMNjQylBx3d+s&#10;gpvOt8f33FzTZX3ZrJPudBp/rpV6ee6XUxCB+vAf/mvnWsHHKIXHmXgE5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1x9TxQAAANwAAAAPAAAAAAAAAAAAAAAAAJgCAABkcnMv&#10;ZG93bnJldi54bWxQSwUGAAAAAAQABAD1AAAAigMAAAAA&#10;"/>
            <v:line id="Line 1313" o:spid="_x0000_s2108" style="position:absolute;rotation:-120;flip:y;visibility:visible" from="5509,12063" to="5509,13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G3F8UAAADcAAAADwAAAGRycy9kb3ducmV2LnhtbESPT2sCMRTE74LfIbxCL1KzKoi7NYoI&#10;Fg+91D+0x8fmubt08xKSqGs/vSkIHoeZ+Q0zX3amFRfyobGsYDTMQBCXVjdcKTjsN28zECEia2wt&#10;k4IbBVgu+r05Ftpe+Ysuu1iJBOFQoII6RldIGcqaDIahdcTJO1lvMCbpK6k9XhPctHKcZVNpsOG0&#10;UKOjdU3l7+5sFPDp5j9W+Xjz+f3nfga5PeqtOyr1+tKt3kFE6uIz/GhvtYJ8OoH/M+kIyM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VG3F8UAAADcAAAADwAAAAAAAAAA&#10;AAAAAAChAgAAZHJzL2Rvd25yZXYueG1sUEsFBgAAAAAEAAQA+QAAAJMDAAAAAA==&#10;" strokeweight="1pt"/>
            <v:oval id="Oval 1314" o:spid="_x0000_s2109" style="position:absolute;left:5878;top:12727;width:85;height:85;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g9GMQA&#10;AADcAAAADwAAAGRycy9kb3ducmV2LnhtbESP0WoCMRRE3wv+Q7iCL0WzliK6GqUIoqAvVT/gsrnu&#10;bru52Sbpuvl7UxD6OMzMGWa16U0jOnK+tqxgOslAEBdW11wquF524zkIH5A1NpZJQSQPm/XgZYW5&#10;tnf+pO4cSpEg7HNUUIXQ5lL6oiKDfmJb4uTdrDMYknSl1A7vCW4a+ZZlM2mw5rRQYUvbiorv869R&#10;0MSfw/7oXHyN27i/hlPXH786pUbD/mMJIlAf/sPP9kErWMze4e9MOgJ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YPRjEAAAA3AAAAA8AAAAAAAAAAAAAAAAAmAIAAGRycy9k&#10;b3ducmV2LnhtbFBLBQYAAAAABAAEAPUAAACJAwAAAAA=&#10;"/>
            <v:line id="Line 1315" o:spid="_x0000_s2110" style="position:absolute;rotation:180;flip:y;visibility:visible" from="4309,12730" to="4309,136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teb8IAAADcAAAADwAAAGRycy9kb3ducmV2LnhtbESPS4vCQBCE74L/YWjBm04UDW7WUUTw&#10;cfS19ybTm0QzPTEzmvjvdxYEj0VVfUXNl60pxZNqV1hWMBpGIIhTqwvOFFzOm8EMhPPIGkvLpOBF&#10;DpaLbmeOibYNH+l58pkIEHYJKsi9rxIpXZqTQTe0FXHwfm1t0AdZZ1LX2AS4KeU4imJpsOCwkGNF&#10;65zS2+lhFOxI/ry228PhZi/NNd25ezxpY6X6vXb1DcJT6z/hd3uvFXzFU/g/E46AX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Vteb8IAAADcAAAADwAAAAAAAAAAAAAA&#10;AAChAgAAZHJzL2Rvd25yZXYueG1sUEsFBgAAAAAEAAQA+QAAAJADAAAAAA==&#10;" strokeweight="1pt"/>
            <v:oval id="Oval 1316" o:spid="_x0000_s2111" style="position:absolute;left:4265;top:13624;width:85;height:85;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14SsQA&#10;AADcAAAADwAAAGRycy9kb3ducmV2LnhtbESPQWvCQBSE70L/w/IKXqRu9BBsdJUgFjxWDe31kX0m&#10;0ezbuLuN8d93hUKPw8x8w6w2g2lFT843lhXMpgkI4tLqhisFxenjbQHCB2SNrWVS8CAPm/XLaIWZ&#10;tnc+UH8MlYgQ9hkqqEPoMil9WZNBP7UdcfTO1hkMUbpKaof3CDetnCdJKg02HBdq7GhbU3k9/hgF&#10;2/5R5F/7SZvf9Pen24Xd5eKvSo1fh3wJItAQ/sN/7b1W8J6m8DwTj4B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8NeErEAAAA3AAAAA8AAAAAAAAAAAAAAAAAmAIAAGRycy9k&#10;b3ducmV2LnhtbFBLBQYAAAAABAAEAPUAAACJAwAAAAA=&#10;"/>
            <v:line id="Line 1317" o:spid="_x0000_s2112" style="position:absolute;rotation:120;flip:y;visibility:visible" from="3097,12046" to="3097,129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Bmm8UAAADcAAAADwAAAGRycy9kb3ducmV2LnhtbESP0WoCMRRE3wv+Q7iCL6Vm1WLXrVFE&#10;EfsixW0/4LK53d26uVmSqOnfN0Khj8PMnGGW62g6cSXnW8sKJuMMBHFldcu1gs+P/VMOwgdkjZ1l&#10;UvBDHtarwcMSC21vfKJrGWqRIOwLVNCE0BdS+qohg35se+LkfVlnMCTpaqkd3hLcdHKaZXNpsOW0&#10;0GBP24aqc3kxCiKe3svHZ5dPNwt33MV8dui+WanRMG5eQQSK4T/8137TChbzF7ifSUd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ABmm8UAAADcAAAADwAAAAAAAAAA&#10;AAAAAAChAgAAZHJzL2Rvd25yZXYueG1sUEsFBgAAAAAEAAQA+QAAAJMDAAAAAA==&#10;" strokeweight="1pt"/>
            <v:oval id="Oval 1318" o:spid="_x0000_s2113" style="position:absolute;left:2641;top:12709;width:85;height:85;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CxKsIA&#10;AADcAAAADwAAAGRycy9kb3ducmV2LnhtbERPTYvCMBC9C/6HMMJeZE30IFqNIuKKsidrD+ttaMa2&#10;2ExKE7X66zeHhT0+3vdy3dlaPKj1lWMN45ECQZw7U3GhITt/fc5A+IBssHZMGl7kYb3q95aYGPfk&#10;Ez3SUIgYwj5BDWUITSKlz0uy6EeuIY7c1bUWQ4RtIU2LzxhuazlRaiotVhwbSmxoW1J+S+9WwyQb&#10;ZrxX/v6jju9t1lz249231fpj0G0WIAJ14V/85z4YDfNpXBvPxCM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oLEqwgAAANwAAAAPAAAAAAAAAAAAAAAAAJgCAABkcnMvZG93&#10;bnJldi54bWxQSwUGAAAAAAQABAD1AAAAhwMAAAAA&#10;"/>
            <v:line id="Line 1319" o:spid="_x0000_s2114" style="position:absolute;rotation:60;flip:y;visibility:visible" from="3108,10687" to="3108,116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4XocYAAADcAAAADwAAAGRycy9kb3ducmV2LnhtbESPS2vCQBSF94L/YbgFN6ITX6FGRymF&#10;0oKL0sQi7i6Z2ySYuRMyo8Z/3xEEl4fz+DjrbWdqcaHWVZYVTMYRCOLc6ooLBfvsY/QKwnlkjbVl&#10;UnAjB9tNv7fGRNsr/9Al9YUII+wSVFB63yRSurwkg25sG+Lg/dnWoA+yLaRu8RrGTS2nURRLgxUH&#10;QokNvZeUn9KzCdxZ9rsYfu5TnZ0Oh+/pzs6Pc6vU4KV7W4Hw1Pln+NH+0gqW8RLuZ8IRkJt/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c+F6HGAAAA3AAAAA8AAAAAAAAA&#10;AAAAAAAAoQIAAGRycy9kb3ducmV2LnhtbFBLBQYAAAAABAAEAPkAAACUAwAAAAA=&#10;" strokeweight="1pt"/>
            <v:oval id="Oval 1320" o:spid="_x0000_s2115" style="position:absolute;left:2653;top:10878;width:85;height:85;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lFOMQA&#10;AADcAAAADwAAAGRycy9kb3ducmV2LnhtbERPy2rCQBTdC/2H4Ra6EZ20Cx/RMQShUIqUGu2iu2vm&#10;Oolm7qSZqaZ/31kILg/nvcx624gLdb52rOB5nIAgLp2u2SjY715HMxA+IGtsHJOCP/KQrR4GS0y1&#10;u/KWLkUwIoawT1FBFUKbSunLiiz6sWuJI3d0ncUQYWek7vAaw20jX5JkIi3WHBsqbGldUXkufq0C&#10;/CkOx3fzsdGn4eHLfNdmxvmnUk+Pfb4AEagPd/HN/aYVzKdxfjwTj4B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2JRTjEAAAA3AAAAA8AAAAAAAAAAAAAAAAAmAIAAGRycy9k&#10;b3ducmV2LnhtbFBLBQYAAAAABAAEAPUAAACJAwAAAAA=&#10;"/>
            <v:shape id="Freeform 1321" o:spid="_x0000_s2116" style="position:absolute;left:2683;top:10037;width:3222;height:845;visibility:visible;mso-wrap-style:square;v-text-anchor:top" coordsize="3222,8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TkMsQA&#10;AADcAAAADwAAAGRycy9kb3ducmV2LnhtbESPT4vCMBTE78J+h/AW9qZpBf9VoyziQgUvuiIeH82z&#10;Kdu8lCZqdz+9EYQ9DjPzG2ax6mwtbtT6yrGCdJCAIC6crrhUcPz+6k9B+ICssXZMCn7Jw2r51ltg&#10;pt2d93Q7hFJECPsMFZgQmkxKXxiy6AeuIY7exbUWQ5RtKXWL9wi3tRwmyVharDguGGxobaj4OVyt&#10;glNlhudjOhoFpvUm3/3JbZ5KpT7eu885iEBd+A+/2rlWMJuk8DwTj4B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605DLEAAAA3AAAAA8AAAAAAAAAAAAAAAAAmAIAAGRycy9k&#10;b3ducmV2LnhtbFBLBQYAAAAABAAEAPUAAACJAwAAAAA=&#10;" path="m,845c352,427,705,10,1242,5,1779,,2500,407,3222,815e" filled="f">
              <v:stroke dashstyle="1 1" endcap="round"/>
              <v:path arrowok="t" o:connecttype="custom" o:connectlocs="0,845;1242,5;3222,815" o:connectangles="0,0,0"/>
            </v:shape>
            <v:shape id="Freeform 1322" o:spid="_x0000_s2117" style="position:absolute;left:2315;top:10920;width:1982;height:2808;visibility:visible;mso-wrap-style:square;v-text-anchor:top" coordsize="1982,2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7xIMUA&#10;AADcAAAADwAAAGRycy9kb3ducmV2LnhtbESPQWsCMRSE70L/Q3iFXqRmtVDrahSRioWeXEvR23Pz&#10;3CxuXpZN1PXfG0HwOMzMN8xk1tpKnKnxpWMF/V4Cgjh3uuRCwd9m+f4FwgdkjZVjUnAlD7PpS2eC&#10;qXYXXtM5C4WIEPYpKjAh1KmUPjdk0fdcTRy9g2sshiibQuoGLxFuKzlIkk9pseS4YLCmhaH8mJ2s&#10;Avfvf7uLLO9/XPfb3fewYrNcr5R6e23nYxCB2vAMP9o/WsFoOID7mXgE5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TvEgxQAAANwAAAAPAAAAAAAAAAAAAAAAAJgCAABkcnMv&#10;ZG93bnJldi54bWxQSwUGAAAAAAQABAD1AAAAigMAAAAA&#10;" path="m350,c175,510,,1020,272,1488v272,468,991,894,1710,1320e" filled="f">
              <v:stroke dashstyle="1 1" endcap="round"/>
              <v:path arrowok="t" o:connecttype="custom" o:connectlocs="350,0;272,1488;1982,2808" o:connectangles="0,0,0"/>
            </v:shape>
            <v:shape id="Text Box 1323" o:spid="_x0000_s2118" type="#_x0000_t202" style="position:absolute;left:4183;top:11245;width:630;height:51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qr2cUA&#10;AADcAAAADwAAAGRycy9kb3ducmV2LnhtbESPQWvCQBSE74L/YXlCb7pbq1bTbKS0CD21VKvg7ZF9&#10;JsHs25DdmvTfdwXB4zAz3zDpure1uFDrK8caHicKBHHuTMWFhp/dZrwE4QOywdoxafgjD+tsOEgx&#10;Ma7jb7psQyEihH2CGsoQmkRKn5dk0U9cQxy9k2sthijbQpoWuwi3tZwqtZAWK44LJTb0VlJ+3v5a&#10;DfvP0/EwU1/Fu503neuVZLuSWj+M+tcXEIH6cA/f2h9Gw+r5Ca5n4hGQ2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mqvZxQAAANwAAAAPAAAAAAAAAAAAAAAAAJgCAABkcnMv&#10;ZG93bnJldi54bWxQSwUGAAAAAAQABAD1AAAAigMAAAAA&#10;" filled="f" stroked="f">
              <v:textbox>
                <w:txbxContent>
                  <w:p w:rsidR="00042C34" w:rsidRDefault="00042C34" w:rsidP="00AC4B39">
                    <w:pPr>
                      <w:jc w:val="center"/>
                      <w:rPr>
                        <w:rFonts w:ascii="Arial" w:hAnsi="Arial"/>
                      </w:rPr>
                    </w:pPr>
                    <w:r>
                      <w:rPr>
                        <w:rFonts w:ascii="Arial" w:hAnsi="Arial"/>
                      </w:rPr>
                      <w:sym w:font="Symbol" w:char="F077"/>
                    </w:r>
                  </w:p>
                </w:txbxContent>
              </v:textbox>
            </v:shape>
            <v:shape id="Arc 1324" o:spid="_x0000_s2119" style="position:absolute;left:4051;top:11609;width:522;height:498;rotation:50;flip:y;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T9iMYA&#10;AADcAAAADwAAAGRycy9kb3ducmV2LnhtbESPT2sCMRTE74V+h/AKvdVsW6m6GqUUBP9SuvbQ42Pz&#10;3Gy7eVmSqOu3N0LB4zAzv2Ems8424kg+1I4VPPcyEMSl0zVXCr5386chiBCRNTaOScGZAsym93cT&#10;zLU78Rcdi1iJBOGQowITY5tLGUpDFkPPtcTJ2ztvMSbpK6k9nhLcNvIly96kxZrTgsGWPgyVf8XB&#10;KphvTPETiuX6061+R6/tclBta6/U40P3PgYRqYu38H97oRWMBn24nklHQE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PT9iMYAAADcAAAADwAAAAAAAAAAAAAAAACYAgAAZHJz&#10;L2Rvd25yZXYueG1sUEsFBgAAAAAEAAQA9QAAAIsDAAAAAA==&#10;" adj="0,,0" path="m-1,nfc11929,,21600,9670,21600,21600em-1,nsc11929,,21600,9670,21600,21600l,21600,-1,xe" filled="f">
              <v:stroke startarrow="block" startarrowwidth="narrow" startarrowlength="short"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522,498;0,498" o:connectangles="0,0,0" textboxrect="3163,3163,18437,18437"/>
              <v:handles>
                <v:h position="@3,#0" polar="10800,10800"/>
                <v:h position="#2,#1" polar="10800,10800" radiusrange="0,10800"/>
              </v:handles>
            </v:shape>
            <v:shape id="Arc 1325" o:spid="_x0000_s2120" style="position:absolute;left:7813;top:10770;width:2154;height:964;rotation:30;visibility:visible" coordsize="43200,2179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Yy0sYA&#10;AADcAAAADwAAAGRycy9kb3ducmV2LnhtbESPT2vCQBTE7wW/w/IEb3XT+q+JriKWgpeiph48PrOv&#10;2dDs25BdNX57t1DocZiZ3zCLVWdrcaXWV44VvAwTEMSF0xWXCo5fH89vIHxA1lg7JgV38rBa9p4W&#10;mGl34wNd81CKCGGfoQITQpNJ6QtDFv3QNcTR+3atxRBlW0rd4i3CbS1fk2QqLVYcFww2tDFU/OQX&#10;q+B9v8Mk/TyuUzPJT8VodB7PNmelBv1uPQcRqAv/4b/2VitIZxP4PROPgF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NYy0sYAAADcAAAADwAAAAAAAAAAAAAAAACYAgAAZHJz&#10;L2Rvd25yZXYueG1sUEsFBgAAAAAEAAQA9QAAAIsDAAAAAA==&#10;" adj="0,,0" path="m,21792nfc,21728,,21664,,21600,,9670,9670,,21600,,33529,-1,43199,9670,43200,21599em,21792nsc,21728,,21664,,21600,,9670,9670,,21600,,33529,-1,43199,9670,43200,21599r-21600,1l,21792xe" filled="f">
              <v:stroke dashstyle="1 1"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964;2154,956;1077,956" o:connectangles="0,0,0" textboxrect="3163,3163,18437,18437"/>
              <v:handles>
                <v:h position="@3,#0" polar="10800,10800"/>
                <v:h position="#2,#1" polar="10800,10800" radiusrange="0,10800"/>
              </v:handles>
            </v:shape>
            <v:oval id="Oval 1326" o:spid="_x0000_s2121" style="position:absolute;left:7309;top:11828;width:330;height:318;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iD8QA&#10;AADcAAAADwAAAGRycy9kb3ducmV2LnhtbESPT2vCQBTE7wW/w/IEL0U3ekg1ukqQFkJPrX/uj+wz&#10;iWbfLtmNxm/fLRR6HGbmN8xmN5hW3KnzjWUF81kCgri0uuFKwen4MV2C8AFZY2uZFDzJw247etlg&#10;pu2Dv+l+CJWIEPYZKqhDcJmUvqzJoJ9ZRxy9i+0Mhii7SuoOHxFuWrlIklQabDgu1OhoX1N5O/RG&#10;gb0kfV98Ld51Wn2m7lrkr2eXKzUZD/kaRKAh/If/2oVWsHpL4fdMPAJ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q4g/EAAAA3AAAAA8AAAAAAAAAAAAAAAAAmAIAAGRycy9k&#10;b3ducmV2LnhtbFBLBQYAAAAABAAEAPUAAACJAwAAAAA=&#10;" stroked="f"/>
            <v:oval id="Oval 1327" o:spid="_x0000_s2122" style="position:absolute;left:7711;top:13889;width:330;height:318;rotation:90;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mRcYA&#10;AADcAAAADwAAAGRycy9kb3ducmV2LnhtbESPQWvCQBSE74L/YXlCb7ppKVrTbERKSwuetAp6e82+&#10;JiHZt2l2G6O/3hUEj8PMfMMki97UoqPWlZYVPE4iEMSZ1SXnCrbfH+MXEM4ja6wtk4ITOVikw0GC&#10;sbZHXlO38bkIEHYxKii8b2IpXVaQQTexDXHwfm1r0AfZ5lK3eAxwU8unKJpKgyWHhQIbeisoqzb/&#10;RkG3dM+5/DvMq3Nf7XdW8ur951Oph1G/fAXhqff38K39pRXMZzO4nglHQKY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K+mRcYAAADcAAAADwAAAAAAAAAAAAAAAACYAgAAZHJz&#10;L2Rvd25yZXYueG1sUEsFBgAAAAAEAAQA9QAAAIsDAAAAAA==&#10;" stroked="f"/>
            <v:shape id="Text Box 1328" o:spid="_x0000_s2123" type="#_x0000_t202" style="position:absolute;left:8559;top:9629;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45qMAA&#10;AADcAAAADwAAAGRycy9kb3ducmV2LnhtbERPy4rCMBTdC/5DuII7TRRHx2oUUQRXIz5mYHaX5toW&#10;m5vSRNv5+8lCcHk47+W6taV4Uu0LxxpGQwWCOHWm4EzD9bIffILwAdlg6Zg0/JGH9arbWWJiXMMn&#10;ep5DJmII+wQ15CFUiZQ+zcmiH7qKOHI3V1sMEdaZNDU2MdyWcqzUVFosODbkWNE2p/R+flgN31+3&#10;35+JOmY7+1E1rlWS7Vxq3e+1mwWIQG14i1/ug9Ewn8W18Uw8AnL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D45qMAAAADcAAAADwAAAAAAAAAAAAAAAACYAgAAZHJzL2Rvd25y&#10;ZXYueG1sUEsFBgAAAAAEAAQA9QAAAIU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u</w:t>
                    </w:r>
                    <w:r>
                      <w:rPr>
                        <w:rFonts w:ascii="Arial" w:hAnsi="Arial"/>
                        <w:bCs/>
                        <w:vertAlign w:val="subscript"/>
                        <w:lang w:val="es-MX"/>
                      </w:rPr>
                      <w:t>1</w:t>
                    </w:r>
                  </w:p>
                </w:txbxContent>
              </v:textbox>
            </v:shape>
            <v:shape id="Text Box 1329" o:spid="_x0000_s2124" type="#_x0000_t202" style="position:absolute;left:10205;top:10834;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KcM8QA&#10;AADcAAAADwAAAGRycy9kb3ducmV2LnhtbESPT2sCMRTE7wW/Q3hCbzVpqdpdN0pRBE8VtQreHpu3&#10;f+jmZdlEd/vtm0Khx2FmfsNkq8E24k6drx1reJ4oEMS5MzWXGj5P26c3ED4gG2wck4Zv8rBajh4y&#10;TI3r+UD3YyhFhLBPUUMVQptK6fOKLPqJa4mjV7jOYoiyK6XpsI9w28gXpWbSYs1xocKW1hXlX8eb&#10;1XD+KK6XV7UvN3ba9m5Qkm0itX4cD+8LEIGG8B/+a++MhmSewO+ZeAT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ynDPEAAAA3AAAAA8AAAAAAAAAAAAAAAAAmAIAAGRycy9k&#10;b3ducmV2LnhtbFBLBQYAAAAABAAEAPUAAACJAw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w</w:t>
                    </w:r>
                    <w:r>
                      <w:rPr>
                        <w:rFonts w:ascii="Arial" w:hAnsi="Arial"/>
                        <w:bCs/>
                        <w:vertAlign w:val="subscript"/>
                        <w:lang w:val="es-MX"/>
                      </w:rPr>
                      <w:t>2</w:t>
                    </w:r>
                  </w:p>
                </w:txbxContent>
              </v:textbox>
            </v:shape>
            <v:shape id="Text Box 1330" o:spid="_x0000_s2125" type="#_x0000_t202" style="position:absolute;left:10159;top:12671;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1FicAA&#10;AADcAAAADwAAAGRycy9kb3ducmV2LnhtbERPy4rCMBTdC/MP4Q6402RERatRhpEBV4r1Ae4uzbUt&#10;09yUJmPr35uF4PJw3st1Zytxp8aXjjV8DRUI4syZknMNp+PvYAbCB2SDlWPS8CAP69VHb4mJcS0f&#10;6J6GXMQQ9glqKEKoEyl9VpBFP3Q1ceRurrEYImxyaRpsY7it5EipqbRYcmwosKafgrK/9N9qOO9u&#10;18tY7fONndSt65RkO5da9z+77wWIQF14i1/urdEwn8X58Uw8An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51FicAAAADcAAAADwAAAAAAAAAAAAAAAACYAgAAZHJzL2Rvd25y&#10;ZXYueG1sUEsFBgAAAAAEAAQA9QAAAIU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v</w:t>
                    </w:r>
                    <w:r>
                      <w:rPr>
                        <w:rFonts w:ascii="Arial" w:hAnsi="Arial"/>
                        <w:bCs/>
                        <w:vertAlign w:val="subscript"/>
                        <w:lang w:val="es-MX"/>
                      </w:rPr>
                      <w:t>1</w:t>
                    </w:r>
                  </w:p>
                </w:txbxContent>
              </v:textbox>
            </v:shape>
            <v:shape id="Text Box 1331" o:spid="_x0000_s2126" type="#_x0000_t202" style="position:absolute;left:6409;top:12671;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HgEsMA&#10;AADcAAAADwAAAGRycy9kb3ducmV2LnhtbESPQYvCMBSE74L/ITzBmyaKinaNIsrCnhR1V/D2aJ5t&#10;2ealNFnb/fdGEDwOM/MNs1y3thR3qn3hWMNoqEAQp84UnGn4Pn8O5iB8QDZYOiYN/+Rhvep2lpgY&#10;1/CR7qeQiQhhn6CGPIQqkdKnOVn0Q1cRR+/maoshyjqTpsYmwm0px0rNpMWC40KOFW1zSn9Pf1bD&#10;z/52vUzUIdvZadW4Vkm2C6l1v9duPkAEasM7/Gp/GQ2L+QieZ+IRk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NHgEsMAAADcAAAADwAAAAAAAAAAAAAAAACYAgAAZHJzL2Rv&#10;d25yZXYueG1sUEsFBgAAAAAEAAQA9QAAAIg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w</w:t>
                    </w:r>
                    <w:r>
                      <w:rPr>
                        <w:rFonts w:ascii="Arial" w:hAnsi="Arial"/>
                        <w:bCs/>
                        <w:vertAlign w:val="subscript"/>
                        <w:lang w:val="es-MX"/>
                      </w:rPr>
                      <w:t>1</w:t>
                    </w:r>
                  </w:p>
                </w:txbxContent>
              </v:textbox>
            </v:shape>
            <v:shape id="Text Box 1332" o:spid="_x0000_s2127" type="#_x0000_t202" style="position:absolute;left:6475;top:10538;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N+ZcMA&#10;AADcAAAADwAAAGRycy9kb3ducmV2LnhtbESPQYvCMBSE7wv+h/AEb2uiuItWo4gieFpZVwVvj+bZ&#10;FpuX0kRb/70RhD0OM/MNM1u0thR3qn3hWMOgr0AQp84UnGk4/G0+xyB8QDZYOiYND/KwmHc+ZpgY&#10;1/Av3fchExHCPkENeQhVIqVPc7Lo+64ijt7F1RZDlHUmTY1NhNtSDpX6lhYLjgs5VrTKKb3ub1bD&#10;8edyPo3ULlvbr6pxrZJsJ1LrXrddTkEEasN/+N3eGg2T8RBeZ+IR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AN+ZcMAAADcAAAADwAAAAAAAAAAAAAAAACYAgAAZHJzL2Rv&#10;d25yZXYueG1sUEsFBgAAAAAEAAQA9QAAAIgDA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v</w:t>
                    </w:r>
                    <w:r>
                      <w:rPr>
                        <w:rFonts w:ascii="Arial" w:hAnsi="Arial"/>
                        <w:bCs/>
                        <w:vertAlign w:val="subscript"/>
                        <w:lang w:val="es-MX"/>
                      </w:rPr>
                      <w:t>2</w:t>
                    </w:r>
                  </w:p>
                </w:txbxContent>
              </v:textbox>
            </v:shape>
            <v:shape id="Text Box 1333" o:spid="_x0000_s2128" type="#_x0000_t202" style="position:absolute;left:8299;top:13657;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b/sUA&#10;AADcAAAADwAAAGRycy9kb3ducmV2LnhtbESPS2vDMBCE74X8B7GB3BIpSVtiJ0oILYWeWuo8ILfF&#10;Wj+ItTKWGrv/vioEehxm5htmsxtsI27U+dqxhvlMgSDOnam51HA8vE1XIHxANtg4Jg0/5GG3HT1s&#10;MDWu5y+6ZaEUEcI+RQ1VCG0qpc8rsuhnriWOXuE6iyHKrpSmwz7CbSMXSj1LizXHhQpbeqkov2bf&#10;VsPpo7icH9Vn+Wqf2t4NSrJNpNaT8bBfgwg0hP/wvf1uNCSrJfydiUdAb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T9v+xQAAANwAAAAPAAAAAAAAAAAAAAAAAJgCAABkcnMv&#10;ZG93bnJldi54bWxQSwUGAAAAAAQABAD1AAAAigMAAAAA&#10;" filled="f" stroked="f">
              <v:textbox>
                <w:txbxContent>
                  <w:p w:rsidR="00042C34" w:rsidRDefault="00042C34" w:rsidP="00AC4B39">
                    <w:pPr>
                      <w:jc w:val="center"/>
                      <w:rPr>
                        <w:rFonts w:ascii="Arial" w:hAnsi="Arial"/>
                        <w:bCs/>
                        <w:vertAlign w:val="subscript"/>
                        <w:lang w:val="es-MX"/>
                      </w:rPr>
                    </w:pPr>
                    <w:r>
                      <w:rPr>
                        <w:rFonts w:ascii="Arial" w:hAnsi="Arial"/>
                        <w:bCs/>
                        <w:lang w:val="es-MX"/>
                      </w:rPr>
                      <w:t>u</w:t>
                    </w:r>
                    <w:r>
                      <w:rPr>
                        <w:rFonts w:ascii="Arial" w:hAnsi="Arial"/>
                        <w:bCs/>
                        <w:vertAlign w:val="subscript"/>
                        <w:lang w:val="es-MX"/>
                      </w:rPr>
                      <w:t>2</w:t>
                    </w:r>
                  </w:p>
                </w:txbxContent>
              </v:textbox>
            </v:shape>
            <v:oval id="Oval 1334" o:spid="_x0000_s2129" style="position:absolute;left:7285;top:10526;width:2551;height:25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3avsQA&#10;AADcAAAADwAAAGRycy9kb3ducmV2LnhtbESPT4vCMBTE7wt+h/CEvYimrlup1SiLsOiexD8Xb4/m&#10;2Rabl9pErd/eCMIeh5n5DTNbtKYSN2pcaVnBcBCBIM6sLjlXcNj/9hMQziNrrCyTggc5WMw7HzNM&#10;tb3zlm47n4sAYZeigsL7OpXSZQUZdANbEwfvZBuDPsgml7rBe4CbSn5F0VgaLDksFFjTsqDsvLsa&#10;Ba53iJMN8eiyzP7oSnF9XJ1ipT677c8UhKfW/4ff7bVWMEm+4XUmHAE5f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d2r7EAAAA3AAAAA8AAAAAAAAAAAAAAAAAmAIAAGRycy9k&#10;b3ducmV2LnhtbFBLBQYAAAAABAAEAPUAAACJAwAAAAA=&#10;" filled="f" strokeweight="1.25pt"/>
            <v:oval id="Oval 1335" o:spid="_x0000_s2130" style="position:absolute;left:7849;top:11087;width:1417;height:14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JPfMcA&#10;AADcAAAADwAAAGRycy9kb3ducmV2LnhtbESPQWvCQBSE74L/YXlCL2I2rSg2ukoRi3qwUJWCt5fs&#10;M0mbfZtmV03/fbcg9DjMzDfMbNGaSlypcaVlBY9RDII4s7rkXMHx8DqYgHAeWWNlmRT8kIPFvNuZ&#10;YaLtjd/puve5CBB2CSoovK8TKV1WkEEX2Zo4eGfbGPRBNrnUDd4C3FTyKY7H0mDJYaHAmpYFZV/7&#10;i1FwMunnx2E93q2GaXamb+rn2/WbUg+99mUKwlPr/8P39kYreJ6M4O9MOAJy/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yCT3zHAAAA3AAAAA8AAAAAAAAAAAAAAAAAmAIAAGRy&#10;cy9kb3ducmV2LnhtbFBLBQYAAAAABAAEAPUAAACMAwAAAAA=&#10;" filled="f" strokeweight="1pt"/>
            <v:rect id="Rectangle 1336" o:spid="_x0000_s2131" style="position:absolute;left:8428;top:10849;width:270;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bV5McA&#10;AADcAAAADwAAAGRycy9kb3ducmV2LnhtbESPQWsCMRSE74L/ITyhF9Fse9iuW6NYQVqwFNRS6e2x&#10;eWYXNy9Lkur235tCocdhZr5h5svetuJCPjSOFdxPMxDEldMNGwUfh82kABEissbWMSn4oQDLxXAw&#10;x1K7K+/oso9GJAiHEhXUMXallKGqyWKYuo44eSfnLcYkvZHa4zXBbSsfsiyXFhtOCzV2tK6pOu+/&#10;rYLn8+fu/dEUW9/ls7eX8dcx781RqbtRv3oCEamP/+G/9qtWMCty+D2TjoBc3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Vm1eTHAAAA3AAAAA8AAAAAAAAAAAAAAAAAmAIAAGRy&#10;cy9kb3ducmV2LnhtbFBLBQYAAAAABAAEAPUAAACMAwAAAAA=&#10;" strokeweight="1pt"/>
            <v:rect id="Rectangle 1337" o:spid="_x0000_s2132" style="position:absolute;left:8377;top:11123;width:360;height: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xiLcUA&#10;AADcAAAADwAAAGRycy9kb3ducmV2LnhtbESPQWvCQBSE70L/w/IKveluW02T6CqlIAjaQ2PB6yP7&#10;TEKzb9Psqum/7wqCx2FmvmEWq8G24ky9bxxreJ4oEMSlMw1XGr7363EKwgdkg61j0vBHHlbLh9EC&#10;c+Mu/EXnIlQiQtjnqKEOocul9GVNFv3EdcTRO7reYoiyr6Tp8RLhtpUvSiXSYsNxocaOPmoqf4qT&#10;1YDJ1Px+Hl93++0pwawa1Hp2UFo/PQ7vcxCBhnAP39oboyFL3+B6Jh4Bu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LGItxQAAANwAAAAPAAAAAAAAAAAAAAAAAJgCAABkcnMv&#10;ZG93bnJldi54bWxQSwUGAAAAAAQABAD1AAAAigMAAAAA&#10;" stroked="f"/>
            <v:rect id="Rectangle 1338" o:spid="_x0000_s2133" style="position:absolute;left:8428;top:12386;width:270;height:36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LuXr4A&#10;AADcAAAADwAAAGRycy9kb3ducmV2LnhtbERPy4rCMBTdD/gP4QpuBk0VptRqLHVgwK2PjbtLc22K&#10;zU1tota/N4sBl4fzXheDbcWDet84VjCfJSCIK6cbrhWcjn/TDIQPyBpbx6TgRR6Kzehrjbl2T97T&#10;4xBqEUPY56jAhNDlUvrKkEU/cx1x5C6utxgi7Gupe3zGcNvKRZKk0mLDscFgR7+GquvhbhXs6jPd&#10;ZJo2uC2/tZM/e0wyo9RkPJQrEIGG8BH/u3dawTKLa+OZeATk5g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gi7l6+AAAA3AAAAA8AAAAAAAAAAAAAAAAAmAIAAGRycy9kb3ducmV2&#10;LnhtbFBLBQYAAAAABAAEAPUAAACDAwAAAAA=&#10;" strokeweight="1pt"/>
            <v:rect id="Rectangle 1339" o:spid="_x0000_s2134" style="position:absolute;left:8377;top:12293;width:360;height:180;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aMPMUA&#10;AADcAAAADwAAAGRycy9kb3ducmV2LnhtbESPQWvCQBSE74X+h+UVvJS6qYho6hpKQVBPMRWKt0f2&#10;NUmTfRuyaxL/vSsIPQ4z8w2zTkbTiJ46V1lW8D6NQBDnVldcKDh9b9+WIJxH1thYJgVXcpBsnp/W&#10;GGs78JH6zBciQNjFqKD0vo2ldHlJBt3UtsTB+7WdQR9kV0jd4RDgppGzKFpIgxWHhRJb+iopr7OL&#10;UTC87s/znzml9pQONR+is67/9kpNXsbPDxCeRv8ffrR3WsFquYL7mXAE5OY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Fow8xQAAANwAAAAPAAAAAAAAAAAAAAAAAJgCAABkcnMv&#10;ZG93bnJldi54bWxQSwUGAAAAAAQABAD1AAAAigMAAAAA&#10;" stroked="f"/>
            <v:rect id="Rectangle 1340" o:spid="_x0000_s2135" style="position:absolute;left:9090;top:11227;width:270;height:36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CMp8EA&#10;AADcAAAADwAAAGRycy9kb3ducmV2LnhtbERPzYrCMBC+C/sOYQRvmqqwaDWKyIp7WBCrDzA2Y1Ns&#10;JiWJ2vXpzWFhjx/f/3Ld2UY8yIfasYLxKANBXDpdc6XgfNoNZyBCRNbYOCYFvxRgvfroLTHX7slH&#10;ehSxEimEQ44KTIxtLmUoDVkMI9cSJ+7qvMWYoK+k9vhM4baRkyz7lBZrTg0GW9oaKm/F3SqYdPvx&#10;tuTZcXo9b35ed3+4mK+DUoN+t1mAiNTFf/Gf+1srmM/T/HQmHQG5e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IAjKfBAAAA3AAAAA8AAAAAAAAAAAAAAAAAmAIAAGRycy9kb3du&#10;cmV2LnhtbFBLBQYAAAAABAAEAPUAAACGAwAAAAA=&#10;" strokeweight="1pt"/>
            <v:rect id="Rectangle 1341" o:spid="_x0000_s2136" style="position:absolute;left:8881;top:11404;width:360;height:18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J34MIA&#10;AADcAAAADwAAAGRycy9kb3ducmV2LnhtbESPQYvCMBSE74L/IbwFb5rWg2g1yq4g63WroMdH82zr&#10;Ni8lyda6v94IgsdhZr5hVpveNKIj52vLCtJJAoK4sLrmUsHxsBvPQfiArLGxTAru5GGzHg5WmGl7&#10;4x/q8lCKCGGfoYIqhDaT0hcVGfQT2xJH72KdwRClK6V2eItw08hpksykwZrjQoUtbSsqfvM/o+DL&#10;na/779P9QGl+Mpe8+y9df1Vq9NF/LkEE6sM7/GrvtYLFIoXnmXgE5P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onfgwgAAANwAAAAPAAAAAAAAAAAAAAAAAJgCAABkcnMvZG93&#10;bnJldi54bWxQSwUGAAAAAAQABAD1AAAAhwMAAAAA&#10;" stroked="f"/>
            <v:rect id="Rectangle 1342" o:spid="_x0000_s2137" style="position:absolute;left:9090;top:12024;width:270;height:36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nGf8YA&#10;AADcAAAADwAAAGRycy9kb3ducmV2LnhtbESPQWvCQBSE7wX/w/KE3upGD6GJrqKCjXpoUUu9PrLP&#10;JJh9G7KrSf313UKhx2FmvmFmi97U4k6tqywrGI8iEMS51RUXCj5Pm5dXEM4ja6wtk4JvcrCYD55m&#10;mGrb8YHuR1+IAGGXooLS+yaV0uUlGXQj2xAH72Jbgz7ItpC6xS7ATS0nURRLgxWHhRIbWpeUX483&#10;o2C3/9gUt7cMH4f3VTZ2y7OLv85KPQ/75RSEp97/h//aW60gSSbweyYcAT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ynGf8YAAADcAAAADwAAAAAAAAAAAAAAAACYAgAAZHJz&#10;L2Rvd25yZXYueG1sUEsFBgAAAAAEAAQA9QAAAIsDAAAAAA==&#10;" strokeweight="1pt"/>
            <v:rect id="Rectangle 1343" o:spid="_x0000_s2138" style="position:absolute;left:8887;top:12015;width:360;height:18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VtRMEA&#10;AADcAAAADwAAAGRycy9kb3ducmV2LnhtbESP0YrCMBRE3wX/IVzBN01VdLUaRQXRR1f9gEtzbYvN&#10;TWlibf16Iyzs4zAzZ5jVpjGFqKlyuWUFo2EEgjixOudUwe16GMxBOI+ssbBMClpysFl3OyuMtX3x&#10;L9UXn4oAYRejgsz7MpbSJRkZdENbEgfvbiuDPsgqlbrCV4CbQo6jaCYN5hwWMixpn1HyuDyNgudP&#10;tEuPpp3Kcsrn07Vu39bvler3mu0ShKfG/4f/2ietYLGYwPdMOAJy/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q1bUTBAAAA3AAAAA8AAAAAAAAAAAAAAAAAmAIAAGRycy9kb3du&#10;cmV2LnhtbFBLBQYAAAAABAAEAPUAAACGAwAAAAA=&#10;" stroked="f"/>
            <v:rect id="Rectangle 1344" o:spid="_x0000_s2139" style="position:absolute;left:7747;top:11252;width:270;height:36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tqs8YA&#10;AADcAAAADwAAAGRycy9kb3ducmV2LnhtbESPT2sCMRTE70K/Q3hCb5pVqtXtRhFBKPRQdEvB22Pz&#10;9g/dvGyTrK799E1B6HGYmd8w2XYwrbiQ841lBbNpAoK4sLrhSsFHfpisQPiArLG1TApu5GG7eRhl&#10;mGp75SNdTqESEcI+RQV1CF0qpS9qMuintiOOXmmdwRClq6R2eI1w08p5kiylwYbjQo0d7Wsqvk69&#10;UfApb8Vzfm7797fSycXPd7+kRa/U43jYvYAINIT/8L39qhWs10/wdyYeAbn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utqs8YAAADcAAAADwAAAAAAAAAAAAAAAACYAgAAZHJz&#10;L2Rvd25yZXYueG1sUEsFBgAAAAAEAAQA9QAAAIsDAAAAAA==&#10;" strokeweight="1pt"/>
            <v:rect id="Rectangle 1345" o:spid="_x0000_s2140" style="position:absolute;left:7860;top:11440;width:360;height:180;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OeQsQA&#10;AADcAAAADwAAAGRycy9kb3ducmV2LnhtbESPQWvCQBSE70L/w/IKvemmpS0xuopICyX2olHw+Mg+&#10;k9Ds27C7Ncm/dwsFj8PMfMMs14NpxZWcbywreJ4lIIhLqxuuFByLz2kKwgdkja1lUjCSh/XqYbLE&#10;TNue93Q9hEpECPsMFdQhdJmUvqzJoJ/Zjjh6F+sMhihdJbXDPsJNK1+S5F0abDgu1NjRtqby5/Br&#10;FLyyG78/zlgU5S4f8saHU5VqpZ4eh80CRKAh3MP/7S+tYD5/g78z8QjI1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DnkLEAAAA3AAAAA8AAAAAAAAAAAAAAAAAmAIAAGRycy9k&#10;b3ducmV2LnhtbFBLBQYAAAAABAAEAPUAAACJAwAAAAA=&#10;" stroked="f"/>
            <v:rect id="Rectangle 1346" o:spid="_x0000_s2141" style="position:absolute;left:7771;top:12001;width:270;height:36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4oZscA&#10;AADcAAAADwAAAGRycy9kb3ducmV2LnhtbESPT2vCQBTE70K/w/IKvemmHmwTXcUGpEIP4h8ovT2z&#10;zySYfbtmV0376buC4HGYmd8wk1lnGnGh1teWFbwOEhDEhdU1lwp220X/HYQPyBoby6TglzzMpk+9&#10;CWbaXnlNl00oRYSwz1BBFYLLpPRFRQb9wDri6B1sazBE2ZZSt3iNcNPIYZKMpMGa40KFjvKKiuPm&#10;bBT8fX+tPuvFfp6n6w8+DZ07veU/Sr08d/MxiEBdeITv7aVWkKYjuJ2JR0BO/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QeKGbHAAAA3AAAAA8AAAAAAAAAAAAAAAAAmAIAAGRy&#10;cy9kb3ducmV2LnhtbFBLBQYAAAAABAAEAPUAAACMAwAAAAA=&#10;" strokeweight="1pt"/>
            <v:rect id="Rectangle 1347" o:spid="_x0000_s2142" style="position:absolute;left:7890;top:12003;width:360;height:180;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VrsUA&#10;AADcAAAADwAAAGRycy9kb3ducmV2LnhtbESPX2vCMBTF3wd+h3AFX4amE5xajSKisJcJVsE+Xppr&#10;W2xuuiRq9+2XwWCPh/Pnx1muO9OIBzlfW1bwNkpAEBdW11wqOJ/2wxkIH5A1NpZJwTd5WK96L0tM&#10;tX3ykR5ZKEUcYZ+igiqENpXSFxUZ9CPbEkfvap3BEKUrpXb4jOOmkeMkeZcGa46EClvaVlTcsruJ&#10;EOf3s3xy2eq8zU9fh93rJPs8KDXod5sFiEBd+A//tT+0gvl8Cr9n4hGQ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qBWuxQAAANwAAAAPAAAAAAAAAAAAAAAAAJgCAABkcnMv&#10;ZG93bnJldi54bWxQSwUGAAAAAAQABAD1AAAAigMAAAAA&#10;" stroked="f"/>
            <v:shape id="AutoShape 1348" o:spid="_x0000_s2143" type="#_x0000_t68" style="position:absolute;left:8353;top:11513;width:408;height:588;rotation:120;flip:x 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ibtsIA&#10;AADcAAAADwAAAGRycy9kb3ducmV2LnhtbERPy4rCMBTdC/5DuII7TUdBp9UoPhgYBlyMI8Lsrs21&#10;7djclCRq/fvJQnB5OO/5sjW1uJHzlWUFb8MEBHFudcWFgsPPx+AdhA/IGmvLpOBBHpaLbmeOmbZ3&#10;/qbbPhQihrDPUEEZQpNJ6fOSDPqhbYgjd7bOYIjQFVI7vMdwU8tRkkykwYpjQ4kNbUrKL/urUbD9&#10;PZndYY1fm6l1f3zeHsfHdKRUv9euZiACteElfro/tYI0jWvjmXgE5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iJu2wgAAANwAAAAPAAAAAAAAAAAAAAAAAJgCAABkcnMvZG93&#10;bnJldi54bWxQSwUGAAAAAAQABAD1AAAAhwMAAAAA&#10;" fillcolor="silver" stroked="f"/>
            <v:oval id="Oval 1349" o:spid="_x0000_s2144" style="position:absolute;left:7771;top:12100;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E2SsUA&#10;AADcAAAADwAAAGRycy9kb3ducmV2LnhtbESPQWvCQBSE7wX/w/IEb3Wjh7SJriKikIuU2l68PbPP&#10;JJh9G3bXGP313UKhx2FmvmGW68G0oifnG8sKZtMEBHFpdcOVgu+v/es7CB+QNbaWScGDPKxXo5cl&#10;5tre+ZP6Y6hEhLDPUUEdQpdL6cuaDPqp7Yijd7HOYIjSVVI7vEe4aeU8SVJpsOG4UGNH25rK6/Fm&#10;FNDbodilZp+lH8NOz06F2z77s1KT8bBZgAg0hP/wX7vQCrIsg98z8QjI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ATZKxQAAANwAAAAPAAAAAAAAAAAAAAAAAJgCAABkcnMv&#10;ZG93bnJldi54bWxQSwUGAAAAAAQABAD1AAAAigMAAAAA&#10;" strokeweight="1pt"/>
            <v:oval id="Oval 1350" o:spid="_x0000_s2145" style="position:absolute;left:7813;top:12164;width:72;height: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S9lMQA&#10;AADdAAAADwAAAGRycy9kb3ducmV2LnhtbESPQWvDMAyF74P+B6NCL2O1W1gpWd0yAh29LuuhRy3W&#10;krBYDrbXJP9+Ogx2k3hP7306nCbfqzvF1AW2sFkbUMR1cB03Fq4f56c9qJSRHfaBycJMCU7HxcMB&#10;CxdGfqd7lRslIZwKtNDmPBRap7olj2kdBmLRvkL0mGWNjXYRRwn3vd4as9MeO5aGFgcqW6q/qx9v&#10;IT4OczlfyvPmk9+q53Hvbrurs3a1nF5fQGWa8r/57/riBN8Y4ZdvZAR9/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vZTEAAAA3QAAAA8AAAAAAAAAAAAAAAAAmAIAAGRycy9k&#10;b3ducmV2LnhtbFBLBQYAAAAABAAEAPUAAACJAwAAAAA=&#10;" fillcolor="black"/>
            <v:line id="Line 1351" o:spid="_x0000_s2146" style="position:absolute;flip:y;visibility:visible" from="8557,9940" to="8557,10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ruLbMcAAADdAAAADwAAAGRycy9kb3ducmV2LnhtbESPQWvDMAyF74P+B6PCLqO1s0PY0rql&#10;FAZjsMOyQdKbiNUkbSyH2G3Sf18PBrtJvKf3Pa23k+3ElQbfOtaQLBUI4sqZlmsNP99vixcQPiAb&#10;7ByThht52G5mD2vMjBv5i655qEUMYZ+hhiaEPpPSVw1Z9EvXE0ft6AaLIa5DLc2AYwy3nXxWKpUW&#10;W46EBnvaN1Sd84uNkNO+PnyeqCpei/5jTJOnsSwvWj/Op90KRKAp/Jv/rt9NrK9UAr/fxBHk5g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au4tsxwAAAN0AAAAPAAAAAAAA&#10;AAAAAAAAAKECAABkcnMvZG93bnJldi54bWxQSwUGAAAAAAQABAD5AAAAlQMAAAAA&#10;" strokeweight="1pt"/>
            <v:oval id="Oval 1352" o:spid="_x0000_s2147" style="position:absolute;left:8515;top:9892;width:85;height: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3jucIA&#10;AADdAAAADwAAAGRycy9kb3ducmV2LnhtbERPTWvCQBC9F/wPywi91V0NiqSuIkrBHnpotPchOybB&#10;7GzIjjH9991Cobd5vM/Z7EbfqoH62AS2MJ8ZUMRlcA1XFi7nt5c1qCjIDtvAZOGbIuy2k6cN5i48&#10;+JOGQiqVQjjmaKEW6XKtY1mTxzgLHXHirqH3KAn2lXY9PlK4b/XCmJX22HBqqLGjQ03lrbh7C8dq&#10;X6wGnckyux5Psrx9fbxnc2ufp+P+FZTQKP/iP/fJpfnGLOD3m3SC3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veO5wgAAAN0AAAAPAAAAAAAAAAAAAAAAAJgCAABkcnMvZG93&#10;bnJldi54bWxQSwUGAAAAAAQABAD1AAAAhwMAAAAA&#10;"/>
            <v:line id="Line 1353" o:spid="_x0000_s2148" style="position:absolute;rotation:-60;flip:y;visibility:visible" from="9750,10626" to="9750,115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HL+kMIAAADdAAAADwAAAGRycy9kb3ducmV2LnhtbERPS2sCMRC+F/wPYYTeaqKVIlujiGIr&#10;va166HG6me4ubibrJvvw35tCwdt8fM9ZrgdbiY4aXzrWMJ0oEMSZMyXnGs6n/csChA/IBivHpOFG&#10;Htar0dMSE+N6Tqk7hlzEEPYJaihCqBMpfVaQRT9xNXHkfl1jMUTY5NI02MdwW8mZUm/SYsmxocCa&#10;tgVll2NrNXz/+PKTP1Jz/bJyztv2tLtedlo/j4fNO4hAQ3iI/90HE+cr9Qp/38QT5Oo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HL+kMIAAADdAAAADwAAAAAAAAAAAAAA&#10;AAChAgAAZHJzL2Rvd25yZXYueG1sUEsFBgAAAAAEAAQA+QAAAJADAAAAAA==&#10;" strokeweight="1pt"/>
            <v:oval id="Oval 1354" o:spid="_x0000_s2149" style="position:absolute;left:10120;top:10818;width:85;height:85;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98hsQA&#10;AADdAAAADwAAAGRycy9kb3ducmV2LnhtbERPTWsCMRC9C/6HMII3TWrFlq1RRCzuoQi1LV6HzXSz&#10;dTNZNnHd/vumIHibx/uc5bp3teioDZVnDQ9TBYK48KbiUsPnx+vkGUSIyAZrz6ThlwKsV8PBEjPj&#10;r/xO3TGWIoVwyFCDjbHJpAyFJYdh6hvixH371mFMsC2lafGawl0tZ0otpMOKU4PFhraWivPx4jRc&#10;TH74esztebapf972qjudnnZ7rcejfvMCIlIf7+KbOzdpvlJz+P8mnS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3/fIbEAAAA3QAAAA8AAAAAAAAAAAAAAAAAmAIAAGRycy9k&#10;b3ducmV2LnhtbFBLBQYAAAAABAAEAPUAAACJAwAAAAA=&#10;"/>
            <v:oval id="Oval 1355" o:spid="_x0000_s2150" style="position:absolute;left:10132;top:12703;width:85;height:85;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sf6sIA&#10;AADdAAAADwAAAGRycy9kb3ducmV2LnhtbERPzWoCMRC+F/oOYQpeSk0UlLI1ShFEwV60PsCwme5u&#10;u5msSVw3b98Igrf5+H5nsRpsK3ryoXGsYTJWIIhLZxquNJy+N2/vIEJENtg6Jg2JAqyWz08LLIy7&#10;8oH6Y6xEDuFQoIY6xq6QMpQ1WQxj1xFn7sd5izFDX0nj8ZrDbSunSs2lxYZzQ40drWsq/44Xq6FN&#10;59127316Teu0PcWvftj/9lqPXobPDxCRhvgQ3907k+crNYPbN/kEuf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x/qwgAAAN0AAAAPAAAAAAAAAAAAAAAAAJgCAABkcnMvZG93&#10;bnJldi54bWxQSwUGAAAAAAQABAD1AAAAhwMAAAAA&#10;"/>
            <v:line id="Line 1356" o:spid="_x0000_s2151" style="position:absolute;rotation:180;flip:y;visibility:visible" from="8563,12706" to="8563,136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AG/MIAAADdAAAADwAAAGRycy9kb3ducmV2LnhtbESPS6vCMBCF94L/IYxwd5p6kSLVKCL4&#10;WPqo+6EZ22ozqU2urf/+RhDczXDO+ebMfNmZSjypcaVlBeNRBII4s7rkXEF63gynIJxH1lhZJgUv&#10;crBc9HtzTLRt+UjPk89FgLBLUEHhfZ1I6bKCDLqRrYmDdrWNQR/WJpe6wTbATSV/oyiWBksOFwqs&#10;aV1Qdj/9GQU7kpfXdns43G3a3rKde8STLlbqZ9CtZiA8df5r/qT3OtQPRHh/E0aQi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RAG/MIAAADdAAAADwAAAAAAAAAAAAAA&#10;AAChAgAAZHJzL2Rvd25yZXYueG1sUEsFBgAAAAAEAAQA+QAAAJADAAAAAA==&#10;" strokeweight="1pt"/>
            <v:oval id="Oval 1357" o:spid="_x0000_s2152" style="position:absolute;left:8519;top:13600;width:85;height:85;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7yUcIA&#10;AADdAAAADwAAAGRycy9kb3ducmV2LnhtbERPTWsCMRC9F/ofwhS8lJrowZatURZR8KhW7HXYTHdX&#10;N5NtEtf13xtB8DaP9znTeW8b0ZEPtWMNo6ECQVw4U3OpYf+z+vgCESKywcYxabhSgPns9WWKmXEX&#10;3lK3i6VIIRwy1FDF2GZShqIii2HoWuLE/TlvMSboS2k8XlK4beRYqYm0WHNqqLClRUXFaXe2Ghbd&#10;dZ8f1u9N/m9+N34Zl8djOGk9eOvzbxCR+vgUP9xrk+Yr9Qn3b9IJcnY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rvJRwgAAAN0AAAAPAAAAAAAAAAAAAAAAAJgCAABkcnMvZG93&#10;bnJldi54bWxQSwUGAAAAAAQABAD1AAAAhwMAAAAA&#10;"/>
            <v:line id="Line 1358" o:spid="_x0000_s2153" style="position:absolute;rotation:120;flip:y;visibility:visible" from="7351,12022" to="7351,129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qEh+8UAAADdAAAADwAAAGRycy9kb3ducmV2LnhtbESPQUsDMRCF70L/QxjBi9ikVcq6Ni1F&#10;Eb1I6dYfMGzG3dXNZEliG/+9cxC8zfDevPfNelv8qE4U0xDYwmJuQBG3wQ3cWXg/Pt9UoFJGdjgG&#10;Jgs/lGC7mV2ssXbhzAc6NblTEsKpRgt9zlOtdWp78pjmYSIW7SNEj1nW2GkX8SzhftRLY1ba48DS&#10;0ONEjz21X823t1DwsG+u72K13N3Ht6dS3b6Mn2zt1WXZPYDKVPK/+e/61Qm+MYIr38gIevM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qEh+8UAAADdAAAADwAAAAAAAAAA&#10;AAAAAAChAgAAZHJzL2Rvd25yZXYueG1sUEsFBgAAAAAEAAQA+QAAAJMDAAAAAA==&#10;" strokeweight="1pt"/>
            <v:oval id="Oval 1359" o:spid="_x0000_s2154" style="position:absolute;left:6895;top:12685;width:85;height:85;rotation:-1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WYIMQA&#10;AADdAAAADwAAAGRycy9kb3ducmV2LnhtbERPTWvCQBC9C/6HZYReRHfNodjoKiKttPRkmkO9Ddkx&#10;CWZnQ3Zj0v76bqHQ2zze52z3o23EnTpfO9awWioQxIUzNZca8o+XxRqED8gGG8ek4Ys87HfTyRZT&#10;4wY+0z0LpYgh7FPUUIXQplL6oiKLfula4shdXWcxRNiV0nQ4xHDbyESpR2mx5thQYUvHiopb1lsN&#10;ST7P+aR8/6nevo95ezmtnt+t1g+z8bABEWgM/+I/96uJ85V6gt9v4gly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ilmCDEAAAA3QAAAA8AAAAAAAAAAAAAAAAAmAIAAGRycy9k&#10;b3ducmV2LnhtbFBLBQYAAAAABAAEAPUAAACJAwAAAAA=&#10;"/>
            <v:oval id="Oval 1360" o:spid="_x0000_s2155" style="position:absolute;left:6907;top:10854;width:85;height:85;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wEEMcA&#10;AADdAAAADwAAAGRycy9kb3ducmV2LnhtbESPQWvCQBCF7wX/wzKCl1I39iCSuooUBClFNLaH3sbs&#10;uEmbnU2zq8Z/7xwKvc3w3rz3zXzZ+0ZdqIt1YAOTcQaKuAy2Zmfg47B+moGKCdliE5gM3CjCcjF4&#10;mGNuw5X3dCmSUxLCMUcDVUptrnUsK/IYx6ElFu0UOo9J1s5p2+FVwn2jn7Nsqj3WLA0VtvRaUflT&#10;nL0B/C2Opze3fbffj8dP91W7Ga92xoyG/eoFVKI+/Zv/rjdW8LOJ8Ms3MoJe3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XcBBDHAAAA3QAAAA8AAAAAAAAAAAAAAAAAmAIAAGRy&#10;cy9kb3ducmV2LnhtbFBLBQYAAAAABAAEAPUAAACMAwAAAAA=&#10;"/>
            <v:shape id="Freeform 1361" o:spid="_x0000_s2156" style="position:absolute;left:6943;top:10067;width:3222;height:845;visibility:visible;mso-wrap-style:square;v-text-anchor:top" coordsize="3222,8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gxn8MA&#10;AADdAAAADwAAAGRycy9kb3ducmV2LnhtbERPS2vCQBC+C/0PyxR6080KFkndhCItROjFB+JxyE6z&#10;odnZkF017a93C4K3+fiesypH14kLDaH1rEHNMhDEtTctNxoO+8/pEkSIyAY7z6ThlwKUxdNkhbnx&#10;V97SZRcbkUI45KjBxtjnUobaksMw8z1x4r794DAmODTSDHhN4a6T8yx7lQ5bTg0We1pbqn92Z6fh&#10;2Nr56aAWi8i0/qi+/uSmUlLrl+fx/Q1EpDE+xHd3ZdL8TCn4/yadII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Mgxn8MAAADdAAAADwAAAAAAAAAAAAAAAACYAgAAZHJzL2Rv&#10;d25yZXYueG1sUEsFBgAAAAAEAAQA9QAAAIgDAAAAAA==&#10;" path="m,845c352,427,705,10,1242,5,1779,,2500,407,3222,815e" filled="f">
              <v:stroke dashstyle="1 1" endcap="round"/>
              <v:path arrowok="t" o:connecttype="custom" o:connectlocs="0,845;1242,5;3222,815" o:connectangles="0,0,0"/>
            </v:shape>
            <v:shape id="Freeform 1362" o:spid="_x0000_s2157" style="position:absolute;left:6605;top:10884;width:1982;height:2808;visibility:visible;mso-wrap-style:square;v-text-anchor:top" coordsize="1982,2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vJ3sQA&#10;AADdAAAADwAAAGRycy9kb3ducmV2LnhtbERPTWvCQBC9F/wPywi9lLqJQltSN0FEUfBkWkp7m2bH&#10;bDA7G7Jbjf/eFQre5vE+Z14MthUn6n3jWEE6SUAQV043XCv4/Fg/v4HwAVlj65gUXMhDkY8e5php&#10;d+Y9ncpQixjCPkMFJoQuk9JXhiz6ieuII3dwvcUQYV9L3eM5httWTpPkRVpsODYY7GhpqDqWf1aB&#10;+/K7p2VZpbPL7/fP6rVls95vlHocD4t3EIGGcBf/u7c6zk/SKdy+iSfI/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byd7EAAAA3QAAAA8AAAAAAAAAAAAAAAAAmAIAAGRycy9k&#10;b3ducmV2LnhtbFBLBQYAAAAABAAEAPUAAACJAwAAAAA=&#10;" path="m350,c175,510,,1020,272,1488v272,468,991,894,1710,1320e" filled="f">
              <v:stroke dashstyle="1 1" endcap="round"/>
              <v:path arrowok="t" o:connecttype="custom" o:connectlocs="350,0;272,1488;1982,2808" o:connectangles="0,0,0"/>
            </v:shape>
            <v:shape id="AutoShape 1363" o:spid="_x0000_s2158" type="#_x0000_t124" style="position:absolute;left:9145;top:11285;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oFxMIA&#10;AADdAAAADwAAAGRycy9kb3ducmV2LnhtbERPzWoCMRC+F/oOYQpelpqoIHZrlFYreK3bBxg2083S&#10;zWRJ4rrt0zeC4G0+vt9Zb0fXiYFCbD1rmE0VCOLam5YbDV/V4XkFIiZkg51n0vBLEbabx4c1lsZf&#10;+JOGU2pEDuFYogabUl9KGWtLDuPU98SZ+/bBYcowNNIEvORw18m5UkvpsOXcYLGnnaX653R2GkIh&#10;i2IXq0EdD9W7XX7sX4ruT+vJ0/j2CiLRmO7im/to8nw1W8D1m3yC3P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ugXEwgAAAN0AAAAPAAAAAAAAAAAAAAAAAJgCAABkcnMvZG93&#10;bnJldi54bWxQSwUGAAAAAAQABAD1AAAAhwMAAAAA&#10;" strokeweight="1pt"/>
            <v:oval id="Oval 1364" o:spid="_x0000_s2159" style="position:absolute;left:9169;top:12114;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PA1MQA&#10;AADdAAAADwAAAGRycy9kb3ducmV2LnhtbERPTWvCQBC9F/oflil4q5uIpG10FRGFXERqe+ltzE6T&#10;0Oxs2F1j9Ne7gtDbPN7nzJeDaUVPzjeWFaTjBARxaXXDlYLvr+3rOwgfkDW2lknBhTwsF89Pc8y1&#10;PfMn9YdQiRjCPkcFdQhdLqUvazLox7YjjtyvdQZDhK6S2uE5hptWTpIkkwYbjg01drSuqfw7nIwC&#10;etsVm8xsP7L9sNHpT+HW1/6o1OhlWM1ABBrCv/jhLnScn6RTuH8TT5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zwNTEAAAA3QAAAA8AAAAAAAAAAAAAAAAAmAIAAGRycy9k&#10;b3ducmV2LnhtbFBLBQYAAAAABAAEAPUAAACJAwAAAAA=&#10;" strokeweight="1pt"/>
            <v:line id="Line 1365" o:spid="_x0000_s2160" style="position:absolute;rotation:-60;visibility:visible" from="8423,11104" to="8423,12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MrZMIAAADdAAAADwAAAGRycy9kb3ducmV2LnhtbERPzWrCQBC+F3yHZYTemo1CpUZXSYRC&#10;8NQaH2DMjkk0Oxuy2yS+fVco9DYf3+9s95NpxUC9aywrWEQxCOLS6oYrBefi8+0DhPPIGlvLpOBB&#10;Dva72csWE21H/qbh5CsRQtglqKD2vkukdGVNBl1kO+LAXW1v0AfYV1L3OIZw08plHK+kwYZDQ40d&#10;HWoq76cfo8CVlzzrxmOeXtY8XIsv7W6ZVup1PqUbEJ4m/y/+c+c6zI8X7/D8Jpwgd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oMrZMIAAADdAAAADwAAAAAAAAAAAAAA&#10;AAChAgAAZHJzL2Rvd25yZXYueG1sUEsFBgAAAAAEAAQA+QAAAJADAAAAAA==&#10;">
              <v:stroke dashstyle="1 1"/>
            </v:line>
            <v:shape id="Text Box 1366" o:spid="_x0000_s2161" type="#_x0000_t202" style="position:absolute;left:8269;top:11553;width:600;height:4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XMGcMA&#10;AADdAAAADwAAAGRycy9kb3ducmV2LnhtbERPyWrDMBC9F/IPYgK91ZJLGhLHigktgZ5amg1yG6yJ&#10;bWKNjKXG7t9XhUJu83jr5MVoW3Gj3jeONaSJAkFcOtNwpeGw3z4tQPiAbLB1TBp+yEOxnjzkmBk3&#10;8BfddqESMYR9hhrqELpMSl/WZNEnriOO3MX1FkOEfSVNj0MMt618VmouLTYcG2rs6LWm8rr7thqO&#10;H5fzaaY+qzf70g1uVJLtUmr9OB03KxCBxnAX/7vfTZyv0jn8fRNPkO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VXMGcMAAADdAAAADwAAAAAAAAAAAAAAAACYAgAAZHJzL2Rv&#10;d25yZXYueG1sUEsFBgAAAAAEAAQA9QAAAIgDAAAAAA==&#10;" filled="f" stroked="f">
              <v:textbox>
                <w:txbxContent>
                  <w:p w:rsidR="00042C34" w:rsidRDefault="00042C34" w:rsidP="00AC4B39">
                    <w:pPr>
                      <w:rPr>
                        <w:rFonts w:ascii="Arial" w:hAnsi="Arial" w:cs="Arial"/>
                        <w:vertAlign w:val="subscript"/>
                      </w:rPr>
                    </w:pPr>
                    <w:r>
                      <w:rPr>
                        <w:rFonts w:ascii="Arial" w:hAnsi="Arial" w:cs="Arial"/>
                      </w:rPr>
                      <w:sym w:font="Symbol" w:char="F046"/>
                    </w:r>
                    <w:r>
                      <w:rPr>
                        <w:rFonts w:ascii="Arial" w:hAnsi="Arial" w:cs="Arial"/>
                        <w:vertAlign w:val="subscript"/>
                      </w:rPr>
                      <w:t>A</w:t>
                    </w:r>
                  </w:p>
                </w:txbxContent>
              </v:textbox>
            </v:shape>
            <v:shape id="AutoShape 1367" o:spid="_x0000_s2162" type="#_x0000_t124" style="position:absolute;left:8455;top:10878;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Dx8IA&#10;AADdAAAADwAAAGRycy9kb3ducmV2LnhtbERPzWoCMRC+F/oOYQpelprowdqtUVqt4FW3DzBsppul&#10;m8mSxHXbp28Ewdt8fL+z2oyuEwOF2HrWMJsqEMS1Ny03Gr6q/fMSREzIBjvPpOGXImzWjw8rLI2/&#10;8JGGU2pEDuFYogabUl9KGWtLDuPU98SZ+/bBYcowNNIEvORw18m5UgvpsOXcYLGnraX653R2GkIh&#10;i2Ibq0Ed9tWHXXzuXovuT+vJ0/j+BiLRmO7im/tg8nw1e4HrN/kEuf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QPHwgAAAN0AAAAPAAAAAAAAAAAAAAAAAJgCAABkcnMvZG93&#10;bnJldi54bWxQSwUGAAAAAAQABAD1AAAAhwMAAAAA&#10;" strokeweight="1pt"/>
            <v:oval id="Oval 1368" o:spid="_x0000_s2163" style="position:absolute;left:8461;top:12499;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7K0cYA&#10;AADdAAAADwAAAGRycy9kb3ducmV2LnhtbESPQU/DMAyF75P4D5GRdlvTcihQlk1o2qReEGJw4WYa&#10;01Y0TpVkXdmvnw9I3Gy95/c+r7ezG9REIfaeDRRZDoq48bbn1sDH+2H1AComZIuDZzLwSxG2m5vF&#10;Givrz/xG0zG1SkI4VmigS2mstI5NRw5j5kdi0b59cJhkDa22Ac8S7gZ9l+eldtizNHQ40q6j5ud4&#10;cgbo/qXel+7wWL7Oe1t81mF3mb6MWd7Oz0+gEs3p3/x3XVvBzwvBlW9kBL2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T7K0cYAAADdAAAADwAAAAAAAAAAAAAAAACYAgAAZHJz&#10;L2Rvd25yZXYueG1sUEsFBgAAAAAEAAQA9QAAAIsDAAAAAA==&#10;" strokeweight="1pt"/>
            <v:oval id="Oval 1369" o:spid="_x0000_s2164" style="position:absolute;left:8521;top:12569;width:72;height: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eC1MIA&#10;AADdAAAADwAAAGRycy9kb3ducmV2LnhtbERPTYvCMBC9L/gfwgh7Wda0wopWo0hB8WrXg8exmW2L&#10;zaQk0bb/fiMs7G0e73M2u8G04knON5YVpLMEBHFpdcOVgsv34XMJwgdkja1lUjCSh9128rbBTNue&#10;z/QsQiViCPsMFdQhdJmUvqzJoJ/ZjjhyP9YZDBG6SmqHfQw3rZwnyUIabDg21NhRXlN5Lx5Ggfvo&#10;xnw85Yf0xsfiq1/q6+KilXqfDvs1iEBD+Bf/uU86zk/SFby+iSfI7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R4LUwgAAAN0AAAAPAAAAAAAAAAAAAAAAAJgCAABkcnMvZG93&#10;bnJldi54bWxQSwUGAAAAAAQABAD1AAAAhwMAAAAA&#10;" fillcolor="black"/>
            <v:line id="Line 1370" o:spid="_x0000_s2165" style="position:absolute;rotation:-60;visibility:visible" from="8647,10785" to="8647,12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hCQcQAAADdAAAADwAAAGRycy9kb3ducmV2LnhtbESPzW7CQAyE70i8w8pI3GADB0QDCwIk&#10;pKin8vMAJmuSQNYbZbdJ+vb1oVJvtmY883m7H1ytOmpD5dnAYp6AIs69rbgwcL+dZ2tQISJbrD2T&#10;gR8KsN+NR1tMre/5Qt01FkpCOKRooIyxSbUOeUkOw9w3xKI9feswytoW2rbYS7ir9TJJVtphxdJQ&#10;YkOnkvL39dsZCPkjOzb9Z3Z4fHD3vH3Z8DpaY6aT4bABFWmI/+a/68wKfrIUfvlGRtC7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mEJBxAAAAN0AAAAPAAAAAAAAAAAA&#10;AAAAAKECAABkcnMvZG93bnJldi54bWxQSwUGAAAAAAQABAD5AAAAkgMAAAAA&#10;">
              <v:stroke dashstyle="1 1"/>
            </v:line>
            <v:oval id="Oval 1371" o:spid="_x0000_s2166" style="position:absolute;left:7759;top:11315;width:198;height: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ip8cMA&#10;AADdAAAADwAAAGRycy9kb3ducmV2LnhtbERPTWvCQBC9F/wPywi91U08pDW6iohCLlKqXryN2TEJ&#10;ZmfD7hpTf323UOhtHu9zFqvBtKIn5xvLCtJJAoK4tLrhSsHpuHv7AOEDssbWMin4Jg+r5ehlgbm2&#10;D/6i/hAqEUPY56igDqHLpfRlTQb9xHbEkbtaZzBE6CqpHT5iuGnlNEkyabDh2FBjR5uaytvhbhTQ&#10;+77YZmY3yz6HrU7Phds8+4tSr+NhPQcRaAj/4j93oeP8ZJrC7zfxBL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mip8cMAAADdAAAADwAAAAAAAAAAAAAAAACYAgAAZHJzL2Rv&#10;d25yZXYueG1sUEsFBgAAAAAEAAQA9QAAAIgDAAAAAA==&#10;" strokeweight="1pt"/>
            <v:shape id="Arc 1372" o:spid="_x0000_s2167" style="position:absolute;left:7197;top:11842;width:2154;height:964;rotation:150;flip:x;visibility:visible" coordsize="43200,2179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Zja8EA&#10;AADdAAAADwAAAGRycy9kb3ducmV2LnhtbERP32vCMBB+H/g/hBP2NlODiFajiDCosJd14vPZnG2x&#10;uYQmq91/vwyEvd3H9/O2+9F2YqA+tI41zGcZCOLKmZZrDeev97cViBCRDXaOScMPBdjvJi9bzI17&#10;8CcNZaxFCuGQo4YmRp9LGaqGLIaZ88SJu7neYkywr6Xp8ZHCbSdVli2lxZZTQ4Oejg1V9/LbavDr&#10;uSmLy/pjWC2K2F6VV/LktX6djocNiEhj/Bc/3YVJ8zOl4O+bdILc/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gmY2vBAAAA3QAAAA8AAAAAAAAAAAAAAAAAmAIAAGRycy9kb3du&#10;cmV2LnhtbFBLBQYAAAAABAAEAPUAAACGAwAAAAA=&#10;" adj="0,,0" path="m,21792nfc,21728,,21664,,21600,,9670,9670,,21600,,33529,-1,43199,9670,43200,21599em,21792nsc,21728,,21664,,21600,,9670,9670,,21600,,33529,-1,43199,9670,43200,21599r-21600,1l,21792xe" filled="f">
              <v:stroke dashstyle="1 1"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964;2154,956;1077,956" o:connectangles="0,0,0" textboxrect="3163,3163,18437,18437"/>
              <v:handles>
                <v:h position="@3,#0" polar="10800,10800"/>
                <v:h position="#2,#1" polar="10800,10800" radiusrange="0,10800"/>
              </v:handles>
            </v:shape>
            <v:oval id="Oval 1373" o:spid="_x0000_s2168" style="position:absolute;left:9174;top:12252;width:626;height:270;rotation:1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lLd8UA&#10;AADdAAAADwAAAGRycy9kb3ducmV2LnhtbERPTWvCQBC9F/wPywje6iZaahtdRSqFWk+aFjwO2TEJ&#10;Zme32dWk/vpuodDbPN7nLFa9acSVWl9bVpCOExDEhdU1lwo+8tf7JxA+IGtsLJOCb/KwWg7uFphp&#10;2/GerodQihjCPkMFVQguk9IXFRn0Y+uII3eyrcEQYVtK3WIXw00jJ0nyKA3WHBsqdPRSUXE+XIyC&#10;o+ueL9v3z12+cbeHjf5K89kpVWo07NdzEIH68C/+c7/pOD+ZTOH3m3iCX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CUt3xQAAAN0AAAAPAAAAAAAAAAAAAAAAAJgCAABkcnMv&#10;ZG93bnJldi54bWxQSwUGAAAAAAQABAD1AAAAigMAAAAA&#10;" stroked="f"/>
            <v:shape id="Freeform 1374" o:spid="_x0000_s2169" style="position:absolute;left:9444;top:11963;width:151;height:241;rotation:-70;visibility:visible;mso-wrap-style:square;v-text-anchor:top" coordsize="154,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qiMMA&#10;AADdAAAADwAAAGRycy9kb3ducmV2LnhtbERPS2vCQBC+C/6HZQredNPYqqSuIoVIT4Lv6zQ7TUKz&#10;s2l2jbG/visUvM3H95z5sjOVaKlxpWUFz6MIBHFmdcm5gsM+Hc5AOI+ssbJMCm7kYLno9+aYaHvl&#10;LbU7n4sQwi5BBYX3dSKlywoy6Ea2Jg7cl20M+gCbXOoGryHcVDKOook0WHJoKLCm94Ky793FKNhU&#10;6e966n/SdkKf53E6Pb1uj7FSg6du9QbCU+cf4n/3hw7zo/gF7t+EE+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h/qiMMAAADdAAAADwAAAAAAAAAAAAAAAACYAgAAZHJzL2Rv&#10;d25yZXYueG1sUEsFBgAAAAAEAAQA9QAAAIgDAAAAAA==&#10;" path="m22,c11,57,,115,22,150v22,35,77,47,132,60e" filled="f">
              <v:stroke dashstyle="1 1"/>
              <v:path arrowok="t" o:connecttype="custom" o:connectlocs="22,0;22,172;151,241" o:connectangles="0,0,0"/>
            </v:shape>
            <v:shape id="Freeform 1375" o:spid="_x0000_s2170" style="position:absolute;left:9129;top:12446;width:198;height:240;rotation:-150;visibility:visible;mso-wrap-style:square;v-text-anchor:top" coordsize="154,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aCpsUA&#10;AADdAAAADwAAAGRycy9kb3ducmV2LnhtbERPS2vCQBC+C/0PyxS8SN1U0Eh0I6W0IKUe1GKvQ3by&#10;0Oxsml2T9N93BaG3+fies94MphYdta6yrOB5GoEgzqyuuFDwdXx/WoJwHlljbZkU/JKDTfowWmOi&#10;bc976g6+ECGEXYIKSu+bREqXlWTQTW1DHLjctgZ9gG0hdYt9CDe1nEXRQhqsODSU2NBrSdnlcDUK&#10;dsf48mGaa15Pfs5v82V8ij+/T0qNH4eXFQhPg/8X391bHeZHszncvgknyPQ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hoKmxQAAAN0AAAAPAAAAAAAAAAAAAAAAAJgCAABkcnMv&#10;ZG93bnJldi54bWxQSwUGAAAAAAQABAD1AAAAigMAAAAA&#10;" path="m22,c11,57,,115,22,150v22,35,77,47,132,60e" filled="f">
              <v:stroke dashstyle="1 1"/>
              <v:path arrowok="t" o:connecttype="custom" o:connectlocs="28,0;28,171;198,240" o:connectangles="0,0,0"/>
            </v:shape>
            <v:line id="Line 1376" o:spid="_x0000_s2171" style="position:absolute;rotation:-120;flip:y;visibility:visible" from="9750,12023" to="9750,129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hj8MAAADdAAAADwAAAGRycy9kb3ducmV2LnhtbERPTWsCMRC9F/wPYQQvRbPuQepqFBEU&#10;D15qK/U4bMbdxc0kJFFXf70pFHqbx/uc+bIzrbiRD41lBeNRBoK4tLrhSsH312b4ASJEZI2tZVLw&#10;oADLRe9tjoW2d/6k2yFWIoVwKFBBHaMrpAxlTQbDyDrixJ2tNxgT9JXUHu8p3LQyz7KJNNhwaqjR&#10;0bqm8nK4GgV8fvjtappv9j9Pd3qf2qPeuaNSg363moGI1MV/8Z97p9P8LJ/A7zfpBLl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vpoY/DAAAA3QAAAA8AAAAAAAAAAAAA&#10;AAAAoQIAAGRycy9kb3ducmV2LnhtbFBLBQYAAAAABAAEAPkAAACRAwAAAAA=&#10;" strokeweight="1pt"/>
            <v:rect id="Rectangle 1377" o:spid="_x0000_s2172" style="position:absolute;left:7321;top:11236;width:645;height:126;rotation:-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JrsMA&#10;AADdAAAADwAAAGRycy9kb3ducmV2LnhtbERPTWvCQBC9C/0PyxS8mY1SbEhdRcRCib00aaHHITsm&#10;wexs2N1q8u/dQqG3ebzP2exG04srOd9ZVrBMUhDEtdUdNwo+q9dFBsIHZI29ZVIwkYfd9mG2wVzb&#10;G3/QtQyNiCHsc1TQhjDkUvq6JYM+sQNx5M7WGQwRukZqh7cYbnq5StO1NNhxbGhxoENL9aX8MQqe&#10;2E3vx2+sqvpUjEXnw1eTaaXmj+P+BUSgMfyL/9xvOs5PV8/w+008QW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dJrsMAAADdAAAADwAAAAAAAAAAAAAAAACYAgAAZHJzL2Rv&#10;d25yZXYueG1sUEsFBgAAAAAEAAQA9QAAAIgDAAAAAA==&#10;" stroked="f"/>
            <v:shape id="Freeform 1378" o:spid="_x0000_s2173" style="position:absolute;left:7767;top:11024;width:168;height:180;rotation:-130;flip:x;visibility:visible;mso-wrap-style:square;v-text-anchor:top" coordsize="154,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46HMQA&#10;AADdAAAADwAAAGRycy9kb3ducmV2LnhtbESPQWvDMAyF74P+B6PBbqvdHpqQ1S1bYdBdCuv6A0Ss&#10;xWGxHGyvTfvrq8NgN4n39N6n9XYKgzpTyn1kC4u5AUXcRtdzZ+H09f5cg8oF2eEQmSxcKcN2M3tY&#10;Y+PihT/pfCydkhDODVrwpYyN1rn1FDDP40gs2ndMAYusqdMu4UXCw6CXxqx0wJ6lweNIO0/tz/E3&#10;WEintxVeq1upvKHDRxXrBbe1tU+P0+sLqEJT+Tf/Xe+d4Jul4Mo3MoLe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uOhzEAAAA3QAAAA8AAAAAAAAAAAAAAAAAmAIAAGRycy9k&#10;b3ducmV2LnhtbFBLBQYAAAAABAAEAPUAAACJAwAAAAA=&#10;" path="m22,c11,57,,115,22,150v22,35,77,47,132,60e" filled="f">
              <v:stroke dashstyle="1 1"/>
              <v:path arrowok="t" o:connecttype="custom" o:connectlocs="24,0;24,129;168,180" o:connectangles="0,0,0"/>
            </v:shape>
            <v:shape id="Freeform 1379" o:spid="_x0000_s2174" style="position:absolute;left:7485;top:11510;width:144;height:240;rotation:155;flip:x;visibility:visible;mso-wrap-style:square;v-text-anchor:top" coordsize="154,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zwsMA&#10;AADdAAAADwAAAGRycy9kb3ducmV2LnhtbERP22rCQBB9L/gPyxT6VjdeEE2zESmooU9G/YAhO01C&#10;s7Nhd2tSv94tFPo2h3OdbDuaTtzI+daygtk0AUFcWd1yreB62b+uQfiArLGzTAp+yMM2nzxlmGo7&#10;cEm3c6hFDGGfooImhD6V0lcNGfRT2xNH7tM6gyFCV0vtcIjhppPzJFlJgy3HhgZ7em+o+jp/GwXL&#10;D1fjAlssi/uxnJ0OxWYxFEq9PI+7NxCBxvAv/nMXOs5P5hv4/SaeI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1+zwsMAAADdAAAADwAAAAAAAAAAAAAAAACYAgAAZHJzL2Rv&#10;d25yZXYueG1sUEsFBgAAAAAEAAQA9QAAAIgDAAAAAA==&#10;" path="m22,c11,57,,115,22,150v22,35,77,47,132,60e">
              <v:stroke dashstyle="1 1"/>
              <v:path arrowok="t" o:connecttype="custom" o:connectlocs="21,0;21,171;144,240" o:connectangles="0,0,0"/>
            </v:shape>
            <v:line id="Line 1380" o:spid="_x0000_s2175" style="position:absolute;rotation:60;flip:y;visibility:visible" from="7366,10673" to="7366,11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mOisYAAADdAAAADwAAAGRycy9kb3ducmV2LnhtbESPTWvCQBCG74L/YRnBS6mbqi0ldZUi&#10;iIKHYmKR3obsNAlmZ0N21fTfdw6Ctxnm/Xhmsepdo67UhdqzgZdJAoq48Lbm0sAx3zy/gwoR2WLj&#10;mQz8UYDVcjhYYGr9jQ90zWKpJIRDigaqGNtU61BU5DBMfEsst1/fOYyydqW2Hd4k3DV6miRv2mHN&#10;0lBhS+uKinN2cdI7y79fn7bHzObn0+lruvfzn7k3ZjzqPz9ARerjQ3x376zgJzPhl29kBL38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k5jorGAAAA3QAAAA8AAAAAAAAA&#10;AAAAAAAAoQIAAGRycy9kb3ducmV2LnhtbFBLBQYAAAAABAAEAPkAAACUAwAAAAA=&#10;" strokeweight="1pt"/>
            <v:shape id="AutoShape 1381" o:spid="_x0000_s2176" type="#_x0000_t32" style="position:absolute;left:8557;top:9552;width:0;height:34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wQsQAAADdAAAADwAAAGRycy9kb3ducmV2LnhtbERPTWsCMRC9C/0PYQpepGa1VGRrFLEU&#10;WtGDWnoeNtNN6GaybuLu9t+bguBtHu9zFqveVaKlJljPCibjDARx4bXlUsHX6f1pDiJEZI2VZ1Lw&#10;RwFWy4fBAnPtOz5Qe4ylSCEcclRgYqxzKUNhyGEY+5o4cT++cRgTbEqpG+xSuKvkNMtm0qHl1GCw&#10;po2h4vd4cQoufPi2e7O1b/XJvJxHn+tdu+uUGj7261cQkfp4F9/cHzrNz54n8P9NOkEu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P7BCxAAAAN0AAAAPAAAAAAAAAAAA&#10;AAAAAKECAABkcnMvZG93bnJldi54bWxQSwUGAAAAAAQABAD5AAAAkgMAAAAA&#10;">
              <v:stroke endarrow="block" endarrowwidth="narrow" endarrowlength="short"/>
            </v:shape>
            <v:shape id="AutoShape 1382" o:spid="_x0000_s2177" type="#_x0000_t32" style="position:absolute;left:8737;top:13260;width:0;height:34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0uNcQAAADdAAAADwAAAGRycy9kb3ducmV2LnhtbERPTWsCMRC9C/6HMEIvpWZVLGVrFLEU&#10;WtGDWnoeNtNN6Gay3cTd9d8boeBtHu9zFqveVaKlJljPCibjDARx4bXlUsHX6f3pBUSIyBorz6Tg&#10;QgFWy+Fggbn2HR+oPcZSpBAOOSowMda5lKEw5DCMfU2cuB/fOIwJNqXUDXYp3FVymmXP0qHl1GCw&#10;po2h4vd4dgrOfPi2e7O1b/XJzP8eP9e7dtcp9TDq168gIvXxLv53f+g0P5tN4fZNOkEu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7S41xAAAAN0AAAAPAAAAAAAAAAAA&#10;AAAAAKECAABkcnMvZG93bnJldi54bWxQSwUGAAAAAAQABAD5AAAAkgMAAAAA&#10;">
              <v:stroke endarrow="block" endarrowwidth="narrow" endarrowlength="short"/>
            </v:shape>
            <v:shape id="AutoShape 1383" o:spid="_x0000_s2178" type="#_x0000_t32" style="position:absolute;left:10365;top:10553;width:0;height:340;rotation:6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gYGcIAAADdAAAADwAAAGRycy9kb3ducmV2LnhtbERPTWuDQBC9F/oflgn0Vtc0UIJ1FQkU&#10;eiiBaC65Tdypiu6suBu1/74bKOQ2j/c5ab6aQcw0uc6ygm0UgyCure64UXCuPl/3IJxH1jhYJgW/&#10;5CDPnp9STLRd+ERz6RsRQtglqKD1fkykdHVLBl1kR+LA/djJoA9waqSecAnhZpBvcfwuDXYcGloc&#10;6dBS3Zc3o4C+mY6XajhW1+1tP/flgsV1UeplsxYfIDyt/iH+d3/pMD/e7eD+TThBZn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6gYGcIAAADdAAAADwAAAAAAAAAAAAAA&#10;AAChAgAAZHJzL2Rvd25yZXYueG1sUEsFBgAAAAAEAAQA+QAAAJADAAAAAA==&#10;">
              <v:stroke endarrow="block" endarrowwidth="narrow" endarrowlength="short"/>
            </v:shape>
            <v:shape id="AutoShape 1384" o:spid="_x0000_s2179" type="#_x0000_t32" style="position:absolute;left:7206;top:12304;width:0;height:340;rotation:6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GAbcIAAADdAAAADwAAAGRycy9kb3ducmV2LnhtbERPS2vCQBC+F/wPywjemk1qKSG6iggF&#10;DyI08eJtzI5JMDsbsptH/323UOhtPr7nbPezacVIvWssK0iiGARxaXXDlYJr8fmagnAeWWNrmRR8&#10;k4P9bvGyxUzbib9ozH0lQgi7DBXU3neZlK6syaCLbEccuIftDfoA+0rqHqcQblr5Fscf0mDDoaHG&#10;jo41lc98MArozHS5Fe2luCdDOj7zCQ/3SanVcj5sQHia/b/4z33SYX68foffb8IJcvc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EGAbcIAAADdAAAADwAAAAAAAAAAAAAA&#10;AAChAgAAZHJzL2Rvd25yZXYueG1sUEsFBgAAAAAEAAQA+QAAAJADAAAAAA==&#10;">
              <v:stroke endarrow="block" endarrowwidth="narrow" endarrowlength="short"/>
            </v:shape>
            <v:shape id="Text Box 1385" o:spid="_x0000_s2180" type="#_x0000_t202" style="position:absolute;left:8062;top:9454;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IODsIA&#10;AADdAAAADwAAAGRycy9kb3ducmV2LnhtbERPS2vCQBC+C/0PyxR60936oo2uUpRCT4qxCr0N2TEJ&#10;ZmdDdmviv3cFwdt8fM+ZLztbiQs1vnSs4X2gQBBnzpSca/jdf/c/QPiAbLByTBqu5GG5eOnNMTGu&#10;5R1d0pCLGMI+QQ1FCHUipc8KsugHriaO3Mk1FkOETS5Ng20Mt5UcKjWVFkuODQXWtCooO6f/VsNh&#10;c/o7jtU2X9tJ3bpOSbafUuu31+5rBiJQF57ih/vHxPlqNIH7N/EEub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Mg4OwgAAAN0AAAAPAAAAAAAAAAAAAAAAAJgCAABkcnMvZG93&#10;bnJldi54bWxQSwUGAAAAAAQABAD1AAAAhwMAAAAA&#10;" filled="f" stroked="f">
              <v:textbox>
                <w:txbxContent>
                  <w:p w:rsidR="00042C34" w:rsidRPr="00F96F8F" w:rsidRDefault="00042C34" w:rsidP="00AC4B39">
                    <w:pPr>
                      <w:jc w:val="center"/>
                      <w:rPr>
                        <w:rFonts w:ascii="Verdana" w:hAnsi="Verdana"/>
                        <w:bCs/>
                        <w:vertAlign w:val="subscript"/>
                        <w:lang w:val="es-MX"/>
                      </w:rPr>
                    </w:pPr>
                    <w:r>
                      <w:rPr>
                        <w:rFonts w:ascii="Verdana" w:hAnsi="Verdana"/>
                        <w:bCs/>
                        <w:lang w:val="es-MX"/>
                      </w:rPr>
                      <w:t>i</w:t>
                    </w:r>
                    <w:r>
                      <w:rPr>
                        <w:rFonts w:ascii="Verdana" w:hAnsi="Verdana"/>
                        <w:bCs/>
                        <w:vertAlign w:val="subscript"/>
                        <w:lang w:val="es-MX"/>
                      </w:rPr>
                      <w:t>R</w:t>
                    </w:r>
                  </w:p>
                </w:txbxContent>
              </v:textbox>
            </v:shape>
            <v:shape id="Text Box 1386" o:spid="_x0000_s2181" type="#_x0000_t202" style="position:absolute;left:8614;top:13222;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CQecIA&#10;AADdAAAADwAAAGRycy9kb3ducmV2LnhtbERPS2vCQBC+C/0PyxR60936oo2uUpRCT4qxCr0N2TEJ&#10;ZmdDdmviv3cFwdt8fM+ZLztbiQs1vnSs4X2gQBBnzpSca/jdf/c/QPiAbLByTBqu5GG5eOnNMTGu&#10;5R1d0pCLGMI+QQ1FCHUipc8KsugHriaO3Mk1FkOETS5Ng20Mt5UcKjWVFkuODQXWtCooO6f/VsNh&#10;c/o7jtU2X9tJ3bpOSbafUuu31+5rBiJQF57ih/vHxPlqNIX7N/EEub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4JB5wgAAAN0AAAAPAAAAAAAAAAAAAAAAAJgCAABkcnMvZG93&#10;bnJldi54bWxQSwUGAAAAAAQABAD1AAAAhwMAAAAA&#10;" filled="f" stroked="f">
              <v:textbox>
                <w:txbxContent>
                  <w:p w:rsidR="00042C34" w:rsidRPr="00F96F8F" w:rsidRDefault="00042C34" w:rsidP="00AC4B39">
                    <w:pPr>
                      <w:jc w:val="center"/>
                      <w:rPr>
                        <w:rFonts w:ascii="Verdana" w:hAnsi="Verdana"/>
                        <w:bCs/>
                        <w:vertAlign w:val="subscript"/>
                        <w:lang w:val="es-MX"/>
                      </w:rPr>
                    </w:pPr>
                    <w:r>
                      <w:rPr>
                        <w:rFonts w:ascii="Verdana" w:hAnsi="Verdana"/>
                        <w:bCs/>
                        <w:lang w:val="es-MX"/>
                      </w:rPr>
                      <w:t>i</w:t>
                    </w:r>
                    <w:r>
                      <w:rPr>
                        <w:rFonts w:ascii="Verdana" w:hAnsi="Verdana"/>
                        <w:bCs/>
                        <w:vertAlign w:val="subscript"/>
                        <w:lang w:val="es-MX"/>
                      </w:rPr>
                      <w:t>R</w:t>
                    </w:r>
                  </w:p>
                </w:txbxContent>
              </v:textbox>
            </v:shape>
            <v:shape id="Text Box 1387" o:spid="_x0000_s2182" type="#_x0000_t202" style="position:absolute;left:9967;top:10314;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w14sIA&#10;AADdAAAADwAAAGRycy9kb3ducmV2LnhtbERPTWsCMRC9C/6HMII3TaqtbbdGEaXgSdFqobdhM+4u&#10;bibLJrrrvzcFwds83udM560txZVqXzjW8DJUIIhTZwrONBx+vgcfIHxANlg6Jg038jCfdTtTTIxr&#10;eEfXfchEDGGfoIY8hCqR0qc5WfRDVxFH7uRqiyHCOpOmxiaG21KOlJpIiwXHhhwrWuaUnvcXq+G4&#10;Of39vqpttrJvVeNaJdl+Sq37vXbxBSJQG57ih3tt4nw1fof/b+IJcn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rDXiwgAAAN0AAAAPAAAAAAAAAAAAAAAAAJgCAABkcnMvZG93&#10;bnJldi54bWxQSwUGAAAAAAQABAD1AAAAhwMAAAAA&#10;" filled="f" stroked="f">
              <v:textbox>
                <w:txbxContent>
                  <w:p w:rsidR="00042C34" w:rsidRPr="00F96F8F" w:rsidRDefault="00042C34" w:rsidP="00AC4B39">
                    <w:pPr>
                      <w:jc w:val="center"/>
                      <w:rPr>
                        <w:rFonts w:ascii="Verdana" w:hAnsi="Verdana"/>
                        <w:bCs/>
                        <w:vertAlign w:val="subscript"/>
                        <w:lang w:val="es-MX"/>
                      </w:rPr>
                    </w:pPr>
                    <w:r>
                      <w:rPr>
                        <w:rFonts w:ascii="Verdana" w:hAnsi="Verdana"/>
                        <w:bCs/>
                        <w:lang w:val="es-MX"/>
                      </w:rPr>
                      <w:t>i</w:t>
                    </w:r>
                    <w:r>
                      <w:rPr>
                        <w:rFonts w:ascii="Verdana" w:hAnsi="Verdana"/>
                        <w:bCs/>
                        <w:vertAlign w:val="subscript"/>
                        <w:lang w:val="es-MX"/>
                      </w:rPr>
                      <w:t>S</w:t>
                    </w:r>
                  </w:p>
                </w:txbxContent>
              </v:textbox>
            </v:shape>
            <v:shape id="Text Box 1388" o:spid="_x0000_s2183" type="#_x0000_t202" style="position:absolute;left:6880;top:12061;width:57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OhkMUA&#10;AADdAAAADwAAAGRycy9kb3ducmV2LnhtbESPT2vCQBDF70K/wzKCN921amlTVykVwZNF+wd6G7Jj&#10;EpqdDdnVxG/vHAreZnhv3vvNct37Wl2ojVVgC9OJAUWcB1dxYeHrczt+BhUTssM6MFm4UoT16mGw&#10;xMyFjg90OaZCSQjHDC2UKTWZ1jEvyWOchIZYtFNoPSZZ20K7FjsJ97V+NOZJe6xYGkps6L2k/O94&#10;9ha+96ffn7n5KDZ+0XShN5r9i7Z2NOzfXkEl6tPd/H+9c4JvZoIr38gIe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M6GQxQAAAN0AAAAPAAAAAAAAAAAAAAAAAJgCAABkcnMv&#10;ZG93bnJldi54bWxQSwUGAAAAAAQABAD1AAAAigMAAAAA&#10;" filled="f" stroked="f">
              <v:textbox>
                <w:txbxContent>
                  <w:p w:rsidR="00042C34" w:rsidRPr="00F96F8F" w:rsidRDefault="00042C34" w:rsidP="00AC4B39">
                    <w:pPr>
                      <w:jc w:val="center"/>
                      <w:rPr>
                        <w:rFonts w:ascii="Verdana" w:hAnsi="Verdana"/>
                        <w:bCs/>
                        <w:vertAlign w:val="subscript"/>
                        <w:lang w:val="es-MX"/>
                      </w:rPr>
                    </w:pPr>
                    <w:r>
                      <w:rPr>
                        <w:rFonts w:ascii="Verdana" w:hAnsi="Verdana"/>
                        <w:bCs/>
                        <w:lang w:val="es-MX"/>
                      </w:rPr>
                      <w:t>i</w:t>
                    </w:r>
                    <w:r>
                      <w:rPr>
                        <w:rFonts w:ascii="Verdana" w:hAnsi="Verdana"/>
                        <w:bCs/>
                        <w:vertAlign w:val="subscript"/>
                        <w:lang w:val="es-MX"/>
                      </w:rPr>
                      <w:t>S</w:t>
                    </w:r>
                  </w:p>
                </w:txbxContent>
              </v:textbox>
            </v:shape>
          </v:group>
        </w:pict>
      </w: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Default="00042C34" w:rsidP="00AC4B39">
      <w:pPr>
        <w:jc w:val="center"/>
        <w:rPr>
          <w:rFonts w:ascii="Verdana" w:hAnsi="Verdana"/>
        </w:rPr>
      </w:pPr>
      <w:r>
        <w:rPr>
          <w:rFonts w:ascii="Verdana" w:hAnsi="Verdana"/>
        </w:rPr>
        <w:t>Figura 9</w:t>
      </w:r>
      <w:r w:rsidRPr="007421CF">
        <w:rPr>
          <w:rFonts w:ascii="Verdana" w:hAnsi="Verdana"/>
        </w:rPr>
        <w:t>.1</w:t>
      </w:r>
      <w:r>
        <w:rPr>
          <w:rFonts w:ascii="Verdana" w:hAnsi="Verdana"/>
        </w:rPr>
        <w:t>5</w:t>
      </w:r>
      <w:r w:rsidRPr="007421CF">
        <w:rPr>
          <w:rFonts w:ascii="Verdana" w:hAnsi="Verdana"/>
        </w:rPr>
        <w:t xml:space="preserve"> Posición de los campos magnéticos del rotor y </w:t>
      </w:r>
    </w:p>
    <w:p w:rsidR="00042C34" w:rsidRPr="007421CF" w:rsidRDefault="00042C34" w:rsidP="00AC4B39">
      <w:pPr>
        <w:jc w:val="center"/>
        <w:rPr>
          <w:rFonts w:ascii="Verdana" w:hAnsi="Verdana"/>
        </w:rPr>
      </w:pPr>
      <w:r w:rsidRPr="007421CF">
        <w:rPr>
          <w:rFonts w:ascii="Verdana" w:hAnsi="Verdana"/>
        </w:rPr>
        <w:t>de reacción de armadura</w:t>
      </w:r>
      <w:r>
        <w:rPr>
          <w:rFonts w:ascii="Verdana" w:hAnsi="Verdana"/>
        </w:rPr>
        <w:t xml:space="preserve"> </w:t>
      </w:r>
      <w:r w:rsidRPr="007421CF">
        <w:rPr>
          <w:rFonts w:ascii="Verdana" w:hAnsi="Verdana"/>
        </w:rPr>
        <w:t>para carga óhmico-inductiva</w:t>
      </w:r>
    </w:p>
    <w:p w:rsidR="00042C34" w:rsidRPr="007421CF" w:rsidRDefault="00042C34" w:rsidP="00AC4B39">
      <w:pPr>
        <w:jc w:val="both"/>
        <w:rPr>
          <w:rFonts w:ascii="Verdana" w:hAnsi="Verdana"/>
        </w:rPr>
      </w:pPr>
    </w:p>
    <w:p w:rsidR="00042C34" w:rsidRPr="007421CF" w:rsidRDefault="00042C34" w:rsidP="00AC4B39">
      <w:pPr>
        <w:ind w:firstLine="708"/>
        <w:jc w:val="both"/>
        <w:rPr>
          <w:rFonts w:ascii="Verdana" w:hAnsi="Verdana"/>
        </w:rPr>
      </w:pPr>
      <w:r w:rsidRPr="007421CF">
        <w:rPr>
          <w:rFonts w:ascii="Verdana" w:hAnsi="Verdana"/>
        </w:rPr>
        <w:t>Este efecto lo representamos para simplificar el análisis, mediante una reactancia de reacción de armadura, que nos representa la fuerza electromotriz inducida en el estator debido a las corrientes que circulan por el mismo, cuyo valor está dado por:</w:t>
      </w: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vertAlign w:val="subscript"/>
        </w:rPr>
      </w:pP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Pr>
          <w:rFonts w:ascii="Verdana" w:hAnsi="Verdana"/>
        </w:rPr>
        <w:tab/>
      </w:r>
      <w:r w:rsidRPr="007421CF">
        <w:rPr>
          <w:rFonts w:ascii="Verdana" w:hAnsi="Verdana"/>
        </w:rPr>
        <w:t xml:space="preserve"> j X</w:t>
      </w:r>
      <w:r w:rsidRPr="007421CF">
        <w:rPr>
          <w:rFonts w:ascii="Verdana" w:hAnsi="Verdana"/>
          <w:vertAlign w:val="subscript"/>
        </w:rPr>
        <w:t>A</w:t>
      </w:r>
      <w:r w:rsidRPr="007421CF">
        <w:rPr>
          <w:rFonts w:ascii="Verdana" w:hAnsi="Verdana"/>
        </w:rPr>
        <w:t xml:space="preserve"> I</w:t>
      </w:r>
      <w:r w:rsidRPr="007421CF">
        <w:rPr>
          <w:rFonts w:ascii="Verdana" w:hAnsi="Verdana"/>
          <w:vertAlign w:val="subscript"/>
        </w:rPr>
        <w:t>estator</w:t>
      </w:r>
    </w:p>
    <w:p w:rsidR="00042C34" w:rsidRPr="007421CF" w:rsidRDefault="00042C34" w:rsidP="00AC4B39">
      <w:pPr>
        <w:ind w:left="284"/>
        <w:jc w:val="both"/>
        <w:rPr>
          <w:rFonts w:ascii="Verdana" w:hAnsi="Verdana"/>
          <w:vertAlign w:val="subscript"/>
        </w:rPr>
      </w:pPr>
    </w:p>
    <w:p w:rsidR="00042C34" w:rsidRPr="007421CF" w:rsidRDefault="00042C34" w:rsidP="00AC4B39">
      <w:pPr>
        <w:ind w:left="2124" w:firstLine="708"/>
        <w:jc w:val="both"/>
        <w:rPr>
          <w:rFonts w:ascii="Verdana" w:hAnsi="Verdana"/>
        </w:rPr>
      </w:pPr>
    </w:p>
    <w:p w:rsidR="00042C34" w:rsidRPr="007421CF" w:rsidRDefault="00042C34" w:rsidP="00192961">
      <w:pPr>
        <w:rPr>
          <w:rFonts w:ascii="Verdana" w:hAnsi="Verdana"/>
          <w:b/>
          <w:bCs/>
        </w:rPr>
      </w:pPr>
      <w:r>
        <w:rPr>
          <w:rFonts w:ascii="Verdana" w:hAnsi="Verdana"/>
          <w:b/>
          <w:bCs/>
        </w:rPr>
        <w:t xml:space="preserve">9.3.2  </w:t>
      </w:r>
      <w:r w:rsidRPr="007421CF">
        <w:rPr>
          <w:rFonts w:ascii="Verdana" w:hAnsi="Verdana"/>
          <w:b/>
          <w:bCs/>
        </w:rPr>
        <w:t>Flujo disperso en los bobinados estatóricos</w:t>
      </w:r>
    </w:p>
    <w:p w:rsidR="00042C34" w:rsidRPr="007421CF" w:rsidRDefault="00042C34" w:rsidP="00AC4B39">
      <w:pPr>
        <w:ind w:firstLine="708"/>
        <w:jc w:val="right"/>
        <w:rPr>
          <w:rFonts w:ascii="Verdana" w:hAnsi="Verdana"/>
          <w:b/>
          <w:bCs/>
        </w:rPr>
      </w:pPr>
    </w:p>
    <w:p w:rsidR="00042C34" w:rsidRDefault="00042C34" w:rsidP="00AC4B39">
      <w:pPr>
        <w:ind w:firstLine="708"/>
        <w:jc w:val="both"/>
        <w:rPr>
          <w:rFonts w:ascii="Verdana" w:hAnsi="Verdana"/>
        </w:rPr>
      </w:pPr>
      <w:r>
        <w:rPr>
          <w:rFonts w:ascii="Verdana" w:hAnsi="Verdana"/>
        </w:rPr>
        <w:t>En l</w:t>
      </w:r>
      <w:r w:rsidRPr="007421CF">
        <w:rPr>
          <w:rFonts w:ascii="Verdana" w:hAnsi="Verdana"/>
        </w:rPr>
        <w:t>as bobinas del estator</w:t>
      </w:r>
      <w:r>
        <w:rPr>
          <w:rFonts w:ascii="Verdana" w:hAnsi="Verdana"/>
        </w:rPr>
        <w:t>,</w:t>
      </w:r>
      <w:r w:rsidRPr="007421CF">
        <w:rPr>
          <w:rFonts w:ascii="Verdana" w:hAnsi="Verdana"/>
        </w:rPr>
        <w:t xml:space="preserve"> </w:t>
      </w:r>
      <w:r>
        <w:rPr>
          <w:rFonts w:ascii="Verdana" w:hAnsi="Verdana"/>
        </w:rPr>
        <w:t>una parte del flujo magnético se cierra a través del aire</w:t>
      </w:r>
      <w:r w:rsidRPr="007421CF">
        <w:rPr>
          <w:rFonts w:ascii="Verdana" w:hAnsi="Verdana"/>
        </w:rPr>
        <w:t xml:space="preserve">, </w:t>
      </w:r>
      <w:r>
        <w:rPr>
          <w:rFonts w:ascii="Verdana" w:hAnsi="Verdana"/>
        </w:rPr>
        <w:t>y tal como vimos en el estudio del transformado</w:t>
      </w:r>
      <w:r w:rsidRPr="007421CF">
        <w:rPr>
          <w:rFonts w:ascii="Verdana" w:hAnsi="Verdana"/>
        </w:rPr>
        <w:t xml:space="preserve"> produce una var</w:t>
      </w:r>
      <w:r>
        <w:rPr>
          <w:rFonts w:ascii="Verdana" w:hAnsi="Verdana"/>
        </w:rPr>
        <w:t>iación de la tensión en bornes. Esta variación se la representa por una reactancia de dispersión:</w:t>
      </w:r>
    </w:p>
    <w:p w:rsidR="00042C34" w:rsidRDefault="00042C34" w:rsidP="00AC4B39">
      <w:pPr>
        <w:ind w:firstLine="708"/>
        <w:jc w:val="both"/>
        <w:rPr>
          <w:rFonts w:ascii="Verdana" w:hAnsi="Verdana"/>
        </w:rPr>
      </w:pPr>
    </w:p>
    <w:p w:rsidR="00042C34" w:rsidRDefault="00042C34" w:rsidP="00577D7D">
      <w:pPr>
        <w:ind w:left="2832" w:firstLine="708"/>
        <w:jc w:val="both"/>
        <w:rPr>
          <w:rFonts w:ascii="Verdana" w:hAnsi="Verdana"/>
        </w:rPr>
      </w:pPr>
      <w:r w:rsidRPr="007421CF">
        <w:rPr>
          <w:rFonts w:ascii="Verdana" w:hAnsi="Verdana"/>
        </w:rPr>
        <w:t>j X</w:t>
      </w:r>
      <w:r>
        <w:rPr>
          <w:rFonts w:ascii="Verdana" w:hAnsi="Verdana"/>
          <w:vertAlign w:val="subscript"/>
        </w:rPr>
        <w:t>d</w:t>
      </w:r>
      <w:r w:rsidRPr="007421CF">
        <w:rPr>
          <w:rFonts w:ascii="Verdana" w:hAnsi="Verdana"/>
        </w:rPr>
        <w:t xml:space="preserve"> I</w:t>
      </w:r>
      <w:r w:rsidRPr="007421CF">
        <w:rPr>
          <w:rFonts w:ascii="Verdana" w:hAnsi="Verdana"/>
          <w:vertAlign w:val="subscript"/>
        </w:rPr>
        <w:t>estator</w:t>
      </w:r>
    </w:p>
    <w:p w:rsidR="00042C34" w:rsidRDefault="00042C34" w:rsidP="00AC4B39">
      <w:pPr>
        <w:ind w:firstLine="708"/>
        <w:jc w:val="both"/>
        <w:rPr>
          <w:rFonts w:ascii="Verdana" w:hAnsi="Verdana"/>
        </w:rPr>
      </w:pPr>
    </w:p>
    <w:p w:rsidR="00042C34" w:rsidRDefault="00042C34" w:rsidP="00AC4B39">
      <w:pPr>
        <w:ind w:firstLine="708"/>
        <w:jc w:val="both"/>
        <w:rPr>
          <w:rFonts w:ascii="Verdana" w:hAnsi="Verdana"/>
        </w:rPr>
      </w:pPr>
      <w:r w:rsidRPr="007421CF">
        <w:rPr>
          <w:rFonts w:ascii="Verdana" w:hAnsi="Verdana"/>
        </w:rPr>
        <w:t>Esta reactancia que representa el flujo disperso en el estator y la de reacción de armadura se engloban en lo que se denomina reactancia sincrónica de la máquina.</w:t>
      </w:r>
    </w:p>
    <w:p w:rsidR="00042C34"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r>
        <w:rPr>
          <w:rFonts w:ascii="Verdana" w:hAnsi="Verdana"/>
        </w:rPr>
        <w:tab/>
      </w:r>
      <w:r>
        <w:rPr>
          <w:rFonts w:ascii="Verdana" w:hAnsi="Verdana"/>
        </w:rPr>
        <w:tab/>
      </w:r>
      <w:r>
        <w:rPr>
          <w:rFonts w:ascii="Verdana" w:hAnsi="Verdana"/>
        </w:rPr>
        <w:tab/>
        <w:t xml:space="preserve">        </w:t>
      </w:r>
      <w:r w:rsidRPr="007421CF">
        <w:rPr>
          <w:rFonts w:ascii="Verdana" w:hAnsi="Verdana"/>
        </w:rPr>
        <w:t xml:space="preserve"> X</w:t>
      </w:r>
      <w:r>
        <w:rPr>
          <w:rFonts w:ascii="Verdana" w:hAnsi="Verdana"/>
          <w:vertAlign w:val="subscript"/>
        </w:rPr>
        <w:t xml:space="preserve">S </w:t>
      </w:r>
      <w:r>
        <w:rPr>
          <w:rFonts w:ascii="Verdana" w:hAnsi="Verdana"/>
        </w:rPr>
        <w:t xml:space="preserve">= </w:t>
      </w:r>
      <w:r w:rsidRPr="007421CF">
        <w:rPr>
          <w:rFonts w:ascii="Verdana" w:hAnsi="Verdana"/>
        </w:rPr>
        <w:t>X</w:t>
      </w:r>
      <w:r w:rsidRPr="007421CF">
        <w:rPr>
          <w:rFonts w:ascii="Verdana" w:hAnsi="Verdana"/>
          <w:vertAlign w:val="subscript"/>
        </w:rPr>
        <w:t>A</w:t>
      </w:r>
      <w:r>
        <w:rPr>
          <w:rFonts w:ascii="Verdana" w:hAnsi="Verdana"/>
        </w:rPr>
        <w:t xml:space="preserve"> + </w:t>
      </w:r>
      <w:r w:rsidRPr="007421CF">
        <w:rPr>
          <w:rFonts w:ascii="Verdana" w:hAnsi="Verdana"/>
        </w:rPr>
        <w:t>X</w:t>
      </w:r>
      <w:r>
        <w:rPr>
          <w:rFonts w:ascii="Verdana" w:hAnsi="Verdana"/>
          <w:vertAlign w:val="subscript"/>
        </w:rPr>
        <w:t>d</w:t>
      </w:r>
      <w:r w:rsidRPr="007421CF">
        <w:rPr>
          <w:rFonts w:ascii="Verdana" w:hAnsi="Verdana"/>
        </w:rPr>
        <w:t xml:space="preserve"> </w:t>
      </w:r>
    </w:p>
    <w:p w:rsidR="00042C34" w:rsidRPr="007421CF" w:rsidRDefault="00042C34" w:rsidP="00AC4B39">
      <w:pPr>
        <w:ind w:firstLine="708"/>
        <w:jc w:val="both"/>
        <w:rPr>
          <w:rFonts w:ascii="Verdana" w:hAnsi="Verdana"/>
        </w:rPr>
      </w:pPr>
    </w:p>
    <w:p w:rsidR="00042C34" w:rsidRPr="007421CF" w:rsidRDefault="00042C34" w:rsidP="00192961">
      <w:pPr>
        <w:rPr>
          <w:rFonts w:ascii="Verdana" w:hAnsi="Verdana"/>
          <w:b/>
          <w:bCs/>
        </w:rPr>
      </w:pPr>
      <w:r>
        <w:rPr>
          <w:rFonts w:ascii="Verdana" w:hAnsi="Verdana"/>
          <w:b/>
          <w:bCs/>
        </w:rPr>
        <w:t>9.3.3</w:t>
      </w:r>
      <w:r>
        <w:rPr>
          <w:rFonts w:ascii="Verdana" w:hAnsi="Verdana"/>
          <w:b/>
          <w:bCs/>
        </w:rPr>
        <w:tab/>
      </w:r>
      <w:r w:rsidRPr="007421CF">
        <w:rPr>
          <w:rFonts w:ascii="Verdana" w:hAnsi="Verdana"/>
          <w:b/>
          <w:bCs/>
        </w:rPr>
        <w:t>Resistencia óhmica de los bobinados</w:t>
      </w:r>
    </w:p>
    <w:p w:rsidR="00042C34" w:rsidRPr="007421CF" w:rsidRDefault="00042C34" w:rsidP="00AC4B39">
      <w:pPr>
        <w:ind w:firstLine="708"/>
        <w:jc w:val="right"/>
        <w:rPr>
          <w:rFonts w:ascii="Verdana" w:hAnsi="Verdana"/>
          <w:b/>
          <w:bCs/>
        </w:rPr>
      </w:pPr>
    </w:p>
    <w:p w:rsidR="00042C34" w:rsidRPr="007421CF" w:rsidRDefault="00042C34" w:rsidP="00AC4B39">
      <w:pPr>
        <w:pStyle w:val="BodyTextIndent2"/>
        <w:rPr>
          <w:rFonts w:ascii="Verdana" w:hAnsi="Verdana"/>
          <w:noProof w:val="0"/>
          <w:sz w:val="20"/>
        </w:rPr>
      </w:pPr>
      <w:r w:rsidRPr="007421CF">
        <w:rPr>
          <w:rFonts w:ascii="Verdana" w:hAnsi="Verdana"/>
          <w:noProof w:val="0"/>
          <w:sz w:val="20"/>
        </w:rPr>
        <w:t>Además las bobinas presentan resistencia óhmica, que depende de la longitud de las bobinas y de la sección efectiva de las mismas.</w:t>
      </w:r>
    </w:p>
    <w:p w:rsidR="00042C34" w:rsidRPr="007421CF" w:rsidRDefault="00042C34" w:rsidP="00AC4B39">
      <w:pPr>
        <w:pStyle w:val="BodyTextIndent2"/>
        <w:rPr>
          <w:rFonts w:ascii="Verdana" w:hAnsi="Verdana"/>
          <w:noProof w:val="0"/>
          <w:sz w:val="20"/>
        </w:rPr>
      </w:pPr>
    </w:p>
    <w:p w:rsidR="00042C34" w:rsidRPr="007421CF" w:rsidRDefault="00042C34" w:rsidP="00AC4B39">
      <w:pPr>
        <w:ind w:firstLine="708"/>
        <w:jc w:val="both"/>
        <w:rPr>
          <w:rFonts w:ascii="Verdana" w:hAnsi="Verdana"/>
        </w:rPr>
      </w:pPr>
      <w:r w:rsidRPr="007421CF">
        <w:rPr>
          <w:rFonts w:ascii="Verdana" w:hAnsi="Verdana"/>
        </w:rPr>
        <w:t>Este conjunto de efectos hace que la tensión de la máquina cuando esta suministrando potencia sea diferente a la que aparece en la misma cuando no circula corriente por el estator (En vacío).</w:t>
      </w:r>
    </w:p>
    <w:p w:rsidR="00042C34" w:rsidRPr="007421CF" w:rsidRDefault="00042C34" w:rsidP="00AC4B39">
      <w:pPr>
        <w:ind w:left="284"/>
        <w:jc w:val="both"/>
        <w:rPr>
          <w:rFonts w:ascii="Verdana" w:hAnsi="Verdana"/>
        </w:rPr>
      </w:pPr>
    </w:p>
    <w:p w:rsidR="00042C34" w:rsidRPr="00CE7F24" w:rsidRDefault="00042C34" w:rsidP="00AC4B39">
      <w:pPr>
        <w:ind w:left="284"/>
        <w:jc w:val="both"/>
        <w:rPr>
          <w:rFonts w:ascii="Verdana" w:hAnsi="Verdana"/>
          <w:vertAlign w:val="subscript"/>
          <w:lang w:val="es-ES"/>
        </w:rPr>
      </w:pPr>
      <w:r w:rsidRPr="007421CF">
        <w:rPr>
          <w:rFonts w:ascii="Verdana" w:hAnsi="Verdana"/>
        </w:rPr>
        <w:tab/>
      </w:r>
      <w:r w:rsidRPr="007421CF">
        <w:rPr>
          <w:rFonts w:ascii="Verdana" w:hAnsi="Verdana"/>
        </w:rPr>
        <w:tab/>
      </w:r>
      <w:r w:rsidRPr="007421CF">
        <w:rPr>
          <w:rFonts w:ascii="Verdana" w:hAnsi="Verdana"/>
        </w:rPr>
        <w:tab/>
      </w:r>
      <w:r w:rsidRPr="00CE7F24">
        <w:rPr>
          <w:rFonts w:ascii="Verdana" w:hAnsi="Verdana"/>
          <w:b/>
          <w:lang w:val="es-ES"/>
        </w:rPr>
        <w:t>U</w:t>
      </w:r>
      <w:r w:rsidRPr="00CE7F24">
        <w:rPr>
          <w:rFonts w:ascii="Verdana" w:hAnsi="Verdana"/>
          <w:b/>
          <w:vertAlign w:val="subscript"/>
          <w:lang w:val="es-ES"/>
        </w:rPr>
        <w:t>F</w:t>
      </w:r>
      <w:r w:rsidRPr="00CE7F24">
        <w:rPr>
          <w:rFonts w:ascii="Verdana" w:hAnsi="Verdana"/>
          <w:b/>
          <w:lang w:val="es-ES"/>
        </w:rPr>
        <w:t xml:space="preserve"> = E</w:t>
      </w:r>
      <w:r w:rsidRPr="00CE7F24">
        <w:rPr>
          <w:rFonts w:ascii="Verdana" w:hAnsi="Verdana"/>
          <w:b/>
          <w:vertAlign w:val="subscript"/>
          <w:lang w:val="es-ES"/>
        </w:rPr>
        <w:t>F</w:t>
      </w:r>
      <w:r w:rsidRPr="00CE7F24">
        <w:rPr>
          <w:rFonts w:ascii="Verdana" w:hAnsi="Verdana"/>
          <w:b/>
          <w:lang w:val="es-ES"/>
        </w:rPr>
        <w:t xml:space="preserve"> – </w:t>
      </w:r>
      <w:r w:rsidRPr="00CE7F24">
        <w:rPr>
          <w:rFonts w:ascii="Verdana" w:hAnsi="Verdana"/>
          <w:lang w:val="es-ES"/>
        </w:rPr>
        <w:t>R</w:t>
      </w:r>
      <w:r w:rsidRPr="00CE7F24">
        <w:rPr>
          <w:rFonts w:ascii="Verdana" w:hAnsi="Verdana"/>
          <w:vertAlign w:val="subscript"/>
          <w:lang w:val="es-ES"/>
        </w:rPr>
        <w:t>S</w:t>
      </w:r>
      <w:r w:rsidRPr="00CE7F24">
        <w:rPr>
          <w:rFonts w:ascii="Verdana" w:hAnsi="Verdana"/>
          <w:b/>
          <w:lang w:val="es-ES"/>
        </w:rPr>
        <w:t xml:space="preserve"> I - </w:t>
      </w:r>
      <w:r w:rsidRPr="00CE7F24">
        <w:rPr>
          <w:rFonts w:ascii="Verdana" w:hAnsi="Verdana"/>
          <w:lang w:val="es-ES"/>
        </w:rPr>
        <w:t>j</w:t>
      </w:r>
      <w:r w:rsidRPr="00CE7F24">
        <w:rPr>
          <w:rFonts w:ascii="Verdana" w:hAnsi="Verdana"/>
          <w:b/>
          <w:lang w:val="es-ES"/>
        </w:rPr>
        <w:t xml:space="preserve"> </w:t>
      </w:r>
      <w:r w:rsidRPr="00CE7F24">
        <w:rPr>
          <w:rFonts w:ascii="Verdana" w:hAnsi="Verdana"/>
          <w:lang w:val="es-ES"/>
        </w:rPr>
        <w:t>X</w:t>
      </w:r>
      <w:r w:rsidRPr="00CE7F24">
        <w:rPr>
          <w:rFonts w:ascii="Verdana" w:hAnsi="Verdana"/>
          <w:vertAlign w:val="subscript"/>
          <w:lang w:val="es-ES"/>
        </w:rPr>
        <w:t>A</w:t>
      </w:r>
      <w:r w:rsidRPr="00CE7F24">
        <w:rPr>
          <w:rFonts w:ascii="Verdana" w:hAnsi="Verdana"/>
          <w:b/>
          <w:vertAlign w:val="subscript"/>
          <w:lang w:val="es-ES"/>
        </w:rPr>
        <w:t xml:space="preserve"> </w:t>
      </w:r>
      <w:r w:rsidRPr="00CE7F24">
        <w:rPr>
          <w:rFonts w:ascii="Verdana" w:hAnsi="Verdana"/>
          <w:b/>
          <w:lang w:val="es-ES"/>
        </w:rPr>
        <w:t xml:space="preserve">I - </w:t>
      </w:r>
      <w:r w:rsidRPr="00CE7F24">
        <w:rPr>
          <w:rFonts w:ascii="Verdana" w:hAnsi="Verdana"/>
          <w:lang w:val="es-ES"/>
        </w:rPr>
        <w:t>j X</w:t>
      </w:r>
      <w:r w:rsidRPr="00CE7F24">
        <w:rPr>
          <w:rFonts w:ascii="Verdana" w:hAnsi="Verdana"/>
          <w:vertAlign w:val="subscript"/>
          <w:lang w:val="es-ES"/>
        </w:rPr>
        <w:t>d</w:t>
      </w:r>
      <w:r w:rsidRPr="00CE7F24">
        <w:rPr>
          <w:rFonts w:ascii="Verdana" w:hAnsi="Verdana"/>
          <w:b/>
          <w:lang w:val="es-ES"/>
        </w:rPr>
        <w:t xml:space="preserve"> I = E</w:t>
      </w:r>
      <w:r w:rsidRPr="00CE7F24">
        <w:rPr>
          <w:rFonts w:ascii="Verdana" w:hAnsi="Verdana"/>
          <w:b/>
          <w:vertAlign w:val="subscript"/>
          <w:lang w:val="es-ES"/>
        </w:rPr>
        <w:t>F</w:t>
      </w:r>
      <w:r w:rsidRPr="00CE7F24">
        <w:rPr>
          <w:rFonts w:ascii="Verdana" w:hAnsi="Verdana"/>
          <w:b/>
          <w:lang w:val="es-ES"/>
        </w:rPr>
        <w:t xml:space="preserve"> – </w:t>
      </w:r>
      <w:r w:rsidRPr="00CE7F24">
        <w:rPr>
          <w:rFonts w:ascii="Verdana" w:hAnsi="Verdana"/>
          <w:lang w:val="es-ES"/>
        </w:rPr>
        <w:t>R</w:t>
      </w:r>
      <w:r w:rsidRPr="00CE7F24">
        <w:rPr>
          <w:rFonts w:ascii="Verdana" w:hAnsi="Verdana"/>
          <w:vertAlign w:val="subscript"/>
          <w:lang w:val="es-ES"/>
        </w:rPr>
        <w:t>S</w:t>
      </w:r>
      <w:r w:rsidRPr="00CE7F24">
        <w:rPr>
          <w:rFonts w:ascii="Verdana" w:hAnsi="Verdana"/>
          <w:b/>
          <w:lang w:val="es-ES"/>
        </w:rPr>
        <w:t xml:space="preserve"> I - </w:t>
      </w:r>
      <w:r w:rsidRPr="00CE7F24">
        <w:rPr>
          <w:rFonts w:ascii="Verdana" w:hAnsi="Verdana"/>
          <w:lang w:val="es-ES"/>
        </w:rPr>
        <w:t xml:space="preserve">j </w:t>
      </w:r>
      <w:r w:rsidRPr="00CE7F24">
        <w:rPr>
          <w:rFonts w:ascii="Verdana" w:hAnsi="Verdana"/>
          <w:b/>
          <w:lang w:val="es-ES"/>
        </w:rPr>
        <w:t>I</w:t>
      </w:r>
      <w:r w:rsidRPr="00CE7F24">
        <w:rPr>
          <w:rFonts w:ascii="Verdana" w:hAnsi="Verdana"/>
          <w:lang w:val="es-ES"/>
        </w:rPr>
        <w:t xml:space="preserve"> X</w:t>
      </w:r>
      <w:r w:rsidRPr="00CE7F24">
        <w:rPr>
          <w:rFonts w:ascii="Verdana" w:hAnsi="Verdana"/>
          <w:vertAlign w:val="subscript"/>
          <w:lang w:val="es-ES"/>
        </w:rPr>
        <w:t>S</w:t>
      </w:r>
      <w:r>
        <w:rPr>
          <w:rFonts w:ascii="Verdana" w:hAnsi="Verdana"/>
          <w:vertAlign w:val="subscript"/>
          <w:lang w:val="es-ES"/>
        </w:rPr>
        <w:t xml:space="preserve"> </w:t>
      </w:r>
    </w:p>
    <w:p w:rsidR="00042C34" w:rsidRPr="00CE7F24" w:rsidRDefault="00042C34" w:rsidP="00AC4B39">
      <w:pPr>
        <w:jc w:val="both"/>
        <w:rPr>
          <w:rFonts w:ascii="Verdana" w:hAnsi="Verdana"/>
          <w:b/>
          <w:vertAlign w:val="subscript"/>
          <w:lang w:val="es-ES"/>
        </w:rPr>
      </w:pPr>
    </w:p>
    <w:p w:rsidR="00042C34" w:rsidRPr="00577D7D" w:rsidRDefault="00042C34" w:rsidP="00577D7D">
      <w:pPr>
        <w:pStyle w:val="BodyTextIndent2"/>
        <w:rPr>
          <w:rFonts w:ascii="Verdana" w:hAnsi="Verdana"/>
          <w:noProof w:val="0"/>
          <w:sz w:val="20"/>
        </w:rPr>
      </w:pPr>
      <w:r w:rsidRPr="007421CF">
        <w:rPr>
          <w:rFonts w:ascii="Verdana" w:hAnsi="Verdana"/>
          <w:noProof w:val="0"/>
          <w:sz w:val="20"/>
        </w:rPr>
        <w:t>De acuerdo a estas simplificaciones podemos representar la máquina mediante un circuito equivalente para una fase del mismo de acuerdo al esquema de la figura</w:t>
      </w:r>
      <w:r>
        <w:rPr>
          <w:rFonts w:ascii="Verdana" w:hAnsi="Verdana"/>
          <w:noProof w:val="0"/>
          <w:sz w:val="20"/>
        </w:rPr>
        <w:t xml:space="preserve"> 9</w:t>
      </w:r>
      <w:r w:rsidRPr="007421CF">
        <w:rPr>
          <w:rFonts w:ascii="Verdana" w:hAnsi="Verdana"/>
          <w:noProof w:val="0"/>
          <w:sz w:val="20"/>
        </w:rPr>
        <w:t>.1</w:t>
      </w:r>
      <w:r>
        <w:rPr>
          <w:rFonts w:ascii="Verdana" w:hAnsi="Verdana"/>
          <w:noProof w:val="0"/>
          <w:sz w:val="20"/>
        </w:rPr>
        <w:t>6</w:t>
      </w:r>
      <w:r w:rsidRPr="007421CF">
        <w:rPr>
          <w:rFonts w:ascii="Verdana" w:hAnsi="Verdana"/>
          <w:noProof w:val="0"/>
          <w:sz w:val="20"/>
        </w:rPr>
        <w:t>.</w:t>
      </w:r>
    </w:p>
    <w:p w:rsidR="00042C34" w:rsidRPr="007421CF" w:rsidRDefault="00042C34" w:rsidP="00AC4B39">
      <w:pPr>
        <w:ind w:left="284"/>
        <w:jc w:val="both"/>
        <w:rPr>
          <w:rFonts w:ascii="Verdana" w:hAnsi="Verdana"/>
        </w:rPr>
      </w:pPr>
      <w:r>
        <w:rPr>
          <w:noProof/>
          <w:lang w:val="es-ES"/>
        </w:rPr>
        <w:pict>
          <v:group id="Group 224" o:spid="_x0000_s2184" style="position:absolute;left:0;text-align:left;margin-left:62.5pt;margin-top:1.55pt;width:313.5pt;height:129.5pt;z-index:251644928" coordorigin="3235,8551" coordsize="6270,2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">
            <v:shape id="Text Box 225" o:spid="_x0000_s2185" type="#_x0000_t202" style="position:absolute;left:7522;top:8555;width:969;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5swcMA&#10;AADcAAAADwAAAGRycy9kb3ducmV2LnhtbESP3YrCMBSE7xd8h3AEb5Ztqqh1q1F0wcVbfx7g2Jz+&#10;YHNSmmjr22+EBS+HmfmGWW16U4sHta6yrGAcxSCIM6srLhRczvuvBQjnkTXWlknBkxxs1oOPFaba&#10;dnykx8kXIkDYpaig9L5JpXRZSQZdZBvi4OW2NeiDbAupW+wC3NRyEsdzabDisFBiQz8lZbfT3SjI&#10;D93n7Lu7/vpLcpzOd1glV/tUajTst0sQnnr/Dv+3D1rBIpnC60w4AnL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F5swcMAAADcAAAADwAAAAAAAAAAAAAAAACYAgAAZHJzL2Rv&#10;d25yZXYueG1sUEsFBgAAAAAEAAQA9QAAAIgDAAAAAA==&#10;" stroked="f">
              <v:textbox>
                <w:txbxContent>
                  <w:p w:rsidR="00042C34" w:rsidRDefault="00042C34" w:rsidP="00AC4B39">
                    <w:pPr>
                      <w:rPr>
                        <w:rFonts w:ascii="Arial" w:hAnsi="Arial"/>
                        <w:sz w:val="16"/>
                        <w:vertAlign w:val="subscript"/>
                        <w:lang w:val="es-AR"/>
                      </w:rPr>
                    </w:pPr>
                    <w:r>
                      <w:rPr>
                        <w:rFonts w:ascii="Arial" w:hAnsi="Arial"/>
                        <w:sz w:val="16"/>
                        <w:lang w:val="es-AR"/>
                      </w:rPr>
                      <w:t>j X</w:t>
                    </w:r>
                    <w:r>
                      <w:rPr>
                        <w:rFonts w:ascii="Arial" w:hAnsi="Arial"/>
                        <w:sz w:val="16"/>
                        <w:vertAlign w:val="subscript"/>
                        <w:lang w:val="es-AR"/>
                      </w:rPr>
                      <w:t>S</w:t>
                    </w:r>
                  </w:p>
                </w:txbxContent>
              </v:textbox>
            </v:shape>
            <v:shape id="Text Box 226" o:spid="_x0000_s2186" type="#_x0000_t202" style="position:absolute;left:6127;top:8551;width:570;height:3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5Jz3MYA&#10;AADcAAAADwAAAGRycy9kb3ducmV2LnhtbESPwW7CMBBE70j8g7VIvYFTKgpNcSJaCQkOHEjb+xIv&#10;SUS8TmM3CXx9XakSx9HsvNlZp4OpRUetqywreJxFIIhzqysuFHx+bKcrEM4ja6wtk4IrOUiT8WiN&#10;sbY9H6nLfCEChF2MCkrvm1hKl5dk0M1sQxy8s20N+iDbQuoW+wA3tZxH0bM0WHFoKLGh95LyS/Zj&#10;whvd1+npxW+sc4fz/G1/w8Pp8q3Uw2TYvILwNPj78X96pxWslgv4GxMIIJ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5Jz3MYAAADcAAAADwAAAAAAAAAAAAAAAACYAgAAZHJz&#10;L2Rvd25yZXYueG1sUEsFBgAAAAAEAAQA9QAAAIsDAAAAAA==&#10;" filled="f" stroked="f" strokeweight="1pt">
              <v:textbox>
                <w:txbxContent>
                  <w:p w:rsidR="00042C34" w:rsidRPr="00855F30" w:rsidRDefault="00042C34" w:rsidP="00AC4B39">
                    <w:pPr>
                      <w:jc w:val="center"/>
                      <w:rPr>
                        <w:rFonts w:ascii="Arial" w:hAnsi="Arial"/>
                        <w:vertAlign w:val="subscript"/>
                      </w:rPr>
                    </w:pPr>
                    <w:r w:rsidRPr="00855F30">
                      <w:rPr>
                        <w:rFonts w:ascii="Arial" w:hAnsi="Arial"/>
                      </w:rPr>
                      <w:t>R</w:t>
                    </w:r>
                    <w:r>
                      <w:rPr>
                        <w:rFonts w:ascii="Arial" w:hAnsi="Arial"/>
                        <w:vertAlign w:val="subscript"/>
                      </w:rPr>
                      <w:t>S</w:t>
                    </w:r>
                  </w:p>
                </w:txbxContent>
              </v:textbox>
            </v:shape>
            <v:line id="Line 227" o:spid="_x0000_s2187" style="position:absolute;visibility:visible" from="5251,10613" to="8729,10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y+W8UAAADcAAAADwAAAGRycy9kb3ducmV2LnhtbESPwW7CMBBE70j9B2srcSsOPVAacKKq&#10;BamIQwXlA5Z4iQPxOrINpP16XKkSx9HMvNHMy9624kI+NI4VjEcZCOLK6YZrBbvv5dMURIjIGlvH&#10;pOCHApTFw2COuXZX3tBlG2uRIBxyVGBi7HIpQ2XIYhi5jjh5B+ctxiR9LbXHa4LbVj5n2URabDgt&#10;GOzo3VB12p6tgpXfr0/j39rIPa/8ov36eA32qNTwsX+bgYjUx3v4v/2pFUxfJvB3Jh0BWd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Jy+W8UAAADcAAAADwAAAAAAAAAA&#10;AAAAAAChAgAAZHJzL2Rvd25yZXYueG1sUEsFBgAAAAAEAAQA+QAAAJMDAAAAAA==&#10;" strokeweight="1pt"/>
            <v:line id="Line 228" o:spid="_x0000_s2188" style="position:absolute;flip:x;visibility:visible" from="5254,9121" to="6167,91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px2MQAAADcAAAADwAAAGRycy9kb3ducmV2LnhtbESPS4vCMBSF94L/IVzBjYypLnx0jCKC&#10;IIILH6CzuzR32mpzU5po6783guDycB4fZ7ZoTCEeVLncsoJBPwJBnFidc6rgdFz/TEA4j6yxsEwK&#10;nuRgMW+3ZhhrW/OeHgefijDCLkYFmfdlLKVLMjLo+rYkDt6/rQz6IKtU6grrMG4KOYyikTSYcyBk&#10;WNIqo+R2uJsAua7Sv92VkvP0XG7r0aBXXy53pbqdZvkLwlPjv+FPe6MVTMZjeJ8JR0DO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inHYxAAAANwAAAAPAAAAAAAAAAAA&#10;AAAAAKECAABkcnMvZG93bnJldi54bWxQSwUGAAAAAAQABAD5AAAAkgMAAAAA&#10;" strokeweight="1pt"/>
            <v:line id="Line 229" o:spid="_x0000_s2189" style="position:absolute;flip:y;visibility:visible" from="8785,9235" to="8786,104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STqLwAAADcAAAADwAAAGRycy9kb3ducmV2LnhtbERPyQrCMBC9C/5DGMGbpgouVKOIIIgo&#10;uOF5aMa2mExKE7X+vTkIHh9vny8ba8SLal86VjDoJyCIM6dLzhVcL5veFIQPyBqNY1LwIQ/LRbs1&#10;x1S7N5/odQ65iCHsU1RQhFClUvqsIIu+7yriyN1dbTFEWOdS1/iO4dbIYZKMpcWSY0OBFa0Lyh7n&#10;p1Vg+PY47Uc7ouSYfw6DlW6MPCjV7TSrGYhATfiLf+6tVjCdxLXxTDwCcvE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zISTqLwAAADcAAAADwAAAAAAAAAAAAAAAAChAgAA&#10;ZHJzL2Rvd25yZXYueG1sUEsFBgAAAAAEAAQA+QAAAIoDAAAAAA==&#10;">
              <v:stroke endarrow="block" endarrowwidth="narrow" endarrowlength="short"/>
            </v:line>
            <v:shape id="Text Box 230" o:spid="_x0000_s2190" type="#_x0000_t202" style="position:absolute;left:3235;top:9751;width:627;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OTrsUA&#10;AADcAAAADwAAAGRycy9kb3ducmV2LnhtbESPS2vDMBCE74X8B7GB3BIpIW1jJ0oILYWeWuo8ILfF&#10;Wj+ItTKWGrv/vioEehxm5htmsxtsI27U+dqxhvlMgSDOnam51HA8vE1XIHxANtg4Jg0/5GG3HT1s&#10;MDWu5y+6ZaEUEcI+RQ1VCG0qpc8rsuhnriWOXuE6iyHKrpSmwz7CbSMXSj1JizXHhQpbeqkov2bf&#10;VsPpo7icl+qzfLWPbe8GJdkmUuvJeNivQQQawn/43n43GlbPCfydiUdAb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k5OuxQAAANwAAAAPAAAAAAAAAAAAAAAAAJgCAABkcnMv&#10;ZG93bnJldi54bWxQSwUGAAAAAAQABAD1AAAAigMAAAAA&#10;" filled="f" stroked="f">
              <v:textbox>
                <w:txbxContent>
                  <w:p w:rsidR="00042C34" w:rsidRDefault="00042C34" w:rsidP="00AC4B39">
                    <w:pPr>
                      <w:pStyle w:val="Footer"/>
                      <w:tabs>
                        <w:tab w:val="clear" w:pos="4419"/>
                        <w:tab w:val="clear" w:pos="8838"/>
                      </w:tabs>
                      <w:rPr>
                        <w:rFonts w:ascii="Arial" w:hAnsi="Arial"/>
                        <w:sz w:val="16"/>
                        <w:vertAlign w:val="subscript"/>
                        <w:lang w:val="es-AR"/>
                      </w:rPr>
                    </w:pPr>
                    <w:r>
                      <w:rPr>
                        <w:rFonts w:ascii="Arial" w:hAnsi="Arial"/>
                        <w:sz w:val="16"/>
                        <w:lang w:val="es-AR"/>
                      </w:rPr>
                      <w:t>I</w:t>
                    </w:r>
                    <w:r>
                      <w:rPr>
                        <w:rFonts w:ascii="Arial" w:hAnsi="Arial"/>
                        <w:sz w:val="16"/>
                        <w:vertAlign w:val="subscript"/>
                        <w:lang w:val="es-AR"/>
                      </w:rPr>
                      <w:t>ex</w:t>
                    </w:r>
                  </w:p>
                </w:txbxContent>
              </v:textbox>
            </v:shape>
            <v:oval id="Oval 231" o:spid="_x0000_s2191" style="position:absolute;left:7819;top:9006;width:114;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08GsAA&#10;AADcAAAADwAAAGRycy9kb3ducmV2LnhtbERPTWvCQBC9C/6HZYTedGODElJXkYpgDx5M2/uQHZNg&#10;djZkx5j+++5B8Ph435vd6Fo1UB8azwaWiwQUceltw5WBn+/jPAMVBNli65kM/FGA3XY62WBu/YMv&#10;NBRSqRjCIUcDtUiXax3KmhyGhe+II3f1vUOJsK+07fERw12r35NkrR02HBtq7OizpvJW3J2BQ7Uv&#10;1oNOZZVeDydZ3X7PX+nSmLfZuP8AJTTKS/x0n6yBLIvz45l4BPT2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I08GsAAAADcAAAADwAAAAAAAAAAAAAAAACYAgAAZHJzL2Rvd25y&#10;ZXYueG1sUEsFBgAAAAAEAAQA9QAAAIUDAAAAAA==&#10;"/>
            <v:oval id="Oval 232" o:spid="_x0000_s2192" style="position:absolute;left:7933;top:9006;width:114;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GZgcQA&#10;AADcAAAADwAAAGRycy9kb3ducmV2LnhtbESPQWvCQBSE7wX/w/IK3uomDUpIXUUUwR56MLb3R/aZ&#10;BLNvQ/Y1pv++Wyh4HGbmG2a9nVynRhpC69lAukhAEVfetlwb+LwcX3JQQZAtdp7JwA8F2G5mT2ss&#10;rL/zmcZSahUhHAo00Ij0hdahashhWPieOHpXPziUKIda2wHvEe46/ZokK+2w5bjQYE/7hqpb+e0M&#10;HOpduRp1JsvsejjJ8vb18Z6lxsyfp90bKKFJHuH/9skayPMU/s7EI6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BmYHEAAAA3AAAAA8AAAAAAAAAAAAAAAAAmAIAAGRycy9k&#10;b3ducmV2LnhtbFBLBQYAAAAABAAEAPUAAACJAwAAAAA=&#10;"/>
            <v:oval id="Oval 233" o:spid="_x0000_s2193" style="position:absolute;left:8047;top:9006;width:114;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MH9sQA&#10;AADcAAAADwAAAGRycy9kb3ducmV2LnhtbESPQWvCQBSE70L/w/IKvelGgxJSV5FKQQ8eGu39kX0m&#10;wezbkH2N6b/vCkKPw8x8w6y3o2vVQH1oPBuYzxJQxKW3DVcGLufPaQYqCLLF1jMZ+KUA283LZI25&#10;9Xf+oqGQSkUIhxwN1CJdrnUoa3IYZr4jjt7V9w4lyr7Stsd7hLtWL5JkpR02HBdq7OijpvJW/DgD&#10;+2pXrAadyjK97g+yvH2fjuncmLfXcfcOSmiU//CzfbAGsmwBjzPxCO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TB/bEAAAA3AAAAA8AAAAAAAAAAAAAAAAAmAIAAGRycy9k&#10;b3ducmV2LnhtbFBLBQYAAAAABAAEAPUAAACJAwAAAAA=&#10;"/>
            <v:oval id="Oval 234" o:spid="_x0000_s2194" style="position:absolute;left:7705;top:9006;width:114;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ibcMA&#10;AADcAAAADwAAAGRycy9kb3ducmV2LnhtbESPQWvCQBSE74L/YXlCb7qxQQnRVUQp6KGHxvb+yD6T&#10;YPZtyL7G9N93hUKPw8x8w2z3o2vVQH1oPBtYLhJQxKW3DVcGPq9v8wxUEGSLrWcy8EMB9rvpZIu5&#10;9Q/+oKGQSkUIhxwN1CJdrnUoa3IYFr4jjt7N9w4lyr7StsdHhLtWvybJWjtsOC7U2NGxpvJefDsD&#10;p+pQrAedyiq9nc6yun+9X9KlMS+z8bABJTTKf/ivfbYGsiyF55l4BPTu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F+ibcMAAADcAAAADwAAAAAAAAAAAAAAAACYAgAAZHJzL2Rv&#10;d25yZXYueG1sUEsFBgAAAAAEAAQA9QAAAIgDAAAAAA==&#10;"/>
            <v:oval id="Oval 235" o:spid="_x0000_s2195" style="position:absolute;left:7591;top:9006;width:114;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Y6GcQA&#10;AADcAAAADwAAAGRycy9kb3ducmV2LnhtbESPQWvCQBSE7wX/w/KE3urGRiVEV5FKwR48NK33R/aZ&#10;BLNvQ/Y1pv++Kwg9DjPzDbPZja5VA/Wh8WxgPktAEZfeNlwZ+P56f8lABUG22HomA78UYLedPG0w&#10;t/7GnzQUUqkI4ZCjgVqky7UOZU0Ow8x3xNG7+N6hRNlX2vZ4i3DX6tckWWmHDceFGjt6q6m8Fj/O&#10;wKHaF6tBp7JML4ejLK/n00c6N+Z5Ou7XoIRG+Q8/2kdrIMsWcD8Tj4De/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2OhnEAAAA3AAAAA8AAAAAAAAAAAAAAAAAmAIAAGRycy9k&#10;b3ducmV2LnhtbFBLBQYAAAAABAAEAPUAAACJAwAAAAA=&#10;"/>
            <v:rect id="Rectangle 236" o:spid="_x0000_s2196" style="position:absolute;left:7534;top:9122;width:741;height:34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NWXMQA&#10;AADcAAAADwAAAGRycy9kb3ducmV2LnhtbESPQWvCQBSE70L/w/IK3nS3WkOMriKCIGgP1YLXR/aZ&#10;BLNv0+yq8d93hYLHYWa+YebLztbiRq2vHGv4GCoQxLkzFRcafo6bQQrCB2SDtWPS8CAPy8Vbb46Z&#10;cXf+ptshFCJC2GeooQyhyaT0eUkW/dA1xNE7u9ZiiLItpGnxHuG2liOlEmmx4rhQYkPrkvLL4Wo1&#10;YPJpfr/O4/1xd01wWnRqMzkprfvv3WoGIlAXXuH/9tZoSNMJPM/EIy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5TVlzEAAAA3AAAAA8AAAAAAAAAAAAAAAAAmAIAAGRycy9k&#10;b3ducmV2LnhtbFBLBQYAAAAABAAEAPUAAACJAwAAAAA=&#10;" stroked="f"/>
            <v:line id="Line 237" o:spid="_x0000_s2197" style="position:absolute;visibility:visible" from="6757,9115" to="7591,9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3BoxcYAAADcAAAADwAAAGRycy9kb3ducmV2LnhtbESPQWvCQBSE7wX/w/IKvdVNLYQQXUUU&#10;QXsoVQv1+Mw+k2j2bdjdJum/7xYKHoeZ+YaZLQbTiI6cry0reBknIIgLq2suFXweN88ZCB+QNTaW&#10;ScEPeVjMRw8zzLXteU/dIZQiQtjnqKAKoc2l9EVFBv3YtsTRu1hnMETpSqkd9hFuGjlJklQarDku&#10;VNjSqqLidvg2Ct5fP9JuuXvbDl+79Fys9+fTtXdKPT0OyymIQEO4h//bW60gy1L4OxOPgJz/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twaMXGAAAA3AAAAA8AAAAAAAAA&#10;AAAAAAAAoQIAAGRycy9kb3ducmV2LnhtbFBLBQYAAAAABAAEAPkAAACUAwAAAAA=&#10;"/>
            <v:line id="Line 238" o:spid="_x0000_s2198" style="position:absolute;visibility:visible" from="8161,9122" to="8788,91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zNXscAAADcAAAADwAAAGRycy9kb3ducmV2LnhtbESPQWvCQBSE74X+h+UVequbtpCG6CrS&#10;UlAPpVpBj8/sM4nNvg27a5L+e1cQehxm5htmMhtMIzpyvras4HmUgCAurK65VLD9+XzKQPiArLGx&#10;TAr+yMNsen83wVzbntfUbUIpIoR9jgqqENpcSl9UZNCPbEscvaN1BkOUrpTaYR/hppEvSZJKgzXH&#10;hQpbeq+o+N2cjYKv1++0my9Xi2G3TA/Fx/qwP/VOqceHYT4GEWgI/+Fbe6EVZNkbXM/EIyC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0PM1exwAAANwAAAAPAAAAAAAA&#10;AAAAAAAAAKECAABkcnMvZG93bnJldi54bWxQSwUGAAAAAAQABAD5AAAAlQMAAAAA&#10;"/>
            <v:line id="Line 239" o:spid="_x0000_s2199" style="position:absolute;visibility:visible" from="5251,9122" to="5251,95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NZLMMAAADcAAAADwAAAGRycy9kb3ducmV2LnhtbERPz2vCMBS+D/Y/hDfYbaZuUEpnFFEE&#10;3WGoG8zjs3m21ealJFlb/3tzEDx+fL8ns8E0oiPna8sKxqMEBHFhdc2lgt+f1VsGwgdkjY1lUnAl&#10;D7Pp89MEc2173lG3D6WIIexzVFCF0OZS+qIig35kW+LInawzGCJ0pdQO+xhuGvmeJKk0WHNsqLCl&#10;RUXFZf9vFHx/bNNuvvlaD3+b9Fgsd8fDuXdKvb4M808QgYbwEN/da60gy+LaeCYeATm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WjWSzDAAAA3AAAAA8AAAAAAAAAAAAA&#10;AAAAoQIAAGRycy9kb3ducmV2LnhtbFBLBQYAAAAABAAEAPkAAACRAwAAAAA=&#10;"/>
            <v:line id="Line 240" o:spid="_x0000_s2200" style="position:absolute;visibility:visible" from="5251,10093" to="5251,106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8t8cAAADcAAAADwAAAGRycy9kb3ducmV2LnhtbESPQUvDQBSE74L/YXlCb3ajQoixm1AU&#10;oe1BbBXa42v2mUSzb8PuNkn/vSsUPA4z8w2zKCfTiYGcby0ruJsnIIgrq1uuFXx+vN5mIHxA1thZ&#10;JgVn8lAW11cLzLUdeUvDLtQiQtjnqKAJoc+l9FVDBv3c9sTR+7LOYIjS1VI7HCPcdPI+SVJpsOW4&#10;0GBPzw1VP7uTUfD28J4Oy/VmNe3X6bF62R4P36NTanYzLZ9ABJrCf/jSXmkFWfYIf2fiEZDF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q7/y3xwAAANwAAAAPAAAAAAAA&#10;AAAAAAAAAKECAABkcnMvZG93bnJldi54bWxQSwUGAAAAAAQABAD5AAAAlQMAAAAA&#10;"/>
            <v:line id="Line 241" o:spid="_x0000_s2201" style="position:absolute;visibility:visible" from="7132,9307" to="7588,93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KQkMMAAADcAAAADwAAAGRycy9kb3ducmV2LnhtbERPPW/CMBDdK/EfrENiqcApQ4GAQQgV&#10;VEEXCAPjER9xRHyOYgPh3+MBqePT+54tWluJOzW+dKzga5CAIM6dLrlQcMzW/TEIH5A1Vo5JwZM8&#10;LOadjxmm2j14T/dDKEQMYZ+iAhNCnUrpc0MW/cDVxJG7uMZiiLAppG7wEcNtJYdJ8i0tlhwbDNa0&#10;MpRfDzer4O92Optsd9ofd9lyu2k/9Wj7M1Gq122XUxCB2vAvfrt/tYLxJM6PZ+IRkPM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mCkJDDAAAA3AAAAA8AAAAAAAAAAAAA&#10;AAAAoQIAAGRycy9kb3ducmV2LnhtbFBLBQYAAAAABAAEAPkAAACRAwAAAAA=&#10;">
              <v:stroke endarrow="block" endarrowwidth="narrow" endarrowlength="short"/>
            </v:line>
            <v:group id="Group 242" o:spid="_x0000_s2202" style="position:absolute;left:3771;top:9481;width:616;height:1014;rotation:3739864fd" coordorigin="3771,9481" coordsize="616,10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ADW1ZwwAAANwAAAAP&#10;AAAAAAAAAAAAAAAAAKoCAABkcnMvZG93bnJldi54bWxQSwUGAAAAAAQABAD6AAAAmgMAAAAA&#10;">
              <v:line id="Line 243" o:spid="_x0000_s2203" style="position:absolute;flip:y;visibility:visible" from="3771,9686" to="3772,10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BCuMMAAADcAAAADwAAAGRycy9kb3ducmV2LnhtbESPQWvCQBSE74L/YXlCb7pJwGKjawiC&#10;UKSCWvH8yD6T4O7bkN1q/PfdQsHjMDPfMKtisEbcqfetYwXpLAFBXDndcq3g/L2dLkD4gKzROCYF&#10;T/JQrMejFebaPfhI91OoRYSwz1FBE0KXS+mrhiz6meuIo3d1vcUQZV9L3eMjwq2RWZK8S4stx4UG&#10;O9o0VN1OP1aB4cvt+DXfESWH+rlPSz0YuVfqbTKUSxCBhvAK/7c/tYLFRwZ/Z+IRkO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1gQrjDAAAA3AAAAA8AAAAAAAAAAAAA&#10;AAAAoQIAAGRycy9kb3ducmV2LnhtbFBLBQYAAAAABAAEAPkAAACRAwAAAAA=&#10;">
                <v:stroke endarrow="block" endarrowwidth="narrow" endarrowlength="short"/>
              </v:line>
              <v:oval id="Oval 244" o:spid="_x0000_s2204" style="position:absolute;left:4114;top:9481;width:114;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Y0sMUA&#10;AADcAAAADwAAAGRycy9kb3ducmV2LnhtbESPT2vCQBTE74V+h+UJvdWNDYqNWUUqBT30YNreH9mX&#10;P5h9G7KvMf32XaHgcZiZ3zD5bnKdGmkIrWcDi3kCirj0tuXawNfn+/MaVBBki51nMvBLAXbbx4cc&#10;M+uvfKaxkFpFCIcMDTQifaZ1KBtyGOa+J45e5QeHEuVQazvgNcJdp1+SZKUdthwXGuzpraHyUvw4&#10;A4d6X6xGncoyrQ5HWV6+P07pwpin2bTfgBKa5B7+bx+tgfVrCrcz8Qjo7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hjSwxQAAANwAAAAPAAAAAAAAAAAAAAAAAJgCAABkcnMv&#10;ZG93bnJldi54bWxQSwUGAAAAAAQABAD1AAAAigMAAAAA&#10;"/>
              <v:oval id="Oval 245" o:spid="_x0000_s2205" style="position:absolute;left:4228;top:9481;width:114;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sxMQA&#10;AADcAAAADwAAAGRycy9kb3ducmV2LnhtbESPQWvCQBSE74X+h+UJvdWNjYpGVxGlYA89mNb7I/tM&#10;gtm3IfuM6b/vCoUeh5n5hllvB9eonrpQezYwGSegiAtvay4NfH+9vy5ABUG22HgmAz8UYLt5flpj&#10;Zv2dT9TnUqoI4ZChgUqkzbQORUUOw9i3xNG7+M6hRNmV2nZ4j3DX6LckmWuHNceFClvaV1Rc85sz&#10;cCh3+bzXqczSy+Eos+v58yOdGPMyGnYrUEKD/If/2kdrYLGcwuNMPAJ6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vrMTEAAAA3AAAAA8AAAAAAAAAAAAAAAAAmAIAAGRycy9k&#10;b3ducmV2LnhtbFBLBQYAAAAABAAEAPUAAACJAwAAAAA=&#10;"/>
              <v:oval id="Oval 246" o:spid="_x0000_s2206" style="position:absolute;left:4000;top:9481;width:114;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MJX8QA&#10;AADcAAAADwAAAGRycy9kb3ducmV2LnhtbESPQWvCQBSE74X+h+UJvdWNDRGNriKVgh56MK33R/aZ&#10;BLNvQ/Y1pv++KxQ8DjPzDbPejq5VA/Wh8WxgNk1AEZfeNlwZ+P76eF2ACoJssfVMBn4pwHbz/LTG&#10;3Pobn2gopFIRwiFHA7VIl2sdypochqnviKN38b1DibKvtO3xFuGu1W9JMtcOG44LNXb0XlN5LX6c&#10;gX21K+aDTiVLL/uDZNfz5zGdGfMyGXcrUEKjPML/7YM1sFhmcD8Tj4De/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kjCV/EAAAA3AAAAA8AAAAAAAAAAAAAAAAAmAIAAGRycy9k&#10;b3ducmV2LnhtbFBLBQYAAAAABAAEAPUAAACJAwAAAAA=&#10;"/>
              <v:oval id="Oval 247" o:spid="_x0000_s2207" style="position:absolute;left:3886;top:9481;width:114;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GXKMQA&#10;AADcAAAADwAAAGRycy9kb3ducmV2LnhtbESPQWvCQBSE70L/w/IKvenGBoNNXUUqBXvwYNreH9ln&#10;Esy+DdnXGP+9WxA8DjPzDbPajK5VA/Wh8WxgPktAEZfeNlwZ+Pn+nC5BBUG22HomA1cKsFk/TVaY&#10;W3/hIw2FVCpCOORooBbpcq1DWZPDMPMdcfROvncoUfaVtj1eIty1+jVJMu2w4bhQY0cfNZXn4s8Z&#10;2FXbIht0Kov0tNvL4vx7+Ernxrw8j9t3UEKjPML39t4aWL5l8H8mHgG9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xlyjEAAAA3AAAAA8AAAAAAAAAAAAAAAAAmAIAAGRycy9k&#10;b3ducmV2LnhtbFBLBQYAAAAABAAEAPUAAACJAwAAAAA=&#10;"/>
              <v:rect id="Rectangle 248" o:spid="_x0000_s2208" style="position:absolute;left:3886;top:9595;width:456;height:1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T7bcUA&#10;AADcAAAADwAAAGRycy9kb3ducmV2LnhtbESPQWvCQBSE70L/w/IKveluW02T6CqlIAjaQ2PB6yP7&#10;TEKzb9Psqum/7wqCx2FmvmEWq8G24ky9bxxreJ4oEMSlMw1XGr7363EKwgdkg61j0vBHHlbLh9EC&#10;c+Mu/EXnIlQiQtjnqKEOocul9GVNFv3EdcTRO7reYoiyr6Tp8RLhtpUvSiXSYsNxocaOPmoqf4qT&#10;1YDJ1Px+Hl93++0pwawa1Hp2UFo/PQ7vcxCBhnAP39oboyHN3uB6Jh4Bu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FPttxQAAANwAAAAPAAAAAAAAAAAAAAAAAJgCAABkcnMv&#10;ZG93bnJldi54bWxQSwUGAAAAAAQABAD1AAAAigMAAAAA&#10;" stroked="f"/>
              <v:line id="Line 249" o:spid="_x0000_s2209" style="position:absolute;visibility:visible" from="3886,9595" to="3886,104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rP8cQAAADcAAAADwAAAGRycy9kb3ducmV2LnhtbERPy2rCQBTdF/yH4Qrd1YkVgo2OIhZB&#10;uyj1Abq8Zq5JNHMnzEyT9O87i0KXh/OeL3tTi5acrywrGI8SEMS51RUXCk7HzcsUhA/IGmvLpOCH&#10;PCwXg6c5Ztp2vKf2EAoRQ9hnqKAMocmk9HlJBv3INsSRu1lnMEToCqkddjHc1PI1SVJpsOLYUGJD&#10;65Lyx+HbKPicfKXtavex7c+79Jq/76+Xe+eUeh72qxmIQH34F/+5t1rB9C2ujWfi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es/xxAAAANwAAAAPAAAAAAAAAAAA&#10;AAAAAKECAABkcnMvZG93bnJldi54bWxQSwUGAAAAAAQABAD5AAAAkgMAAAAA&#10;"/>
              <v:line id="Line 250" o:spid="_x0000_s2210" style="position:absolute;visibility:visible" from="4342,9589" to="4342,10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ZqascAAADcAAAADwAAAGRycy9kb3ducmV2LnhtbESPT2vCQBTE74LfYXlCb7qxhaCpq4il&#10;oD0U/0F7fGZfk2j2bdjdJum3dwuFHoeZ+Q2zWPWmFi05X1lWMJ0kIIhzqysuFJxPr+MZCB+QNdaW&#10;ScEPeVgth4MFZtp2fKD2GAoRIewzVFCG0GRS+rwkg35iG+LofVlnMETpCqkddhFuavmYJKk0WHFc&#10;KLGhTUn57fhtFLw/7dN2vXvb9h+79JK/HC6f184p9TDq188gAvXhP/zX3moFs/kcfs/EIyC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vNmpqxwAAANwAAAAPAAAAAAAA&#10;AAAAAAAAAKECAABkcnMvZG93bnJldi54bWxQSwUGAAAAAAQABAD5AAAAlQMAAAAA&#10;"/>
              <v:oval id="Oval 251" o:spid="_x0000_s2211" style="position:absolute;left:3841;top:10402;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EKUMEA&#10;AADcAAAADwAAAGRycy9kb3ducmV2LnhtbERPy4rCMBTdC/5DuMLsNNVFZ6xGEVHoRgYfG3fX5toW&#10;m5uSZGqdr58shFkeznu57k0jOnK+tqxgOklAEBdW11wquJz34y8QPiBrbCyTghd5WK+GgyVm2j75&#10;SN0plCKGsM9QQRVCm0npi4oM+oltiSN3t85giNCVUjt8xnDTyFmSpNJgzbGhwpa2FRWP049RQJ+H&#10;fJea/Tz97nd6es3d9re7KfUx6jcLEIH68C9+u3OtYJ7E+fFMPAJy9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4xClDBAAAA3AAAAA8AAAAAAAAAAAAAAAAAmAIAAGRycy9kb3du&#10;cmV2LnhtbFBLBQYAAAAABAAEAPUAAACGAwAAAAA=&#10;" strokeweight="1pt"/>
              <v:oval id="Oval 252" o:spid="_x0000_s2212" style="position:absolute;left:4297;top:10405;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2vy8UA&#10;AADcAAAADwAAAGRycy9kb3ducmV2LnhtbESPQWvCQBSE7wX/w/IEb3UTD2mNriKikIuU2l68PbPP&#10;JJh9G3bXGP313UKhx2FmvmGW68G0oifnG8sK0mkCgri0uuFKwffX/vUdhA/IGlvLpOBBHtar0csS&#10;c23v/En9MVQiQtjnqKAOocul9GVNBv3UdsTRu1hnMETpKqkd3iPctHKWJJk02HBcqLGjbU3l9Xgz&#10;CujtUOwys59nH8NOp6fCbZ/9WanJeNgsQAQawn/4r11oBfMkhd8z8QjI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fa/LxQAAANwAAAAPAAAAAAAAAAAAAAAAAJgCAABkcnMv&#10;ZG93bnJldi54bWxQSwUGAAAAAAQABAD1AAAAigMAAAAA&#10;" strokeweight="1pt"/>
            </v:group>
            <v:oval id="Oval 253" o:spid="_x0000_s2213" style="position:absolute;left:8737;top:9079;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8xvMQA&#10;AADcAAAADwAAAGRycy9kb3ducmV2LnhtbESPQWvCQBSE7wX/w/KE3upGD7FGVxFRyEVK1Yu3Z/aZ&#10;BLNvw+4aU399Vyj0OMzMN8xi1ZtGdOR8bVnBeJSAIC6srrlUcDruPj5B+ICssbFMCn7Iw2o5eFtg&#10;pu2Dv6k7hFJECPsMFVQhtJmUvqjIoB/Zljh6V+sMhihdKbXDR4SbRk6SJJUGa44LFba0qai4He5G&#10;AU33+TY1u1n61W/1+Jy7zbO7KPU+7NdzEIH68B/+a+dawSyZwOtMPAJ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GvMbzEAAAA3AAAAA8AAAAAAAAAAAAAAAAAmAIAAGRycy9k&#10;b3ducmV2LnhtbFBLBQYAAAAABAAEAPUAAACJAwAAAAA=&#10;" strokeweight="1pt"/>
            <v:oval id="Oval 254" o:spid="_x0000_s2214" style="position:absolute;left:8731;top:10559;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OUJ8UA&#10;AADcAAAADwAAAGRycy9kb3ducmV2LnhtbESPQWvCQBSE7wX/w/KE3urGCqlGVymikItItZfentnX&#10;JDT7NuyuMfXXu4LgcZiZb5jFqjeN6Mj52rKC8SgBQVxYXXOp4Pu4fZuC8AFZY2OZFPyTh9Vy8LLA&#10;TNsLf1F3CKWIEPYZKqhCaDMpfVGRQT+yLXH0fq0zGKJ0pdQOLxFuGvmeJKk0WHNcqLCldUXF3+Fs&#10;FNDHLt+kZjtL9/1Gj39yt752J6Veh/3nHESgPjzDj3auFcySCdzPxCMgl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45QnxQAAANwAAAAPAAAAAAAAAAAAAAAAAJgCAABkcnMv&#10;ZG93bnJldi54bWxQSwUGAAAAAAQABAD1AAAAigMAAAAA&#10;" strokeweight="1pt"/>
            <v:group id="Group 255" o:spid="_x0000_s2215" style="position:absolute;left:6193;top:9013;width:528;height:210" coordorigin="7835,5663" coordsize="528,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uHFbMYAAADcAAAADwAAAGRycy9kb3ducmV2LnhtbESPW2vCQBSE3wv+h+UI&#10;faub2FY0ZhURW/ogghcQ3w7Zkwtmz4bsNon/vlso9HGYmW+YdD2YWnTUusqygngSgSDOrK64UHA5&#10;f7zMQTiPrLG2TAoe5GC9Gj2lmGjb85G6ky9EgLBLUEHpfZNI6bKSDLqJbYiDl9vWoA+yLaRusQ9w&#10;U8tpFM2kwYrDQokNbUvK7qdvo+Czx37zGu+6/T3fPm7n98N1H5NSz+NhswThafD/4b/2l1awiN7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C4cVsxgAAANwA&#10;AAAPAAAAAAAAAAAAAAAAAKoCAABkcnMvZG93bnJldi54bWxQSwUGAAAAAAQABAD6AAAAnQMAAAAA&#10;">
              <v:line id="Line 256" o:spid="_x0000_s2216" style="position:absolute;rotation:-60;visibility:visible" from="7784,5726" to="7886,5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7pd+cUAAADcAAAADwAAAGRycy9kb3ducmV2LnhtbESPQWvCQBSE7wX/w/KEXkQ3pq1odJWS&#10;tOC1moPHR/aZRLNvQ3Zj0n/fLRR6HGbmG2Z3GE0jHtS52rKC5SICQVxYXXOpID9/ztcgnEfW2Fgm&#10;Bd/k4LCfPO0w0XbgL3qcfCkChF2CCirv20RKV1Rk0C1sSxy8q+0M+iC7UuoOhwA3jYyjaCUN1hwW&#10;Kmwprai4n3qj4JJeZuv4/nG8zV56zEuTveZ9ptTzdHzfgvA0+v/wX/uoFWyiN/g9E46A3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7pd+cUAAADcAAAADwAAAAAAAAAA&#10;AAAAAAChAgAAZHJzL2Rvd25yZXYueG1sUEsFBgAAAAAEAAQA+QAAAJMDAAAAAA==&#10;"/>
              <v:line id="Line 257" o:spid="_x0000_s2217" style="position:absolute;rotation:-30;visibility:visible" from="7907,5669" to="7907,5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Ar/cQAAADcAAAADwAAAGRycy9kb3ducmV2LnhtbESPQWsCMRSE7wX/Q3iCt5roQexqFBGE&#10;Kgit7cXbY/PcXU1eliTV1V9vCoUeh5n5hpkvO2fFlUJsPGsYDRUI4tKbhisN31+b1ymImJANWs+k&#10;4U4RloveyxwL42/8SddDqkSGcCxQQ51SW0gZy5ocxqFvibN38sFhyjJU0gS8ZbizcqzURDpsOC/U&#10;2NK6pvJy+HEadjJZ26jt+PRxnu7VOrSPx/Go9aDfrWYgEnXpP/zXfjca3tQEfs/kIyAX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ICv9xAAAANwAAAAPAAAAAAAAAAAA&#10;AAAAAKECAABkcnMvZG93bnJldi54bWxQSwUGAAAAAAQABAD5AAAAkgMAAAAA&#10;"/>
              <v:line id="Line 258" o:spid="_x0000_s2218" style="position:absolute;rotation:30;visibility:visible" from="8003,5669" to="8003,5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1xBsMAAADcAAAADwAAAGRycy9kb3ducmV2LnhtbESPQWvCQBSE74L/YXmCN93Yg9HUVUQo&#10;FHIyUejxkX1mg9m3IbtN4r/vFgo9DjPzDXM4TbYVA/W+caxgs05AEFdON1wruJUfqx0IH5A1to5J&#10;wYs8nI7z2QEz7Ua+0lCEWkQI+wwVmBC6TEpfGbLo164jjt7D9RZDlH0tdY9jhNtWviXJVlpsOC4Y&#10;7OhiqHoW31bBvW7M7nlt93mZjvbuv/JtuKVKLRfT+R1EoCn8h//an1rBPknh90w8AvL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UdcQbDAAAA3AAAAA8AAAAAAAAAAAAA&#10;AAAAoQIAAGRycy9kb3ducmV2LnhtbFBLBQYAAAAABAAEAPkAAACRAwAAAAA=&#10;"/>
              <v:line id="Line 259" o:spid="_x0000_s2219" style="position:absolute;rotation:-30;visibility:visible" from="8099,5663" to="8099,5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MaFMEAAADcAAAADwAAAGRycy9kb3ducmV2LnhtbERPy2oCMRTdC/5DuII7TXQhdmpGiiBU&#10;odCqG3eXyZ1Hm9wMSapTv75ZFLo8nPdmOzgrbhRi51nDYq5AEFfedNxouJz3szWImJANWs+k4Yci&#10;bMvxaIOF8Xf+oNspNSKHcCxQQ5tSX0gZq5YcxrnviTNX++AwZRgaaQLec7izcqnUSjrsODe02NOu&#10;perr9O00HGWytlOHZf3+uX5Tu9A/Hter1tPJ8PIMItGQ/sV/7lej4UnltflMPgKy/A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x8xoUwQAAANwAAAAPAAAAAAAAAAAAAAAA&#10;AKECAABkcnMvZG93bnJldi54bWxQSwUGAAAAAAQABAD5AAAAjwMAAAAA&#10;"/>
              <v:line id="Line 260" o:spid="_x0000_s2220" style="position:absolute;rotation:30;visibility:visible" from="8195,5663" to="8195,5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85A78MAAADcAAAADwAAAGRycy9kb3ducmV2LnhtbESPQWvCQBSE74L/YXmCN93YgzGpq4hQ&#10;KORkotDjI/vMBrNvQ3Zr4r/vFgo9DjPzDbM/TrYTTxp861jBZp2AIK6dbrlRcK0+VjsQPiBr7ByT&#10;ghd5OB7msz3m2o18oWcZGhEh7HNUYELocyl9bciiX7ueOHp3N1gMUQ6N1AOOEW47+ZYkW2mx5bhg&#10;sKezofpRflsFt6Y1u8ely4oqHe3NfxXbcE2VWi6m0zuIQFP4D/+1P7WCLMng90w8AvLw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vOQO/DAAAA3AAAAA8AAAAAAAAAAAAA&#10;AAAAoQIAAGRycy9kb3ducmV2LnhtbFBLBQYAAAAABAAEAPkAAACRAwAAAAA=&#10;"/>
              <v:line id="Line 261" o:spid="_x0000_s2221" style="position:absolute;rotation:-30;visibility:visible" from="8291,5663" to="8291,5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lyAz8EAAADcAAAADwAAAGRycy9kb3ducmV2LnhtbERPTWsCMRC9F/wPYQRvNdGD2NUoIghV&#10;EFr14m3YjLuryWRJUl399c2h0OPjfc+XnbPiTiE2njWMhgoEcelNw5WG03HzPgURE7JB65k0PCnC&#10;ctF7m2Nh/IO/6X5IlcghHAvUUKfUFlLGsiaHcehb4sxdfHCYMgyVNAEfOdxZOVZqIh02nBtqbGld&#10;U3k7/DgNO5msbdR2fPm6TvdqHdrX63zWetDvVjMQibr0L/5zfxoNH6M8P5/JR0Au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KXIDPwQAAANwAAAAPAAAAAAAAAAAAAAAA&#10;AKECAABkcnMvZG93bnJldi54bWxQSwUGAAAAAAQABAD5AAAAjwMAAAAA&#10;"/>
              <v:line id="Line 262" o:spid="_x0000_s2222" style="position:absolute;rotation:-60;visibility:visible" from="8312,5810" to="8414,5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jNJ8MAAADcAAAADwAAAGRycy9kb3ducmV2LnhtbESPQYvCMBSE7wv+h/CEvYim1UW0axTR&#10;FbyqPXh8NG/bavNSmlTrvzeC4HGYmW+YxaozlbhR40rLCuJRBII4s7rkXEF62g1nIJxH1lhZJgUP&#10;crBa9r4WmGh75wPdjj4XAcIuQQWF93UipcsKMuhGtiYO3r9tDPogm1zqBu8Bbio5jqKpNFhyWCiw&#10;pk1B2fXYGgXnzXkwG1//9pfBpMU0N9uftN0q9d3v1r8gPHX+E36391rBPI7hdSYcAbl8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VYzSfDAAAA3AAAAA8AAAAAAAAAAAAA&#10;AAAAoQIAAGRycy9kb3ducmV2LnhtbFBLBQYAAAAABAAEAPkAAACRAwAAAAA=&#10;"/>
            </v:group>
            <v:oval id="Oval 263" o:spid="_x0000_s2223" style="position:absolute;left:4969;top:9523;width:570;height:5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sq88UA&#10;AADcAAAADwAAAGRycy9kb3ducmV2LnhtbESPQWvCQBSE74L/YXlCb3WTUNI2dRURC4XWQ5Pq+ZF9&#10;zQazb0N21fTfdwXB4zAz3zCL1Wg7cabBt44VpPMEBHHtdMuNgp/q/fEFhA/IGjvHpOCPPKyW08kC&#10;C+0u/E3nMjQiQtgXqMCE0BdS+tqQRT93PXH0ft1gMUQ5NFIPeIlw28ksSXJpseW4YLCnjaH6WJ6s&#10;Am62xuyey/QzzzdPe7fLvip/UOphNq7fQAQawz18a39oBa9pBtcz8QjI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ayrzxQAAANwAAAAPAAAAAAAAAAAAAAAAAJgCAABkcnMv&#10;ZG93bnJldi54bWxQSwUGAAAAAAQABAD1AAAAigMAAAAA&#10;" fillcolor="#eaeaea" strokeweight="1.25pt"/>
            <v:shape id="Text Box 264" o:spid="_x0000_s2224" type="#_x0000_t202" style="position:absolute;left:8764;top:9649;width:741;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VOecUA&#10;AADcAAAADwAAAGRycy9kb3ducmV2LnhtbESPT2sCMRTE74LfITzBmyZqLbrdKNJS6KnSVQu9PTZv&#10;/9DNy7JJ3e23bwqCx2FmfsOk+8E24kqdrx1rWMwVCOLcmZpLDefT62wDwgdkg41j0vBLHva78SjF&#10;xLieP+iahVJECPsENVQhtImUPq/Iop+7ljh6hesshii7UpoO+wi3jVwq9Sgt1hwXKmzpuaL8O/ux&#10;Gi7vxdfngzqWL3bd9m5Qku1Waj2dDIcnEIGGcA/f2m9Gw3axgv8z8QjI3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RU55xQAAANwAAAAPAAAAAAAAAAAAAAAAAJgCAABkcnMv&#10;ZG93bnJldi54bWxQSwUGAAAAAAQABAD1AAAAigMAAAAA&#10;" filled="f" stroked="f">
              <v:textbox>
                <w:txbxContent>
                  <w:p w:rsidR="00042C34" w:rsidRDefault="00042C34" w:rsidP="00AC4B39">
                    <w:pPr>
                      <w:pStyle w:val="Footer"/>
                      <w:tabs>
                        <w:tab w:val="clear" w:pos="4419"/>
                        <w:tab w:val="clear" w:pos="8838"/>
                      </w:tabs>
                      <w:rPr>
                        <w:rFonts w:ascii="Arial" w:hAnsi="Arial"/>
                        <w:sz w:val="16"/>
                        <w:vertAlign w:val="subscript"/>
                        <w:lang w:val="es-AR"/>
                      </w:rPr>
                    </w:pPr>
                    <w:r>
                      <w:rPr>
                        <w:rFonts w:ascii="Arial" w:hAnsi="Arial"/>
                        <w:b/>
                        <w:bCs/>
                        <w:sz w:val="16"/>
                        <w:lang w:val="es-AR"/>
                      </w:rPr>
                      <w:t>U</w:t>
                    </w:r>
                    <w:r>
                      <w:rPr>
                        <w:rFonts w:ascii="Arial" w:hAnsi="Arial"/>
                        <w:sz w:val="16"/>
                        <w:vertAlign w:val="subscript"/>
                        <w:lang w:val="es-AR"/>
                      </w:rPr>
                      <w:t>Fase</w:t>
                    </w:r>
                  </w:p>
                </w:txbxContent>
              </v:textbox>
            </v:shape>
            <v:shape id="Text Box 265" o:spid="_x0000_s2225" type="#_x0000_t202" style="position:absolute;left:7069;top:9307;width:627;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zWDcMA&#10;AADcAAAADwAAAGRycy9kb3ducmV2LnhtbESPQYvCMBSE78L+h/AWvGmiqKzVKIsieFLU3QVvj+bZ&#10;lm1eShNt/fdGEDwOM/MNM1+2thQ3qn3hWMOgr0AQp84UnGn4OW16XyB8QDZYOiYNd/KwXHx05pgY&#10;1/CBbseQiQhhn6CGPIQqkdKnOVn0fVcRR+/iaoshyjqTpsYmwm0ph0pNpMWC40KOFa1ySv+PV6vh&#10;d3c5/43UPlvbcdW4Vkm2U6l197P9noEI1IZ3+NXeGg3TwQieZ+IR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KzWDcMAAADcAAAADwAAAAAAAAAAAAAAAACYAgAAZHJzL2Rv&#10;d25yZXYueG1sUEsFBgAAAAAEAAQA9QAAAIgDAAAAAA==&#10;" filled="f" stroked="f">
              <v:textbox>
                <w:txbxContent>
                  <w:p w:rsidR="00042C34" w:rsidRDefault="00042C34" w:rsidP="00AC4B39">
                    <w:pPr>
                      <w:pStyle w:val="Footer"/>
                      <w:tabs>
                        <w:tab w:val="clear" w:pos="4419"/>
                        <w:tab w:val="clear" w:pos="8838"/>
                      </w:tabs>
                      <w:jc w:val="center"/>
                      <w:rPr>
                        <w:rFonts w:ascii="Arial" w:hAnsi="Arial"/>
                        <w:b/>
                        <w:bCs/>
                        <w:sz w:val="16"/>
                        <w:vertAlign w:val="subscript"/>
                        <w:lang w:val="es-AR"/>
                      </w:rPr>
                    </w:pPr>
                    <w:r>
                      <w:rPr>
                        <w:rFonts w:ascii="Arial" w:hAnsi="Arial"/>
                        <w:b/>
                        <w:bCs/>
                        <w:sz w:val="16"/>
                        <w:lang w:val="es-AR"/>
                      </w:rPr>
                      <w:t>I</w:t>
                    </w:r>
                  </w:p>
                </w:txbxContent>
              </v:textbox>
            </v:shape>
            <v:shape id="Text Box 266" o:spid="_x0000_s2226" type="#_x0000_t202" style="position:absolute;left:3811;top:10745;width:780;height:39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zlsMA&#10;AADcAAAADwAAAGRycy9kb3ducmV2LnhtbESPQYvCMBSE78L+h/AWvGmiqKzVKIsieFLU3QVvj+bZ&#10;lm1eShNt/fdGEDwOM/MNM1+2thQ3qn3hWMOgr0AQp84UnGn4OW16XyB8QDZYOiYNd/KwXHx05pgY&#10;1/CBbseQiQhhn6CGPIQqkdKnOVn0fVcRR+/iaoshyjqTpsYmwm0ph0pNpMWC40KOFa1ySv+PV6vh&#10;d3c5/43UPlvbcdW4Vkm2U6l197P9noEI1IZ3+NXeGg3TwRieZ+IR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BzlsMAAADcAAAADwAAAAAAAAAAAAAAAACYAgAAZHJzL2Rv&#10;d25yZXYueG1sUEsFBgAAAAAEAAQA9QAAAIgDAAAAAA==&#10;" filled="f" stroked="f">
              <v:textbox>
                <w:txbxContent>
                  <w:p w:rsidR="00042C34" w:rsidRDefault="00042C34" w:rsidP="00AC4B39">
                    <w:pPr>
                      <w:pStyle w:val="Footer"/>
                      <w:tabs>
                        <w:tab w:val="clear" w:pos="4419"/>
                        <w:tab w:val="clear" w:pos="8838"/>
                      </w:tabs>
                      <w:rPr>
                        <w:rFonts w:ascii="Arial" w:hAnsi="Arial"/>
                        <w:sz w:val="16"/>
                        <w:vertAlign w:val="subscript"/>
                        <w:lang w:val="es-AR"/>
                      </w:rPr>
                    </w:pPr>
                    <w:r>
                      <w:rPr>
                        <w:rFonts w:ascii="Arial" w:hAnsi="Arial"/>
                        <w:sz w:val="16"/>
                        <w:lang w:val="es-AR"/>
                      </w:rPr>
                      <w:t>Rotor</w:t>
                    </w:r>
                  </w:p>
                </w:txbxContent>
              </v:textbox>
            </v:shape>
            <v:shape id="Text Box 267" o:spid="_x0000_s2227" type="#_x0000_t202" style="position:absolute;left:6523;top:10613;width:1044;height:39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Lt4cQA&#10;AADcAAAADwAAAGRycy9kb3ducmV2LnhtbESPQWvCQBSE7wX/w/KE3uquxQaNboJUhJ5amqrg7ZF9&#10;JsHs25BdTfrvu4VCj8PMfMNs8tG24k69bxxrmM8UCOLSmYYrDYev/dMShA/IBlvHpOGbPOTZ5GGD&#10;qXEDf9K9CJWIEPYpaqhD6FIpfVmTRT9zHXH0Lq63GKLsK2l6HCLctvJZqURabDgu1NjRa03ltbhZ&#10;Dcf3y/m0UB/Vzr50gxuVZLuSWj9Ox+0aRKAx/If/2m9Gw2qewO+ZeAR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8y7eHEAAAA3AAAAA8AAAAAAAAAAAAAAAAAmAIAAGRycy9k&#10;b3ducmV2LnhtbFBLBQYAAAAABAAEAPUAAACJAwAAAAA=&#10;" filled="f" stroked="f">
              <v:textbox>
                <w:txbxContent>
                  <w:p w:rsidR="00042C34" w:rsidRDefault="00042C34" w:rsidP="00AC4B39">
                    <w:pPr>
                      <w:pStyle w:val="Footer"/>
                      <w:tabs>
                        <w:tab w:val="clear" w:pos="4419"/>
                        <w:tab w:val="clear" w:pos="8838"/>
                      </w:tabs>
                      <w:rPr>
                        <w:rFonts w:ascii="Arial" w:hAnsi="Arial"/>
                        <w:sz w:val="16"/>
                        <w:vertAlign w:val="subscript"/>
                        <w:lang w:val="es-AR"/>
                      </w:rPr>
                    </w:pPr>
                    <w:r>
                      <w:rPr>
                        <w:rFonts w:ascii="Arial" w:hAnsi="Arial"/>
                        <w:sz w:val="16"/>
                        <w:lang w:val="es-AR"/>
                      </w:rPr>
                      <w:t>Estator</w:t>
                    </w:r>
                  </w:p>
                </w:txbxContent>
              </v:textbox>
            </v:shape>
            <v:shape id="Text Box 268" o:spid="_x0000_s2228" type="#_x0000_t202" style="position:absolute;left:4833;top:9593;width:864;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5IesUA&#10;AADcAAAADwAAAGRycy9kb3ducmV2LnhtbESPT2sCMRTE74LfITzBmyaKtbrdKNJS6KnSVQu9PTZv&#10;/9DNy7JJ3e23bwqCx2FmfsOk+8E24kqdrx1rWMwVCOLcmZpLDefT62wDwgdkg41j0vBLHva78SjF&#10;xLieP+iahVJECPsENVQhtImUPq/Iop+7ljh6hesshii7UpoO+wi3jVwqtZYWa44LFbb0XFH+nf1Y&#10;DZf34utzpY7li31oezcoyXYrtZ5OhsMTiEBDuIdv7TejYbt4hP8z8QjI3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fkh6xQAAANwAAAAPAAAAAAAAAAAAAAAAAJgCAABkcnMv&#10;ZG93bnJldi54bWxQSwUGAAAAAAQABAD1AAAAigMAAAAA&#10;" filled="f" stroked="f">
              <v:textbox>
                <w:txbxContent>
                  <w:p w:rsidR="00042C34" w:rsidRDefault="00042C34" w:rsidP="00AC4B39">
                    <w:pPr>
                      <w:pStyle w:val="Footer"/>
                      <w:tabs>
                        <w:tab w:val="clear" w:pos="4419"/>
                        <w:tab w:val="clear" w:pos="8838"/>
                      </w:tabs>
                      <w:jc w:val="center"/>
                      <w:rPr>
                        <w:rFonts w:ascii="Arial" w:hAnsi="Arial"/>
                        <w:sz w:val="16"/>
                        <w:vertAlign w:val="subscript"/>
                        <w:lang w:val="es-AR"/>
                      </w:rPr>
                    </w:pPr>
                    <w:r>
                      <w:rPr>
                        <w:rFonts w:ascii="Arial" w:hAnsi="Arial"/>
                        <w:b/>
                        <w:bCs/>
                        <w:sz w:val="16"/>
                        <w:lang w:val="es-AR"/>
                      </w:rPr>
                      <w:t>E</w:t>
                    </w:r>
                    <w:r>
                      <w:rPr>
                        <w:rFonts w:ascii="Arial" w:hAnsi="Arial"/>
                        <w:sz w:val="16"/>
                        <w:vertAlign w:val="subscript"/>
                        <w:lang w:val="es-AR"/>
                      </w:rPr>
                      <w:t>Fase</w:t>
                    </w:r>
                  </w:p>
                </w:txbxContent>
              </v:textbox>
            </v:shape>
            <v:line id="Line 269" o:spid="_x0000_s2229" style="position:absolute;visibility:visible" from="3921,8953" to="4323,95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52+sYAAADcAAAADwAAAGRycy9kb3ducmV2LnhtbESPwUrDQBCG74LvsIzgzW4qaJu029Iq&#10;hYKn1Io9DtkxG8zOxuy2iT69cxA8Dv/833yzXI++VRfqYxPYwHSSgSKugm24NnB83d3NQcWEbLEN&#10;TAa+KcJ6dX21xMKGgUu6HFKtBMKxQAMupa7QOlaOPMZJ6Igl+wi9xyRjX2vb4yBw3+r7LHvUHhuW&#10;Cw47enJUfR7OXjRmDz/b8u05n5+O7n0o8xnvv16Mub0ZNwtQicb0v/zX3lsD+VRs5RkhgF7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kOdvrGAAAA3AAAAA8AAAAAAAAA&#10;AAAAAAAAoQIAAGRycy9kb3ducmV2LnhtbFBLBQYAAAAABAAEAPkAAACUAwAAAAA=&#10;">
              <v:stroke dashstyle="longDashDot"/>
            </v:line>
            <v:shape id="Text Box 270" o:spid="_x0000_s2230" type="#_x0000_t202" style="position:absolute;left:3285;top:8777;width:780;height:39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15k8QA&#10;AADcAAAADwAAAGRycy9kb3ducmV2LnhtbESPQWvCQBSE70L/w/IK3nQ3YsWkriJKoaeK2hZ6e2Sf&#10;SWj2bchuk/Tfu4LgcZiZb5jVZrC16Kj1lWMNyVSBIM6dqbjQ8Hl+myxB+IBssHZMGv7Jw2b9NFph&#10;ZlzPR+pOoRARwj5DDWUITSalz0uy6KeuIY7exbUWQ5RtIU2LfYTbWs6UWkiLFceFEhvalZT/nv6s&#10;hq+Py8/3XB2KvX1pejcoyTaVWo+fh+0riEBDeITv7XejIU1SuJ2JR0Cu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6teZPEAAAA3AAAAA8AAAAAAAAAAAAAAAAAmAIAAGRycy9k&#10;b3ducmV2LnhtbFBLBQYAAAAABAAEAPUAAACJAwAAAAA=&#10;" filled="f" stroked="f">
              <v:textbox>
                <w:txbxContent>
                  <w:p w:rsidR="00042C34" w:rsidRPr="008B1C27" w:rsidRDefault="00042C34" w:rsidP="00AC4B39">
                    <w:pPr>
                      <w:pStyle w:val="Footer"/>
                      <w:tabs>
                        <w:tab w:val="clear" w:pos="4419"/>
                        <w:tab w:val="clear" w:pos="8838"/>
                      </w:tabs>
                      <w:rPr>
                        <w:rFonts w:ascii="Arial" w:hAnsi="Arial"/>
                        <w:vertAlign w:val="subscript"/>
                        <w:lang w:val="es-AR"/>
                      </w:rPr>
                    </w:pPr>
                    <w:r w:rsidRPr="008B1C27">
                      <w:rPr>
                        <w:rFonts w:ascii="Arial" w:hAnsi="Arial"/>
                        <w:lang w:val="es-AR"/>
                      </w:rPr>
                      <w:t>n</w:t>
                    </w:r>
                    <w:r w:rsidRPr="008B1C27">
                      <w:rPr>
                        <w:rFonts w:ascii="Arial" w:hAnsi="Arial"/>
                        <w:vertAlign w:val="subscript"/>
                        <w:lang w:val="es-AR"/>
                      </w:rPr>
                      <w:t>S</w:t>
                    </w:r>
                  </w:p>
                </w:txbxContent>
              </v:textbox>
            </v:shape>
            <v:group id="Group 271" o:spid="_x0000_s2231" style="position:absolute;left:3831;top:8993;width:394;height:199" coordorigin="3699,2932" coordsize="394,1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m+fD8IAAADcAAAADwAAAGRycy9kb3ducmV2LnhtbERPTYvCMBC9C/sfwix4&#10;07SK4naNIrIuexDBuiDehmZsi82kNLGt/94cBI+P971c96YSLTWutKwgHkcgiDOrS84V/J92owUI&#10;55E1VpZJwYMcrFcfgyUm2nZ8pDb1uQgh7BJUUHhfJ1K6rCCDbmxr4sBdbWPQB9jkUjfYhXBTyUkU&#10;zaXBkkNDgTVtC8pu6d0o+O2w20zjn3Z/u24fl9PscN7HpNTws998g/DU+7f45f7TCr4m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Zvnw/CAAAA3AAAAA8A&#10;AAAAAAAAAAAAAAAAqgIAAGRycy9kb3ducmV2LnhtbFBLBQYAAAAABAAEAPoAAACZAwAAAAA=&#10;">
              <v:line id="Line 272" o:spid="_x0000_s2232" style="position:absolute;visibility:visible" from="4035,3011" to="4093,30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svDN8QAAADcAAAADwAAAGRycy9kb3ducmV2LnhtbESPQUsDMRSE74L/ITyhN5vtHkpdmxYR&#10;FE+l1op4e26em8V9L0uSbrf/3hQKPQ4z8w2zXI/cqYFCbL0YmE0LUCS1t600BvYfL/cLUDGhWOy8&#10;kIETRVivbm+WWFl/lHcadqlRGSKxQgMupb7SOtaOGOPU9yTZ+/WBMWUZGm0DHjOcO10WxVwztpIX&#10;HPb07Kj+2x3YwPeGwvAzsJtT83UIn6/M27o0ZnI3Pj2CSjSma/jSfrMGHsoZnM/kI6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y8M3xAAAANwAAAAPAAAAAAAAAAAA&#10;AAAAAKECAABkcnMvZG93bnJldi54bWxQSwUGAAAAAAQABAD5AAAAkgMAAAAA&#10;">
                <v:stroke endarrow="block" endarrowwidth="narrow"/>
              </v:line>
              <v:shape id="Arc 273" o:spid="_x0000_s2233" style="position:absolute;left:3699;top:2932;width:343;height:199;rotation:-2107588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5t98UA&#10;AADcAAAADwAAAGRycy9kb3ducmV2LnhtbESPQWvCQBSE7wX/w/KE3urGHIpGVykSbaBCqQr2+Jp9&#10;TYLZt2F31fjv3YLQ4zAz3zDzZW9acSHnG8sKxqMEBHFpdcOVgsN+/TIB4QOyxtYyKbiRh+Vi8DTH&#10;TNsrf9FlFyoRIewzVFCH0GVS+rImg35kO+Lo/VpnMETpKqkdXiPctDJNkldpsOG4UGNHq5rK0+5s&#10;FLx/FPnNbbZYbNef3+bHnPNjTko9D/u3GYhAffgPP9qFVjBNU/g7E4+AX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vm33xQAAANwAAAAPAAAAAAAAAAAAAAAAAJgCAABkcnMv&#10;ZG93bnJldi54bWxQSwUGAAAAAAQABAD1AAAAigMAAAAA&#10;" adj="0,,0" path="m-1,nfc11929,,21600,9670,21600,21600em-1,nsc11929,,21600,9670,21600,21600l,21600,-1,xe" filled="f" strokeweight=".25pt">
                <v:stroke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343,199;0,199" o:connectangles="0,0,0" textboxrect="3163,3163,18437,18437"/>
                <v:handles>
                  <v:h position="@3,#0" polar="10800,10800"/>
                  <v:h position="#2,#1" polar="10800,10800" radiusrange="0,10800"/>
                </v:handles>
              </v:shape>
            </v:group>
          </v:group>
        </w:pict>
      </w:r>
    </w:p>
    <w:p w:rsidR="00042C34" w:rsidRPr="007421CF" w:rsidRDefault="00042C34" w:rsidP="00AC4B39">
      <w:pPr>
        <w:ind w:left="284"/>
        <w:jc w:val="both"/>
        <w:rPr>
          <w:rFonts w:ascii="Verdana" w:hAnsi="Verdana"/>
        </w:rPr>
      </w:pP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t xml:space="preserve">     </w:t>
      </w:r>
      <w:r w:rsidRPr="007421CF">
        <w:rPr>
          <w:rFonts w:ascii="Verdana" w:hAnsi="Verdana"/>
        </w:rPr>
        <w:tab/>
      </w:r>
    </w:p>
    <w:p w:rsidR="00042C34" w:rsidRPr="007421CF" w:rsidRDefault="00042C34" w:rsidP="00AC4B39">
      <w:pPr>
        <w:ind w:left="284"/>
        <w:jc w:val="both"/>
        <w:rPr>
          <w:rFonts w:ascii="Verdana" w:hAnsi="Verdana"/>
        </w:rPr>
      </w:pPr>
    </w:p>
    <w:p w:rsidR="00042C34" w:rsidRPr="007421CF" w:rsidRDefault="00042C34" w:rsidP="00AC4B39">
      <w:pPr>
        <w:jc w:val="both"/>
        <w:rPr>
          <w:rFonts w:ascii="Verdana" w:hAnsi="Verdana"/>
          <w:b/>
        </w:rPr>
      </w:pP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t xml:space="preserve">            </w:t>
      </w:r>
    </w:p>
    <w:p w:rsidR="00042C34" w:rsidRPr="007421CF" w:rsidRDefault="00042C34" w:rsidP="00AC4B39">
      <w:pPr>
        <w:jc w:val="both"/>
        <w:rPr>
          <w:rFonts w:ascii="Verdana" w:hAnsi="Verdana"/>
          <w:b/>
        </w:rPr>
      </w:pPr>
      <w:r w:rsidRPr="007421CF">
        <w:rPr>
          <w:rFonts w:ascii="Verdana" w:hAnsi="Verdana"/>
          <w:b/>
        </w:rPr>
        <w:tab/>
      </w:r>
      <w:r w:rsidRPr="007421CF">
        <w:rPr>
          <w:rFonts w:ascii="Verdana" w:hAnsi="Verdana"/>
          <w:b/>
        </w:rPr>
        <w:tab/>
        <w:t xml:space="preserve">           </w:t>
      </w:r>
      <w:r w:rsidRPr="007421CF">
        <w:rPr>
          <w:rFonts w:ascii="Verdana" w:hAnsi="Verdana"/>
          <w:b/>
        </w:rPr>
        <w:tab/>
        <w:t xml:space="preserve">             </w:t>
      </w:r>
    </w:p>
    <w:p w:rsidR="00042C34" w:rsidRPr="007421CF" w:rsidRDefault="00042C34" w:rsidP="00AC4B39">
      <w:pPr>
        <w:jc w:val="both"/>
        <w:rPr>
          <w:rFonts w:ascii="Verdana" w:hAnsi="Verdana"/>
          <w:b/>
        </w:rPr>
      </w:pPr>
      <w:r w:rsidRPr="007421CF">
        <w:rPr>
          <w:rFonts w:ascii="Verdana" w:hAnsi="Verdana"/>
          <w:b/>
        </w:rPr>
        <w:t xml:space="preserve">                                                    </w:t>
      </w:r>
      <w:r w:rsidRPr="007421CF">
        <w:rPr>
          <w:rFonts w:ascii="Verdana" w:hAnsi="Verdana"/>
          <w:b/>
        </w:rPr>
        <w:tab/>
        <w:t xml:space="preserve">    </w:t>
      </w:r>
      <w:r w:rsidRPr="007421CF">
        <w:rPr>
          <w:rFonts w:ascii="Verdana" w:hAnsi="Verdana"/>
          <w:b/>
        </w:rPr>
        <w:tab/>
      </w:r>
      <w:r w:rsidRPr="007421CF">
        <w:rPr>
          <w:rFonts w:ascii="Verdana" w:hAnsi="Verdana"/>
          <w:b/>
        </w:rPr>
        <w:tab/>
      </w:r>
      <w:r w:rsidRPr="007421CF">
        <w:rPr>
          <w:rFonts w:ascii="Verdana" w:hAnsi="Verdana"/>
          <w:b/>
        </w:rPr>
        <w:tab/>
        <w:t xml:space="preserve">                     </w:t>
      </w:r>
      <w:r w:rsidRPr="007421CF">
        <w:rPr>
          <w:rFonts w:ascii="Verdana" w:hAnsi="Verdana"/>
          <w:b/>
        </w:rPr>
        <w:tab/>
      </w:r>
    </w:p>
    <w:p w:rsidR="00042C34" w:rsidRPr="007421CF" w:rsidRDefault="00042C34" w:rsidP="00AC4B39">
      <w:pPr>
        <w:jc w:val="both"/>
        <w:rPr>
          <w:rFonts w:ascii="Verdana" w:hAnsi="Verdana"/>
          <w:b/>
        </w:rPr>
      </w:pPr>
      <w:r w:rsidRPr="007421CF">
        <w:rPr>
          <w:rFonts w:ascii="Verdana" w:hAnsi="Verdana"/>
          <w:b/>
        </w:rPr>
        <w:tab/>
        <w:t xml:space="preserve">        </w:t>
      </w:r>
    </w:p>
    <w:p w:rsidR="00042C34" w:rsidRPr="007421CF" w:rsidRDefault="00042C34" w:rsidP="00AC4B39">
      <w:pPr>
        <w:jc w:val="both"/>
        <w:rPr>
          <w:rFonts w:ascii="Verdana" w:hAnsi="Verdana"/>
          <w:b/>
        </w:rPr>
      </w:pPr>
      <w:r w:rsidRPr="007421CF">
        <w:rPr>
          <w:rFonts w:ascii="Verdana" w:hAnsi="Verdana"/>
          <w:b/>
        </w:rPr>
        <w:t xml:space="preserve">         </w:t>
      </w:r>
      <w:r w:rsidRPr="007421CF">
        <w:rPr>
          <w:rFonts w:ascii="Verdana" w:hAnsi="Verdana"/>
        </w:rPr>
        <w:t xml:space="preserve">           </w:t>
      </w:r>
    </w:p>
    <w:p w:rsidR="00042C34" w:rsidRPr="007421CF" w:rsidRDefault="00042C34" w:rsidP="00AC4B39">
      <w:pPr>
        <w:jc w:val="both"/>
        <w:rPr>
          <w:rFonts w:ascii="Verdana" w:hAnsi="Verdana"/>
          <w:b/>
        </w:rPr>
      </w:pPr>
    </w:p>
    <w:p w:rsidR="00042C34" w:rsidRPr="007421CF" w:rsidRDefault="00042C34" w:rsidP="00AC4B39">
      <w:pPr>
        <w:jc w:val="both"/>
        <w:rPr>
          <w:rFonts w:ascii="Verdana" w:hAnsi="Verdana"/>
        </w:rPr>
      </w:pPr>
      <w:r w:rsidRPr="007421CF">
        <w:rPr>
          <w:rFonts w:ascii="Verdana" w:hAnsi="Verdana"/>
        </w:rPr>
        <w:tab/>
      </w:r>
    </w:p>
    <w:p w:rsidR="00042C34" w:rsidRPr="007421CF" w:rsidRDefault="00042C34" w:rsidP="00AC4B39">
      <w:pPr>
        <w:jc w:val="both"/>
        <w:rPr>
          <w:rFonts w:ascii="Verdana" w:hAnsi="Verdana"/>
        </w:rPr>
      </w:pPr>
      <w:r w:rsidRPr="007421CF">
        <w:rPr>
          <w:rFonts w:ascii="Verdana" w:hAnsi="Verdana"/>
        </w:rPr>
        <w:tab/>
        <w:t xml:space="preserve">                   </w:t>
      </w:r>
    </w:p>
    <w:p w:rsidR="00042C34" w:rsidRPr="007421CF" w:rsidRDefault="00042C34" w:rsidP="00AC4B39">
      <w:pPr>
        <w:pStyle w:val="Heading2"/>
        <w:rPr>
          <w:rFonts w:ascii="Verdana" w:hAnsi="Verdana"/>
          <w:i w:val="0"/>
          <w:sz w:val="20"/>
        </w:rPr>
      </w:pPr>
      <w:r w:rsidRPr="007421CF">
        <w:rPr>
          <w:rFonts w:ascii="Verdana" w:hAnsi="Verdana"/>
          <w:i w:val="0"/>
          <w:sz w:val="20"/>
        </w:rPr>
        <w:t xml:space="preserve">Figura </w:t>
      </w:r>
      <w:r>
        <w:rPr>
          <w:rFonts w:ascii="Verdana" w:hAnsi="Verdana"/>
          <w:i w:val="0"/>
          <w:sz w:val="20"/>
        </w:rPr>
        <w:t>9</w:t>
      </w:r>
      <w:r w:rsidRPr="007421CF">
        <w:rPr>
          <w:rFonts w:ascii="Verdana" w:hAnsi="Verdana"/>
          <w:i w:val="0"/>
          <w:sz w:val="20"/>
        </w:rPr>
        <w:t>.1</w:t>
      </w:r>
      <w:r>
        <w:rPr>
          <w:rFonts w:ascii="Verdana" w:hAnsi="Verdana"/>
          <w:i w:val="0"/>
          <w:sz w:val="20"/>
        </w:rPr>
        <w:t>6</w:t>
      </w:r>
      <w:r w:rsidRPr="007421CF">
        <w:rPr>
          <w:rFonts w:ascii="Verdana" w:hAnsi="Verdana"/>
          <w:i w:val="0"/>
          <w:sz w:val="20"/>
        </w:rPr>
        <w:t xml:space="preserve"> Circuito equivalente de un generador sincrónico</w:t>
      </w: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b/>
        </w:rPr>
      </w:pPr>
    </w:p>
    <w:p w:rsidR="00042C34" w:rsidRPr="00577D7D" w:rsidRDefault="00042C34" w:rsidP="00AC4B39">
      <w:pPr>
        <w:jc w:val="both"/>
        <w:rPr>
          <w:rFonts w:ascii="Verdana" w:hAnsi="Verdana"/>
          <w:sz w:val="24"/>
          <w:szCs w:val="24"/>
        </w:rPr>
      </w:pPr>
      <w:r>
        <w:rPr>
          <w:rFonts w:ascii="Verdana" w:hAnsi="Verdana"/>
          <w:b/>
          <w:sz w:val="24"/>
          <w:szCs w:val="24"/>
        </w:rPr>
        <w:t>9</w:t>
      </w:r>
      <w:r w:rsidRPr="00577D7D">
        <w:rPr>
          <w:rFonts w:ascii="Verdana" w:hAnsi="Verdana"/>
          <w:b/>
          <w:sz w:val="24"/>
          <w:szCs w:val="24"/>
        </w:rPr>
        <w:t>.4  Característica de vacío</w:t>
      </w:r>
    </w:p>
    <w:p w:rsidR="00042C34" w:rsidRPr="007421CF" w:rsidRDefault="00042C34" w:rsidP="00AC4B39">
      <w:pPr>
        <w:jc w:val="both"/>
        <w:rPr>
          <w:rFonts w:ascii="Verdana" w:hAnsi="Verdana"/>
        </w:rPr>
      </w:pPr>
    </w:p>
    <w:p w:rsidR="00042C34" w:rsidRPr="007421CF" w:rsidRDefault="00042C34" w:rsidP="00AC4B39">
      <w:pPr>
        <w:ind w:firstLine="708"/>
        <w:jc w:val="both"/>
        <w:rPr>
          <w:rFonts w:ascii="Verdana" w:hAnsi="Verdana"/>
        </w:rPr>
      </w:pPr>
      <w:r w:rsidRPr="007421CF">
        <w:rPr>
          <w:rFonts w:ascii="Verdana" w:hAnsi="Verdana"/>
        </w:rPr>
        <w:t xml:space="preserve">La característica de vacío de la máquina, es la relación de la tensión en sus bornes, con la corriente de excitación que se hace circular en la bobina del rotor manteniendo la </w:t>
      </w:r>
      <w:r w:rsidRPr="007421CF">
        <w:rPr>
          <w:rFonts w:ascii="Verdana" w:hAnsi="Verdana"/>
          <w:b/>
        </w:rPr>
        <w:t>velocidad</w:t>
      </w:r>
      <w:r w:rsidRPr="007421CF">
        <w:rPr>
          <w:rFonts w:ascii="Verdana" w:hAnsi="Verdana"/>
        </w:rPr>
        <w:t xml:space="preserve"> </w:t>
      </w:r>
      <w:r w:rsidRPr="007421CF">
        <w:rPr>
          <w:rFonts w:ascii="Verdana" w:hAnsi="Verdana"/>
          <w:b/>
        </w:rPr>
        <w:t>angular</w:t>
      </w:r>
      <w:r w:rsidRPr="007421CF">
        <w:rPr>
          <w:rFonts w:ascii="Verdana" w:hAnsi="Verdana"/>
        </w:rPr>
        <w:t xml:space="preserve"> del mismo </w:t>
      </w:r>
      <w:r w:rsidRPr="007421CF">
        <w:rPr>
          <w:rFonts w:ascii="Verdana" w:hAnsi="Verdana"/>
          <w:b/>
        </w:rPr>
        <w:t>constante</w:t>
      </w:r>
      <w:r w:rsidRPr="007421CF">
        <w:rPr>
          <w:rFonts w:ascii="Verdana" w:hAnsi="Verdana"/>
          <w:b/>
          <w:i/>
        </w:rPr>
        <w:t xml:space="preserve"> </w:t>
      </w:r>
      <w:r w:rsidRPr="007421CF">
        <w:rPr>
          <w:rFonts w:ascii="Verdana" w:hAnsi="Verdana"/>
        </w:rPr>
        <w:t>y sin que circule corriente por las bobinas del estator (No entrega potencia).</w:t>
      </w:r>
    </w:p>
    <w:p w:rsidR="00042C34" w:rsidRPr="007421CF" w:rsidRDefault="00042C34" w:rsidP="00AC4B39">
      <w:pPr>
        <w:pStyle w:val="BodyTextIndent2"/>
        <w:rPr>
          <w:rFonts w:ascii="Verdana" w:hAnsi="Verdana"/>
          <w:noProof w:val="0"/>
          <w:sz w:val="20"/>
        </w:rPr>
      </w:pPr>
      <w:r w:rsidRPr="007421CF">
        <w:rPr>
          <w:rFonts w:ascii="Verdana" w:hAnsi="Verdana"/>
          <w:noProof w:val="0"/>
          <w:sz w:val="20"/>
        </w:rPr>
        <w:t xml:space="preserve">En este caso esta tensión coincide con la fuerza electromotriz inducida por efectos del flujo magnético originado en el rotor. </w:t>
      </w:r>
    </w:p>
    <w:p w:rsidR="00042C34" w:rsidRPr="007421CF" w:rsidRDefault="00042C34" w:rsidP="00AC4B39">
      <w:pPr>
        <w:ind w:firstLine="708"/>
        <w:jc w:val="both"/>
        <w:rPr>
          <w:rFonts w:ascii="Verdana" w:hAnsi="Verdana"/>
        </w:rPr>
      </w:pPr>
      <w:r w:rsidRPr="007421CF">
        <w:rPr>
          <w:rFonts w:ascii="Verdana" w:hAnsi="Verdana"/>
        </w:rPr>
        <w:t>El circuito de ensayo es el m</w:t>
      </w:r>
      <w:r>
        <w:rPr>
          <w:rFonts w:ascii="Verdana" w:hAnsi="Verdana"/>
        </w:rPr>
        <w:t>ostrado en la siguiente figura 9</w:t>
      </w:r>
      <w:r w:rsidRPr="007421CF">
        <w:rPr>
          <w:rFonts w:ascii="Verdana" w:hAnsi="Verdana"/>
        </w:rPr>
        <w:t>.1</w:t>
      </w:r>
      <w:r>
        <w:rPr>
          <w:rFonts w:ascii="Verdana" w:hAnsi="Verdana"/>
        </w:rPr>
        <w:t>7</w:t>
      </w:r>
    </w:p>
    <w:p w:rsidR="00042C34" w:rsidRPr="007421CF" w:rsidRDefault="00042C34" w:rsidP="00AC4B39">
      <w:pPr>
        <w:ind w:firstLine="708"/>
        <w:jc w:val="both"/>
        <w:rPr>
          <w:rFonts w:ascii="Verdana" w:hAnsi="Verdana"/>
        </w:rPr>
      </w:pPr>
    </w:p>
    <w:p w:rsidR="00042C34" w:rsidRPr="007421CF" w:rsidRDefault="00042C34" w:rsidP="00AC4B39">
      <w:pPr>
        <w:jc w:val="both"/>
        <w:rPr>
          <w:rFonts w:ascii="Verdana" w:hAnsi="Verdana"/>
        </w:rPr>
      </w:pPr>
      <w:r>
        <w:rPr>
          <w:noProof/>
          <w:lang w:val="es-ES"/>
        </w:rPr>
        <w:pict>
          <v:group id="Group 274" o:spid="_x0000_s2234" style="position:absolute;left:0;text-align:left;margin-left:52.7pt;margin-top:6pt;width:375.6pt;height:201.55pt;z-index:251645952" coordorigin="3039,2267" coordsize="7512,4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">
            <v:oval id="Oval 275" o:spid="_x0000_s2235" style="position:absolute;left:7863;top:4169;width:400;height:4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1Gp8IA&#10;AADcAAAADwAAAGRycy9kb3ducmV2LnhtbERPu2rDMBTdC/0HcQNZSi27xcG4VkIxhKZTqeMl28W6&#10;fhDryrGUxP37aih0PJx3sVvMKG40u8GygiSKQRA3Vg/cKaiP++cMhPPIGkfLpOCHHOy2jw8F5tre&#10;+Ztule9ECGGXo4Le+ymX0jU9GXSRnYgD19rZoA9w7qSe8R7CzShf4ngjDQ4cGnqcqOypOVdXo8A9&#10;1Wn2Rfx6KZtPulI6nT7aVKn1anl/A+Fp8f/iP/dBK8iSMD+cCUdAb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TUanwgAAANwAAAAPAAAAAAAAAAAAAAAAAJgCAABkcnMvZG93&#10;bnJldi54bWxQSwUGAAAAAAQABAD1AAAAhwMAAAAA&#10;" filled="f" strokeweight="1.25pt"/>
            <v:oval id="Oval 276" o:spid="_x0000_s2236" style="position:absolute;left:8882;top:3215;width:400;height:4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HjPMUA&#10;AADcAAAADwAAAGRycy9kb3ducmV2LnhtbESPQWuDQBSE74H+h+UVcgl1NcUiNquUQGlyKrFeenu4&#10;Lyp131p3k5h/ny0Uchxm5htmU85mEGeaXG9ZQRLFIIgbq3tuFdRf708ZCOeRNQ6WScGVHJTFw2KD&#10;ubYXPtC58q0IEHY5Kui8H3MpXdORQRfZkTh4RzsZ9EFOrdQTXgLcDHIdxy/SYM9hocORth01P9XJ&#10;KHCrOs0+iZ9/t82eTpSO3x/HVKnl4/z2CsLT7O/h//ZOK8iSBP7OhCMgi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AeM8xQAAANwAAAAPAAAAAAAAAAAAAAAAAJgCAABkcnMv&#10;ZG93bnJldi54bWxQSwUGAAAAAAQABAD1AAAAigMAAAAA&#10;" filled="f" strokeweight="1.25pt"/>
            <v:oval id="Oval 277" o:spid="_x0000_s2237" style="position:absolute;left:7863;top:3215;width:400;height:4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N9S8MA&#10;AADcAAAADwAAAGRycy9kb3ducmV2LnhtbESPzarCMBSE9xd8h3AENxdNVSqlGkUE0bsSfzbuDs2x&#10;LTYntYla3/5GEFwOM/MNM1u0phIPalxpWcFwEIEgzqwuOVdwOq77CQjnkTVWlknBixws5p2fGaba&#10;PnlPj4PPRYCwS1FB4X2dSumyggy6ga2Jg3exjUEfZJNL3eAzwE0lR1E0kQZLDgsF1rQqKLse7kaB&#10;+z3FyY54fFtlf3SnuD5vLrFSvW67nILw1Ppv+NPeagXJcATvM+EI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dN9S8MAAADcAAAADwAAAAAAAAAAAAAAAACYAgAAZHJzL2Rv&#10;d25yZXYueG1sUEsFBgAAAAAEAAQA9QAAAIgDAAAAAA==&#10;" filled="f" strokeweight="1.25pt"/>
            <v:oval id="Oval 278" o:spid="_x0000_s2238" style="position:absolute;left:5097;top:3112;width:1369;height:136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Y0MMA&#10;AADcAAAADwAAAGRycy9kb3ducmV2LnhtbESPzarCMBSE94LvEI7gRjRVqZRqFBFEXV382bg7NMe2&#10;2JzUJmrv298IF1wOM/MNs1i1phIvalxpWcF4FIEgzqwuOVdwOW+HCQjnkTVWlknBLzlYLbudBaba&#10;vvlIr5PPRYCwS1FB4X2dSumyggy6ka2Jg3ezjUEfZJNL3eA7wE0lJ1E0kwZLDgsF1rQpKLufnkaB&#10;G1zi5Id4+thkB3pSXF93t1ipfq9dz0F4av03/N/eawXJeAqfM+EIy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p/Y0MMAAADcAAAADwAAAAAAAAAAAAAAAACYAgAAZHJzL2Rv&#10;d25yZXYueG1sUEsFBgAAAAAEAAQA9QAAAIgDAAAAAA==&#10;" filled="f" strokeweight="1.25pt"/>
            <v:line id="Line 279" o:spid="_x0000_s2239" style="position:absolute;visibility:visible" from="6864,2870" to="10000,28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1gF8QAAADcAAAADwAAAGRycy9kb3ducmV2LnhtbESP0WoCMRRE3wv9h3ALvtXsihRdjSKt&#10;guJD0fYDrpvrZnVzsyRR1369KRT6OMzMGWY672wjruRD7VhB3s9AEJdO11wp+P5avY5AhIissXFM&#10;Cu4UYD57fppiod2Nd3Tdx0okCIcCFZgY20LKUBqyGPquJU7e0XmLMUlfSe3xluC2kYMse5MWa04L&#10;Blt6N1Se9xerYOMP23P+Uxl54I1fNp8f42BPSvVeusUERKQu/of/2mutYJQP4fdMOgJy9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3WAXxAAAANwAAAAPAAAAAAAAAAAA&#10;AAAAAKECAABkcnMvZG93bnJldi54bWxQSwUGAAAAAAQABAD5AAAAkgMAAAAA&#10;" strokeweight="1pt"/>
            <v:line id="Line 280" o:spid="_x0000_s2240" style="position:absolute;visibility:visible" from="6864,4816" to="10000,48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HFjMQAAADcAAAADwAAAGRycy9kb3ducmV2LnhtbESP0WoCMRRE3wv9h3ALvtXsChZdjSKt&#10;guJD0fYDrpvrZnVzsyRR1369KRT6OMzMGWY672wjruRD7VhB3s9AEJdO11wp+P5avY5AhIissXFM&#10;Cu4UYD57fppiod2Nd3Tdx0okCIcCFZgY20LKUBqyGPquJU7e0XmLMUlfSe3xluC2kYMse5MWa04L&#10;Blt6N1Se9xerYOMP23P+Uxl54I1fNp8f42BPSvVeusUERKQu/of/2mutYJQP4fdMOgJy9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1kcWMxAAAANwAAAAPAAAAAAAAAAAA&#10;AAAAAKECAABkcnMvZG93bnJldi54bWxQSwUGAAAAAAQABAD5AAAAkgMAAAAA&#10;" strokeweight="1pt"/>
            <v:line id="Line 281" o:spid="_x0000_s2241" style="position:absolute;flip:x;visibility:visible" from="6180,2877" to="6865,3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xkx48UAAADcAAAADwAAAGRycy9kb3ducmV2LnhtbESPS4vCMBSF98L8h3AH3MiY1kVxOkYZ&#10;hAERXPiAOrtLc22rzU1poq3/3giCy8N5fJzZoje1uFHrKssK4nEEgji3uuJCwWH/9zUF4Tyyxtoy&#10;KbiTg8X8YzDDVNuOt3Tb+UKEEXYpKii9b1IpXV6SQTe2DXHwTrY16INsC6lb7MK4qeUkihJpsOJA&#10;KLGhZUn5ZXc1AXJeFv+bM+XZd9asuyQedcfjVanhZ//7A8JT79/hV3ulFUzjBJ5nwhGQ8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xkx48UAAADcAAAADwAAAAAAAAAA&#10;AAAAAAChAgAAZHJzL2Rvd25yZXYueG1sUEsFBgAAAAAEAAQA+QAAAJMDAAAAAA==&#10;" strokeweight="1pt"/>
            <v:line id="Line 282" o:spid="_x0000_s2242" style="position:absolute;visibility:visible" from="6465,3859" to="10000,3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YMQAAADcAAAADwAAAGRycy9kb3ducmV2LnhtbESPQWsCMRSE74X+h/AK3mp2PVhdjSKt&#10;guKhaPsDnpvnZnXzsiRR1/56Uyj0OMzMN8x03tlGXMmH2rGCvJ+BIC6drrlS8P21eh2BCBFZY+OY&#10;FNwpwHz2/DTFQrsb7+i6j5VIEA4FKjAxtoWUoTRkMfRdS5y8o/MWY5K+ktrjLcFtIwdZNpQWa04L&#10;Blt6N1Se9xerYOMP23P+Uxl54I1fNp8f42BPSvVeusUERKQu/of/2mutYJS/we+Zd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D/5gxAAAANwAAAAPAAAAAAAAAAAA&#10;AAAAAKECAABkcnMvZG93bnJldi54bWxQSwUGAAAAAAQABAD5AAAAkgMAAAAA&#10;" strokeweight="1pt"/>
            <v:line id="Line 283" o:spid="_x0000_s2243" style="position:absolute;visibility:visible" from="8061,3626" to="8062,38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5BqEsIAAADcAAAADwAAAGRycy9kb3ducmV2LnhtbERPS27CMBDdI/UO1lTqDpywqCCNg1BL&#10;paIuEIEDDPE0DsTjyHYh7enxolKXT+9frkbbiyv50DlWkM8yEMSN0x23Co6H9+kCRIjIGnvHpOCH&#10;Aqyqh0mJhXY33tO1jq1IIRwKVGBiHAopQ2PIYpi5gThxX85bjAn6VmqPtxRueznPsmdpsePUYHCg&#10;V0PNpf62Crb+9HnJf1sjT7z1m373tgz2rNTT47h+ARFpjP/iP/eHVrDI09p0Jh0BWd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5BqEsIAAADcAAAADwAAAAAAAAAAAAAA&#10;AAChAgAAZHJzL2Rvd25yZXYueG1sUEsFBgAAAAAEAAQA+QAAAJADAAAAAA==&#10;" strokeweight="1pt"/>
            <v:line id="Line 284" o:spid="_x0000_s2244" style="position:absolute;flip:y;visibility:visible" from="8061,3880" to="8062,41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alkcQAAADcAAAADwAAAGRycy9kb3ducmV2LnhtbESPzYrCMBSF9wO+Q7iCm0HTuhCtTUUE&#10;YRhwMTqgs7s017ba3JQm2vr2E0FweTg/Hydd9aYWd2pdZVlBPIlAEOdWV1wo+D1sx3MQziNrrC2T&#10;ggc5WGWDjxQTbTv+ofveFyKMsEtQQel9k0jp8pIMuoltiIN3tq1BH2RbSN1iF8ZNLadRNJMGKw6E&#10;EhvalJRf9zcTIJdN8be7UH5cHJvvbhZ/dqfTTanRsF8vQXjq/Tv8an9pBfN4Ac8z4QjI7B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hqWRxAAAANwAAAAPAAAAAAAAAAAA&#10;AAAAAKECAABkcnMvZG93bnJldi54bWxQSwUGAAAAAAQABAD5AAAAkgMAAAAA&#10;" strokeweight="1pt"/>
            <v:line id="Line 285" o:spid="_x0000_s2245" style="position:absolute;visibility:visible" from="8061,4594" to="8062,48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4qsqcEAAADcAAAADwAAAGRycy9kb3ducmV2LnhtbERPy4rCMBTdC/5DuII7TXUxaDXKMDPC&#10;yCzExwdcm2tTbW5KErXO15uF4PJw3vNla2txIx8qxwpGwwwEceF0xaWCw341mIAIEVlj7ZgUPCjA&#10;ctHtzDHX7s5buu1iKVIIhxwVmBibXMpQGLIYhq4hTtzJeYsxQV9K7fGewm0tx1n2IS1WnBoMNvRl&#10;qLjsrlbB2h//LqP/0sgjr/1PvfmeBntWqt9rP2cgIrXxLX65f7WCyTjNT2fSEZCL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riqypwQAAANwAAAAPAAAAAAAAAAAAAAAA&#10;AKECAABkcnMvZG93bnJldi54bWxQSwUGAAAAAAQABAD5AAAAjwMAAAAA&#10;" strokeweight="1pt"/>
            <v:line id="Line 286" o:spid="_x0000_s2246" style="position:absolute;visibility:visible" from="9081,3626" to="9082,48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YJMsQAAADcAAAADwAAAGRycy9kb3ducmV2LnhtbESPQWsCMRSE74L/ITzBm2bXg+jWKGJb&#10;UHoQtT/guXndbN28LEmqa3+9KRQ8DjPzDbNYdbYRV/KhdqwgH2cgiEuna64UfJ7eRzMQISJrbByT&#10;gjsFWC37vQUW2t34QNdjrESCcChQgYmxLaQMpSGLYexa4uR9OW8xJukrqT3eEtw2cpJlU2mx5rRg&#10;sKWNofJy/LEKdv78ccl/KyPPvPNvzf51Huy3UsNBt34BEamLz/B/e6sVzCY5/J1JR0Au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xgkyxAAAANwAAAAPAAAAAAAAAAAA&#10;AAAAAKECAABkcnMvZG93bnJldi54bWxQSwUGAAAAAAQABAD5AAAAkgMAAAAA&#10;" strokeweight="1pt"/>
            <v:line id="Line 287" o:spid="_x0000_s2247" style="position:absolute;flip:y;visibility:visible" from="8061,4065" to="8062,41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79XcMAAADcAAAADwAAAGRycy9kb3ducmV2LnhtbESPzYrCMBSF94LvEK7gRjS1C3GqUUQQ&#10;RHAxOqDuLs21rTY3pYm2vv1EEFwezs/HmS9bU4on1a6wrGA8ikAQp1YXnCn4O26GUxDOI2ssLZOC&#10;FzlYLrqdOSbaNvxLz4PPRBhhl6CC3PsqkdKlORl0I1sRB+9qa4M+yDqTusYmjJtSxlE0kQYLDoQc&#10;K1rnlN4PDxMgt3V22d8oPf2cql0zGQ+a8/mhVL/XrmYgPLX+G/60t1rBNI7hfSYcAbn4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ZO/V3DAAAA3AAAAA8AAAAAAAAAAAAA&#10;AAAAoQIAAGRycy9kb3ducmV2LnhtbFBLBQYAAAAABAAEAPkAAACRAwAAAAA=&#10;" strokeweight="1pt"/>
            <v:line id="Line 288" o:spid="_x0000_s2248" style="position:absolute;flip:x y;visibility:visible" from="6120,4393" to="6862,4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KviDsQAAADcAAAADwAAAGRycy9kb3ducmV2LnhtbESPQWsCMRSE70L/Q3gFL1KzbmGRrVFE&#10;VDz0Um3vj80zu7h5WZOoq7/eFAo9DjPzDTNb9LYVV/KhcaxgMs5AEFdON2wUfB82b1MQISJrbB2T&#10;gjsFWMxfBjMstbvxF1330YgE4VCigjrGrpQyVDVZDGPXESfv6LzFmKQ3Unu8JbhtZZ5lhbTYcFqo&#10;saNVTdVpf7EKDms6j/xydTyx+TwXxc/WxEeu1PC1X36AiNTH//Bfe6cVTPN3+D2TjoCcP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q+IOxAAAANwAAAAPAAAAAAAAAAAA&#10;AAAAAKECAABkcnMvZG93bnJldi54bWxQSwUGAAAAAAQABAD5AAAAkgMAAAAA&#10;" strokeweight="1pt"/>
            <v:line id="Line 289" o:spid="_x0000_s2249" style="position:absolute;flip:y;visibility:visible" from="8061,2885" to="8061,32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vAssUAAADcAAAADwAAAGRycy9kb3ducmV2LnhtbESPS4vCMBSF98L8h3AH3MiYKiLaaZRB&#10;EERw4QN0dpfmTh/T3JQm2vrvjSC4PJzHx0mWnanEjRpXWFYwGkYgiFOrC84UnI7rrxkI55E1VpZJ&#10;wZ0cLBcfvQRjbVve0+3gMxFG2MWoIPe+jqV0aU4G3dDWxMH7s41BH2STSd1gG8ZNJcdRNJUGCw6E&#10;HGta5ZT+H64mQMpV9rsrKT3Pz/W2nY4G7eVyVar/2f18g/DU+Xf41d5oBbPxBJ5nw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uvAssUAAADcAAAADwAAAAAAAAAA&#10;AAAAAAChAgAAZHJzL2Rvd25yZXYueG1sUEsFBgAAAAAEAAQA+QAAAJMDAAAAAA==&#10;" strokeweight="1pt"/>
            <v:line id="Line 290" o:spid="_x0000_s2250" style="position:absolute;visibility:visible" from="9087,2882" to="9087,32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PMcUAAADcAAAADwAAAGRycy9kb3ducmV2LnhtbESP3WoCMRSE7wu+QzhC7zSr0KKr2UVs&#10;C5VeFH8e4Lg5blY3J0uS6rZP3xSEXg4z8w2zLHvbiiv50DhWMBlnIIgrpxuuFRz2b6MZiBCRNbaO&#10;ScE3BSiLwcMSc+1uvKXrLtYiQTjkqMDE2OVShsqQxTB2HXHyTs5bjEn6WmqPtwS3rZxm2bO02HBa&#10;MNjR2lB12X1ZBRt//LhMfmojj7zxr+3nyzzYs1KPw361ABGpj//he/tdK5hNn+DvTDoCsvg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PMcUAAADcAAAADwAAAAAAAAAA&#10;AAAAAAChAgAAZHJzL2Rvd25yZXYueG1sUEsFBgAAAAAEAAQA+QAAAJMDAAAAAA==&#10;" strokeweight="1pt"/>
            <v:shape id="Text Box 291" o:spid="_x0000_s2251" type="#_x0000_t202" style="position:absolute;left:7803;top:4147;width:522;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PCtsQA&#10;AADcAAAADwAAAGRycy9kb3ducmV2LnhtbESPzYrCQBCE7wv7DkMveDOTjSCadRQVBD148O/eZtok&#10;mOmJmTHGffodQdhjUV1fdU1mnalES40rLSv4jmIQxJnVJecKjodVfwTCeWSNlWVS8CQHs+nnxwRT&#10;bR+8o3bvcxEg7FJUUHhfp1K6rCCDLrI1cfAutjHog2xyqRt8BLipZBLHQ2mw5NBQYE3LgrLr/m7C&#10;G+3pPBj7uXVue0kWm1/cnq83pXpf3fwHhKfO/x+/02utYJQM4TUmEE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TzwrbEAAAA3AAAAA8AAAAAAAAAAAAAAAAAmAIAAGRycy9k&#10;b3ducmV2LnhtbFBLBQYAAAAABAAEAPUAAACJAwAAAAA=&#10;" filled="f" stroked="f" strokeweight="1pt">
              <v:textbox>
                <w:txbxContent>
                  <w:p w:rsidR="00042C34" w:rsidRDefault="00042C34" w:rsidP="00AC4B39">
                    <w:pPr>
                      <w:jc w:val="center"/>
                      <w:rPr>
                        <w:rFonts w:ascii="Arial" w:hAnsi="Arial"/>
                        <w:bCs/>
                        <w:sz w:val="16"/>
                        <w:vertAlign w:val="subscript"/>
                        <w:lang w:val="es-MX"/>
                      </w:rPr>
                    </w:pPr>
                    <w:r>
                      <w:rPr>
                        <w:rFonts w:ascii="Arial" w:hAnsi="Arial"/>
                        <w:bCs/>
                        <w:sz w:val="16"/>
                        <w:lang w:val="es-MX"/>
                      </w:rPr>
                      <w:t>V</w:t>
                    </w:r>
                  </w:p>
                </w:txbxContent>
              </v:textbox>
            </v:shape>
            <v:shape id="Text Box 292" o:spid="_x0000_s2252" type="#_x0000_t202" style="position:absolute;left:8829;top:3193;width:522;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9nLcQA&#10;AADcAAAADwAAAGRycy9kb3ducmV2LnhtbESPQYvCMBCF74L/IYzgTVMrrFqN4i4I7sHDunofm7Et&#10;NpPaxFr99WZB2OPjzfvevMWqNaVoqHaFZQWjYQSCOLW64EzB4XczmIJwHlljaZkUPMjBatntLDDR&#10;9s4/1Ox9JgKEXYIKcu+rREqX5mTQDW1FHLyzrQ36IOtM6hrvAW5KGUfRhzRYcGjIsaKvnNLL/mbC&#10;G83xNJ75tXVud44/v5+4O12uSvV77XoOwlPr/4/f6a1WMI0n8DcmEEAu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Zy3EAAAA3AAAAA8AAAAAAAAAAAAAAAAAmAIAAGRycy9k&#10;b3ducmV2LnhtbFBLBQYAAAAABAAEAPUAAACJAwAAAAA=&#10;" filled="f" stroked="f" strokeweight="1pt">
              <v:textbox>
                <w:txbxContent>
                  <w:p w:rsidR="00042C34" w:rsidRDefault="00042C34" w:rsidP="00AC4B39">
                    <w:pPr>
                      <w:jc w:val="center"/>
                      <w:rPr>
                        <w:rFonts w:ascii="Arial" w:hAnsi="Arial"/>
                        <w:bCs/>
                        <w:sz w:val="16"/>
                        <w:vertAlign w:val="subscript"/>
                        <w:lang w:val="es-MX"/>
                      </w:rPr>
                    </w:pPr>
                    <w:r>
                      <w:rPr>
                        <w:rFonts w:ascii="Arial" w:hAnsi="Arial"/>
                        <w:bCs/>
                        <w:sz w:val="16"/>
                        <w:lang w:val="es-MX"/>
                      </w:rPr>
                      <w:t>V</w:t>
                    </w:r>
                  </w:p>
                </w:txbxContent>
              </v:textbox>
            </v:shape>
            <v:shape id="Text Box 293" o:spid="_x0000_s2253" type="#_x0000_t202" style="position:absolute;left:7809;top:3229;width:522;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DzX8QA&#10;AADcAAAADwAAAGRycy9kb3ducmV2LnhtbESPwW7CMAyG75N4h8hI3EZKkSYoBARISOzAYWzcTWPa&#10;isYpTSjdnn4+TNrR+v1//rxc965WHbWh8mxgMk5AEefeVlwY+Prcv85AhYhssfZMBr4pwHo1eFli&#10;Zv2TP6g7xUIJhEOGBsoYm0zrkJfkMIx9QyzZ1bcOo4xtoW2LT4G7WqdJ8qYdViwXSmxoV1J+Oz2c&#10;aHTny3QeNz6E4zXdvv/g8XK7GzMa9psFqEh9/F/+ax+sgVkqtvKMEEC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g81/EAAAA3AAAAA8AAAAAAAAAAAAAAAAAmAIAAGRycy9k&#10;b3ducmV2LnhtbFBLBQYAAAAABAAEAPUAAACJAwAAAAA=&#10;" filled="f" stroked="f" strokeweight="1pt">
              <v:textbox>
                <w:txbxContent>
                  <w:p w:rsidR="00042C34" w:rsidRDefault="00042C34" w:rsidP="00AC4B39">
                    <w:pPr>
                      <w:jc w:val="center"/>
                      <w:rPr>
                        <w:rFonts w:ascii="Arial" w:hAnsi="Arial"/>
                        <w:bCs/>
                        <w:sz w:val="16"/>
                        <w:vertAlign w:val="subscript"/>
                        <w:lang w:val="es-MX"/>
                      </w:rPr>
                    </w:pPr>
                    <w:r>
                      <w:rPr>
                        <w:rFonts w:ascii="Arial" w:hAnsi="Arial"/>
                        <w:bCs/>
                        <w:sz w:val="16"/>
                        <w:lang w:val="es-MX"/>
                      </w:rPr>
                      <w:t>V</w:t>
                    </w:r>
                  </w:p>
                </w:txbxContent>
              </v:textbox>
            </v:shape>
            <v:oval id="Oval 294" o:spid="_x0000_s2254" style="position:absolute;left:8019;top:4769;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wMMQA&#10;AADcAAAADwAAAGRycy9kb3ducmV2LnhtbESPQWvCQBSE7wX/w/IEb3Wjh6jRVUQUchGp7cXbM/tM&#10;gtm3YXeNsb++Wyj0OMzMN8xq05tGdOR8bVnBZJyAIC6srrlU8PV5eJ+D8AFZY2OZFLzIw2Y9eFth&#10;pu2TP6g7h1JECPsMFVQhtJmUvqjIoB/bljh6N+sMhihdKbXDZ4SbRk6TJJUGa44LFba0q6i4nx9G&#10;Ac2O+T41h0V66vd6csnd7ru7KjUa9tsliEB9+A//tXOtYD5dwO+ZeAT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f8DDEAAAA3AAAAA8AAAAAAAAAAAAAAAAAmAIAAGRycy9k&#10;b3ducmV2LnhtbFBLBQYAAAAABAAEAPUAAACJAwAAAAA=&#10;" strokeweight="1pt"/>
            <v:oval id="Oval 295" o:spid="_x0000_s2255" style="position:absolute;left:8025;top:3823;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zPcMIA&#10;AADcAAAADwAAAGRycy9kb3ducmV2LnhtbERPz2vCMBS+C/sfwhvspqkTquuMMkShFxGrl93emre2&#10;rHkpSaydf705CB4/vt/L9WBa0ZPzjWUF00kCgri0uuFKwfm0Gy9A+ICssbVMCv7Jw3r1Mlpipu2V&#10;j9QXoRIxhH2GCuoQukxKX9Zk0E9sRxy5X+sMhghdJbXDaww3rXxPklQabDg21NjRpqbyr7gYBTTf&#10;59vU7D7Sw7DV0+/cbW79j1Jvr8PXJ4hAQ3iKH+5cK1jM4vx4Jh4Bub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vM9wwgAAANwAAAAPAAAAAAAAAAAAAAAAAJgCAABkcnMvZG93&#10;bnJldi54bWxQSwUGAAAAAAQABAD1AAAAhwMAAAAA&#10;" strokeweight="1pt"/>
            <v:oval id="Oval 296" o:spid="_x0000_s2256" style="position:absolute;left:8025;top:2837;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Bq68UA&#10;AADcAAAADwAAAGRycy9kb3ducmV2LnhtbESPQWvCQBSE74X+h+UVequbWEhtdBURhVxEql56e2af&#10;STD7NuxuY+qvdwsFj8PMfMPMFoNpRU/ON5YVpKMEBHFpdcOVguNh8zYB4QOyxtYyKfglD4v589MM&#10;c22v/EX9PlQiQtjnqKAOocul9GVNBv3IdsTRO1tnMETpKqkdXiPctHKcJJk02HBcqLGjVU3lZf9j&#10;FNDHtlhnZvOZ7Ya1Tr8Lt7r1J6VeX4blFESgITzC/+1CK5i8p/B3Jh4BOb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8GrrxQAAANwAAAAPAAAAAAAAAAAAAAAAAJgCAABkcnMv&#10;ZG93bnJldi54bWxQSwUGAAAAAAQABAD1AAAAigMAAAAA&#10;" strokeweight="1pt"/>
            <v:oval id="Oval 297" o:spid="_x0000_s2257" style="position:absolute;left:9039;top:2837;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L0nMUA&#10;AADcAAAADwAAAGRycy9kb3ducmV2LnhtbESPQWvCQBSE70L/w/IK3nSjhVRTVymikItItZfentnX&#10;JDT7NuxuY/TXu4LgcZiZb5jFqjeN6Mj52rKCyTgBQVxYXXOp4Pu4Hc1A+ICssbFMCi7kYbV8GSww&#10;0/bMX9QdQikihH2GCqoQ2kxKX1Rk0I9tSxy9X+sMhihdKbXDc4SbRk6TJJUGa44LFba0rqj4O/wb&#10;BfS+yzep2c7Tfb/Rk5/cra/dSanha//5ASJQH57hRzvXCmZvU7ifiUdAL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IvScxQAAANwAAAAPAAAAAAAAAAAAAAAAAJgCAABkcnMv&#10;ZG93bnJldi54bWxQSwUGAAAAAAQABAD1AAAAigMAAAAA&#10;" strokeweight="1pt"/>
            <v:oval id="Oval 298" o:spid="_x0000_s2258" style="position:absolute;left:9039;top:4769;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5RB8UA&#10;AADcAAAADwAAAGRycy9kb3ducmV2LnhtbESPQWvCQBSE70L/w/IK3nRjhVRTVymikItItZfentnX&#10;JDT7NuxuY/TXu4LgcZiZb5jFqjeN6Mj52rKCyTgBQVxYXXOp4Pu4Hc1A+ICssbFMCi7kYbV8GSww&#10;0/bMX9QdQikihH2GCqoQ2kxKX1Rk0I9tSxy9X+sMhihdKbXDc4SbRr4lSSoN1hwXKmxpXVHxd/g3&#10;Cuh9l29Ss52n+36jJz+5W1+7k1LD1/7zA0SgPjzDj3auFcymU7ifiUdAL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blEHxQAAANwAAAAPAAAAAAAAAAAAAAAAAJgCAABkcnMv&#10;ZG93bnJldi54bWxQSwUGAAAAAAQABAD1AAAAigMAAAAA&#10;" strokeweight="1pt"/>
            <v:oval id="Oval 299" o:spid="_x0000_s2259" style="position:absolute;left:9903;top:2819;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fJc8UA&#10;AADcAAAADwAAAGRycy9kb3ducmV2LnhtbESPQWvCQBSE70L/w/IKvdWNraQaXaWIQi5Fql68PbPP&#10;JJh9G3a3MfXXd4WCx2FmvmHmy940oiPna8sKRsMEBHFhdc2lgsN+8zoB4QOyxsYyKfglD8vF02CO&#10;mbZX/qZuF0oRIewzVFCF0GZS+qIig35oW+Lona0zGKJ0pdQOrxFuGvmWJKk0WHNcqLClVUXFZfdj&#10;FNDHV75OzWaabvu1Hh1zt7p1J6VenvvPGYhAfXiE/9u5VjB5H8P9TDwC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h8lzxQAAANwAAAAPAAAAAAAAAAAAAAAAAJgCAABkcnMv&#10;ZG93bnJldi54bWxQSwUGAAAAAAQABAD1AAAAigMAAAAA&#10;" strokeweight="1pt"/>
            <v:oval id="Oval 300" o:spid="_x0000_s2260" style="position:absolute;left:9927;top:3803;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ts6MUA&#10;AADcAAAADwAAAGRycy9kb3ducmV2LnhtbESPQWvCQBSE70L/w/IKvdWNLaYaXaWIQi5Fql68PbPP&#10;JJh9G3a3MfXXd4WCx2FmvmHmy940oiPna8sKRsMEBHFhdc2lgsN+8zoB4QOyxsYyKfglD8vF02CO&#10;mbZX/qZuF0oRIewzVFCF0GZS+qIig35oW+Lona0zGKJ0pdQOrxFuGvmWJKk0WHNcqLClVUXFZfdj&#10;FNDHV75OzWaabvu1Hh1zt7p1J6VenvvPGYhAfXiE/9u5VjB5H8P9TDwC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y2zoxQAAANwAAAAPAAAAAAAAAAAAAAAAAJgCAABkcnMv&#10;ZG93bnJldi54bWxQSwUGAAAAAAQABAD1AAAAigMAAAAA&#10;" strokeweight="1pt"/>
            <v:oval id="Oval 301" o:spid="_x0000_s2261" style="position:absolute;left:9927;top:4762;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nyn8UA&#10;AADcAAAADwAAAGRycy9kb3ducmV2LnhtbESPQWvCQBSE7wX/w/KE3urGCqmNrlJEIReRqpfentnX&#10;JDT7NuyuMfXXu4LgcZiZb5j5sjeN6Mj52rKC8SgBQVxYXXOp4HjYvE1B+ICssbFMCv7Jw3IxeJlj&#10;pu2Fv6nbh1JECPsMFVQhtJmUvqjIoB/Zljh6v9YZDFG6UmqHlwg3jXxPklQarDkuVNjSqqLib382&#10;Cuhjm69Ts/lMd/1aj39yt7p2J6Veh/3XDESgPjzDj3auFUwnKdzPxCM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GfKfxQAAANwAAAAPAAAAAAAAAAAAAAAAAJgCAABkcnMv&#10;ZG93bnJldi54bWxQSwUGAAAAAAQABAD1AAAAigMAAAAA&#10;" strokeweight="1pt"/>
            <v:shape id="Text Box 302" o:spid="_x0000_s2262" type="#_x0000_t202" style="position:absolute;left:9849;top:2639;width:672;height:5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bx8MQA&#10;AADcAAAADwAAAGRycy9kb3ducmV2LnhtbESPS4vCQBCE7wv+h6EFb+tEBR/RUVQQ1oMHX/c20ybB&#10;TE/MjDG7v35HEDwW1fVV12zRmELUVLncsoJeNwJBnFidc6rgdNx8j0E4j6yxsEwKfsnBYt76mmGs&#10;7ZP3VB98KgKEXYwKMu/LWEqXZGTQdW1JHLyrrQz6IKtU6gqfAW4K2Y+ioTSYc2jIsKR1Rsnt8DDh&#10;jfp8GUz80jq3u/ZX2z/cXW53pTrtZjkF4anxn+N3+kcrGA9G8BoTCC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5m8fDEAAAA3AAAAA8AAAAAAAAAAAAAAAAAmAIAAGRycy9k&#10;b3ducmV2LnhtbFBLBQYAAAAABAAEAPUAAACJAwAAAAA=&#10;" filled="f" stroked="f" strokeweight="1pt">
              <v:textbox>
                <w:txbxContent>
                  <w:p w:rsidR="00042C34" w:rsidRDefault="00042C34" w:rsidP="00AC4B39">
                    <w:pPr>
                      <w:jc w:val="center"/>
                      <w:rPr>
                        <w:rFonts w:ascii="Arial" w:hAnsi="Arial"/>
                        <w:bCs/>
                        <w:sz w:val="16"/>
                        <w:vertAlign w:val="subscript"/>
                        <w:lang w:val="es-MX"/>
                      </w:rPr>
                    </w:pPr>
                    <w:r>
                      <w:rPr>
                        <w:rFonts w:ascii="Arial" w:hAnsi="Arial"/>
                        <w:bCs/>
                        <w:sz w:val="16"/>
                        <w:lang w:val="es-MX"/>
                      </w:rPr>
                      <w:t>u</w:t>
                    </w:r>
                    <w:r>
                      <w:rPr>
                        <w:rFonts w:ascii="Arial" w:hAnsi="Arial"/>
                        <w:bCs/>
                        <w:sz w:val="16"/>
                        <w:vertAlign w:val="subscript"/>
                        <w:lang w:val="es-MX"/>
                      </w:rPr>
                      <w:t>1</w:t>
                    </w:r>
                  </w:p>
                </w:txbxContent>
              </v:textbox>
            </v:shape>
            <v:shape id="Text Box 303" o:spid="_x0000_s2263" type="#_x0000_t202" style="position:absolute;left:9879;top:3641;width:672;height:5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lgsQA&#10;AADcAAAADwAAAGRycy9kb3ducmV2LnhtbESPTW/CMAyG75P2HyIj7TZSQELQERBDQhoHDnzsbhrT&#10;VjROaUIp/Hp8mLSj9fp9/Hi26FylWmpC6dnAoJ+AIs68LTk3cDysPyegQkS2WHkmAw8KsJi/v80w&#10;tf7OO2r3MVcC4ZCigSLGOtU6ZAU5DH1fE0t29o3DKGOTa9vgXeCu0sMkGWuHJcuFAmtaFZRd9jcn&#10;Gu3vaTSNSx/C9jz83jxxe7pcjfnodcsvUJG6+L/81/6xBiYjsZVnhAB6/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5ZYLEAAAA3AAAAA8AAAAAAAAAAAAAAAAAmAIAAGRycy9k&#10;b3ducmV2LnhtbFBLBQYAAAAABAAEAPUAAACJAwAAAAA=&#10;" filled="f" stroked="f" strokeweight="1pt">
              <v:textbox>
                <w:txbxContent>
                  <w:p w:rsidR="00042C34" w:rsidRDefault="00042C34" w:rsidP="00AC4B39">
                    <w:pPr>
                      <w:jc w:val="center"/>
                      <w:rPr>
                        <w:rFonts w:ascii="Arial" w:hAnsi="Arial"/>
                        <w:bCs/>
                        <w:sz w:val="16"/>
                        <w:vertAlign w:val="subscript"/>
                        <w:lang w:val="es-MX"/>
                      </w:rPr>
                    </w:pPr>
                    <w:r>
                      <w:rPr>
                        <w:rFonts w:ascii="Arial" w:hAnsi="Arial"/>
                        <w:bCs/>
                        <w:sz w:val="16"/>
                        <w:lang w:val="es-MX"/>
                      </w:rPr>
                      <w:t>v</w:t>
                    </w:r>
                    <w:r>
                      <w:rPr>
                        <w:rFonts w:ascii="Arial" w:hAnsi="Arial"/>
                        <w:bCs/>
                        <w:sz w:val="16"/>
                        <w:vertAlign w:val="subscript"/>
                        <w:lang w:val="es-MX"/>
                      </w:rPr>
                      <w:t>1</w:t>
                    </w:r>
                  </w:p>
                </w:txbxContent>
              </v:textbox>
            </v:shape>
            <v:shape id="Text Box 304" o:spid="_x0000_s2264" type="#_x0000_t202" style="position:absolute;left:9861;top:4571;width:672;height:5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XAGcQA&#10;AADcAAAADwAAAGRycy9kb3ducmV2LnhtbESPzYrCQBCE7wu+w9CCt3WiwqIxo6gg6MHD+nPvZNok&#10;mOmJmTFGn35nYWGPRXV91ZUsO1OJlhpXWlYwGkYgiDOrS84VnE/bzykI55E1VpZJwYscLBe9jwRj&#10;bZ/8Te3R5yJA2MWooPC+jqV0WUEG3dDWxMG72sagD7LJpW7wGeCmkuMo+pIGSw4NBda0KSi7HR8m&#10;vNFe0snMr6xzh+t4vX/jIb3dlRr0u9UchKfO/x//pXdawXQyg98xgQBy8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1wBnEAAAA3AAAAA8AAAAAAAAAAAAAAAAAmAIAAGRycy9k&#10;b3ducmV2LnhtbFBLBQYAAAAABAAEAPUAAACJAwAAAAA=&#10;" filled="f" stroked="f" strokeweight="1pt">
              <v:textbox>
                <w:txbxContent>
                  <w:p w:rsidR="00042C34" w:rsidRDefault="00042C34" w:rsidP="00AC4B39">
                    <w:pPr>
                      <w:jc w:val="center"/>
                      <w:rPr>
                        <w:rFonts w:ascii="Arial" w:hAnsi="Arial"/>
                        <w:bCs/>
                        <w:sz w:val="16"/>
                        <w:vertAlign w:val="subscript"/>
                        <w:lang w:val="es-MX"/>
                      </w:rPr>
                    </w:pPr>
                    <w:r>
                      <w:rPr>
                        <w:rFonts w:ascii="Arial" w:hAnsi="Arial"/>
                        <w:bCs/>
                        <w:sz w:val="16"/>
                        <w:lang w:val="es-MX"/>
                      </w:rPr>
                      <w:t>w</w:t>
                    </w:r>
                    <w:r>
                      <w:rPr>
                        <w:rFonts w:ascii="Arial" w:hAnsi="Arial"/>
                        <w:bCs/>
                        <w:sz w:val="16"/>
                        <w:vertAlign w:val="subscript"/>
                        <w:lang w:val="es-MX"/>
                      </w:rPr>
                      <w:t>1</w:t>
                    </w:r>
                  </w:p>
                </w:txbxContent>
              </v:textbox>
            </v:shape>
            <v:group id="Group 305" o:spid="_x0000_s2265" style="position:absolute;left:3039;top:2267;width:1989;height:4031" coordorigin="3039,2267" coordsize="1989,40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1RdTLCAAAA3AAAAA8A&#10;AAAAAAAAAAAAAAAAqgIAAGRycy9kb3ducmV2LnhtbFBLBQYAAAAABAAEAPoAAACZAwAAAAA=&#10;">
              <v:group id="Group 306" o:spid="_x0000_s2266" style="position:absolute;left:3699;top:2932;width:394;height:199" coordorigin="3699,2932" coordsize="394,1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h3QqcQAAADcAAAADwAAAGRycy9kb3ducmV2LnhtbESPQYvCMBSE78L+h/CE&#10;vWnaXV2kGkXEXTyIoC6It0fzbIvNS2liW/+9EQSPw8x8w8wWnSlFQ7UrLCuIhxEI4tTqgjMF/8ff&#10;wQSE88gaS8uk4E4OFvOP3gwTbVveU3PwmQgQdgkqyL2vEildmpNBN7QVcfAutjbog6wzqWtsA9yU&#10;8iuKfqTBgsNCjhWtckqvh5tR8Ndiu/yO1832elndz8fx7rSNSanPfrecgvDU+Xf41d5oBZNRDM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8h3QqcQAAADcAAAA&#10;DwAAAAAAAAAAAAAAAACqAgAAZHJzL2Rvd25yZXYueG1sUEsFBgAAAAAEAAQA+gAAAJsDAAAAAA==&#10;">
                <v:line id="Line 307" o:spid="_x0000_s2267" style="position:absolute;visibility:visible" from="4035,3011" to="4093,30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e3fcQAAADcAAAADwAAAGRycy9kb3ducmV2LnhtbESPQUsDMRSE74L/ITyhN5t1KaWsTYsI&#10;LZ6kthXx9tw8N4v7XpYk3W7/vRGEHoeZ+YZZrkfu1EAhtl4MPEwLUCS1t600Bo6Hzf0CVEwoFjsv&#10;ZOBCEdar25slVtaf5Y2GfWpUhkis0IBLqa+0jrUjxjj1PUn2vn1gTFmGRtuA5wznTpdFMdeMreQF&#10;hz09O6p/9ic28PlKYfga2M2p+TiF9y3zri6NmdyNT4+gEo3pGv5vv1gDi1kJf2fyEdC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5J7d9xAAAANwAAAAPAAAAAAAAAAAA&#10;AAAAAKECAABkcnMvZG93bnJldi54bWxQSwUGAAAAAAQABAD5AAAAkgMAAAAA&#10;">
                  <v:stroke endarrow="block" endarrowwidth="narrow"/>
                </v:line>
                <v:shape id="Arc 308" o:spid="_x0000_s2268" style="position:absolute;left:3699;top:2932;width:343;height:199;rotation:-2107588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wiUcUA&#10;AADcAAAADwAAAGRycy9kb3ducmV2LnhtbESPQWvCQBSE74X+h+UVvNVNaxGJriIlaqCCVAV7fM0+&#10;k9Ds27C7avz3riD0OMzMN8xk1plGnMn52rKCt34CgriwuuZSwX63eB2B8AFZY2OZFFzJw2z6/DTB&#10;VNsLf9N5G0oRIexTVFCF0KZS+qIig75vW+LoHa0zGKJ0pdQOLxFuGvmeJENpsOa4UGFLnxUVf9uT&#10;UbD6yrOrW64xXy82P+bXnLJDRkr1Xrr5GESgLvyHH+1cKxh9DOB+Jh4BOb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zCJRxQAAANwAAAAPAAAAAAAAAAAAAAAAAJgCAABkcnMv&#10;ZG93bnJldi54bWxQSwUGAAAAAAQABAD1AAAAigMAAAAA&#10;" adj="0,,0" path="m-1,nfc11929,,21600,9670,21600,21600em-1,nsc11929,,21600,9670,21600,21600l,21600,-1,xe" filled="f" strokeweight=".25pt">
                  <v:stroke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343,199;0,199" o:connectangles="0,0,0" textboxrect="3163,3163,18437,18437"/>
                  <v:handles>
                    <v:h position="@3,#0" polar="10800,10800"/>
                    <v:h position="#2,#1" polar="10800,10800" radiusrange="0,10800"/>
                  </v:handles>
                </v:shape>
              </v:group>
              <v:line id="Line 309" o:spid="_x0000_s2269" style="position:absolute;rotation:-90;flip:x;visibility:visible" from="3396,2696" to="4422,3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7y1ksMAAADcAAAADwAAAGRycy9kb3ducmV2LnhtbESPT4vCMBTE78J+h/AWvIimq65K1yiL&#10;+O9q14PHR/O2LTYvpYkav70RBI/DzPyGmS+DqcWVWldZVvA1SEAQ51ZXXCg4/m36MxDOI2usLZOC&#10;OzlYLj46c0y1vfGBrpkvRISwS1FB6X2TSunykgy6gW2Io/dvW4M+yraQusVbhJtaDpNkIg1WHBdK&#10;bGhVUn7OLkaBwenhpL+HYZ1RCKPteTPZ9Wqlup/h9weEp+Df4Vd7rxXMxmN4nolHQC4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8tZLDAAAA3AAAAA8AAAAAAAAAAAAA&#10;AAAAoQIAAGRycy9kb3ducmV2LnhtbFBLBQYAAAAABAAEAPkAAACRAwAAAAA=&#10;">
                <v:stroke dashstyle="longDashDotDot"/>
              </v:line>
              <v:shape id="Text Box 310" o:spid="_x0000_s2270" type="#_x0000_t202" style="position:absolute;left:3039;top:2267;width:1242;height:5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65YcYA&#10;AADcAAAADwAAAGRycy9kb3ducmV2LnhtbESPwW7CMBBE70j8g7VIvYFTShFNcSJaCQkOHEjb+xIv&#10;SUS8TmM3CXx9XakSx9HsvNlZp4OpRUetqywreJxFIIhzqysuFHx+bKcrEM4ja6wtk4IrOUiT8WiN&#10;sbY9H6nLfCEChF2MCkrvm1hKl5dk0M1sQxy8s20N+iDbQuoW+wA3tZxH0VIarDg0lNjQe0n5Jfsx&#10;4Y3u6/T04jfWucN5/ra/4eF0+VbqYTJsXkF4Gvz9+D+90wpWi2f4GxMIIJ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f65YcYAAADcAAAADwAAAAAAAAAAAAAAAACYAgAAZHJz&#10;L2Rvd25yZXYueG1sUEsFBgAAAAAEAAQA9QAAAIsDAAAAAA==&#10;" filled="f" stroked="f" strokeweight="1pt">
                <v:textbox>
                  <w:txbxContent>
                    <w:p w:rsidR="00042C34" w:rsidRDefault="00042C34" w:rsidP="00AC4B39">
                      <w:pPr>
                        <w:jc w:val="center"/>
                        <w:rPr>
                          <w:rFonts w:ascii="Arial" w:hAnsi="Arial"/>
                          <w:sz w:val="16"/>
                          <w:lang w:val="es-MX"/>
                        </w:rPr>
                      </w:pPr>
                      <w:r>
                        <w:rPr>
                          <w:rFonts w:ascii="Arial" w:hAnsi="Arial"/>
                          <w:sz w:val="16"/>
                          <w:lang w:val="es-MX"/>
                        </w:rPr>
                        <w:t>n</w:t>
                      </w:r>
                      <w:r>
                        <w:rPr>
                          <w:rFonts w:ascii="Arial" w:hAnsi="Arial"/>
                          <w:sz w:val="16"/>
                          <w:vertAlign w:val="subscript"/>
                          <w:lang w:val="es-MX"/>
                        </w:rPr>
                        <w:t>S</w:t>
                      </w:r>
                      <w:r>
                        <w:rPr>
                          <w:rFonts w:ascii="Arial" w:hAnsi="Arial"/>
                          <w:sz w:val="16"/>
                          <w:lang w:val="es-MX"/>
                        </w:rPr>
                        <w:t xml:space="preserve"> = cte</w:t>
                      </w:r>
                    </w:p>
                  </w:txbxContent>
                </v:textbox>
              </v:shape>
              <v:oval id="Oval 311" o:spid="_x0000_s2271" style="position:absolute;left:3924;top:4342;width:400;height:4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tUVcMA&#10;AADcAAAADwAAAGRycy9kb3ducmV2LnhtbESPT4vCMBTE7wt+h/AEL4um6lZKNYoIop4W/1y8PZpn&#10;W2xeahO1fnuzsOBxmJnfMLNFayrxoMaVlhUMBxEI4szqknMFp+O6n4BwHlljZZkUvMjBYt75mmGq&#10;7ZP39Dj4XAQIuxQVFN7XqZQuK8igG9iaOHgX2xj0QTa51A0+A9xUchRFE2mw5LBQYE2rgrLr4W4U&#10;uO9TnPwSj2+rbEd3iuvz5hIr1eu2yykIT63/hP/bW60g+ZnA35lwBOT8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VtUVcMAAADcAAAADwAAAAAAAAAAAAAAAACYAgAAZHJzL2Rv&#10;d25yZXYueG1sUEsFBgAAAAAEAAQA9QAAAIgDAAAAAA==&#10;" filled="f" strokeweight="1.25pt"/>
              <v:line id="Line 312" o:spid="_x0000_s2272" style="position:absolute;visibility:visible" from="4113,4750" to="4114,50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4V3xMcAAADcAAAADwAAAGRycy9kb3ducmV2LnhtbESPQWvCQBSE7wX/w/KE3uqmVlJJXUUs&#10;Be2hqC20x2f2NYlm34bdNUn/vSsUPA4z8w0zW/SmFi05X1lW8DhKQBDnVldcKPj6fHuYgvABWWNt&#10;mRT8kYfFfHA3w0zbjnfU7kMhIoR9hgrKEJpMSp+XZNCPbEMcvV/rDIYoXSG1wy7CTS3HSZJKgxXH&#10;hRIbWpWUn/Zno+DjaZu2y837uv/epIf8dXf4OXZOqfthv3wBEagPt/B/e60VTCfPcD0Tj4Cc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PhXfExwAAANwAAAAPAAAAAAAA&#10;AAAAAAAAAKECAABkcnMvZG93bnJldi54bWxQSwUGAAAAAAQABAD5AAAAlQMAAAAA&#10;"/>
              <v:line id="Line 313" o:spid="_x0000_s2273" style="position:absolute;visibility:visible" from="4124,5614" to="4125,5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rjtsQAAADcAAAADwAAAGRycy9kb3ducmV2LnhtbERPy2rCQBTdF/yH4Qrd1Ym1BImOIhZB&#10;uyj1Abq8Zq5JNHMnzEyT9O87i0KXh/OeL3tTi5acrywrGI8SEMS51RUXCk7HzcsUhA/IGmvLpOCH&#10;PCwXg6c5Ztp2vKf2EAoRQ9hnqKAMocmk9HlJBv3INsSRu1lnMEToCqkddjHc1PI1SVJpsOLYUGJD&#10;65Lyx+HbKPicfKXtavex7c+79Jq/76+Xe+eUeh72qxmIQH34F/+5t1rB9C2ujWfi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uO2xAAAANwAAAAPAAAAAAAAAAAA&#10;AAAAAKECAABkcnMvZG93bnJldi54bWxQSwUGAAAAAAQABAD5AAAAkgMAAAAA&#10;"/>
              <v:line id="Line 314" o:spid="_x0000_s2274" style="position:absolute;rotation:-10;flip:x y;visibility:visible" from="3939,5163" to="4282,55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Y+h3cQAAADcAAAADwAAAGRycy9kb3ducmV2LnhtbESPQYvCMBSE7wv+h/AEL6KpIlKrUUTW&#10;RRBBay/eHs2zLTYvpclq99+bhYU9DjPzDbPadKYWT2pdZVnBZByBIM6trrhQkF33oxiE88gaa8uk&#10;4IccbNa9jxUm2r74Qs/UFyJA2CWooPS+SaR0eUkG3dg2xMG729agD7ItpG7xFeCmltMomkuDFYeF&#10;EhvalZQ/0m8TKFlsPmOns+r2tStOwzPejvu5UoN+t12C8NT5//Bf+6AVxLMF/J4JR0Cu3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j6HdxAAAANwAAAAPAAAAAAAAAAAA&#10;AAAAAKECAABkcnMvZG93bnJldi54bWxQSwUGAAAAAAQABAD5AAAAkgMAAAAA&#10;" strokeweight=".25pt">
                <v:stroke endarrow="block" endarrowwidth="narrow" endarrowlength="short"/>
              </v:line>
              <v:oval id="Oval 315" o:spid="_x0000_s2275" style="position:absolute;left:4470;top:3807;width:114;height:228;rotation:3451242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O0ob8A&#10;AADcAAAADwAAAGRycy9kb3ducmV2LnhtbERPy4rCMBTdC/MP4Q6403QERapRBofBWSk+15fk2kab&#10;m9JkbP17sxBcHs57vuxcJe7UBOtZwdcwA0GsvbFcKDgefgdTECEiG6w8k4IHBVguPnpzzI1veUf3&#10;fSxECuGQo4IyxjqXMuiSHIahr4kTd/GNw5hgU0jTYJvCXSVHWTaRDi2nhhJrWpWkb/t/p6DWu9P5&#10;pA+rc2jHm9t2fbWWfpTqf3bfMxCRuvgWv9x/RsF0nOanM+kIyMU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HU7ShvwAAANwAAAAPAAAAAAAAAAAAAAAAAJgCAABkcnMvZG93bnJl&#10;di54bWxQSwUGAAAAAAQABAD1AAAAhAMAAAAA&#10;"/>
              <v:oval id="Oval 316" o:spid="_x0000_s2276" style="position:absolute;left:4539;top:3897;width:114;height:228;rotation:3451242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8ROsMA&#10;AADcAAAADwAAAGRycy9kb3ducmV2LnhtbESPQWsCMRSE74L/ITzBm2YtWGRrFFGKnlrU6vmRPHej&#10;m5dlE93tv28KgsdhZr5h5svOVeJBTbCeFUzGGQhi7Y3lQsHP8XM0AxEissHKMyn4pQDLRb83x9z4&#10;lvf0OMRCJAiHHBWUMda5lEGX5DCMfU2cvItvHMYkm0KaBtsEd5V8y7J36dByWiixpnVJ+na4OwW1&#10;3p/OJ31cn0M7/bp9b6/W0kap4aBbfYCI1MVX+NneGQWz6QT+z6QjIB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B8ROsMAAADcAAAADwAAAAAAAAAAAAAAAACYAgAAZHJzL2Rv&#10;d25yZXYueG1sUEsFBgAAAAAEAAQA9QAAAIgDAAAAAA==&#10;"/>
              <v:oval id="Oval 317" o:spid="_x0000_s2277" style="position:absolute;left:4608;top:3988;width:114;height:228;rotation:3451242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2PTcMA&#10;AADcAAAADwAAAGRycy9kb3ducmV2LnhtbESPQWsCMRSE7wX/Q3iCt5pVUGRrFFGknlrU6vmRPHej&#10;m5dlk7rbf98IgsdhZr5h5svOVeJOTbCeFYyGGQhi7Y3lQsHPcfs+AxEissHKMyn4owDLRe9tjrnx&#10;Le/pfoiFSBAOOSooY6xzKYMuyWEY+po4eRffOIxJNoU0DbYJ7io5zrKpdGg5LZRY07okfTv8OgW1&#10;3p/OJ31cn0M7+bp9f16tpY1Sg363+gARqYuv8LO9MwpmkzE8zqQjIB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M2PTcMAAADcAAAADwAAAAAAAAAAAAAAAACYAgAAZHJzL2Rv&#10;d25yZXYueG1sUEsFBgAAAAAEAAQA9QAAAIgDAAAAAA==&#10;"/>
              <v:oval id="Oval 318" o:spid="_x0000_s2278" style="position:absolute;left:4401;top:3716;width:114;height:228;rotation:3451242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Eq1sMA&#10;AADcAAAADwAAAGRycy9kb3ducmV2LnhtbESPQWsCMRSE74L/ITyhN83aYpHVKKIUe6qo1fMjee5G&#10;Ny/LJrrbf98IhR6HmfmGmS87V4kHNcF6VjAeZSCItTeWCwXfx4/hFESIyAYrz6TghwIsF/3eHHPj&#10;W97T4xALkSAcclRQxljnUgZdksMw8jVx8i6+cRiTbAppGmwT3FXyNcvepUPLaaHEmtYl6dvh7hTU&#10;en86n/RxfQ7t5Ou2216tpY1SL4NuNQMRqYv/4b/2p1EwnbzB80w6AnLx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4Eq1sMAAADcAAAADwAAAAAAAAAAAAAAAACYAgAAZHJzL2Rv&#10;d25yZXYueG1sUEsFBgAAAAAEAAQA9QAAAIgDAAAAAA==&#10;"/>
              <v:oval id="Oval 319" o:spid="_x0000_s2279" style="position:absolute;left:4331;top:3626;width:114;height:228;rotation:3451242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yosMA&#10;AADcAAAADwAAAGRycy9kb3ducmV2LnhtbESPQWsCMRSE74L/ITyhN81aapHVKKIUe6qo1fMjee5G&#10;Ny/LJrrbf98IhR6HmfmGmS87V4kHNcF6VjAeZSCItTeWCwXfx4/hFESIyAYrz6TghwIsF/3eHHPj&#10;W97T4xALkSAcclRQxljnUgZdksMw8jVx8i6+cRiTbAppGmwT3FXyNcvepUPLaaHEmtYl6dvh7hTU&#10;en86n/RxfQ7t5Ou2216tpY1SL4NuNQMRqYv/4b/2p1EwnbzB80w6AnLx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iyosMAAADcAAAADwAAAAAAAAAAAAAAAACYAgAAZHJzL2Rv&#10;d25yZXYueG1sUEsFBgAAAAAEAAQA9QAAAIgDAAAAAA==&#10;"/>
              <v:rect id="Rectangle 320" o:spid="_x0000_s2280" style="position:absolute;left:4013;top:3867;width:798;height:285;rotation:3451242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TbNMQA&#10;AADcAAAADwAAAGRycy9kb3ducmV2LnhtbESPS4vCMBSF98L8h3AHZqepglKrUWQGYURm4WOhu0tz&#10;bavNTW1irf/eDAguD+fxcabz1pSiodoVlhX0exEI4tTqgjMF+92yG4NwHlljaZkUPMjBfPbRmWKi&#10;7Z031Gx9JsIIuwQV5N5XiZQuzcmg69mKOHgnWxv0QdaZ1DXew7gp5SCKRtJgwYGQY0XfOaWX7c0E&#10;7tgsV5E+rI+37O+s42LU/LirUl+f7WICwlPr3+FX+1criIdD+D8TjoC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E2zTEAAAA3AAAAA8AAAAAAAAAAAAAAAAAmAIAAGRycy9k&#10;b3ducmV2LnhtbFBLBQYAAAAABAAEAPUAAACJAwAAAAA=&#10;" stroked="f"/>
              <v:line id="Line 321" o:spid="_x0000_s2281" style="position:absolute;rotation:3451242fd;visibility:visible" from="4309,3672" to="4309,37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6nIMUAAADcAAAADwAAAGRycy9kb3ducmV2LnhtbESPQWvCQBSE74L/YXmCN91YVEJ0FRVK&#10;ewm06sXbI/tMVrNvQ3Zr0v76bqHgcZiZb5j1tre1eFDrjWMFs2kCgrhw2nCp4Hx6naQgfEDWWDsm&#10;Bd/kYbsZDtaYadfxJz2OoRQRwj5DBVUITSalLyqy6KeuIY7e1bUWQ5RtKXWLXYTbWr4kyVJaNBwX&#10;KmzoUFFxP35ZBbfcXPJFJ69vH+kP7s0+nx+CVmo86ncrEIH68Az/t9+1gnSxhL8z8QjIz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S6nIMUAAADcAAAADwAAAAAAAAAA&#10;AAAAAAChAgAAZHJzL2Rvd25yZXYueG1sUEsFBgAAAAAEAAQA+QAAAJMDAAAAAA==&#10;"/>
              <v:line id="Line 322" o:spid="_x0000_s2282" style="position:absolute;rotation:3451242fd;visibility:visible" from="4024,3827" to="4386,4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mICu8YAAADcAAAADwAAAGRycy9kb3ducmV2LnhtbESPT2vCQBTE7wW/w/IEb3WjaA3RVVQo&#10;7SVQ/1y8PbLPZDX7NmS3Ju2n7xYKPQ4z8xtmteltLR7UeuNYwWScgCAunDZcKjifXp9TED4ga6wd&#10;k4Iv8rBZD55WmGnX8YEex1CKCGGfoYIqhCaT0hcVWfRj1xBH7+paiyHKtpS6xS7CbS2nSfIiLRqO&#10;CxU2tK+ouB8/rYJbbi75vJPXt4/0G3dml8/2QSs1GvbbJYhAffgP/7XftYJ0voDfM/EIyPU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JiArvGAAAA3AAAAA8AAAAAAAAA&#10;AAAAAAAAoQIAAGRycy9kb3ducmV2LnhtbFBLBQYAAAAABAAEAPkAAACUAwAAAAA=&#10;"/>
              <v:oval id="Oval 323" o:spid="_x0000_s2283" style="position:absolute;left:4083;top:5856;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Um1sIA&#10;AADcAAAADwAAAGRycy9kb3ducmV2LnhtbERPz2vCMBS+C/sfwhvspqkDq+uMMkShFxGrl93emre2&#10;rHkpSaydf705CB4/vt/L9WBa0ZPzjWUF00kCgri0uuFKwfm0Gy9A+ICssbVMCv7Jw3r1Mlpipu2V&#10;j9QXoRIxhH2GCuoQukxKX9Zk0E9sRxy5X+sMhghdJbXDaww3rXxPklQabDg21NjRpqbyr7gYBTTf&#10;59vU7D7Sw7DV0+/cbW79j1Jvr8PXJ4hAQ3iKH+5cK1jM4tp4Jh4Bub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1FSbWwgAAANwAAAAPAAAAAAAAAAAAAAAAAJgCAABkcnMvZG93&#10;bnJldi54bWxQSwUGAAAAAAQABAD1AAAAhwMAAAAA&#10;" strokeweight="1pt"/>
              <v:oval id="Oval 324" o:spid="_x0000_s2284" style="position:absolute;left:4641;top:5862;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mDTcUA&#10;AADcAAAADwAAAGRycy9kb3ducmV2LnhtbESPQWvCQBSE7wX/w/KE3upGoVGjq4go5CKi7aW3Z/Y1&#10;Cc2+DbvbmPrrXUHocZiZb5jlujeN6Mj52rKC8SgBQVxYXXOp4PNj/zYD4QOyxsYyKfgjD+vV4GWJ&#10;mbZXPlF3DqWIEPYZKqhCaDMpfVGRQT+yLXH0vq0zGKJ0pdQOrxFuGjlJklQarDkuVNjStqLi5/xr&#10;FND0kO9Ss5+nx36nx1+52966i1Kvw36zABGoD//hZzvXCmbvc3iciUdAr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WYNNxQAAANwAAAAPAAAAAAAAAAAAAAAAAJgCAABkcnMv&#10;ZG93bnJldi54bWxQSwUGAAAAAAQABAD1AAAAigMAAAAA&#10;" strokeweight="1pt"/>
              <v:shape id="Text Box 325" o:spid="_x0000_s2285" type="#_x0000_t202" style="position:absolute;left:3381;top:4326;width:522;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xGmcQA&#10;AADcAAAADwAAAGRycy9kb3ducmV2LnhtbESPTW/CMAyG75P4D5GRdhspICEoBASTkNiBw/i4m8a0&#10;FY3TNaEUfv18mLSj9fp9/Hix6lylWmpC6dnAcJCAIs68LTk3cDpuP6agQkS2WHkmA08KsFr23haY&#10;Wv/gb2oPMVcC4ZCigSLGOtU6ZAU5DANfE0t29Y3DKGOTa9vgQ+Cu0qMkmWiHJcuFAmv6LCi7He5O&#10;NNrzZTyLax/C/jrafL1wf7n9GPPe79ZzUJG6+L/8195ZA9OJ6MszQgC9/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8RpnEAAAA3AAAAA8AAAAAAAAAAAAAAAAAmAIAAGRycy9k&#10;b3ducmV2LnhtbFBLBQYAAAAABAAEAPUAAACJAwAAAAA=&#10;" filled="f" stroked="f" strokeweight="1pt">
                <v:textbox>
                  <w:txbxContent>
                    <w:p w:rsidR="00042C34" w:rsidRDefault="00042C34" w:rsidP="00AC4B39">
                      <w:pPr>
                        <w:rPr>
                          <w:rFonts w:ascii="Arial" w:hAnsi="Arial"/>
                          <w:sz w:val="16"/>
                          <w:vertAlign w:val="subscript"/>
                          <w:lang w:val="es-MX"/>
                        </w:rPr>
                      </w:pPr>
                      <w:r>
                        <w:rPr>
                          <w:rFonts w:ascii="Arial" w:hAnsi="Arial"/>
                          <w:sz w:val="16"/>
                          <w:lang w:val="es-MX"/>
                        </w:rPr>
                        <w:t>I</w:t>
                      </w:r>
                      <w:r>
                        <w:rPr>
                          <w:rFonts w:ascii="Arial" w:hAnsi="Arial"/>
                          <w:sz w:val="16"/>
                          <w:vertAlign w:val="subscript"/>
                          <w:lang w:val="es-MX"/>
                        </w:rPr>
                        <w:t>ex</w:t>
                      </w:r>
                    </w:p>
                  </w:txbxContent>
                </v:textbox>
              </v:shape>
              <v:shape id="Text Box 326" o:spid="_x0000_s2286" type="#_x0000_t202" style="position:absolute;left:3849;top:4314;width:522;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DjAsMA&#10;AADcAAAADwAAAGRycy9kb3ducmV2LnhtbESPT6vCMBDE78L7DmEfeNNUBdE+o6gg6MGDf959bda2&#10;2GxqE2v10xtB8DjMzm92JrPGFKKmyuWWFfS6EQjixOqcUwXHw6ozAuE8ssbCMil4kIPZ9Kc1wVjb&#10;O++o3vtUBAi7GBVk3pexlC7JyKDr2pI4eGdbGfRBVqnUFd4D3BSyH0VDaTDn0JBhScuMksv+ZsIb&#10;9f9pMPZz69z23F9snrg9Xa5KtX+b+R8IT43/Hn/Sa61gNOzBe0wggJ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XDjAsMAAADcAAAADwAAAAAAAAAAAAAAAACYAgAAZHJzL2Rv&#10;d25yZXYueG1sUEsFBgAAAAAEAAQA9QAAAIgDAAAAAA==&#10;" filled="f" stroked="f" strokeweight="1pt">
                <v:textbox>
                  <w:txbxContent>
                    <w:p w:rsidR="00042C34" w:rsidRDefault="00042C34" w:rsidP="00AC4B39">
                      <w:pPr>
                        <w:jc w:val="center"/>
                        <w:rPr>
                          <w:rFonts w:ascii="Arial" w:hAnsi="Arial"/>
                          <w:bCs/>
                          <w:sz w:val="16"/>
                          <w:vertAlign w:val="subscript"/>
                          <w:lang w:val="es-MX"/>
                        </w:rPr>
                      </w:pPr>
                      <w:r>
                        <w:rPr>
                          <w:rFonts w:ascii="Arial" w:hAnsi="Arial"/>
                          <w:bCs/>
                          <w:sz w:val="16"/>
                          <w:lang w:val="es-MX"/>
                        </w:rPr>
                        <w:t>A</w:t>
                      </w:r>
                    </w:p>
                  </w:txbxContent>
                </v:textbox>
              </v:shape>
              <v:group id="Group 327" o:spid="_x0000_s2287" style="position:absolute;left:3861;top:5221;width:528;height:210;rotation:90" coordorigin="7835,5663" coordsize="528,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ePVsQAAADcAAAA&#10;DwAAAAAAAAAAAAAAAACqAgAAZHJzL2Rvd25yZXYueG1sUEsFBgAAAAAEAAQA+gAAAJsDAAAAAA==&#10;">
                <v:line id="Line 328" o:spid="_x0000_s2288" style="position:absolute;rotation:-60;visibility:visible" from="7784,5726" to="7886,5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GKK8QAAADcAAAADwAAAGRycy9kb3ducmV2LnhtbESPQYvCMBSE7wv+h/CEvciari5SqqmI&#10;ruBVtwePj+bZ1jYvpUm1+++NIHgcZuYbZrUeTCNu1LnKsoLvaQSCOLe64kJB9rf/ikE4j6yxsUwK&#10;/snBOh19rDDR9s5Hup18IQKEXYIKSu/bREqXl2TQTW1LHLyL7Qz6ILtC6g7vAW4aOYuihTRYcVgo&#10;saVtSXl96o2C8/Y8iWf17+E6mfeYFWb3k/U7pT7Hw2YJwtPg3+FX+6AVxIs5PM+EIyDT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IYorxAAAANwAAAAPAAAAAAAAAAAA&#10;AAAAAKECAABkcnMvZG93bnJldi54bWxQSwUGAAAAAAQABAD5AAAAkgMAAAAA&#10;"/>
                <v:line id="Line 329" o:spid="_x0000_s2289" style="position:absolute;rotation:-30;visibility:visible" from="7907,5669" to="7907,5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4D6LMUAAADcAAAADwAAAGRycy9kb3ducmV2LnhtbESPQWsCMRSE7wX/Q3hCbzVRiiyrUUQQ&#10;2kLB2l729tg8d1eTlyVJdeuvN4VCj8PMfMMs14Oz4kIhdp41TCcKBHHtTceNhq/P3VMBIiZkg9Yz&#10;afihCOvV6GGJpfFX/qDLITUiQziWqKFNqS+ljHVLDuPE98TZO/rgMGUZGmkCXjPcWTlTai4ddpwX&#10;Wuxp21J9Pnw7DW8yWdup19lxfyre1Tb0t1tVaf04HjYLEImG9B/+a78YDcX8GX7P5CMgV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4D6LMUAAADcAAAADwAAAAAAAAAA&#10;AAAAAAChAgAAZHJzL2Rvd25yZXYueG1sUEsFBgAAAAAEAAQA+QAAAJMDAAAAAA==&#10;"/>
                <v:line id="Line 330" o:spid="_x0000_s2290" style="position:absolute;rotation:30;visibility:visible" from="8003,5669" to="8003,5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2g18MAAADcAAAADwAAAGRycy9kb3ducmV2LnhtbESPQYvCMBSE7wv7H8ITvK2pgrVbjbII&#10;guBJrbDHR/Nsis1LaaKt/94IC3scZuYbZrUZbCMe1PnasYLpJAFBXDpdc6WgOO++MhA+IGtsHJOC&#10;J3nYrD8/Vphr1/ORHqdQiQhhn6MCE0KbS+lLQxb9xLXE0bu6zmKIsquk7rCPcNvIWZKk0mLNccFg&#10;S1tD5e10twouVW2y27H5PpwXvb3430MaioVS49HwswQRaAj/4b/2XivI0jm8z8QjIN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G9oNfDAAAA3AAAAA8AAAAAAAAAAAAA&#10;AAAAoQIAAGRycy9kb3ducmV2LnhtbFBLBQYAAAAABAAEAPkAAACRAwAAAAA=&#10;"/>
                <v:line id="Line 331" o:spid="_x0000_s2291" style="position:absolute;rotation:-30;visibility:visible" from="8099,5663" to="8099,5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7BwMQAAADcAAAADwAAAGRycy9kb3ducmV2LnhtbESPQWsCMRSE74L/ITyhN030sCxbo4gg&#10;tIVCq168PTbP3a3Jy5KkuvXXN4WCx2FmvmGW68FZcaUQO88a5jMFgrj2puNGw/Gwm5YgYkI2aD2T&#10;hh+KsF6NR0usjL/xJ133qREZwrFCDW1KfSVlrFtyGGe+J87e2QeHKcvQSBPwluHOyoVShXTYcV5o&#10;sadtS/Vl/+00vMlkbadeF+ePr/JdbUN/v59OWj9Nhs0ziERDeoT/2y9GQ1kU8HcmHwG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HsHAxAAAANwAAAAPAAAAAAAAAAAA&#10;AAAAAKECAABkcnMvZG93bnJldi54bWxQSwUGAAAAAAQABAD5AAAAkgMAAAAA&#10;"/>
                <v:line id="Line 332" o:spid="_x0000_s2292" style="position:absolute;rotation:30;visibility:visible" from="8195,5663" to="8195,5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ObO8IAAADcAAAADwAAAGRycy9kb3ducmV2LnhtbESPT4vCMBTE74LfITxhb5q6h7ZWo4iw&#10;sODJf+Dx0TybYvNSmqztfnsjCB6HmfkNs9oMthEP6nztWMF8loAgLp2uuVJwPv1McxA+IGtsHJOC&#10;f/KwWY9HKyy06/lAj2OoRISwL1CBCaEtpPSlIYt+5lri6N1cZzFE2VVSd9hHuG3kd5Kk0mLNccFg&#10;SztD5f34ZxVcqtrk90Oz2J+y3l78dZ+Gc6bU12TYLkEEGsIn/G7/agV5msHrTDwCcv0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iObO8IAAADcAAAADwAAAAAAAAAAAAAA&#10;AAChAgAAZHJzL2Rvd25yZXYueG1sUEsFBgAAAAAEAAQA+QAAAJADAAAAAA==&#10;"/>
                <v:line id="Line 333" o:spid="_x0000_s2293" style="position:absolute;rotation:-30;visibility:visible" from="8291,5663" to="8291,5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s3wKcEAAADcAAAADwAAAGRycy9kb3ducmV2LnhtbERPTWsCMRC9F/wPYYTeaqIHWbZGEUGw&#10;gmC1F2/DZtxdTSZLkurWX28OBY+P9z1b9M6KG4XYetYwHikQxJU3Ldcafo7rjwJETMgGrWfS8EcR&#10;FvPB2wxL4+/8TbdDqkUO4ViihialrpQyVg05jCPfEWfu7IPDlGGopQl4z+HOyolSU+mw5dzQYEer&#10;hqrr4ddp2Mpkbau+Juf9pdipVegej9NJ6/dhv/wEkahPL/G/e2M0FNO8Np/JR0DO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azfApwQAAANwAAAAPAAAAAAAAAAAAAAAA&#10;AKECAABkcnMvZG93bnJldi54bWxQSwUGAAAAAAQABAD5AAAAjwMAAAAA&#10;"/>
                <v:line id="Line 334" o:spid="_x0000_s2294" style="position:absolute;rotation:-60;visibility:visible" from="8312,5810" to="8414,5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m9wcUAAADcAAAADwAAAGRycy9kb3ducmV2LnhtbESPQWvCQBSE74L/YXmCF6kbrYQ0dRUx&#10;FrzW5pDjI/uapGbfhuwmpv++Wyj0OMzMN8z+OJlWjNS7xrKCzToCQVxa3XClIP94e0pAOI+ssbVM&#10;Cr7JwfEwn+0x1fbB7zTefCUChF2KCmrvu1RKV9Zk0K1tRxy8T9sb9EH2ldQ9PgLctHIbRbE02HBY&#10;qLGjc03l/TYYBcW5WCXb++X6tXoeMK9MtsuHTKnlYjq9gvA0+f/wX/uqFSTxC/yeCUdAH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cm9wcUAAADcAAAADwAAAAAAAAAA&#10;AAAAAAChAgAAZHJzL2Rvd25yZXYueG1sUEsFBgAAAAAEAAQA+QAAAJMDAAAAAA==&#10;"/>
              </v:group>
              <v:shape id="Text Box 335" o:spid="_x0000_s2295" type="#_x0000_t202" style="position:absolute;left:3912;top:5860;width:522;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QRMUA&#10;AADcAAAADwAAAGRycy9kb3ducmV2LnhtbESPTW/CMAyG75P4D5GRdhspIG1QCAiQkLYDh/FxN41p&#10;KxqnNKF0+/XzYRJH6/X7+PF82blKtdSE0rOB4SABRZx5W3Ju4HjYvk1AhYhssfJMBn4owHLRe5lj&#10;av2Dv6ndx1wJhEOKBooY61TrkBXkMAx8TSzZxTcOo4xNrm2DD4G7So+S5F07LFkuFFjTpqDsur87&#10;0WhP5/E0rnwIu8to/fWLu/P1Zsxrv1vNQEXq4nP5v/1pDUw+RF+eEQLo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5dBExQAAANwAAAAPAAAAAAAAAAAAAAAAAJgCAABkcnMv&#10;ZG93bnJldi54bWxQSwUGAAAAAAQABAD1AAAAigMAAAAA&#10;" filled="f" stroked="f" strokeweight="1pt">
                <v:textbox>
                  <w:txbxContent>
                    <w:p w:rsidR="00042C34" w:rsidRDefault="00042C34" w:rsidP="00AC4B39">
                      <w:pPr>
                        <w:rPr>
                          <w:rFonts w:ascii="Arial" w:hAnsi="Arial"/>
                          <w:b/>
                          <w:vertAlign w:val="subscript"/>
                          <w:lang w:val="es-MX"/>
                        </w:rPr>
                      </w:pPr>
                      <w:r>
                        <w:rPr>
                          <w:rFonts w:ascii="Arial" w:hAnsi="Arial"/>
                          <w:b/>
                          <w:lang w:val="es-MX"/>
                        </w:rPr>
                        <w:t>+</w:t>
                      </w:r>
                    </w:p>
                  </w:txbxContent>
                </v:textbox>
              </v:shape>
              <v:shape id="Text Box 336" o:spid="_x0000_s2296" type="#_x0000_t202" style="position:absolute;left:4506;top:5866;width:522;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l138QA&#10;AADcAAAADwAAAGRycy9kb3ducmV2LnhtbESPzYrCQBCE78K+w9AL3nSiwhqzjqKC4B48rD/3NtMm&#10;wUxPNjPG6NM7C4LHorq+6prOW1OKhmpXWFYw6EcgiFOrC84UHPbrXgzCeWSNpWVScCcH89lHZ4qJ&#10;tjf+pWbnMxEg7BJUkHtfJVK6NCeDrm8r4uCdbW3QB1lnUtd4C3BTymEUfUmDBYeGHCta5ZRedlcT&#10;3miOp9HEL6xz2/Nw+fPA7enyp1T3s118g/DU+vfxK73RCuLxAP7HBALI2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ipdd/EAAAA3AAAAA8AAAAAAAAAAAAAAAAAmAIAAGRycy9k&#10;b3ducmV2LnhtbFBLBQYAAAAABAAEAPUAAACJAwAAAAA=&#10;" filled="f" stroked="f" strokeweight="1pt">
                <v:textbox>
                  <w:txbxContent>
                    <w:p w:rsidR="00042C34" w:rsidRDefault="00042C34" w:rsidP="00AC4B39">
                      <w:pPr>
                        <w:rPr>
                          <w:rFonts w:ascii="Arial" w:hAnsi="Arial"/>
                          <w:b/>
                          <w:vertAlign w:val="subscript"/>
                          <w:lang w:val="es-MX"/>
                        </w:rPr>
                      </w:pPr>
                      <w:r>
                        <w:rPr>
                          <w:rFonts w:ascii="Arial" w:hAnsi="Arial"/>
                          <w:b/>
                          <w:lang w:val="es-MX"/>
                        </w:rPr>
                        <w:t>-</w:t>
                      </w:r>
                    </w:p>
                  </w:txbxContent>
                </v:textbox>
              </v:shape>
              <v:line id="Line 337" o:spid="_x0000_s2297" style="position:absolute;visibility:visible" from="4683,4175" to="4683,5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4e4cYAAADcAAAADwAAAGRycy9kb3ducmV2LnhtbESPQWvCQBSE7wX/w/KE3uqmFlJJXUUU&#10;QT2Uagvt8Zl9TVKzb8PumqT/3hUEj8PMfMNM572pRUvOV5YVPI8SEMS51RUXCr4+108TED4ga6wt&#10;k4J/8jCfDR6mmGnb8Z7aQyhEhLDPUEEZQpNJ6fOSDPqRbYij92udwRClK6R22EW4qeU4SVJpsOK4&#10;UGJDy5Ly0+FsFLy/fKTtYrvb9N/b9Jiv9sefv84p9TjsF28gAvXhHr61N1rB5HUM1zPxCMjZ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GeHuHGAAAA3AAAAA8AAAAAAAAA&#10;AAAAAAAAoQIAAGRycy9kb3ducmV2LnhtbFBLBQYAAAAABAAEAPkAAACUAwAAAAA=&#10;"/>
            </v:group>
          </v:group>
        </w:pict>
      </w:r>
    </w:p>
    <w:p w:rsidR="00042C34" w:rsidRPr="007421CF" w:rsidRDefault="00042C34" w:rsidP="00AC4B39">
      <w:pPr>
        <w:ind w:firstLine="708"/>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b/>
        </w:rPr>
      </w:pPr>
      <w:r>
        <w:rPr>
          <w:noProof/>
          <w:lang w:val="es-ES"/>
        </w:rPr>
        <w:pict>
          <v:shape id="Text Box 1408" o:spid="_x0000_s2298" type="#_x0000_t202" style="position:absolute;left:0;text-align:left;margin-left:156.45pt;margin-top:.55pt;width:104.5pt;height:24.3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" filled="f" stroked="f">
            <v:textbox>
              <w:txbxContent>
                <w:p w:rsidR="00042C34" w:rsidRPr="00577D7D" w:rsidRDefault="00042C34">
                  <w:pPr>
                    <w:rPr>
                      <w:rFonts w:ascii="Verdana" w:hAnsi="Verdana"/>
                      <w:sz w:val="16"/>
                      <w:szCs w:val="16"/>
                    </w:rPr>
                  </w:pPr>
                  <w:r w:rsidRPr="00577D7D">
                    <w:rPr>
                      <w:rFonts w:ascii="Verdana" w:hAnsi="Verdana"/>
                      <w:sz w:val="16"/>
                      <w:szCs w:val="16"/>
                    </w:rPr>
                    <w:t>GENERADOR</w:t>
                  </w:r>
                </w:p>
              </w:txbxContent>
            </v:textbox>
          </v:shape>
        </w:pict>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t xml:space="preserve">            </w:t>
      </w:r>
      <w:r w:rsidRPr="007421CF">
        <w:rPr>
          <w:rFonts w:ascii="Verdana" w:hAnsi="Verdana"/>
          <w:b/>
        </w:rPr>
        <w:t xml:space="preserve">                 </w:t>
      </w:r>
    </w:p>
    <w:p w:rsidR="00042C34" w:rsidRPr="007421CF" w:rsidRDefault="00042C34" w:rsidP="00AC4B39">
      <w:pPr>
        <w:ind w:left="284"/>
        <w:jc w:val="both"/>
        <w:rPr>
          <w:rFonts w:ascii="Verdana" w:hAnsi="Verdana"/>
          <w:b/>
        </w:rPr>
      </w:pP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t xml:space="preserve">           </w:t>
      </w:r>
      <w:r w:rsidRPr="007421CF">
        <w:rPr>
          <w:rFonts w:ascii="Verdana" w:hAnsi="Verdana"/>
          <w:b/>
        </w:rPr>
        <w:t xml:space="preserve">                </w:t>
      </w:r>
    </w:p>
    <w:p w:rsidR="00042C34" w:rsidRPr="007421CF" w:rsidRDefault="00042C34" w:rsidP="00AC4B39">
      <w:pPr>
        <w:ind w:left="284"/>
        <w:jc w:val="both"/>
        <w:rPr>
          <w:rFonts w:ascii="Verdana" w:hAnsi="Verdana"/>
          <w:b/>
        </w:rPr>
      </w:pP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t xml:space="preserve">           </w:t>
      </w:r>
    </w:p>
    <w:p w:rsidR="00042C34" w:rsidRPr="007421CF" w:rsidRDefault="00042C34" w:rsidP="00AC4B39">
      <w:pPr>
        <w:ind w:left="284"/>
        <w:jc w:val="both"/>
        <w:rPr>
          <w:rFonts w:ascii="Verdana" w:hAnsi="Verdana"/>
          <w:b/>
        </w:rPr>
      </w:pPr>
      <w:r w:rsidRPr="007421CF">
        <w:rPr>
          <w:rFonts w:ascii="Verdana" w:hAnsi="Verdana"/>
          <w:b/>
        </w:rPr>
        <w:tab/>
      </w:r>
      <w:r w:rsidRPr="007421CF">
        <w:rPr>
          <w:rFonts w:ascii="Verdana" w:hAnsi="Verdana"/>
          <w:b/>
        </w:rPr>
        <w:tab/>
        <w:t xml:space="preserve"> </w:t>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p>
    <w:p w:rsidR="00042C34" w:rsidRPr="007421CF" w:rsidRDefault="00042C34" w:rsidP="00AC4B39">
      <w:pPr>
        <w:ind w:left="284"/>
        <w:jc w:val="both"/>
        <w:rPr>
          <w:rFonts w:ascii="Verdana" w:hAnsi="Verdana"/>
          <w:b/>
        </w:rPr>
      </w:pP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p>
    <w:p w:rsidR="00042C34" w:rsidRPr="007421CF" w:rsidRDefault="00042C34" w:rsidP="00AC4B39">
      <w:pPr>
        <w:ind w:left="284"/>
        <w:jc w:val="both"/>
        <w:rPr>
          <w:rFonts w:ascii="Verdana" w:hAnsi="Verdana"/>
          <w:b/>
        </w:rPr>
      </w:pPr>
    </w:p>
    <w:p w:rsidR="00042C34" w:rsidRPr="007421CF" w:rsidRDefault="00042C34" w:rsidP="00AC4B39">
      <w:pPr>
        <w:tabs>
          <w:tab w:val="left" w:pos="6330"/>
        </w:tabs>
        <w:ind w:left="284"/>
        <w:jc w:val="both"/>
        <w:rPr>
          <w:rFonts w:ascii="Verdana" w:hAnsi="Verdana"/>
          <w:b/>
        </w:rPr>
      </w:pPr>
      <w:r w:rsidRPr="007421CF">
        <w:rPr>
          <w:rFonts w:ascii="Verdana" w:hAnsi="Verdana"/>
          <w:b/>
        </w:rPr>
        <w:tab/>
      </w:r>
    </w:p>
    <w:p w:rsidR="00042C34" w:rsidRPr="007421CF" w:rsidRDefault="00042C34" w:rsidP="00AC4B39">
      <w:pPr>
        <w:ind w:left="284"/>
        <w:jc w:val="both"/>
        <w:rPr>
          <w:rFonts w:ascii="Verdana" w:hAnsi="Verdana"/>
          <w:b/>
        </w:rPr>
      </w:pPr>
    </w:p>
    <w:p w:rsidR="00042C34" w:rsidRPr="007421CF" w:rsidRDefault="00042C34" w:rsidP="00577D7D">
      <w:pPr>
        <w:jc w:val="both"/>
        <w:rPr>
          <w:rFonts w:ascii="Verdana" w:hAnsi="Verdana"/>
          <w:b/>
        </w:rPr>
      </w:pPr>
    </w:p>
    <w:p w:rsidR="00042C34" w:rsidRPr="00D81B8E" w:rsidRDefault="00042C34" w:rsidP="00D81B8E">
      <w:pPr>
        <w:ind w:left="284"/>
        <w:jc w:val="both"/>
        <w:rPr>
          <w:rFonts w:ascii="Verdana" w:hAnsi="Verdana"/>
        </w:rPr>
      </w:pPr>
      <w:r w:rsidRPr="007421CF">
        <w:rPr>
          <w:rFonts w:ascii="Verdana" w:hAnsi="Verdana"/>
          <w:b/>
        </w:rPr>
        <w:tab/>
        <w:t xml:space="preserve">     </w:t>
      </w:r>
      <w:r w:rsidRPr="00D81B8E">
        <w:rPr>
          <w:rFonts w:ascii="Verdana" w:hAnsi="Verdana"/>
          <w:b/>
        </w:rPr>
        <w:t xml:space="preserve">    </w:t>
      </w:r>
      <w:r>
        <w:rPr>
          <w:rFonts w:ascii="Verdana" w:hAnsi="Verdana"/>
        </w:rPr>
        <w:t>Figura 9</w:t>
      </w:r>
      <w:r w:rsidRPr="00D81B8E">
        <w:rPr>
          <w:rFonts w:ascii="Verdana" w:hAnsi="Verdana"/>
        </w:rPr>
        <w:t>.1</w:t>
      </w:r>
      <w:r>
        <w:rPr>
          <w:rFonts w:ascii="Verdana" w:hAnsi="Verdana"/>
        </w:rPr>
        <w:t>7</w:t>
      </w:r>
      <w:r w:rsidRPr="00D81B8E">
        <w:rPr>
          <w:rFonts w:ascii="Verdana" w:hAnsi="Verdana"/>
        </w:rPr>
        <w:t xml:space="preserve"> Circuito para ensayo en vacío de un generador sincrónico</w:t>
      </w:r>
    </w:p>
    <w:p w:rsidR="00042C34" w:rsidRPr="007421CF" w:rsidRDefault="00042C34" w:rsidP="00AC4B39">
      <w:pPr>
        <w:rPr>
          <w:rFonts w:ascii="Verdana" w:hAnsi="Verdana"/>
        </w:rPr>
      </w:pPr>
    </w:p>
    <w:p w:rsidR="00042C34" w:rsidRDefault="00042C34" w:rsidP="00D81B8E">
      <w:pPr>
        <w:ind w:firstLine="708"/>
        <w:jc w:val="both"/>
        <w:rPr>
          <w:rFonts w:ascii="Verdana" w:hAnsi="Verdana"/>
        </w:rPr>
      </w:pPr>
      <w:r w:rsidRPr="007421CF">
        <w:rPr>
          <w:rFonts w:ascii="Verdana" w:hAnsi="Verdana"/>
        </w:rPr>
        <w:t>Alimentando con una fuente de corriente continua la bobina del rotor, variando la intensidad de la misma y efectuando las lecturas de los voltímetros se</w:t>
      </w:r>
      <w:r>
        <w:rPr>
          <w:rFonts w:ascii="Verdana" w:hAnsi="Verdana"/>
        </w:rPr>
        <w:t xml:space="preserve"> obtiene la curva de la figura 9</w:t>
      </w:r>
      <w:r w:rsidRPr="007421CF">
        <w:rPr>
          <w:rFonts w:ascii="Verdana" w:hAnsi="Verdana"/>
        </w:rPr>
        <w:t>.1</w:t>
      </w:r>
      <w:r>
        <w:rPr>
          <w:rFonts w:ascii="Verdana" w:hAnsi="Verdana"/>
        </w:rPr>
        <w:t>8</w:t>
      </w:r>
      <w:r w:rsidRPr="007421CF">
        <w:rPr>
          <w:rFonts w:ascii="Verdana" w:hAnsi="Verdana"/>
        </w:rPr>
        <w:t>.</w:t>
      </w:r>
    </w:p>
    <w:p w:rsidR="00042C34" w:rsidRDefault="00042C34" w:rsidP="00D81B8E">
      <w:pPr>
        <w:ind w:firstLine="708"/>
        <w:jc w:val="both"/>
        <w:rPr>
          <w:rFonts w:ascii="Verdana" w:hAnsi="Verdana"/>
        </w:rPr>
      </w:pPr>
    </w:p>
    <w:p w:rsidR="00042C34" w:rsidRPr="007421CF" w:rsidRDefault="00042C34" w:rsidP="00D81B8E">
      <w:pPr>
        <w:ind w:firstLine="708"/>
        <w:jc w:val="both"/>
        <w:rPr>
          <w:rFonts w:ascii="Verdana" w:hAnsi="Verdana"/>
        </w:rPr>
      </w:pPr>
    </w:p>
    <w:p w:rsidR="00042C34" w:rsidRPr="007421CF" w:rsidRDefault="00042C34" w:rsidP="00AC4B39">
      <w:pPr>
        <w:ind w:left="284"/>
        <w:jc w:val="both"/>
        <w:rPr>
          <w:rFonts w:ascii="Verdana" w:hAnsi="Verdana"/>
          <w:b/>
        </w:rPr>
      </w:pPr>
      <w:r>
        <w:rPr>
          <w:noProof/>
          <w:lang w:val="es-ES"/>
        </w:rPr>
        <w:pict>
          <v:group id="Group 1389" o:spid="_x0000_s2299" style="position:absolute;left:0;text-align:left;margin-left:66.25pt;margin-top:9.6pt;width:275.95pt;height:173.5pt;z-index:251655168" coordorigin="3310,8177" coordsize="5519,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">
            <v:rect id="Rectangle 1390" o:spid="_x0000_s2300" style="position:absolute;left:8455;top:11339;width:374;height:30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Zh98MA&#10;AADcAAAADwAAAGRycy9kb3ducmV2LnhtbESPQWvCQBSE7wX/w/KEXopuVFCJrmILghQvVcHrI/tM&#10;gtm3IfsS03/fFYQeh5n5hllve1epjppQejYwGSegiDNvS84NXM770RJUEGSLlWcy8EsBtpvB2xpT&#10;6x/8Q91JchUhHFI0UIjUqdYhK8hhGPuaOHo33ziUKJtc2wYfEe4qPU2SuXZYclwosKavgrL7qXUG&#10;uuv1+EmXVk86lMXH4buVck7GvA/73QqUUC//4Vf7YA0skxk8z8QjoD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5Zh98MAAADcAAAADwAAAAAAAAAAAAAAAACYAgAAZHJzL2Rv&#10;d25yZXYueG1sUEsFBgAAAAAEAAQA9QAAAIgDAAAAAA==&#10;" filled="f" stroked="f">
              <v:textbox inset="1pt,1pt,1pt,1pt">
                <w:txbxContent>
                  <w:p w:rsidR="00042C34" w:rsidRPr="006B0470" w:rsidRDefault="00042C34" w:rsidP="00AC4B39">
                    <w:pPr>
                      <w:rPr>
                        <w:rFonts w:ascii="Verdana" w:hAnsi="Verdana"/>
                      </w:rPr>
                    </w:pPr>
                    <w:r w:rsidRPr="006B0470">
                      <w:rPr>
                        <w:rFonts w:ascii="Verdana" w:hAnsi="Verdana"/>
                      </w:rPr>
                      <w:t xml:space="preserve"> I</w:t>
                    </w:r>
                    <w:r w:rsidRPr="006B0470">
                      <w:rPr>
                        <w:rFonts w:ascii="Verdana" w:hAnsi="Verdana"/>
                        <w:vertAlign w:val="subscript"/>
                      </w:rPr>
                      <w:t>ex</w:t>
                    </w:r>
                  </w:p>
                </w:txbxContent>
              </v:textbox>
            </v:rect>
            <v:rect id="Rectangle 1391" o:spid="_x0000_s2301" style="position:absolute;left:3310;top:8177;width:874;height:3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5g8MA&#10;AADcAAAADwAAAGRycy9kb3ducmV2LnhtbESPQWvCQBSE7wX/w/KEXopuFFGJrmILghQvVcHrI/tM&#10;gtm3IfsS03/fFYQeh5n5hllve1epjppQejYwGSegiDNvS84NXM770RJUEGSLlWcy8EsBtpvB2xpT&#10;6x/8Q91JchUhHFI0UIjUqdYhK8hhGPuaOHo33ziUKJtc2wYfEe4qPU2SuXZYclwosKavgrL7qXUG&#10;uuv1+EmXVk86lMXH4buVck7GvA/73QqUUC//4Vf7YA0skxk8z8QjoD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H/5g8MAAADcAAAADwAAAAAAAAAAAAAAAACYAgAAZHJzL2Rv&#10;d25yZXYueG1sUEsFBgAAAAAEAAQA9QAAAIgDAAAAAA==&#10;" filled="f" stroked="f">
              <v:textbox inset="1pt,1pt,1pt,1pt">
                <w:txbxContent>
                  <w:p w:rsidR="00042C34" w:rsidRPr="006B0470" w:rsidRDefault="00042C34" w:rsidP="00AC4B39">
                    <w:pPr>
                      <w:rPr>
                        <w:rFonts w:ascii="Verdana" w:hAnsi="Verdana"/>
                        <w:vertAlign w:val="subscript"/>
                      </w:rPr>
                    </w:pPr>
                    <w:r w:rsidRPr="006B0470">
                      <w:rPr>
                        <w:rFonts w:ascii="Verdana" w:hAnsi="Verdana"/>
                      </w:rPr>
                      <w:t>U</w:t>
                    </w:r>
                    <w:r w:rsidRPr="006B0470">
                      <w:rPr>
                        <w:rFonts w:ascii="Verdana" w:hAnsi="Verdana"/>
                        <w:vertAlign w:val="subscript"/>
                      </w:rPr>
                      <w:t xml:space="preserve">L </w:t>
                    </w:r>
                    <w:r w:rsidRPr="006B0470">
                      <w:rPr>
                        <w:rFonts w:ascii="Verdana" w:hAnsi="Verdana"/>
                      </w:rPr>
                      <w:t>=  E</w:t>
                    </w:r>
                    <w:r w:rsidRPr="006B0470">
                      <w:rPr>
                        <w:rFonts w:ascii="Verdana" w:hAnsi="Verdana"/>
                        <w:vertAlign w:val="subscript"/>
                      </w:rPr>
                      <w:t>L</w:t>
                    </w:r>
                  </w:p>
                </w:txbxContent>
              </v:textbox>
            </v:rect>
            <v:line id="Line 1392" o:spid="_x0000_s2302" style="position:absolute;visibility:visible" from="4281,11302" to="8769,113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g6J1cQAAADcAAAADwAAAGRycy9kb3ducmV2LnhtbESPUWvCMBSF3wf+h3AHvs1kOot0RhF1&#10;Q9iDtPoDLs21LWtuShK1+/fLQNjj4ZzzHc5yPdhO3MiH1rGG14kCQVw503Kt4Xz6eFmACBHZYOeY&#10;NPxQgPVq9LTE3Lg7F3QrYy0ShEOOGpoY+1zKUDVkMUxcT5y8i/MWY5K+lsbjPcFtJ6dKZdJiy2mh&#10;wZ62DVXf5dVqeLuWX764qH2xy6j8nB+5yuqZ1uPnYfMOItIQ/8OP9sFoWKg5/J1JR0C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DonVxAAAANwAAAAPAAAAAAAAAAAA&#10;AAAAAKECAABkcnMvZG93bnJldi54bWxQSwUGAAAAAAQABAD5AAAAkgMAAAAA&#10;" strokeweight=".25pt">
              <v:stroke endarrow="block" endarrowwidth="narrow" endarrowlength="short"/>
            </v:line>
            <v:line id="Line 1393" o:spid="_x0000_s2303" style="position:absolute;flip:y;visibility:visible" from="4271,8196" to="4271,11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0JM7sQAAADcAAAADwAAAGRycy9kb3ducmV2LnhtbESPQWvCQBSE74L/YXmCN32rhyCpq0hL&#10;W/FgqfUHPLKvSWr2bZrdaPrvu0Khx2FmvmHW28E16spdqL0YWMw1KJbC21pKA+eP59kKVIgklhov&#10;bOCHA2w349Gacutv8s7XUyxVgkjIyUAVY5sjhqJiR2HuW5bkffrOUUyyK9F2dEtw1+BS6wwd1ZIW&#10;Kmr5seLicuqdgX2v7eFFn7+fXt+OmC0X6L56NGY6GXYPoCIP8T/8195bAyudwf1MOgK4+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QkzuxAAAANwAAAAPAAAAAAAAAAAA&#10;AAAAAKECAABkcnMvZG93bnJldi54bWxQSwUGAAAAAAQABAD5AAAAkgMAAAAA&#10;" strokeweight=".25pt">
              <v:stroke endarrow="block" endarrowwidth="narrow" endarrowlength="short"/>
            </v:line>
            <v:shape id="Freeform 1394" o:spid="_x0000_s2304" style="position:absolute;left:4259;top:8264;width:3319;height:3027;visibility:visible;mso-wrap-style:square;v-text-anchor:top" coordsize="4050,3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4HgMQA&#10;AADcAAAADwAAAGRycy9kb3ducmV2LnhtbESPQWsCMRSE7wX/Q3hCL0UTe6jLahQRCoIgdRX0+Ng8&#10;s4ubl2WT6vbfN4LgcZiZb5j5sneNuFEXas8aJmMFgrj0pmar4Xj4HmUgQkQ22HgmDX8UYLkYvM0x&#10;N/7Oe7oV0YoE4ZCjhirGNpcylBU5DGPfEifv4juHMcnOStPhPcFdIz+V+pIOa04LFba0rqi8Fr9O&#10;w/a8q+0um6rio7WT4nSQP+X1ovX7sF/NQETq4yv8bG+MhkxN4XEmHQ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7uB4DEAAAA3AAAAA8AAAAAAAAAAAAAAAAAmAIAAGRycy9k&#10;b3ducmV2LnhtbFBLBQYAAAAABAAEAPUAAACJAwAAAAA=&#10;" path="m,3912c639,2809,1278,1707,1710,1092,2142,477,2202,404,2592,222,2982,40,3516,20,4050,e" filled="f" strokeweight="1.25pt">
              <v:path arrowok="t" o:connecttype="custom" o:connectlocs="0,3027;1401,845;2124,172;3319,0" o:connectangles="0,0,0,0"/>
            </v:shape>
          </v:group>
        </w:pict>
      </w: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Default="00042C34" w:rsidP="00AC4B39">
      <w:pPr>
        <w:rPr>
          <w:rFonts w:ascii="Verdana" w:hAnsi="Verdana"/>
          <w:b/>
        </w:rPr>
      </w:pPr>
    </w:p>
    <w:p w:rsidR="00042C34" w:rsidRPr="007421CF" w:rsidRDefault="00042C34" w:rsidP="00AC4B39">
      <w:pPr>
        <w:rPr>
          <w:rFonts w:ascii="Verdana" w:hAnsi="Verdana"/>
          <w:b/>
        </w:rPr>
      </w:pPr>
    </w:p>
    <w:p w:rsidR="00042C34" w:rsidRPr="007421CF" w:rsidRDefault="00042C34" w:rsidP="00AC4B39">
      <w:pPr>
        <w:pStyle w:val="Heading4"/>
        <w:ind w:left="0"/>
        <w:rPr>
          <w:rFonts w:ascii="Verdana" w:hAnsi="Verdana"/>
          <w:i w:val="0"/>
          <w:sz w:val="20"/>
        </w:rPr>
      </w:pPr>
      <w:r w:rsidRPr="007421CF">
        <w:rPr>
          <w:rFonts w:ascii="Verdana" w:hAnsi="Verdana"/>
          <w:i w:val="0"/>
          <w:sz w:val="20"/>
        </w:rPr>
        <w:t xml:space="preserve">Figura </w:t>
      </w:r>
      <w:r>
        <w:rPr>
          <w:rFonts w:ascii="Verdana" w:hAnsi="Verdana"/>
          <w:i w:val="0"/>
          <w:sz w:val="20"/>
        </w:rPr>
        <w:t>9</w:t>
      </w:r>
      <w:r w:rsidRPr="007421CF">
        <w:rPr>
          <w:rFonts w:ascii="Verdana" w:hAnsi="Verdana"/>
          <w:i w:val="0"/>
          <w:sz w:val="20"/>
        </w:rPr>
        <w:t>.1</w:t>
      </w:r>
      <w:r>
        <w:rPr>
          <w:rFonts w:ascii="Verdana" w:hAnsi="Verdana"/>
          <w:i w:val="0"/>
          <w:sz w:val="20"/>
        </w:rPr>
        <w:t>8</w:t>
      </w:r>
      <w:r w:rsidRPr="007421CF">
        <w:rPr>
          <w:rFonts w:ascii="Verdana" w:hAnsi="Verdana"/>
          <w:i w:val="0"/>
          <w:sz w:val="20"/>
        </w:rPr>
        <w:t xml:space="preserve"> Curva de vacío de un generador sincrónico</w:t>
      </w:r>
    </w:p>
    <w:p w:rsidR="00042C34" w:rsidRDefault="00042C34" w:rsidP="00D81B8E">
      <w:pPr>
        <w:rPr>
          <w:rFonts w:ascii="Verdana" w:hAnsi="Verdana"/>
          <w:i/>
        </w:rPr>
      </w:pPr>
    </w:p>
    <w:p w:rsidR="00042C34" w:rsidRPr="007421CF" w:rsidRDefault="00042C34" w:rsidP="00D81B8E">
      <w:pPr>
        <w:rPr>
          <w:rFonts w:ascii="Verdana" w:hAnsi="Verdana"/>
          <w:i/>
        </w:rPr>
      </w:pPr>
    </w:p>
    <w:p w:rsidR="00042C34" w:rsidRPr="007421CF" w:rsidRDefault="00042C34" w:rsidP="00AC4B39">
      <w:pPr>
        <w:ind w:firstLine="708"/>
        <w:jc w:val="both"/>
        <w:rPr>
          <w:rFonts w:ascii="Verdana" w:hAnsi="Verdana"/>
        </w:rPr>
      </w:pPr>
      <w:r w:rsidRPr="007421CF">
        <w:rPr>
          <w:rFonts w:ascii="Verdana" w:hAnsi="Verdana"/>
        </w:rPr>
        <w:t>De la curva observamos que en la primera parte hay una relación lineal entre la corriente de excitación y la fuerza electromotriz, luego aparece un codo de saturación y por último una zona saturada en la cual para un incremento de la corriente de excitación, se logran pequeños incrementos de la tensión.</w:t>
      </w:r>
    </w:p>
    <w:p w:rsidR="00042C34" w:rsidRPr="007421CF" w:rsidRDefault="00042C34" w:rsidP="00AC4B39">
      <w:pPr>
        <w:ind w:firstLine="708"/>
        <w:jc w:val="both"/>
        <w:rPr>
          <w:rFonts w:ascii="Verdana" w:hAnsi="Verdana"/>
        </w:rPr>
      </w:pPr>
      <w:r w:rsidRPr="007421CF">
        <w:rPr>
          <w:rFonts w:ascii="Verdana" w:hAnsi="Verdana"/>
        </w:rPr>
        <w:t>El análisis que efectuamos sobre la máquina lo hacemos dentro de la zona lineal a los efectos de simplificar los conceptos.</w:t>
      </w:r>
    </w:p>
    <w:p w:rsidR="00042C34" w:rsidRPr="007421CF" w:rsidRDefault="00042C34" w:rsidP="00AC4B39">
      <w:pPr>
        <w:ind w:firstLine="708"/>
        <w:jc w:val="both"/>
        <w:rPr>
          <w:rFonts w:ascii="Verdana" w:hAnsi="Verdana"/>
        </w:rPr>
      </w:pPr>
      <w:r w:rsidRPr="007421CF">
        <w:rPr>
          <w:rFonts w:ascii="Verdana" w:hAnsi="Verdana"/>
        </w:rPr>
        <w:t>Esta curva se corresponde con la de imanación de la máquina (Para una determinada velocidad del rotor), ya que la tensión es función del flujo y la intensidad de campo magnético es proporcional a la corriente de excitación.</w:t>
      </w:r>
    </w:p>
    <w:p w:rsidR="00042C34"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E810A1" w:rsidRDefault="00042C34" w:rsidP="00AC4B39">
      <w:pPr>
        <w:ind w:left="284" w:hanging="284"/>
        <w:jc w:val="both"/>
        <w:rPr>
          <w:rFonts w:ascii="Verdana" w:hAnsi="Verdana"/>
          <w:sz w:val="24"/>
          <w:szCs w:val="24"/>
        </w:rPr>
      </w:pPr>
      <w:r>
        <w:rPr>
          <w:rFonts w:ascii="Verdana" w:hAnsi="Verdana"/>
          <w:b/>
          <w:sz w:val="24"/>
          <w:szCs w:val="24"/>
        </w:rPr>
        <w:t>9</w:t>
      </w:r>
      <w:r w:rsidRPr="00E810A1">
        <w:rPr>
          <w:rFonts w:ascii="Verdana" w:hAnsi="Verdana"/>
          <w:b/>
          <w:sz w:val="24"/>
          <w:szCs w:val="24"/>
        </w:rPr>
        <w:t>.5  Característica de cortocircuito</w:t>
      </w:r>
    </w:p>
    <w:p w:rsidR="00042C34" w:rsidRPr="007421CF" w:rsidRDefault="00042C34" w:rsidP="00AC4B39">
      <w:pPr>
        <w:ind w:left="284" w:hanging="284"/>
        <w:jc w:val="both"/>
        <w:rPr>
          <w:rFonts w:ascii="Verdana" w:hAnsi="Verdana"/>
        </w:rPr>
      </w:pPr>
    </w:p>
    <w:p w:rsidR="00042C34" w:rsidRPr="007421CF" w:rsidRDefault="00042C34" w:rsidP="00AC4B39">
      <w:pPr>
        <w:ind w:firstLine="708"/>
        <w:jc w:val="both"/>
        <w:rPr>
          <w:rFonts w:ascii="Verdana" w:hAnsi="Verdana"/>
        </w:rPr>
      </w:pPr>
      <w:r w:rsidRPr="007421CF">
        <w:rPr>
          <w:rFonts w:ascii="Verdana" w:hAnsi="Verdana"/>
        </w:rPr>
        <w:t>La característica de cortocircuito es la relación entre la corriente estatórica y la corriente de excitación con los bornes cortocircuitados.</w:t>
      </w:r>
    </w:p>
    <w:p w:rsidR="00042C34" w:rsidRPr="007421CF" w:rsidRDefault="00042C34" w:rsidP="00AC4B39">
      <w:pPr>
        <w:ind w:firstLine="708"/>
        <w:jc w:val="both"/>
        <w:rPr>
          <w:rFonts w:ascii="Verdana" w:hAnsi="Verdana"/>
        </w:rPr>
      </w:pPr>
      <w:r w:rsidRPr="007421CF">
        <w:rPr>
          <w:rFonts w:ascii="Verdana" w:hAnsi="Verdana"/>
        </w:rPr>
        <w:t xml:space="preserve">Este ensayo se realiza cortocircuitando los bornes del generador a través de amperímetros, y manteniendo la velocidad constante, se varía la corriente de excitación y se efectúan las lecturas de la corriente estatórica, utilizando el circuito de la figura </w:t>
      </w:r>
      <w:r>
        <w:rPr>
          <w:rFonts w:ascii="Verdana" w:hAnsi="Verdana"/>
        </w:rPr>
        <w:t>9</w:t>
      </w:r>
      <w:r w:rsidRPr="007421CF">
        <w:rPr>
          <w:rFonts w:ascii="Verdana" w:hAnsi="Verdana"/>
        </w:rPr>
        <w:t>.1</w:t>
      </w:r>
      <w:r>
        <w:rPr>
          <w:rFonts w:ascii="Verdana" w:hAnsi="Verdana"/>
        </w:rPr>
        <w:t>9</w:t>
      </w:r>
      <w:r w:rsidRPr="007421CF">
        <w:rPr>
          <w:rFonts w:ascii="Verdana" w:hAnsi="Verdana"/>
        </w:rPr>
        <w:t>.</w:t>
      </w:r>
    </w:p>
    <w:p w:rsidR="00042C34" w:rsidRDefault="00042C34" w:rsidP="00AC4B39">
      <w:pPr>
        <w:ind w:firstLine="708"/>
        <w:jc w:val="both"/>
        <w:rPr>
          <w:rFonts w:ascii="Verdana" w:hAnsi="Verdana"/>
        </w:rPr>
      </w:pPr>
    </w:p>
    <w:p w:rsidR="00042C34" w:rsidRDefault="00042C34" w:rsidP="00AC4B39">
      <w:pPr>
        <w:ind w:firstLine="708"/>
        <w:jc w:val="both"/>
        <w:rPr>
          <w:rFonts w:ascii="Verdana" w:hAnsi="Verdana"/>
        </w:rPr>
      </w:pPr>
    </w:p>
    <w:p w:rsidR="00042C34" w:rsidRDefault="00042C34" w:rsidP="00AC4B39">
      <w:pPr>
        <w:ind w:firstLine="708"/>
        <w:jc w:val="both"/>
        <w:rPr>
          <w:rFonts w:ascii="Verdana" w:hAnsi="Verdana"/>
        </w:rPr>
      </w:pPr>
    </w:p>
    <w:p w:rsidR="00042C34" w:rsidRDefault="00042C34" w:rsidP="00AC4B39">
      <w:pPr>
        <w:ind w:firstLine="708"/>
        <w:jc w:val="both"/>
        <w:rPr>
          <w:rFonts w:ascii="Verdana" w:hAnsi="Verdana"/>
        </w:rPr>
      </w:pPr>
    </w:p>
    <w:p w:rsidR="00042C34" w:rsidRDefault="00042C34" w:rsidP="00AC4B39">
      <w:pPr>
        <w:ind w:firstLine="708"/>
        <w:jc w:val="both"/>
        <w:rPr>
          <w:rFonts w:ascii="Verdana" w:hAnsi="Verdana"/>
        </w:rPr>
      </w:pPr>
    </w:p>
    <w:p w:rsidR="00042C34" w:rsidRDefault="00042C34" w:rsidP="00AC4B39">
      <w:pPr>
        <w:ind w:firstLine="708"/>
        <w:jc w:val="both"/>
        <w:rPr>
          <w:rFonts w:ascii="Verdana" w:hAnsi="Verdana"/>
        </w:rPr>
      </w:pPr>
    </w:p>
    <w:p w:rsidR="00042C34" w:rsidRDefault="00042C34" w:rsidP="00AC4B39">
      <w:pPr>
        <w:ind w:firstLine="708"/>
        <w:jc w:val="both"/>
        <w:rPr>
          <w:rFonts w:ascii="Verdana" w:hAnsi="Verdana"/>
        </w:rPr>
      </w:pPr>
    </w:p>
    <w:p w:rsidR="00042C34" w:rsidRDefault="00042C34" w:rsidP="00AC4B39">
      <w:pPr>
        <w:ind w:firstLine="708"/>
        <w:jc w:val="both"/>
        <w:rPr>
          <w:rFonts w:ascii="Verdana" w:hAnsi="Verdana"/>
        </w:rPr>
      </w:pPr>
    </w:p>
    <w:p w:rsidR="00042C34" w:rsidRDefault="00042C34" w:rsidP="00AC4B39">
      <w:pPr>
        <w:ind w:firstLine="708"/>
        <w:jc w:val="both"/>
        <w:rPr>
          <w:rFonts w:ascii="Verdana" w:hAnsi="Verdana"/>
        </w:rPr>
      </w:pPr>
    </w:p>
    <w:p w:rsidR="00042C34" w:rsidRPr="007421CF" w:rsidRDefault="00042C34" w:rsidP="00F14F42">
      <w:pPr>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r>
        <w:rPr>
          <w:noProof/>
          <w:lang w:val="es-ES"/>
        </w:rPr>
        <w:pict>
          <v:group id="Group 2172" o:spid="_x0000_s2305" style="position:absolute;left:0;text-align:left;margin-left:63.4pt;margin-top:.85pt;width:357.7pt;height:186.25pt;z-index:251669504" coordorigin="2969,1626" coordsize="7154,3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">
            <v:shape id="Text Box 1414" o:spid="_x0000_s2306" type="#_x0000_t202" style="position:absolute;left:4735;top:2703;width:2090;height:4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jyBcAA&#10;AADcAAAADwAAAGRycy9kb3ducmV2LnhtbERPy4rCMBTdC/5DuII7TRQfYzWKKAOzUnRmBHeX5toW&#10;m5vSZGzn781CcHk479WmtaV4UO0LxxpGQwWCOHWm4EzDz/fn4AOED8gGS8ek4Z88bNbdzgoT4xo+&#10;0eMcMhFD2CeoIQ+hSqT0aU4W/dBVxJG7udpiiLDOpKmxieG2lGOlZtJiwbEhx4p2OaX385/V8Hu4&#10;XS8Tdcz2dlo1rlWS7UJq3e+12yWIQG14i1/uL6NhPo3z45l4BOT6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ajyBcAAAADcAAAADwAAAAAAAAAAAAAAAACYAgAAZHJzL2Rvd25y&#10;ZXYueG1sUEsFBgAAAAAEAAQA9QAAAIUDAAAAAA==&#10;" filled="f" stroked="f">
              <v:textbox>
                <w:txbxContent>
                  <w:p w:rsidR="00042C34" w:rsidRPr="00577D7D" w:rsidRDefault="00042C34" w:rsidP="007817F1">
                    <w:pPr>
                      <w:rPr>
                        <w:rFonts w:ascii="Verdana" w:hAnsi="Verdana"/>
                        <w:sz w:val="16"/>
                        <w:szCs w:val="16"/>
                      </w:rPr>
                    </w:pPr>
                    <w:r w:rsidRPr="00577D7D">
                      <w:rPr>
                        <w:rFonts w:ascii="Verdana" w:hAnsi="Verdana"/>
                        <w:sz w:val="16"/>
                        <w:szCs w:val="16"/>
                      </w:rPr>
                      <w:t>GENERADOR</w:t>
                    </w:r>
                  </w:p>
                </w:txbxContent>
              </v:textbox>
            </v:shape>
            <v:oval id="Oval 339" o:spid="_x0000_s2307" style="position:absolute;left:4669;top:2154;width:1369;height:136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OqsUA&#10;AADcAAAADwAAAGRycy9kb3ducmV2LnhtbESPT2vCQBTE74LfYXmFXqRubImVmFWKUNqexJiLt0f2&#10;5Q/Nvo3ZTUy/fbdQ8DjMzG+YdD+ZVozUu8aygtUyAkFcWN1wpSA/vz9tQDiPrLG1TAp+yMF+N5+l&#10;mGh74xONma9EgLBLUEHtfZdI6YqaDLql7YiDV9reoA+yr6Tu8RbgppXPUbSWBhsOCzV2dKip+M4G&#10;o8At8nhzJH65HoovGijuLh9lrNTjw/S2BeFp8vfwf/tTK3iNV/B3JhwBu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386qxQAAANwAAAAPAAAAAAAAAAAAAAAAAJgCAABkcnMv&#10;ZG93bnJldi54bWxQSwUGAAAAAAQABAD1AAAAigMAAAAA&#10;" filled="f" strokeweight="1.25pt"/>
            <v:line id="Line 340" o:spid="_x0000_s2308" style="position:absolute;visibility:visible" from="6436,1911" to="9572,1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qZwbsUAAADcAAAADwAAAGRycy9kb3ducmV2LnhtbESP3WoCMRSE7wXfIRyhdzWr0KqrUcS2&#10;UOmF+PMAx81xs7o5WZJUt336Rih4OczMN8xs0dpaXMmHyrGCQT8DQVw4XXGp4LD/eB6DCBFZY+2Y&#10;FPxQgMW825lhrt2Nt3TdxVIkCIccFZgYm1zKUBiyGPquIU7eyXmLMUlfSu3xluC2lsMse5UWK04L&#10;BhtaGSouu2+rYO2PX5fBb2nkkdf+vd68TYI9K/XUa5dTEJHa+Aj/tz+1gtHLEO5n0hG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qZwbsUAAADcAAAADwAAAAAAAAAA&#10;AAAAAAChAgAAZHJzL2Rvd25yZXYueG1sUEsFBgAAAAAEAAQA+QAAAJMDAAAAAA==&#10;" strokeweight="1pt"/>
            <v:line id="Line 341" o:spid="_x0000_s2309" style="position:absolute;visibility:visible" from="6436,3857" to="9572,3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rV9cUAAADcAAAADwAAAGRycy9kb3ducmV2LnhtbESP3WoCMRSE74W+QzgF72rWitVujVK0&#10;QsUL8ecBjpvTzdbNyZKkuvXpTaHg5TAz3zCTWWtrcSYfKscK+r0MBHHhdMWlgsN++TQGESKyxtox&#10;KfilALPpQ2eCuXYX3tJ5F0uRIBxyVGBibHIpQ2HIYui5hjh5X85bjEn6UmqPlwS3tXzOshdpseK0&#10;YLChuaHitPuxClb+uD71r6WRR175j3qzeA32W6nuY/v+BiJSG+/h//anVjAaDuDvTDoCcn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erV9cUAAADcAAAADwAAAAAAAAAA&#10;AAAAAAChAgAAZHJzL2Rvd25yZXYueG1sUEsFBgAAAAAEAAQA+QAAAJMDAAAAAA==&#10;" strokeweight="1pt"/>
            <v:line id="Line 342" o:spid="_x0000_s2310" style="position:absolute;flip:x;visibility:visible" from="5752,1918" to="6437,23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knmcYAAADcAAAADwAAAGRycy9kb3ducmV2LnhtbESPS2vCQBSF9wX/w3CFboqZWKzaNKOI&#10;UCgFF1rBdHfJ3OZh5k7IjCb++45Q6PJwHh8nXQ+mEVfqXGVZwTSKQRDnVldcKDh+vU+WIJxH1thY&#10;JgU3crBejR5STLTteU/Xgy9EGGGXoILS+zaR0uUlGXSRbYmD92M7gz7IrpC6wz6Mm0Y+x/FcGqw4&#10;EEpsaVtSfj5cTIDU2+J7V1N+ej21n/18+tRn2UWpx/GweQPhafD/4b/2h1aweJnB/Uw4AnL1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hZJ5nGAAAA3AAAAA8AAAAAAAAA&#10;AAAAAAAAoQIAAGRycy9kb3ducmV2LnhtbFBLBQYAAAAABAAEAPkAAACUAwAAAAA=&#10;" strokeweight="1pt"/>
            <v:line id="Line 343" o:spid="_x0000_s2311" style="position:absolute;visibility:visible" from="6037,2900" to="9572,29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oGsUAAADcAAAADwAAAGRycy9kb3ducmV2LnhtbESP3WoCMRSE7wXfIRyhdzVrwaqrUcS2&#10;UOmF+PMAx81xs7o5WZJUt336Rih4OczMN8xs0dpaXMmHyrGCQT8DQVw4XXGp4LD/eB6DCBFZY+2Y&#10;FPxQgMW825lhrt2Nt3TdxVIkCIccFZgYm1zKUBiyGPquIU7eyXmLMUlfSu3xluC2li9Z9iotVpwW&#10;DDa0MlRcdt9Wwdofvy6D39LII6/9e715mwR7Vuqp1y6nICK18RH+b39qBaPhEO5n0hG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U/oGsUAAADcAAAADwAAAAAAAAAA&#10;AAAAAAChAgAAZHJzL2Rvd25yZXYueG1sUEsFBgAAAAAEAAQA+QAAAJMDAAAAAA==&#10;" strokeweight="1pt"/>
            <v:line id="Line 344" o:spid="_x0000_s2312" style="position:absolute;flip:x y;visibility:visible" from="5692,3429" to="6434,3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6mvcQAAADcAAAADwAAAGRycy9kb3ducmV2LnhtbESPT2sCMRTE7wW/Q3iCl6JZhW5lNYqI&#10;lh681D/3x+aZXdy8rEnUbT99IxR6HGbmN8x82dlG3MmH2rGC8SgDQVw6XbNRcDxsh1MQISJrbByT&#10;gm8KsFz0XuZYaPfgL7rvoxEJwqFABVWMbSFlKCuyGEauJU7e2XmLMUlvpPb4SHDbyEmW5dJizWmh&#10;wpbWFZWX/c0qOGzo+upX6/OFze6a56cPE38mSg363WoGIlIX/8N/7U+t4P0th+eZdATk4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bqa9xAAAANwAAAAPAAAAAAAAAAAA&#10;AAAAAKECAABkcnMvZG93bnJldi54bWxQSwUGAAAAAAQABAD5AAAAkgMAAAAA&#10;" strokeweight="1pt"/>
            <v:oval id="Oval 345" o:spid="_x0000_s2313" style="position:absolute;left:9478;top:1860;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4m8sUA&#10;AADcAAAADwAAAGRycy9kb3ducmV2LnhtbESPQWvCQBSE7wX/w/IKvdWNQhONriKikEuRai+9PbPP&#10;JDT7NuyuMe2v7woFj8PMfMMs14NpRU/ON5YVTMYJCOLS6oYrBZ+n/esMhA/IGlvLpOCHPKxXo6cl&#10;5tre+IP6Y6hEhLDPUUEdQpdL6cuaDPqx7Yijd7HOYIjSVVI7vEW4aeU0SVJpsOG4UGNH25rK7+PV&#10;KKDsvdilZj9PD8NOT74Kt/3tz0q9PA+bBYhAQ3iE/9uFVpC9ZXA/E4+A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PibyxQAAANwAAAAPAAAAAAAAAAAAAAAAAJgCAABkcnMv&#10;ZG93bnJldi54bWxQSwUGAAAAAAQABAD1AAAAigMAAAAA&#10;" strokeweight="1pt"/>
            <v:oval id="Oval 346" o:spid="_x0000_s2314" style="position:absolute;left:9484;top:2839;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GygMIA&#10;AADcAAAADwAAAGRycy9kb3ducmV2LnhtbERPz2vCMBS+D/wfwhO8zdSBdavGIkWhlyFzu+z21jzb&#10;YvNSkqxW//rlIOz48f3e5KPpxEDOt5YVLOYJCOLK6pZrBV+fh+dXED4ga+wsk4Ibeci3k6cNZtpe&#10;+YOGU6hFDGGfoYImhD6T0lcNGfRz2xNH7mydwRChq6V2eI3hppMvSZJKgy3HhgZ7KhqqLqdfo4BW&#10;7+U+NYe39Dju9eK7dMV9+FFqNh13axCBxvAvfrhLrWC1jGvjmXgE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obKAwgAAANwAAAAPAAAAAAAAAAAAAAAAAJgCAABkcnMvZG93&#10;bnJldi54bWxQSwUGAAAAAAQABAD1AAAAhwMAAAAA&#10;" strokeweight="1pt"/>
            <v:oval id="Oval 347" o:spid="_x0000_s2315" style="position:absolute;left:9499;top:3794;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0XG8UA&#10;AADcAAAADwAAAGRycy9kb3ducmV2LnhtbESPQWvCQBSE74L/YXkFb7pRMNbUVUQUcpGi9tLba/Y1&#10;Cc2+DbtrTPvr3YLgcZiZb5jVpjeN6Mj52rKC6SQBQVxYXXOp4ONyGL+C8AFZY2OZFPySh816OFhh&#10;pu2NT9SdQykihH2GCqoQ2kxKX1Rk0E9sSxy9b+sMhihdKbXDW4SbRs6SJJUGa44LFba0q6j4OV+N&#10;Aloc831qDsv0vd/r6Wfudn/dl1Kjl377BiJQH57hRzvXChbzJfyfiUdAr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7RcbxQAAANwAAAAPAAAAAAAAAAAAAAAAAJgCAABkcnMv&#10;ZG93bnJldi54bWxQSwUGAAAAAAQABAD1AAAAigMAAAAA&#10;" strokeweight="1pt"/>
            <v:shape id="Text Box 348" o:spid="_x0000_s2316" type="#_x0000_t202" style="position:absolute;left:9421;top:1680;width:672;height:5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jSz8QA&#10;AADcAAAADwAAAGRycy9kb3ducmV2LnhtbESPwW7CMAyG75N4h8iTuI10IMEoBARIk8aBAwzupjFt&#10;ReOUJisdTz8fJnG0fv+fP8+XnatUS00oPRt4HySgiDNvS84NHL8/3z5AhYhssfJMBn4pwHLRe5lj&#10;av2d99QeYq4EwiFFA0WMdap1yApyGAa+Jpbs4huHUcYm17bBu8BdpYdJMtYOS5YLBda0KSi7Hn6c&#10;aLSn82gaVz6E3WW43j5wd77ejOm/dqsZqEhdfC7/t7+sgclY9OUZIYBe/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SI0s/EAAAA3AAAAA8AAAAAAAAAAAAAAAAAmAIAAGRycy9k&#10;b3ducmV2LnhtbFBLBQYAAAAABAAEAPUAAACJAwAAAAA=&#10;" filled="f" stroked="f" strokeweight="1pt">
              <v:textbox>
                <w:txbxContent>
                  <w:p w:rsidR="00042C34" w:rsidRDefault="00042C34" w:rsidP="00AC4B39">
                    <w:pPr>
                      <w:jc w:val="center"/>
                      <w:rPr>
                        <w:rFonts w:ascii="Arial" w:hAnsi="Arial"/>
                        <w:bCs/>
                        <w:sz w:val="16"/>
                        <w:vertAlign w:val="subscript"/>
                        <w:lang w:val="es-MX"/>
                      </w:rPr>
                    </w:pPr>
                    <w:r>
                      <w:rPr>
                        <w:rFonts w:ascii="Arial" w:hAnsi="Arial"/>
                        <w:bCs/>
                        <w:sz w:val="16"/>
                        <w:lang w:val="es-MX"/>
                      </w:rPr>
                      <w:t>u</w:t>
                    </w:r>
                    <w:r>
                      <w:rPr>
                        <w:rFonts w:ascii="Arial" w:hAnsi="Arial"/>
                        <w:bCs/>
                        <w:sz w:val="16"/>
                        <w:vertAlign w:val="subscript"/>
                        <w:lang w:val="es-MX"/>
                      </w:rPr>
                      <w:t>1</w:t>
                    </w:r>
                  </w:p>
                </w:txbxContent>
              </v:textbox>
            </v:shape>
            <v:shape id="Text Box 349" o:spid="_x0000_s2317" type="#_x0000_t202" style="position:absolute;left:9451;top:2682;width:672;height:5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R3VMYA&#10;AADcAAAADwAAAGRycy9kb3ducmV2LnhtbESPS2vDMBCE74X+B7GF3mo5KeThRDZJodAccmjS3tfW&#10;+kGslWOpjtNfXxUCOQ6z883OOhtNKwbqXWNZwSSKQRAXVjdcKfg6vr8sQDiPrLG1TAqu5CBLHx/W&#10;mGh74U8aDr4SAcIuQQW1910ipStqMugi2xEHr7S9QR9kX0nd4yXATSuncTyTBhsODTV29FZTcTr8&#10;mPDG8J2/Lv3GOrcvp9vdL+7z01mp56dxswLhafT341v6QyuYzybwPyYQQK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8R3VMYAAADcAAAADwAAAAAAAAAAAAAAAACYAgAAZHJz&#10;L2Rvd25yZXYueG1sUEsFBgAAAAAEAAQA9QAAAIsDAAAAAA==&#10;" filled="f" stroked="f" strokeweight="1pt">
              <v:textbox>
                <w:txbxContent>
                  <w:p w:rsidR="00042C34" w:rsidRDefault="00042C34" w:rsidP="00AC4B39">
                    <w:pPr>
                      <w:jc w:val="center"/>
                      <w:rPr>
                        <w:rFonts w:ascii="Arial" w:hAnsi="Arial"/>
                        <w:bCs/>
                        <w:sz w:val="16"/>
                        <w:vertAlign w:val="subscript"/>
                        <w:lang w:val="es-MX"/>
                      </w:rPr>
                    </w:pPr>
                    <w:r>
                      <w:rPr>
                        <w:rFonts w:ascii="Arial" w:hAnsi="Arial"/>
                        <w:bCs/>
                        <w:sz w:val="16"/>
                        <w:lang w:val="es-MX"/>
                      </w:rPr>
                      <w:t>v</w:t>
                    </w:r>
                    <w:r>
                      <w:rPr>
                        <w:rFonts w:ascii="Arial" w:hAnsi="Arial"/>
                        <w:bCs/>
                        <w:sz w:val="16"/>
                        <w:vertAlign w:val="subscript"/>
                        <w:lang w:val="es-MX"/>
                      </w:rPr>
                      <w:t>1</w:t>
                    </w:r>
                  </w:p>
                </w:txbxContent>
              </v:textbox>
            </v:shape>
            <v:shape id="Text Box 350" o:spid="_x0000_s2318" type="#_x0000_t202" style="position:absolute;left:9433;top:3612;width:672;height:5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bpI8UA&#10;AADcAAAADwAAAGRycy9kb3ducmV2LnhtbESPQWvCQBCF7wX/wzJCb3XTCKlN3YgKQj14qLX3MTsm&#10;IdnZmF2T2F/fLRR6fLx535u3XI2mET11rrKs4HkWgSDOra64UHD63D0tQDiPrLGxTAru5GCVTR6W&#10;mGo78Af1R1+IAGGXooLS+zaV0uUlGXQz2xIH72I7gz7IrpC6wyHATSPjKEqkwYpDQ4ktbUvK6+PN&#10;hDf6r/P81a+tc4dLvNl/4+FcX5V6nI7rNxCeRv9//Jd+1wpekhh+xwQCyO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FukjxQAAANwAAAAPAAAAAAAAAAAAAAAAAJgCAABkcnMv&#10;ZG93bnJldi54bWxQSwUGAAAAAAQABAD1AAAAigMAAAAA&#10;" filled="f" stroked="f" strokeweight="1pt">
              <v:textbox>
                <w:txbxContent>
                  <w:p w:rsidR="00042C34" w:rsidRDefault="00042C34" w:rsidP="00AC4B39">
                    <w:pPr>
                      <w:jc w:val="center"/>
                      <w:rPr>
                        <w:rFonts w:ascii="Arial" w:hAnsi="Arial"/>
                        <w:bCs/>
                        <w:sz w:val="16"/>
                        <w:vertAlign w:val="subscript"/>
                        <w:lang w:val="es-MX"/>
                      </w:rPr>
                    </w:pPr>
                    <w:r>
                      <w:rPr>
                        <w:rFonts w:ascii="Arial" w:hAnsi="Arial"/>
                        <w:bCs/>
                        <w:sz w:val="16"/>
                        <w:lang w:val="es-MX"/>
                      </w:rPr>
                      <w:t>w</w:t>
                    </w:r>
                    <w:r>
                      <w:rPr>
                        <w:rFonts w:ascii="Arial" w:hAnsi="Arial"/>
                        <w:bCs/>
                        <w:sz w:val="16"/>
                        <w:vertAlign w:val="subscript"/>
                        <w:lang w:val="es-MX"/>
                      </w:rPr>
                      <w:t>1</w:t>
                    </w:r>
                  </w:p>
                </w:txbxContent>
              </v:textbox>
            </v:shape>
            <v:line id="Line 351" o:spid="_x0000_s2319" style="position:absolute;flip:x;visibility:visible" from="9519,1899" to="9522,38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vl/sUAAADcAAAADwAAAGRycy9kb3ducmV2LnhtbESPQWvCQBSE74X+h+UVvNVNK6hNXaUV&#10;BKH2YCro8Zl9TYLZtyH7NPHfd4WCx2FmvmFmi97V6kJtqDwbeBkmoIhzbysuDOx+Vs9TUEGQLdae&#10;ycCVAizmjw8zTK3veEuXTAoVIRxSNFCKNKnWIS/JYRj6hjh6v751KFG2hbYtdhHuav2aJGPtsOK4&#10;UGJDy5LyU3Z2BoK98nE/3ey7z93hJNXkW/qvN2MGT/3HOyihXu7h//baGpiMR3A7E4+An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Ovl/sUAAADcAAAADwAAAAAAAAAA&#10;AAAAAAChAgAAZHJzL2Rvd25yZXYueG1sUEsFBgAAAAAEAAQA+QAAAJMDAAAAAA==&#10;" strokeweight="1.25pt"/>
            <v:oval id="Oval 352" o:spid="_x0000_s2320" style="position:absolute;left:7723;top:1704;width:42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J4MMA&#10;AADcAAAADwAAAGRycy9kb3ducmV2LnhtbESPX2vCMBTF34V9h3AHvmmqiLpqFBEHvoxhleHjpbkm&#10;xeamNJmt334ZDPZ4OH9+nPW2d7V4UBsqzwom4wwEcel1xUbB5fw+WoIIEVlj7ZkUPCnAdvMyWGOu&#10;fccnehTRiDTCIUcFNsYmlzKUlhyGsW+Ik3fzrcOYZGukbrFL466W0yybS4cVJ4LFhvaWynvx7RLk&#10;MJ18HPvP5/WrvJDdd6Z5M51Sw9d+twIRqY//4b/2UStYzGfweyYdAb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2J4MMAAADcAAAADwAAAAAAAAAAAAAAAACYAgAAZHJzL2Rv&#10;d25yZXYueG1sUEsFBgAAAAAEAAQA9QAAAIgDAAAAAA==&#10;" strokeweight="1.25pt"/>
            <v:oval id="Oval 353" o:spid="_x0000_s2321" style="position:absolute;left:7729;top:2694;width:42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Ese8QA&#10;AADcAAAADwAAAGRycy9kb3ducmV2LnhtbESPS2sCMRSF90L/Q7gFd5pR8NHRKCIW3JTiKMXlZXJN&#10;Bic3wyR1xn/fFApdHs7j46y3vavFg9pQeVYwGWcgiEuvKzYKLuf30RJEiMgaa8+k4EkBtpuXwRpz&#10;7Ts+0aOIRqQRDjkqsDE2uZShtOQwjH1DnLybbx3GJFsjdYtdGne1nGbZXDqsOBEsNrS3VN6Lb5cg&#10;h+nk49h/Pq9f5YXsvjPNm+mUGr72uxWISH38D/+1j1rBYj6D3zPpCMj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BLHvEAAAA3AAAAA8AAAAAAAAAAAAAAAAAmAIAAGRycy9k&#10;b3ducmV2LnhtbFBLBQYAAAAABAAEAPUAAACJAwAAAAA=&#10;" strokeweight="1.25pt"/>
            <v:oval id="Oval 354" o:spid="_x0000_s2322" style="position:absolute;left:7732;top:3643;width:42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OyDMQA&#10;AADcAAAADwAAAGRycy9kb3ducmV2LnhtbESPX2vCMBTF3wW/Q7iDvWmqD93sTMsQBV/GmIrs8dJc&#10;k2JzU5po67dfBoM9Hs6fH2ddja4Vd+pD41nBYp6BIK69btgoOB13s1cQISJrbD2TggcFqMrpZI2F&#10;9gN/0f0QjUgjHApUYGPsCilDbclhmPuOOHkX3zuMSfZG6h6HNO5aucyyXDpsOBEsdrSxVF8PN5cg&#10;2+XiYz9+Pr7P9YnsZjDdygxKPT+N728gIo3xP/zX3msFL3kOv2fSEZDl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TsgzEAAAA3AAAAA8AAAAAAAAAAAAAAAAAmAIAAGRycy9k&#10;b3ducmV2LnhtbFBLBQYAAAAABAAEAPUAAACJAwAAAAA=&#10;" strokeweight="1.25pt"/>
            <v:shape id="Text Box 355" o:spid="_x0000_s2323" type="#_x0000_t202" style="position:absolute;left:7579;top:1686;width:732;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FKu8UA&#10;AADcAAAADwAAAGRycy9kb3ducmV2LnhtbESPQWvCQBCF74L/YZlCb7qphajRTbCFgh48VNv7mB2T&#10;YHY2ZrdJ9Nd3CwWPjzfve/PW2WBq0VHrKssKXqYRCOLc6ooLBV/Hj8kChPPIGmvLpOBGDrJ0PFpj&#10;om3Pn9QdfCEChF2CCkrvm0RKl5dk0E1tQxy8s20N+iDbQuoW+wA3tZxFUSwNVhwaSmzovaT8cvgx&#10;4Y3u+/S69Bvr3P48e9vdcX+6XJV6fho2KxCeBv84/k9vtYJ5PIe/MYEAMv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YUq7xQAAANwAAAAPAAAAAAAAAAAAAAAAAJgCAABkcnMv&#10;ZG93bnJldi54bWxQSwUGAAAAAAQABAD1AAAAigMAAAAA&#10;" filled="f" stroked="f" strokeweight="1pt">
              <v:textbox>
                <w:txbxContent>
                  <w:p w:rsidR="00042C34" w:rsidRDefault="00042C34" w:rsidP="00AC4B39">
                    <w:pPr>
                      <w:jc w:val="center"/>
                      <w:rPr>
                        <w:rFonts w:ascii="Arial" w:hAnsi="Arial"/>
                        <w:bCs/>
                        <w:sz w:val="16"/>
                        <w:lang w:val="es-MX"/>
                      </w:rPr>
                    </w:pPr>
                    <w:r>
                      <w:rPr>
                        <w:rFonts w:ascii="Arial" w:hAnsi="Arial"/>
                        <w:bCs/>
                        <w:sz w:val="16"/>
                        <w:lang w:val="es-MX"/>
                      </w:rPr>
                      <w:t>A</w:t>
                    </w:r>
                  </w:p>
                </w:txbxContent>
              </v:textbox>
            </v:shape>
            <v:shape id="Text Box 356" o:spid="_x0000_s2324" type="#_x0000_t202" style="position:absolute;left:7552;top:2671;width:732;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7eycQA&#10;AADcAAAADwAAAGRycy9kb3ducmV2LnhtbESPwW7CMAyG75N4h8iTuI10IMEoBARIk8aBAwzupjFt&#10;ReOUJisdTz8fJnG0fv+fP8+XnatUS00oPRt4HySgiDNvS84NHL8/3z5AhYhssfJMBn4pwHLRe5lj&#10;av2d99QeYq4EwiFFA0WMdap1yApyGAa+Jpbs4huHUcYm17bBu8BdpYdJMtYOS5YLBda0KSi7Hn6c&#10;aLSn82gaVz6E3WW43j5wd77ejOm/dqsZqEhdfC7/t7+sgclYbOUZIYBe/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3snEAAAA3AAAAA8AAAAAAAAAAAAAAAAAmAIAAGRycy9k&#10;b3ducmV2LnhtbFBLBQYAAAAABAAEAPUAAACJAwAAAAA=&#10;" filled="f" stroked="f" strokeweight="1pt">
              <v:textbox>
                <w:txbxContent>
                  <w:p w:rsidR="00042C34" w:rsidRDefault="00042C34" w:rsidP="00AC4B39">
                    <w:pPr>
                      <w:jc w:val="center"/>
                      <w:rPr>
                        <w:rFonts w:ascii="Arial" w:hAnsi="Arial"/>
                        <w:bCs/>
                        <w:sz w:val="16"/>
                        <w:lang w:val="es-MX"/>
                      </w:rPr>
                    </w:pPr>
                    <w:r>
                      <w:rPr>
                        <w:rFonts w:ascii="Arial" w:hAnsi="Arial"/>
                        <w:bCs/>
                        <w:sz w:val="16"/>
                        <w:lang w:val="es-MX"/>
                      </w:rPr>
                      <w:t>A</w:t>
                    </w:r>
                  </w:p>
                </w:txbxContent>
              </v:textbox>
            </v:shape>
            <v:shape id="Text Box 357" o:spid="_x0000_s2325" type="#_x0000_t202" style="position:absolute;left:7573;top:3648;width:732;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J7UsYA&#10;AADcAAAADwAAAGRycy9kb3ducmV2LnhtbESPQWvCQBCF70L/wzIFb2ZTC9GkrqKFgj3kUG3vk+yY&#10;BLOzMbuNaX99tyB4fLx535u32oymFQP1rrGs4CmKQRCXVjdcKfg8vs2WIJxH1thaJgU/5GCzfpis&#10;MNP2yh80HHwlAoRdhgpq77tMSlfWZNBFtiMO3sn2Bn2QfSV1j9cAN62cx3EiDTYcGmrs6LWm8nz4&#10;NuGN4at4Tv3WOpef5rv3X8yL80Wp6eO4fQHhafT341t6rxUskhT+xwQCy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bJ7UsYAAADcAAAADwAAAAAAAAAAAAAAAACYAgAAZHJz&#10;L2Rvd25yZXYueG1sUEsFBgAAAAAEAAQA9QAAAIsDAAAAAA==&#10;" filled="f" stroked="f" strokeweight="1pt">
              <v:textbox>
                <w:txbxContent>
                  <w:p w:rsidR="00042C34" w:rsidRDefault="00042C34" w:rsidP="00AC4B39">
                    <w:pPr>
                      <w:jc w:val="center"/>
                      <w:rPr>
                        <w:rFonts w:ascii="Arial" w:hAnsi="Arial"/>
                        <w:bCs/>
                        <w:sz w:val="16"/>
                        <w:lang w:val="es-MX"/>
                      </w:rPr>
                    </w:pPr>
                    <w:r>
                      <w:rPr>
                        <w:rFonts w:ascii="Arial" w:hAnsi="Arial"/>
                        <w:bCs/>
                        <w:sz w:val="16"/>
                        <w:lang w:val="es-MX"/>
                      </w:rPr>
                      <w:t>A</w:t>
                    </w:r>
                  </w:p>
                </w:txbxContent>
              </v:textbox>
            </v:shape>
            <v:group id="Group 359" o:spid="_x0000_s2326" style="position:absolute;left:3339;top:1985;width:394;height:199" coordorigin="3699,2932" coordsize="394,1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Ykr2cIAAADcAAAADwAAAGRycy9kb3ducmV2LnhtbERPy4rCMBTdC/MP4Q64&#10;07Qj2qEaRWRGXIjgAwZ3l+baFpub0mTa+vdmIbg8nPdi1ZtKtNS40rKCeByBIM6sLjlXcDn/jr5B&#10;OI+ssbJMCh7kYLX8GCww1bbjI7Unn4sQwi5FBYX3dSqlywoy6Ma2Jg7czTYGfYBNLnWDXQg3lfyK&#10;opk0WHJoKLCmTUHZ/fRvFGw77NaT+Kfd32+bx/U8PfztY1Jq+Nmv5yA89f4tfrl3WkGShPnhTDgC&#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WJK9nCAAAA3AAAAA8A&#10;AAAAAAAAAAAAAAAAqgIAAGRycy9kb3ducmV2LnhtbFBLBQYAAAAABAAEAPoAAACZAwAAAAA=&#10;">
              <v:line id="Line 360" o:spid="_x0000_s2327" style="position:absolute;visibility:visible" from="4035,3011" to="4093,30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134cQAAADcAAAADwAAAGRycy9kb3ducmV2LnhtbESPQUvDQBSE7wX/w/IEb+0mPbQl7TaI&#10;oHgSbRXx9pp9ZoN5b8PuNo3/3hUEj8PMfMPs6ol7NVKInRcD5aIARdJ420lr4PV4P9+AignFYu+F&#10;DHxThHp/NdthZf1FXmg8pFZliMQKDbiUhkrr2DhijAs/kGTv0wfGlGVotQ14yXDu9bIoVpqxk7zg&#10;cKA7R83X4cwGPp4ojKeR3Yra93N4e2B+bpbG3FxPt1tQiab0H/5rP1oD63UJv2fyEdD7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LXfhxAAAANwAAAAPAAAAAAAAAAAA&#10;AAAAAKECAABkcnMvZG93bnJldi54bWxQSwUGAAAAAAQABAD5AAAAkgMAAAAA&#10;">
                <v:stroke endarrow="block" endarrowwidth="narrow"/>
              </v:line>
              <v:shape id="Arc 361" o:spid="_x0000_s2328" style="position:absolute;left:3699;top:2932;width:343;height:199;rotation:-2107588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jZIcUA&#10;AADcAAAADwAAAGRycy9kb3ducmV2LnhtbESPQWvCQBSE74X+h+UVeqsbPVSJriIS20AFqRX0+Mw+&#10;k2D2bdhdNf77riB4HGbmG2Yy60wjLuR8bVlBv5eAIC6srrlUsP1bfoxA+ICssbFMCm7kYTZ9fZlg&#10;qu2Vf+myCaWIEPYpKqhCaFMpfVGRQd+zLXH0jtYZDFG6UmqH1wg3jRwkyac0WHNcqLClRUXFaXM2&#10;Cr5/8uzmvlaYr5brvTmYc7bLSKn3t24+BhGoC8/wo51rBcPhAO5n4hGQ0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WNkhxQAAANwAAAAPAAAAAAAAAAAAAAAAAJgCAABkcnMv&#10;ZG93bnJldi54bWxQSwUGAAAAAAQABAD1AAAAigMAAAAA&#10;" adj="0,,0" path="m-1,nfc11929,,21600,9670,21600,21600em-1,nsc11929,,21600,9670,21600,21600l,21600,-1,xe" filled="f" strokeweight=".25pt">
                <v:stroke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343,199;0,199" o:connectangles="0,0,0" textboxrect="3163,3163,18437,18437"/>
                <v:handles>
                  <v:h position="@3,#0" polar="10800,10800"/>
                  <v:h position="#2,#1" polar="10800,10800" radiusrange="0,10800"/>
                </v:handles>
              </v:shape>
            </v:group>
            <v:line id="Line 362" o:spid="_x0000_s2329" style="position:absolute;rotation:-90;flip:x;visibility:visible" from="3036,1811" to="4000,2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1zDcIAAADcAAAADwAAAGRycy9kb3ducmV2LnhtbESPQYvCMBSE7wv+h/AEL4umKmulGkVE&#10;3b3a3YPHR/Nsi81LaaLGf28WBI/DzHzDLNfBNOJGnastKxiPEhDEhdU1lwr+fvfDOQjnkTU2lknB&#10;gxysV72PJWba3vlIt9yXIkLYZaig8r7NpHRFRQbdyLbE0TvbzqCPsiul7vAe4aaRkySZSYM1x4UK&#10;W9pWVFzyq1FgMD2e9Nck7HIKYXq47Gffn41Sg37YLEB4Cv4dfrV/tII0ncL/mXgE5Oo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I1zDcIAAADcAAAADwAAAAAAAAAAAAAA&#10;AAChAgAAZHJzL2Rvd25yZXYueG1sUEsFBgAAAAAEAAQA+QAAAJADAAAAAA==&#10;">
              <v:stroke dashstyle="longDashDotDot"/>
            </v:line>
            <v:shape id="Text Box 363" o:spid="_x0000_s2330" type="#_x0000_t202" style="position:absolute;left:2969;top:1626;width:1242;height:5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pCEcYA&#10;AADcAAAADwAAAGRycy9kb3ducmV2LnhtbESPwW7CMBBE70j8g7VIvRGnKWraFIPSSkhw4AC09yVe&#10;koh4ncZuCHx9XakSx9HsvNmZLwfTiJ46V1tW8BjFIIgLq2suFXweVtMXEM4ja2wsk4IrOVguxqM5&#10;ZtpeeEf93pciQNhlqKDyvs2kdEVFBl1kW+LgnWxn0AfZlVJ3eAlw08gkjp+lwZpDQ4UtfVRUnPc/&#10;JrzRfx2fXn1unduekvfNDbfH87dSD5MhfwPhafD34//0WitI0xn8jQkEk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mpCEcYAAADcAAAADwAAAAAAAAAAAAAAAACYAgAAZHJz&#10;L2Rvd25yZXYueG1sUEsFBgAAAAAEAAQA9QAAAIsDAAAAAA==&#10;" filled="f" stroked="f" strokeweight="1pt">
              <v:textbox>
                <w:txbxContent>
                  <w:p w:rsidR="00042C34" w:rsidRDefault="00042C34" w:rsidP="00AC4B39">
                    <w:pPr>
                      <w:jc w:val="center"/>
                      <w:rPr>
                        <w:rFonts w:ascii="Arial" w:hAnsi="Arial"/>
                        <w:sz w:val="16"/>
                        <w:lang w:val="es-MX"/>
                      </w:rPr>
                    </w:pPr>
                    <w:r>
                      <w:rPr>
                        <w:rFonts w:ascii="Arial" w:hAnsi="Arial"/>
                        <w:sz w:val="16"/>
                        <w:lang w:val="es-MX"/>
                      </w:rPr>
                      <w:t>n</w:t>
                    </w:r>
                    <w:r>
                      <w:rPr>
                        <w:rFonts w:ascii="Arial" w:hAnsi="Arial"/>
                        <w:sz w:val="16"/>
                        <w:vertAlign w:val="subscript"/>
                        <w:lang w:val="es-MX"/>
                      </w:rPr>
                      <w:t>S</w:t>
                    </w:r>
                    <w:r>
                      <w:rPr>
                        <w:rFonts w:ascii="Arial" w:hAnsi="Arial"/>
                        <w:sz w:val="16"/>
                        <w:lang w:val="es-MX"/>
                      </w:rPr>
                      <w:t xml:space="preserve"> = cte</w:t>
                    </w:r>
                  </w:p>
                </w:txbxContent>
              </v:textbox>
            </v:shape>
            <v:oval id="Oval 364" o:spid="_x0000_s2331" style="position:absolute;left:3564;top:3395;width:400;height:4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GUycMA&#10;AADcAAAADwAAAGRycy9kb3ducmV2LnhtbESPzarCMBSE9xd8h3AENxdNVapSjSKCqKuLPxt3h+bY&#10;FpuT2kStb28E4S6HmfmGmS0aU4oH1a6wrKDfi0AQp1YXnCk4HdfdCQjnkTWWlknBixws5q2fGSba&#10;PnlPj4PPRICwS1BB7n2VSOnSnAy6nq2Ig3extUEfZJ1JXeMzwE0pB1E0kgYLDgs5VrTKKb0e7kaB&#10;+z3Fkz/i4W2V7uhOcXXeXGKlOu1mOQXhqfH/4W97qxWMxzF8zoQjIO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VGUycMAAADcAAAADwAAAAAAAAAAAAAAAACYAgAAZHJzL2Rv&#10;d25yZXYueG1sUEsFBgAAAAAEAAQA9QAAAIgDAAAAAA==&#10;" filled="f" strokeweight="1.25pt"/>
            <v:line id="Line 365" o:spid="_x0000_s2332" style="position:absolute;visibility:visible" from="3753,3803" to="3754,40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GMtMYAAADcAAAADwAAAGRycy9kb3ducmV2LnhtbESPQWvCQBSE7wX/w/KE3upGhSipq0hF&#10;0B6k2kJ7fGZfk9js27C7TdJ/3xUEj8PMfMMsVr2pRUvOV5YVjEcJCOLc6ooLBR/v26c5CB+QNdaW&#10;ScEfeVgtBw8LzLTt+EjtKRQiQthnqKAMocmk9HlJBv3INsTR+7bOYIjSFVI77CLc1HKSJKk0WHFc&#10;KLGhl5Lyn9OvUXCYvqXtev+66z/36TnfHM9fl84p9Tjs188gAvXhHr61d1rBbJbC9Uw8AnL5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gRjLTGAAAA3AAAAA8AAAAAAAAA&#10;AAAAAAAAoQIAAGRycy9kb3ducmV2LnhtbFBLBQYAAAAABAAEAPkAAACUAwAAAAA=&#10;"/>
            <v:line id="Line 366" o:spid="_x0000_s2333" style="position:absolute;visibility:visible" from="3764,4667" to="3765,49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10pL8cAAADcAAAADwAAAGRycy9kb3ducmV2LnhtbESPQUvDQBSE74L/YXlCb3ajQiKxm1AU&#10;oe1BbBXa42v2mUSzb8PuNkn/vSsUPA4z8w2zKCfTiYGcby0ruJsnIIgrq1uuFXx+vN4+gvABWWNn&#10;mRScyUNZXF8tMNd25C0Nu1CLCGGfo4ImhD6X0lcNGfRz2xNH78s6gyFKV0vtcIxw08n7JEmlwZbj&#10;QoM9PTdU/exORsHbw3s6LNeb1bRfp8fqZXs8fI9OqdnNtHwCEWgK/+FLe6UVZFkGf2fiEZDF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3XSkvxwAAANwAAAAPAAAAAAAA&#10;AAAAAAAAAKECAABkcnMvZG93bnJldi54bWxQSwUGAAAAAAQABAD5AAAAlQMAAAAA&#10;"/>
            <v:line id="Line 367" o:spid="_x0000_s2334" style="position:absolute;rotation:-10;flip:x y;visibility:visible" from="3579,3973" to="3922,43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tarcQAAADcAAAADwAAAGRycy9kb3ducmV2LnhtbESPwWrCQBCG7wXfYRnBS9GNHjREVxHR&#10;UihC1Vy8DdkxCWZnQ3ar6dt3DkKPwz//N/OtNr1r1IO6UHs2MJ0koIgLb2suDeSXwzgFFSKyxcYz&#10;GfilAJv14G2FmfVPPtHjHEslEA4ZGqhibDOtQ1GRwzDxLbFkN985jDJ2pbYdPgXuGj1Lkrl2WLNc&#10;qLClXUXF/fzjhJKnbp8Gm9fXj115fP/G69dhbsxo2G+XoCL18X/51f60BhYL+VZkRAT0+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G1qtxAAAANwAAAAPAAAAAAAAAAAA&#10;AAAAAKECAABkcnMvZG93bnJldi54bWxQSwUGAAAAAAQABAD5AAAAkgMAAAAA&#10;" strokeweight=".25pt">
              <v:stroke endarrow="block" endarrowwidth="narrow" endarrowlength="short"/>
            </v:line>
            <v:oval id="Oval 368" o:spid="_x0000_s2335" style="position:absolute;left:4110;top:2860;width:114;height:228;rotation:3451242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jVCsQA&#10;AADcAAAADwAAAGRycy9kb3ducmV2LnhtbESPQWsCMRSE70L/Q3gFb5ptwdquRimK2JOiVs+P5Lmb&#10;unlZNtHd/vtGEHocZuYbZjrvXCVu1ATrWcHLMANBrL2xXCj4PqwG7yBCRDZYeSYFvxRgPnvqTTE3&#10;vuUd3faxEAnCIUcFZYx1LmXQJTkMQ18TJ+/sG4cxyaaQpsE2wV0lX7PsTTq0nBZKrGlRkr7sr05B&#10;rXfH01EfFqfQjjaX7frHWloq1X/uPicgInXxP/xofxkF4/EH3M+kIyB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o1QrEAAAA3AAAAA8AAAAAAAAAAAAAAAAAmAIAAGRycy9k&#10;b3ducmV2LnhtbFBLBQYAAAAABAAEAPUAAACJAwAAAAA=&#10;"/>
            <v:oval id="Oval 369" o:spid="_x0000_s2336" style="position:absolute;left:4179;top:2950;width:114;height:228;rotation:3451242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cMsMEA&#10;AADcAAAADwAAAGRycy9kb3ducmV2LnhtbERPy2oCMRTdF/oP4Rbc1YyFWhmNIpZSV4rjY31JrjPR&#10;yc0wSZ3x781C6PJw3rNF72pxozZYzwpGwwwEsfbGcqngsP95n4AIEdlg7ZkU3CnAYv76MsPc+I53&#10;dCtiKVIIhxwVVDE2uZRBV+QwDH1DnLizbx3GBNtSmha7FO5q+ZFlY+nQcmqosKFVRfpa/DkFjd4d&#10;T0e9X51C97m5bn8v1tK3UoO3fjkFEamP/+Kne20UfE3S/HQmHQE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HDLDBAAAA3AAAAA8AAAAAAAAAAAAAAAAAmAIAAGRycy9kb3du&#10;cmV2LnhtbFBLBQYAAAAABAAEAPUAAACGAwAAAAA=&#10;"/>
            <v:oval id="Oval 370" o:spid="_x0000_s2337" style="position:absolute;left:4248;top:3041;width:114;height:228;rotation:3451242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upK8MA&#10;AADcAAAADwAAAGRycy9kb3ducmV2LnhtbESPQWsCMRSE7wX/Q3hCbzWroJXVKKIUe7Ko1fMjee5G&#10;Ny/LJnXXf28KhR6HmfmGmS87V4k7NcF6VjAcZCCItTeWCwXfx4+3KYgQkQ1WnknBgwIsF72XOebG&#10;t7yn+yEWIkE45KigjLHOpQy6JIdh4Gvi5F184zAm2RTSNNgmuKvkKMsm0qHltFBiTeuS9O3w4xTU&#10;en86n/RxfQ7teHf72l6tpY1Sr/1uNQMRqYv/4b/2p1HwPh3C75l0BOTi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MupK8MAAADcAAAADwAAAAAAAAAAAAAAAACYAgAAZHJzL2Rv&#10;d25yZXYueG1sUEsFBgAAAAAEAAQA9QAAAIgDAAAAAA==&#10;"/>
            <v:oval id="Oval 371" o:spid="_x0000_s2338" style="position:absolute;left:4041;top:2769;width:114;height:228;rotation:3451242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k3XMMA&#10;AADcAAAADwAAAGRycy9kb3ducmV2LnhtbESPQWsCMRSE7wX/Q3hCbzWroJXVKKIUe6qo1fMjee5G&#10;Ny/LJnW3/94IhR6HmfmGmS87V4k7NcF6VjAcZCCItTeWCwXfx4+3KYgQkQ1WnknBLwVYLnovc8yN&#10;b3lP90MsRIJwyFFBGWOdSxl0SQ7DwNfEybv4xmFMsimkabBNcFfJUZZNpEPLaaHEmtYl6dvhxymo&#10;9f50Punj+hza8ddtt71aSxulXvvdagYiUhf/w3/tT6PgfTqC55l0BOTi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Bk3XMMAAADcAAAADwAAAAAAAAAAAAAAAACYAgAAZHJzL2Rv&#10;d25yZXYueG1sUEsFBgAAAAAEAAQA9QAAAIgDAAAAAA==&#10;"/>
            <v:oval id="Oval 372" o:spid="_x0000_s2339" style="position:absolute;left:3971;top:2679;width:114;height:228;rotation:3451242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Sx8QA&#10;AADcAAAADwAAAGRycy9kb3ducmV2LnhtbESPQWsCMRSE70L/Q3iCN81qsZWtUYpS2pNFrZ4fyXM3&#10;unlZNtFd/70pFHocZuYbZr7sXCVu1ATrWcF4lIEg1t5YLhT87D+GMxAhIhusPJOCOwVYLp56c8yN&#10;b3lLt10sRIJwyFFBGWOdSxl0SQ7DyNfEyTv5xmFMsimkabBNcFfJSZa9SIeW00KJNa1K0pfd1Smo&#10;9fZwPOj96hja6eby/Xm2ltZKDfrd+xuISF38D/+1v4yC19kz/J5JR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9VksfEAAAA3AAAAA8AAAAAAAAAAAAAAAAAmAIAAGRycy9k&#10;b3ducmV2LnhtbFBLBQYAAAAABAAEAPUAAACJAwAAAAA=&#10;"/>
            <v:rect id="Rectangle 373" o:spid="_x0000_s2340" style="position:absolute;left:3653;top:2920;width:798;height:285;rotation:3451242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zGvsUA&#10;AADcAAAADwAAAGRycy9kb3ducmV2LnhtbESPzWrCQBSF90LfYbgFdzqxFBujkyAWQSldVF3o7pK5&#10;JtHMnTQzxvj2nUKhy8P5+TiLrDe16Kh1lWUFk3EEgji3uuJCwWG/HsUgnEfWWFsmBQ9ykKVPgwUm&#10;2t75i7qdL0QYYZeggtL7JpHS5SUZdGPbEAfvbFuDPsi2kLrFexg3tXyJoqk0WHEglNjQqqT8uruZ&#10;wJ2Z9TbSx4/Trfi86Liadu/uW6nhc7+cg/DU+//wX3ujFbzFr/B7JhwBmf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XMa+xQAAANwAAAAPAAAAAAAAAAAAAAAAAJgCAABkcnMv&#10;ZG93bnJldi54bWxQSwUGAAAAAAQABAD1AAAAigMAAAAA&#10;" stroked="f"/>
            <v:line id="Line 374" o:spid="_x0000_s2341" style="position:absolute;rotation:3451242fd;visibility:visible" from="3949,2725" to="3949,28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SiBRsYAAADcAAAADwAAAGRycy9kb3ducmV2LnhtbESPT2vCQBTE7wW/w/IEb3WjaA3RVVQo&#10;7SVQ/1y8PbLPZDX7NmS3Ju2n7xYKPQ4z8xtmteltLR7UeuNYwWScgCAunDZcKjifXp9TED4ga6wd&#10;k4Iv8rBZD55WmGnX8YEex1CKCGGfoYIqhCaT0hcVWfRj1xBH7+paiyHKtpS6xS7CbS2nSfIiLRqO&#10;CxU2tK+ouB8/rYJbbi75vJPXt4/0G3dml8/2QSs1GvbbJYhAffgP/7XftYJFOoffM/EIyPU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UogUbGAAAA3AAAAA8AAAAAAAAA&#10;AAAAAAAAoQIAAGRycy9kb3ducmV2LnhtbFBLBQYAAAAABAAEAPkAAACUAwAAAAA=&#10;"/>
            <v:line id="Line 375" o:spid="_x0000_s2342" style="position:absolute;rotation:3451242fd;visibility:visible" from="3664,2880" to="4026,3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ofMcYAAADcAAAADwAAAGRycy9kb3ducmV2LnhtbESPT2vCQBTE74LfYXlCb3WjtBqiq6hQ&#10;2kug/rl4e2SfyWr2bchuTdpP3y0UPA4z8xtmue5tLe7UeuNYwWScgCAunDZcKjgd355TED4ga6wd&#10;k4Jv8rBeDQdLzLTreE/3QyhFhLDPUEEVQpNJ6YuKLPqxa4ijd3GtxRBlW0rdYhfhtpbTJJlJi4bj&#10;QoUN7Soqbocvq+Cam3P+2snL+2f6g1uzzV92QSv1NOo3CxCB+vAI/7c/tIJ5OoO/M/EIyN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X6HzHGAAAA3AAAAA8AAAAAAAAA&#10;AAAAAAAAoQIAAGRycy9kb3ducmV2LnhtbFBLBQYAAAAABAAEAPkAAACUAwAAAAA=&#10;"/>
            <v:oval id="Oval 376" o:spid="_x0000_s2343" style="position:absolute;left:3723;top:4909;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4KtcUA&#10;AADcAAAADwAAAGRycy9kb3ducmV2LnhtbESPT2vCQBTE74V+h+UVeqsbPSQaXaWIQi6l+Ofi7Zl9&#10;JqHZt2F3jWk/fVcQPA4z8xtmsRpMK3pyvrGsYDxKQBCXVjdcKTgeth9TED4ga2wtk4Jf8rBavr4s&#10;MNf2xjvq96ESEcI+RwV1CF0upS9rMuhHtiOO3sU6gyFKV0nt8BbhppWTJEmlwYbjQo0drWsqf/ZX&#10;o4Cyr2KTmu0s/R42enwq3PqvPyv1/jZ8zkEEGsIz/GgXWkE2zeB+Jh4Bu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Xgq1xQAAANwAAAAPAAAAAAAAAAAAAAAAAJgCAABkcnMv&#10;ZG93bnJldi54bWxQSwUGAAAAAAQABAD1AAAAigMAAAAA&#10;" strokeweight="1pt"/>
            <v:oval id="Oval 377" o:spid="_x0000_s2344" style="position:absolute;left:4281;top:4915;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ex8EA&#10;AADcAAAADwAAAGRycy9kb3ducmV2LnhtbERPy4rCMBTdC/MP4Q6409RZVKcaZRCFbgbxsZndtbm2&#10;xeamJLF2/HqzEFweznux6k0jOnK+tqxgMk5AEBdW11wqOB23oxkIH5A1NpZJwT95WC0/BgvMtL3z&#10;nrpDKEUMYZ+hgiqENpPSFxUZ9GPbEkfuYp3BEKErpXZ4j+GmkV9JkkqDNceGCltaV1RcDzejgKa/&#10;+SY12+9012/05C9360d3Vmr42f/MQQTqw1v8cudawXQW18Yz8QjI5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3BnsfBAAAA3AAAAA8AAAAAAAAAAAAAAAAAmAIAAGRycy9kb3du&#10;cmV2LnhtbFBLBQYAAAAABAAEAPUAAACGAwAAAAA=&#10;" strokeweight="1pt"/>
            <v:shape id="Text Box 378" o:spid="_x0000_s2345" type="#_x0000_t202" style="position:absolute;left:3021;top:3379;width:522;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6dqMUA&#10;AADcAAAADwAAAGRycy9kb3ducmV2LnhtbESPzW7CMBCE75X6DtYi9dY4UImSgBPRSpXKgQN/9yVe&#10;koh4ncZuSHl6jFSJ42h2vtlZ5INpRE+dqy0rGEcxCOLC6ppLBfvd1+sMhPPIGhvLpOCPHOTZ89MC&#10;U20vvKF+60sRIOxSVFB536ZSuqIigy6yLXHwTrYz6IPsSqk7vAS4aeQkjqfSYM2hocKWPisqzttf&#10;E97oD8e3xC+tc+vT5GN1xfXx/KPUy2hYzkF4Gvzj+D/9rRW8zxK4jwkEk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vp2oxQAAANwAAAAPAAAAAAAAAAAAAAAAAJgCAABkcnMv&#10;ZG93bnJldi54bWxQSwUGAAAAAAQABAD1AAAAigMAAAAA&#10;" filled="f" stroked="f" strokeweight="1pt">
              <v:textbox>
                <w:txbxContent>
                  <w:p w:rsidR="00042C34" w:rsidRDefault="00042C34" w:rsidP="00AC4B39">
                    <w:pPr>
                      <w:rPr>
                        <w:rFonts w:ascii="Arial" w:hAnsi="Arial"/>
                        <w:sz w:val="16"/>
                        <w:vertAlign w:val="subscript"/>
                        <w:lang w:val="es-MX"/>
                      </w:rPr>
                    </w:pPr>
                    <w:r>
                      <w:rPr>
                        <w:rFonts w:ascii="Arial" w:hAnsi="Arial"/>
                        <w:sz w:val="16"/>
                        <w:lang w:val="es-MX"/>
                      </w:rPr>
                      <w:t>I</w:t>
                    </w:r>
                    <w:r>
                      <w:rPr>
                        <w:rFonts w:ascii="Arial" w:hAnsi="Arial"/>
                        <w:sz w:val="16"/>
                        <w:vertAlign w:val="subscript"/>
                        <w:lang w:val="es-MX"/>
                      </w:rPr>
                      <w:t>ex</w:t>
                    </w:r>
                  </w:p>
                </w:txbxContent>
              </v:textbox>
            </v:shape>
            <v:shape id="Text Box 379" o:spid="_x0000_s2346" type="#_x0000_t202" style="position:absolute;left:3489;top:3367;width:522;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2i6MUA&#10;AADcAAAADwAAAGRycy9kb3ducmV2LnhtbESPTW/CMAyG75P4D5GRdhspIG1QCAiQkLYDh/FxN41p&#10;KxqnNKF0+/XzYRJH6/X7+PF82blKtdSE0rOB4SABRZx5W3Ju4HjYvk1AhYhssfJMBn4owHLRe5lj&#10;av2Dv6ndx1wJhEOKBooY61TrkBXkMAx8TSzZxTcOo4xNrm2DD4G7So+S5F07LFkuFFjTpqDsur87&#10;0WhP5/E0rnwIu8to/fWLu/P1Zsxrv1vNQEXq4nP5v/1pDXxMRV+eEQLo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XaLoxQAAANwAAAAPAAAAAAAAAAAAAAAAAJgCAABkcnMv&#10;ZG93bnJldi54bWxQSwUGAAAAAAQABAD1AAAAigMAAAAA&#10;" filled="f" stroked="f" strokeweight="1pt">
              <v:textbox>
                <w:txbxContent>
                  <w:p w:rsidR="00042C34" w:rsidRDefault="00042C34" w:rsidP="00AC4B39">
                    <w:pPr>
                      <w:jc w:val="center"/>
                      <w:rPr>
                        <w:rFonts w:ascii="Arial" w:hAnsi="Arial"/>
                        <w:bCs/>
                        <w:sz w:val="16"/>
                        <w:vertAlign w:val="subscript"/>
                        <w:lang w:val="es-MX"/>
                      </w:rPr>
                    </w:pPr>
                    <w:r>
                      <w:rPr>
                        <w:rFonts w:ascii="Arial" w:hAnsi="Arial"/>
                        <w:bCs/>
                        <w:sz w:val="16"/>
                        <w:lang w:val="es-MX"/>
                      </w:rPr>
                      <w:t>A</w:t>
                    </w:r>
                  </w:p>
                </w:txbxContent>
              </v:textbox>
            </v:shape>
            <v:group id="Group 380" o:spid="_x0000_s2347" style="position:absolute;left:3501;top:4274;width:528;height:210;rotation:90" coordorigin="7835,5663" coordsize="528,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Mk9VDFAAAA3AAA&#10;AA8AAAAAAAAAAAAAAAAAqgIAAGRycy9kb3ducmV2LnhtbFBLBQYAAAAABAAEAPoAAACcAwAAAAA=&#10;">
              <v:line id="Line 381" o:spid="_x0000_s2348" style="position:absolute;rotation:-60;visibility:visible" from="7784,5726" to="7886,5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zLwcQAAADcAAAADwAAAGRycy9kb3ducmV2LnhtbESPT4vCMBTE74LfITxhL6Kp3WXVapTF&#10;P+B1tQePj+bZVpuX0qRav/1GWPA4zMxvmOW6M5W4U+NKywom4wgEcWZ1ybmC9LQfzUA4j6yxskwK&#10;nuRgver3lpho++Bfuh99LgKEXYIKCu/rREqXFWTQjW1NHLyLbQz6IJtc6gYfAW4qGUfRtzRYclgo&#10;sKZNQdnt2BoF5815OItvu8N1+NlimpvtV9pulfoYdD8LEJ46/w7/tw9awXQew+tMOAJy9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DMvBxAAAANwAAAAPAAAAAAAAAAAA&#10;AAAAAKECAABkcnMvZG93bnJldi54bWxQSwUGAAAAAAQABAD5AAAAkgMAAAAA&#10;"/>
              <v:line id="Line 382" o:spid="_x0000_s2349" style="position:absolute;rotation:-30;visibility:visible" from="7907,5669" to="7907,5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iGKcUAAADcAAAADwAAAGRycy9kb3ducmV2LnhtbESPT2sCMRTE74LfITzBmyZVaO3WKCII&#10;baHgn168PTbP3W2TlyVJdeunb4SCx2FmfsPMl52z4kwhNp41PIwVCOLSm4YrDZ+HzWgGIiZkg9Yz&#10;afilCMtFvzfHwvgL7+i8T5XIEI4FaqhTagspY1mTwzj2LXH2Tj44TFmGSpqAlwx3Vk6UepQOG84L&#10;Nba0rqn83v84De8yWduot8lp+zX7UOvQXq/Ho9bDQbd6AZGoS/fwf/vVaHh6nsLtTD4Ccv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wiGKcUAAADcAAAADwAAAAAAAAAA&#10;AAAAAAChAgAAZHJzL2Rvd25yZXYueG1sUEsFBgAAAAAEAAQA+QAAAJMDAAAAAA==&#10;"/>
              <v:line id="Line 383" o:spid="_x0000_s2350" style="position:absolute;rotation:30;visibility:visible" from="8003,5669" to="8003,5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hPcMAAADcAAAADwAAAGRycy9kb3ducmV2LnhtbESPT4vCMBTE74LfITzBm6Yui9VqKrKw&#10;sODJf+Dx0Tyb0ualNFlbv70RFvY4zMxvmO1usI14UOcrxwoW8wQEceF0xaWCy/l7tgLhA7LGxjEp&#10;eJKHXT4ebTHTrucjPU6hFBHCPkMFJoQ2k9IXhiz6uWuJo3d3ncUQZVdK3WEf4baRH0mylBYrjgsG&#10;W/oyVNSnX6vgWlZmVR+b9eGc9vbqb4dluKRKTSfDfgMi0BD+w3/tH60gXX/C+0w8AjJ/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2Q4T3DAAAA3AAAAA8AAAAAAAAAAAAA&#10;AAAAoQIAAGRycy9kb3ducmV2LnhtbFBLBQYAAAAABAAEAPkAAACRAwAAAAA=&#10;"/>
              <v:line id="Line 384" o:spid="_x0000_s2351" style="position:absolute;rotation:-30;visibility:visible" from="8099,5663" to="8099,5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627xsUAAADcAAAADwAAAGRycy9kb3ducmV2LnhtbESPT2sCMRTE74LfITzBmyYVbO3WKCII&#10;baHgn168PTbP3W2TlyVJdeunb4SCx2FmfsPMl52z4kwhNp41PIwVCOLSm4YrDZ+HzWgGIiZkg9Yz&#10;afilCMtFvzfHwvgL7+i8T5XIEI4FaqhTagspY1mTwzj2LXH2Tj44TFmGSpqAlwx3Vk6UepQOG84L&#10;Nba0rqn83v84De8yWduot8lp+zX7UOvQXq/Ho9bDQbd6AZGoS/fwf/vVaHh6nsLtTD4Ccv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627xsUAAADcAAAADwAAAAAAAAAA&#10;AAAAAAChAgAAZHJzL2Rvd25yZXYueG1sUEsFBgAAAAAEAAQA+QAAAJMDAAAAAA==&#10;"/>
              <v:line id="Line 385" o:spid="_x0000_s2352" style="position:absolute;rotation:30;visibility:visible" from="8195,5663" to="8195,5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7a0cQAAADcAAAADwAAAGRycy9kb3ducmV2LnhtbESPQWvCQBSE74X+h+UVvNVNPSQxukop&#10;FARPJhE8PrKv2WD2bchuTfz3rlDocZiZb5jtfra9uNHoO8cKPpYJCOLG6Y5bBXX1/Z6D8AFZY++Y&#10;FNzJw373+rLFQruJT3QrQysihH2BCkwIQyGlbwxZ9Es3EEfvx40WQ5RjK/WIU4TbXq6SJJUWO44L&#10;Bgf6MtRcy1+r4Nx2Jr+e+vWxyiZ79pdjGupMqcXb/LkBEWgO/+G/9kEryNYpPM/EIyB3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DtrRxAAAANwAAAAPAAAAAAAAAAAA&#10;AAAAAKECAABkcnMvZG93bnJldi54bWxQSwUGAAAAAAQABAD5AAAAkgMAAAAA&#10;"/>
              <v:line id="Line 386" o:spid="_x0000_s2353" style="position:absolute;rotation:-30;visibility:visible" from="8291,5663" to="8291,5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OAKsQAAADcAAAADwAAAGRycy9kb3ducmV2LnhtbESPQWsCMRSE7wX/Q3hCbzWph6qrUYog&#10;WKFg1Yu3x+a5u23ysiSprv76Rih4HGbmG2a26JwVZwqx8azhdaBAEJfeNFxpOOxXL2MQMSEbtJ5J&#10;w5UiLOa9pxkWxl/4i867VIkM4VighjqltpAyljU5jAPfEmfv5IPDlGWopAl4yXBn5VCpN+mw4bxQ&#10;Y0vLmsqf3a/TsJHJ2kZ9DE/b7/GnWob2djsetX7ud+9TEIm69Aj/t9dGw2gygvuZfATk/A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M4AqxAAAANwAAAAPAAAAAAAAAAAA&#10;AAAAAKECAABkcnMvZG93bnJldi54bWxQSwUGAAAAAAQABAD5AAAAkgMAAAAA&#10;"/>
              <v:line id="Line 387" o:spid="_x0000_s2354" style="position:absolute;rotation:-60;visibility:visible" from="8312,5810" to="8414,5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T8K8IAAADcAAAADwAAAGRycy9kb3ducmV2LnhtbERPPW/CMBDdK/EfrENiQcUpVC2kGFQl&#10;IGWFZmA8xUeSEp+j2CHh3+OhUsen973dj6YRd+pcbVnB2yICQVxYXXOpIP85vq5BOI+ssbFMCh7k&#10;YL+bvGwx1nbgE93PvhQhhF2MCirv21hKV1Rk0C1sSxy4q+0M+gC7UuoOhxBuGrmMog9psObQUGFL&#10;SUXF7dwbBZfkMl8vb4fsd77qMS9N+p73qVKz6fj9BcLT6P/Ff+5MK/jchLXhTDgCcvc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eT8K8IAAADcAAAADwAAAAAAAAAAAAAA&#10;AAChAgAAZHJzL2Rvd25yZXYueG1sUEsFBgAAAAAEAAQA+QAAAJADAAAAAA==&#10;"/>
            </v:group>
            <v:shape id="Text Box 388" o:spid="_x0000_s2355" type="#_x0000_t202" style="position:absolute;left:3552;top:4913;width:522;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cLdcQA&#10;AADcAAAADwAAAGRycy9kb3ducmV2LnhtbESPzYrCQBCE74LvMLTgTScqrCY6iruwsHvw4N+9zbRJ&#10;MNMTM7Mx69M7guCxqK6vuhar1pSiodoVlhWMhhEI4tTqgjMFh/33YAbCeWSNpWVS8E8OVstuZ4GJ&#10;tjfeUrPzmQgQdgkqyL2vEildmpNBN7QVcfDOtjbog6wzqWu8Bbgp5TiKPqTBgkNDjhV95ZRedn8m&#10;vNEcT5PYr61zm/P48/eOm9PlqlS/167nIDy1/n38Sv9oBdM4hueYQAC5f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nC3XEAAAA3AAAAA8AAAAAAAAAAAAAAAAAmAIAAGRycy9k&#10;b3ducmV2LnhtbFBLBQYAAAAABAAEAPUAAACJAwAAAAA=&#10;" filled="f" stroked="f" strokeweight="1pt">
              <v:textbox>
                <w:txbxContent>
                  <w:p w:rsidR="00042C34" w:rsidRDefault="00042C34" w:rsidP="00AC4B39">
                    <w:pPr>
                      <w:rPr>
                        <w:rFonts w:ascii="Arial" w:hAnsi="Arial"/>
                        <w:b/>
                        <w:vertAlign w:val="subscript"/>
                        <w:lang w:val="es-MX"/>
                      </w:rPr>
                    </w:pPr>
                    <w:r>
                      <w:rPr>
                        <w:rFonts w:ascii="Arial" w:hAnsi="Arial"/>
                        <w:b/>
                        <w:lang w:val="es-MX"/>
                      </w:rPr>
                      <w:t>+</w:t>
                    </w:r>
                  </w:p>
                </w:txbxContent>
              </v:textbox>
            </v:shape>
            <v:shape id="Text Box 389" o:spid="_x0000_s2356" type="#_x0000_t202" style="position:absolute;left:4146;top:4919;width:522;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jOcQA&#10;AADcAAAADwAAAGRycy9kb3ducmV2LnhtbESPTW/CMAyG70j8h8hI3CAFpIkVUsQmTdoOHAbsbhr3&#10;QzRO12Sl26+fD0gcrdfv48fb3eAa1VMXas8GFvMEFHHubc2lgfPpbbYGFSKyxcYzGfilALtsPNpi&#10;av2NP6k/xlIJhEOKBqoY21TrkFfkMMx9SyxZ4TuHUcau1LbDm8Bdo5dJ8qQd1iwXKmzptaL8evxx&#10;otF/XVbPce9DOBTLl48/PFyu38ZMJ8N+AyrSEB/L9/a7NbBORF+eEQLo7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oznEAAAA3AAAAA8AAAAAAAAAAAAAAAAAmAIAAGRycy9k&#10;b3ducmV2LnhtbFBLBQYAAAAABAAEAPUAAACJAwAAAAA=&#10;" filled="f" stroked="f" strokeweight="1pt">
              <v:textbox>
                <w:txbxContent>
                  <w:p w:rsidR="00042C34" w:rsidRDefault="00042C34" w:rsidP="00AC4B39">
                    <w:pPr>
                      <w:rPr>
                        <w:rFonts w:ascii="Arial" w:hAnsi="Arial"/>
                        <w:b/>
                        <w:vertAlign w:val="subscript"/>
                        <w:lang w:val="es-MX"/>
                      </w:rPr>
                    </w:pPr>
                    <w:r>
                      <w:rPr>
                        <w:rFonts w:ascii="Arial" w:hAnsi="Arial"/>
                        <w:b/>
                        <w:lang w:val="es-MX"/>
                      </w:rPr>
                      <w:t>-</w:t>
                    </w:r>
                  </w:p>
                </w:txbxContent>
              </v:textbox>
            </v:shape>
            <v:line id="Line 390" o:spid="_x0000_s2357" style="position:absolute;visibility:visible" from="4323,3228" to="4323,4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rz68YAAADcAAAADwAAAGRycy9kb3ducmV2LnhtbESPT2vCQBTE7wW/w/IKvdWNFoKkriIV&#10;QXso/oN6fGafSTT7Nuxuk/Tbu4WCx2FmfsNM572pRUvOV5YVjIYJCOLc6ooLBcfD6nUCwgdkjbVl&#10;UvBLHuazwdMUM2073lG7D4WIEPYZKihDaDIpfV6SQT+0DXH0LtYZDFG6QmqHXYSbWo6TJJUGK44L&#10;JTb0UVJ+2/8YBV9v27RdbD7X/fcmPefL3fl07ZxSL8/94h1EoD48wv/ttVYwSUbwdyYeATm7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lK8+vGAAAA3AAAAA8AAAAAAAAA&#10;AAAAAAAAoQIAAGRycy9kb3ducmV2LnhtbFBLBQYAAAAABAAEAPkAAACUAwAAAAA=&#10;"/>
          </v:group>
        </w:pict>
      </w: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D81B8E">
      <w:pPr>
        <w:ind w:left="284"/>
        <w:jc w:val="both"/>
        <w:rPr>
          <w:rFonts w:ascii="Verdana" w:hAnsi="Verdana"/>
        </w:rPr>
      </w:pPr>
    </w:p>
    <w:p w:rsidR="00042C34" w:rsidRPr="007421CF" w:rsidRDefault="00042C34" w:rsidP="00D81B8E">
      <w:pPr>
        <w:jc w:val="both"/>
        <w:rPr>
          <w:rFonts w:ascii="Verdana" w:hAnsi="Verdana"/>
          <w:b/>
        </w:rPr>
      </w:pP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b/>
        </w:rPr>
        <w:tab/>
        <w:t xml:space="preserve">                  </w:t>
      </w:r>
    </w:p>
    <w:p w:rsidR="00042C34" w:rsidRDefault="00042C34" w:rsidP="00AC4B39">
      <w:pPr>
        <w:pStyle w:val="Heading2"/>
        <w:jc w:val="left"/>
        <w:rPr>
          <w:rFonts w:ascii="Verdana" w:hAnsi="Verdana" w:cs="Arial"/>
          <w:i w:val="0"/>
          <w:iCs/>
          <w:sz w:val="20"/>
        </w:rPr>
      </w:pPr>
    </w:p>
    <w:p w:rsidR="00042C34" w:rsidRPr="007421CF" w:rsidRDefault="00042C34" w:rsidP="00AC4B39">
      <w:pPr>
        <w:pStyle w:val="Heading2"/>
        <w:jc w:val="left"/>
        <w:rPr>
          <w:rFonts w:ascii="Verdana" w:hAnsi="Verdana" w:cs="Arial"/>
          <w:i w:val="0"/>
          <w:iCs/>
          <w:sz w:val="20"/>
        </w:rPr>
      </w:pPr>
    </w:p>
    <w:p w:rsidR="00042C34" w:rsidRPr="007421CF" w:rsidRDefault="00042C34" w:rsidP="00AC4B39">
      <w:pPr>
        <w:pStyle w:val="Heading2"/>
        <w:jc w:val="left"/>
        <w:rPr>
          <w:rFonts w:ascii="Verdana" w:hAnsi="Verdana" w:cs="Arial"/>
          <w:i w:val="0"/>
          <w:iCs/>
          <w:sz w:val="20"/>
        </w:rPr>
      </w:pPr>
    </w:p>
    <w:p w:rsidR="00042C34" w:rsidRDefault="00042C34" w:rsidP="00AC4B39">
      <w:pPr>
        <w:pStyle w:val="Heading2"/>
        <w:rPr>
          <w:rFonts w:ascii="Verdana" w:hAnsi="Verdana" w:cs="Arial"/>
          <w:i w:val="0"/>
          <w:iCs/>
          <w:sz w:val="20"/>
        </w:rPr>
      </w:pPr>
    </w:p>
    <w:p w:rsidR="00042C34" w:rsidRDefault="00042C34" w:rsidP="00F14F42"/>
    <w:p w:rsidR="00042C34" w:rsidRPr="00F14F42" w:rsidRDefault="00042C34" w:rsidP="00F14F42"/>
    <w:p w:rsidR="00042C34" w:rsidRPr="007817F1" w:rsidRDefault="00042C34" w:rsidP="007817F1"/>
    <w:p w:rsidR="00042C34" w:rsidRDefault="00042C34" w:rsidP="00AC4B39">
      <w:pPr>
        <w:pStyle w:val="Heading2"/>
        <w:rPr>
          <w:rFonts w:ascii="Verdana" w:hAnsi="Verdana" w:cs="Arial"/>
          <w:i w:val="0"/>
          <w:iCs/>
          <w:sz w:val="20"/>
        </w:rPr>
      </w:pPr>
    </w:p>
    <w:p w:rsidR="00042C34" w:rsidRDefault="00042C34" w:rsidP="00AC4B39">
      <w:pPr>
        <w:pStyle w:val="Heading2"/>
        <w:rPr>
          <w:rFonts w:ascii="Verdana" w:hAnsi="Verdana" w:cs="Arial"/>
          <w:i w:val="0"/>
          <w:iCs/>
          <w:sz w:val="20"/>
        </w:rPr>
      </w:pPr>
    </w:p>
    <w:p w:rsidR="00042C34" w:rsidRDefault="00042C34" w:rsidP="00AC4B39">
      <w:pPr>
        <w:pStyle w:val="Heading2"/>
        <w:rPr>
          <w:rFonts w:ascii="Verdana" w:hAnsi="Verdana" w:cs="Arial"/>
          <w:i w:val="0"/>
          <w:iCs/>
          <w:sz w:val="20"/>
        </w:rPr>
      </w:pPr>
    </w:p>
    <w:p w:rsidR="00042C34" w:rsidRDefault="00042C34" w:rsidP="00AC4B39">
      <w:pPr>
        <w:pStyle w:val="Heading2"/>
        <w:rPr>
          <w:rFonts w:ascii="Verdana" w:hAnsi="Verdana" w:cs="Arial"/>
          <w:i w:val="0"/>
          <w:iCs/>
          <w:sz w:val="20"/>
        </w:rPr>
      </w:pPr>
      <w:r w:rsidRPr="007421CF">
        <w:rPr>
          <w:rFonts w:ascii="Verdana" w:hAnsi="Verdana" w:cs="Arial"/>
          <w:i w:val="0"/>
          <w:iCs/>
          <w:sz w:val="20"/>
        </w:rPr>
        <w:t xml:space="preserve">Figura </w:t>
      </w:r>
      <w:r>
        <w:rPr>
          <w:rFonts w:ascii="Verdana" w:hAnsi="Verdana" w:cs="Arial"/>
          <w:i w:val="0"/>
          <w:iCs/>
          <w:sz w:val="20"/>
        </w:rPr>
        <w:t>9</w:t>
      </w:r>
      <w:r w:rsidRPr="007421CF">
        <w:rPr>
          <w:rFonts w:ascii="Verdana" w:hAnsi="Verdana" w:cs="Arial"/>
          <w:i w:val="0"/>
          <w:iCs/>
          <w:sz w:val="20"/>
        </w:rPr>
        <w:t>.1</w:t>
      </w:r>
      <w:r>
        <w:rPr>
          <w:rFonts w:ascii="Verdana" w:hAnsi="Verdana" w:cs="Arial"/>
          <w:i w:val="0"/>
          <w:iCs/>
          <w:sz w:val="20"/>
        </w:rPr>
        <w:t xml:space="preserve">9 </w:t>
      </w:r>
      <w:r w:rsidRPr="007421CF">
        <w:rPr>
          <w:rFonts w:ascii="Verdana" w:hAnsi="Verdana" w:cs="Arial"/>
          <w:i w:val="0"/>
          <w:iCs/>
          <w:sz w:val="20"/>
        </w:rPr>
        <w:t>Circuito para ensayo en cortocircuito</w:t>
      </w:r>
    </w:p>
    <w:p w:rsidR="00042C34" w:rsidRPr="007421CF" w:rsidRDefault="00042C34" w:rsidP="00AC4B39">
      <w:pPr>
        <w:pStyle w:val="Heading2"/>
        <w:rPr>
          <w:rFonts w:ascii="Verdana" w:hAnsi="Verdana" w:cs="Arial"/>
          <w:i w:val="0"/>
          <w:iCs/>
          <w:sz w:val="20"/>
        </w:rPr>
      </w:pPr>
      <w:r w:rsidRPr="007421CF">
        <w:rPr>
          <w:rFonts w:ascii="Verdana" w:hAnsi="Verdana" w:cs="Arial"/>
          <w:i w:val="0"/>
          <w:iCs/>
          <w:sz w:val="20"/>
        </w:rPr>
        <w:t xml:space="preserve"> de un generador sincrónico</w:t>
      </w:r>
    </w:p>
    <w:p w:rsidR="00042C34" w:rsidRPr="007421CF" w:rsidRDefault="00042C34" w:rsidP="00AC4B39">
      <w:pPr>
        <w:rPr>
          <w:rFonts w:ascii="Verdana" w:hAnsi="Verdana"/>
        </w:rPr>
      </w:pPr>
    </w:p>
    <w:p w:rsidR="00042C34" w:rsidRDefault="00042C34" w:rsidP="00AC4B39">
      <w:pPr>
        <w:ind w:firstLine="708"/>
        <w:jc w:val="both"/>
        <w:rPr>
          <w:rFonts w:ascii="Verdana" w:hAnsi="Verdana"/>
        </w:rPr>
      </w:pPr>
      <w:r w:rsidRPr="007421CF">
        <w:rPr>
          <w:rFonts w:ascii="Verdana" w:hAnsi="Verdana"/>
        </w:rPr>
        <w:t>Dado que la reacción de armadura es netamente desmagnetizante, debido a que la propia reactancia sincrónica de la máquina actúa de única carga, la relación entre ambas corrientes es lineal, ya que el circuito magnético no se satura, s</w:t>
      </w:r>
      <w:r>
        <w:rPr>
          <w:rFonts w:ascii="Verdana" w:hAnsi="Verdana"/>
        </w:rPr>
        <w:t>egún se observa en la figura 9.20</w:t>
      </w:r>
      <w:r w:rsidRPr="007421CF">
        <w:rPr>
          <w:rFonts w:ascii="Verdana" w:hAnsi="Verdana"/>
        </w:rPr>
        <w:t>.</w:t>
      </w:r>
    </w:p>
    <w:p w:rsidR="00042C34" w:rsidRDefault="00042C34" w:rsidP="00AC4B39">
      <w:pPr>
        <w:ind w:firstLine="708"/>
        <w:jc w:val="both"/>
        <w:rPr>
          <w:rFonts w:ascii="Verdana" w:hAnsi="Verdana"/>
        </w:rPr>
      </w:pPr>
      <w:r>
        <w:rPr>
          <w:noProof/>
          <w:lang w:val="es-ES"/>
        </w:rPr>
        <w:pict>
          <v:group id="Group 17" o:spid="_x0000_s2358" style="position:absolute;left:0;text-align:left;margin-left:111.05pt;margin-top:2.95pt;width:220.65pt;height:173pt;z-index:251668480" coordorigin="4119,2804" coordsize="4413,3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">
            <v:line id="Line 18" o:spid="_x0000_s2359" style="position:absolute;flip:y;visibility:visible" from="4692,2951" to="4696,57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WVyMUAAADcAAAADwAAAGRycy9kb3ducmV2LnhtbESPQWvCQBSE70L/w/IKvUjdKEFL6ioq&#10;FIq3qGiPj+xrErr7NmRXk/z7riB4HGbmG2a57q0RN2p97VjBdJKAIC6crrlUcDp+vX+A8AFZo3FM&#10;CgbysF69jJaYaddxTrdDKEWEsM9QQRVCk0npi4os+olriKP361qLIcq2lLrFLsKtkbMkmUuLNceF&#10;ChvaVVT8Ha5Wgdma2Wm+3wzj+mfI8yY9F5furNTba7/5BBGoD8/wo/2tFSzSFO5n4hGQq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YWVyMUAAADcAAAADwAAAAAAAAAA&#10;AAAAAAChAgAAZHJzL2Rvd25yZXYueG1sUEsFBgAAAAAEAAQA+QAAAJMDAAAAAA==&#10;" strokeweight="1pt">
              <v:stroke endarrow="block" endarrowwidth="narrow" endarrowlength="short"/>
            </v:line>
            <v:line id="Line 19" o:spid="_x0000_s2360" style="position:absolute;visibility:visible" from="4692,5770" to="8056,5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BNRr8AAADcAAAADwAAAGRycy9kb3ducmV2LnhtbESPSwvCMBCE74L/IazgTVPfUo0igqBH&#10;HyDelmZtq82mNFHrvzeC4HGYmW+Y+bI2hXhS5XLLCnrdCARxYnXOqYLTcdOZgnAeWWNhmRS8ycFy&#10;0WzMMdb2xXt6HnwqAoRdjAoy78tYSpdkZNB1bUkcvKutDPogq1TqCl8BbgrZj6KxNJhzWMiwpHVG&#10;yf3wMApWt9E5vZC7RXYwKXdrLPo73CjVbtWrGQhPtf+Hf+2tVjAZjuB7JhwBufg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n5BNRr8AAADcAAAADwAAAAAAAAAAAAAAAACh&#10;AgAAZHJzL2Rvd25yZXYueG1sUEsFBgAAAAAEAAQA+QAAAI0DAAAAAA==&#10;" strokeweight="1pt">
              <v:stroke endarrow="block" endarrowwidth="narrow" endarrowlength="short"/>
            </v:line>
            <v:line id="Line 20" o:spid="_x0000_s2361" style="position:absolute;flip:y;visibility:visible" from="4692,3764" to="7254,57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NpgMQAAADcAAAADwAAAGRycy9kb3ducmV2LnhtbESPQWsCMRSE7wX/Q3iCt5qtyFa2RimC&#10;oNhDq4LXx+btZunmZUmiu/77RhB6HGbmG2a5HmwrbuRD41jB2zQDQVw63XCt4Hzavi5AhIissXVM&#10;Cu4UYL0avSyx0K7nH7odYy0ShEOBCkyMXSFlKA1ZDFPXESevct5iTNLXUnvsE9y2cpZlubTYcFow&#10;2NHGUPl7vFoFcn/ov/12dq7qate5y9585f2g1GQ8fH6AiDTE//CzvdMK3uc5PM6kIyB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Q2mAxAAAANwAAAAPAAAAAAAAAAAA&#10;AAAAAKECAABkcnMvZG93bnJldi54bWxQSwUGAAAAAAQABAD5AAAAkgMAAAAA&#10;" strokeweight="1.5pt"/>
            <v:shape id="Text Box 21" o:spid="_x0000_s2362" type="#_x0000_t202" style="position:absolute;left:4119;top:2804;width:798;height:64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j8rMQA&#10;AADcAAAADwAAAGRycy9kb3ducmV2LnhtbESPQWvCQBSE74L/YXlCb7pb0WrTbESUQk8W01ro7ZF9&#10;JqHZtyG7NfHfu4WCx2FmvmHSzWAbcaHO1441PM4UCOLCmZpLDZ8fr9M1CB+QDTaOScOVPGyy8SjF&#10;xLiej3TJQykihH2CGqoQ2kRKX1Rk0c9cSxy9s+sshii7UpoO+wi3jZwr9SQt1hwXKmxpV1Hxk/9a&#10;DafD+ftrod7LvV22vRuUZPsstX6YDNsXEIGGcA//t9+MhtViBX9n4hGQ2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Y/KzEAAAA3AAAAA8AAAAAAAAAAAAAAAAAmAIAAGRycy9k&#10;b3ducmV2LnhtbFBLBQYAAAAABAAEAPUAAACJAwAAAAA=&#10;" filled="f" stroked="f">
              <v:textbox>
                <w:txbxContent>
                  <w:p w:rsidR="00042C34" w:rsidRDefault="00042C34" w:rsidP="00AC4B39">
                    <w:pPr>
                      <w:rPr>
                        <w:rFonts w:ascii="Arial" w:hAnsi="Arial"/>
                        <w:vertAlign w:val="subscript"/>
                        <w:lang w:val="es-MX"/>
                      </w:rPr>
                    </w:pPr>
                    <w:r>
                      <w:rPr>
                        <w:rFonts w:ascii="Arial" w:hAnsi="Arial"/>
                        <w:lang w:val="es-MX"/>
                      </w:rPr>
                      <w:t>I</w:t>
                    </w:r>
                    <w:r>
                      <w:rPr>
                        <w:rFonts w:ascii="Arial" w:hAnsi="Arial"/>
                        <w:vertAlign w:val="subscript"/>
                        <w:lang w:val="es-MX"/>
                      </w:rPr>
                      <w:t>CC</w:t>
                    </w:r>
                  </w:p>
                </w:txbxContent>
              </v:textbox>
            </v:shape>
            <v:shape id="Text Box 22" o:spid="_x0000_s2363" type="#_x0000_t202" style="position:absolute;left:7734;top:5784;width:798;height:4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do3r8A&#10;AADcAAAADwAAAGRycy9kb3ducmV2LnhtbERPy4rCMBTdC/MP4Q7MThMHnx2jDIrgSvEJs7s017bY&#10;3JQmY+vfm4Xg8nDes0VrS3Gn2heONfR7CgRx6kzBmYbTcd2dgPAB2WDpmDQ8yMNi/tGZYWJcw3u6&#10;H0ImYgj7BDXkIVSJlD7NyaLvuYo4cldXWwwR1pk0NTYx3JbyW6mRtFhwbMixomVO6e3wbzWct9e/&#10;y0DtspUdVo1rlWQ7lVp/fba/PyACteEtfrk3RsN4ENfGM/EIyPk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B2jevwAAANwAAAAPAAAAAAAAAAAAAAAAAJgCAABkcnMvZG93bnJl&#10;di54bWxQSwUGAAAAAAQABAD1AAAAhAMAAAAA&#10;" filled="f" stroked="f">
              <v:textbox>
                <w:txbxContent>
                  <w:p w:rsidR="00042C34" w:rsidRDefault="00042C34" w:rsidP="00AC4B39">
                    <w:pPr>
                      <w:rPr>
                        <w:rFonts w:ascii="Arial" w:hAnsi="Arial"/>
                        <w:vertAlign w:val="subscript"/>
                        <w:lang w:val="es-MX"/>
                      </w:rPr>
                    </w:pPr>
                    <w:r>
                      <w:rPr>
                        <w:rFonts w:ascii="Arial" w:hAnsi="Arial"/>
                        <w:lang w:val="es-MX"/>
                      </w:rPr>
                      <w:t>I</w:t>
                    </w:r>
                    <w:r>
                      <w:rPr>
                        <w:rFonts w:ascii="Arial" w:hAnsi="Arial"/>
                        <w:vertAlign w:val="subscript"/>
                        <w:lang w:val="es-MX"/>
                      </w:rPr>
                      <w:t>ex</w:t>
                    </w:r>
                  </w:p>
                </w:txbxContent>
              </v:textbox>
            </v:shape>
          </v:group>
        </w:pict>
      </w:r>
    </w:p>
    <w:p w:rsidR="00042C34" w:rsidRDefault="00042C34" w:rsidP="00AC4B39">
      <w:pPr>
        <w:ind w:firstLine="708"/>
        <w:jc w:val="both"/>
        <w:rPr>
          <w:rFonts w:ascii="Verdana" w:hAnsi="Verdana"/>
        </w:rPr>
      </w:pPr>
    </w:p>
    <w:p w:rsidR="00042C34"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firstLine="708"/>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r w:rsidRPr="007421CF">
        <w:rPr>
          <w:rFonts w:ascii="Verdana" w:hAnsi="Verdana"/>
        </w:rPr>
        <w:tab/>
        <w:t xml:space="preserve">  </w:t>
      </w: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F14F42" w:rsidRDefault="00042C34" w:rsidP="00F14F42">
      <w:pPr>
        <w:ind w:left="284"/>
        <w:jc w:val="both"/>
        <w:rPr>
          <w:rFonts w:ascii="Verdana" w:hAnsi="Verdana"/>
        </w:rPr>
      </w:pP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p>
    <w:p w:rsidR="00042C34" w:rsidRPr="007421CF" w:rsidRDefault="00042C34" w:rsidP="00AC4B39">
      <w:pPr>
        <w:pStyle w:val="Heading4"/>
        <w:rPr>
          <w:rFonts w:ascii="Verdana" w:hAnsi="Verdana"/>
          <w:i w:val="0"/>
          <w:sz w:val="20"/>
        </w:rPr>
      </w:pPr>
      <w:r>
        <w:rPr>
          <w:rFonts w:ascii="Verdana" w:hAnsi="Verdana"/>
          <w:i w:val="0"/>
          <w:sz w:val="20"/>
        </w:rPr>
        <w:t>Figura 9.20</w:t>
      </w:r>
      <w:r w:rsidRPr="007421CF">
        <w:rPr>
          <w:rFonts w:ascii="Verdana" w:hAnsi="Verdana"/>
          <w:i w:val="0"/>
          <w:sz w:val="20"/>
        </w:rPr>
        <w:t xml:space="preserve"> Curva de cortocircuito de un generador sincrónico</w:t>
      </w:r>
    </w:p>
    <w:p w:rsidR="00042C34" w:rsidRPr="007421CF" w:rsidRDefault="00042C34" w:rsidP="00AC4B39">
      <w:pPr>
        <w:rPr>
          <w:rFonts w:ascii="Verdana" w:hAnsi="Verdana"/>
        </w:rPr>
      </w:pPr>
    </w:p>
    <w:p w:rsidR="00042C34" w:rsidRPr="007421CF" w:rsidRDefault="00042C34" w:rsidP="00AC4B39">
      <w:pPr>
        <w:ind w:firstLine="708"/>
        <w:jc w:val="both"/>
        <w:rPr>
          <w:rFonts w:ascii="Verdana" w:hAnsi="Verdana"/>
        </w:rPr>
      </w:pPr>
      <w:r w:rsidRPr="007421CF">
        <w:rPr>
          <w:rFonts w:ascii="Verdana" w:hAnsi="Verdana"/>
        </w:rPr>
        <w:t>Dada la relación prácticamente lineal entre ambas corrientes, con determinar un punto de la misma, se la puede graficar, trazando la recta al origen.</w:t>
      </w:r>
    </w:p>
    <w:p w:rsidR="00042C34" w:rsidRPr="007421CF" w:rsidRDefault="00042C34" w:rsidP="0075438F">
      <w:pPr>
        <w:jc w:val="both"/>
        <w:rPr>
          <w:rFonts w:ascii="Verdana" w:hAnsi="Verdana"/>
        </w:rPr>
      </w:pPr>
    </w:p>
    <w:p w:rsidR="00042C34" w:rsidRPr="007817F1" w:rsidRDefault="00042C34" w:rsidP="00AC4B39">
      <w:pPr>
        <w:ind w:left="284" w:hanging="284"/>
        <w:jc w:val="both"/>
        <w:rPr>
          <w:rFonts w:ascii="Verdana" w:hAnsi="Verdana"/>
          <w:sz w:val="24"/>
          <w:szCs w:val="24"/>
        </w:rPr>
      </w:pPr>
      <w:r>
        <w:rPr>
          <w:rFonts w:ascii="Verdana" w:hAnsi="Verdana"/>
          <w:b/>
          <w:sz w:val="24"/>
          <w:szCs w:val="24"/>
        </w:rPr>
        <w:t>9</w:t>
      </w:r>
      <w:r w:rsidRPr="007817F1">
        <w:rPr>
          <w:rFonts w:ascii="Verdana" w:hAnsi="Verdana"/>
          <w:b/>
          <w:sz w:val="24"/>
          <w:szCs w:val="24"/>
        </w:rPr>
        <w:t>.6  Determinación de la impedancia sincrónica</w:t>
      </w:r>
    </w:p>
    <w:p w:rsidR="00042C34" w:rsidRPr="007421CF" w:rsidRDefault="00042C34" w:rsidP="00AC4B39">
      <w:pPr>
        <w:ind w:left="284" w:hanging="284"/>
        <w:jc w:val="both"/>
        <w:rPr>
          <w:rFonts w:ascii="Verdana" w:hAnsi="Verdana"/>
        </w:rPr>
      </w:pPr>
    </w:p>
    <w:p w:rsidR="00042C34" w:rsidRPr="007421CF" w:rsidRDefault="00042C34" w:rsidP="00AC4B39">
      <w:pPr>
        <w:ind w:firstLine="708"/>
        <w:jc w:val="both"/>
        <w:rPr>
          <w:rFonts w:ascii="Verdana" w:hAnsi="Verdana"/>
        </w:rPr>
      </w:pPr>
      <w:r w:rsidRPr="007421CF">
        <w:rPr>
          <w:rFonts w:ascii="Verdana" w:hAnsi="Verdana"/>
        </w:rPr>
        <w:t xml:space="preserve">Conociendo las características de vacío y cortocircuito de la máquina y volcándolas </w:t>
      </w:r>
      <w:r>
        <w:rPr>
          <w:rFonts w:ascii="Verdana" w:hAnsi="Verdana"/>
        </w:rPr>
        <w:t>sobre un mismo gráfico (Figura 9</w:t>
      </w:r>
      <w:r w:rsidRPr="007421CF">
        <w:rPr>
          <w:rFonts w:ascii="Verdana" w:hAnsi="Verdana"/>
        </w:rPr>
        <w:t>.2</w:t>
      </w:r>
      <w:r>
        <w:rPr>
          <w:rFonts w:ascii="Verdana" w:hAnsi="Verdana"/>
        </w:rPr>
        <w:t>1</w:t>
      </w:r>
      <w:r w:rsidRPr="007421CF">
        <w:rPr>
          <w:rFonts w:ascii="Verdana" w:hAnsi="Verdana"/>
        </w:rPr>
        <w:t>) se puede obtener de las mismas el valor de la impedancia sincrónica.</w:t>
      </w:r>
    </w:p>
    <w:p w:rsidR="00042C34" w:rsidRPr="007421CF" w:rsidRDefault="00042C34" w:rsidP="00AC4B39">
      <w:pPr>
        <w:ind w:firstLine="708"/>
        <w:jc w:val="both"/>
        <w:rPr>
          <w:rFonts w:ascii="Verdana" w:hAnsi="Verdana"/>
        </w:rPr>
      </w:pPr>
      <w:r w:rsidRPr="007421CF">
        <w:rPr>
          <w:rFonts w:ascii="Verdana" w:hAnsi="Verdana"/>
        </w:rPr>
        <w:t>En cortocircuito la tensión en bornes es “cero”, luego la fuerza electromotriz inducida es igual a la caída de tensión en la impedancia sincrónica o sea:</w:t>
      </w: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t>E</w:t>
      </w:r>
      <w:r w:rsidRPr="007421CF">
        <w:rPr>
          <w:rFonts w:ascii="Verdana" w:hAnsi="Verdana"/>
          <w:vertAlign w:val="subscript"/>
        </w:rPr>
        <w:t xml:space="preserve">Fase </w:t>
      </w:r>
      <w:r w:rsidRPr="007421CF">
        <w:rPr>
          <w:rFonts w:ascii="Verdana" w:hAnsi="Verdana"/>
        </w:rPr>
        <w:t>= Z</w:t>
      </w:r>
      <w:r w:rsidRPr="007421CF">
        <w:rPr>
          <w:rFonts w:ascii="Verdana" w:hAnsi="Verdana"/>
          <w:vertAlign w:val="subscript"/>
        </w:rPr>
        <w:t>S</w:t>
      </w:r>
      <w:r w:rsidRPr="007421CF">
        <w:rPr>
          <w:rFonts w:ascii="Verdana" w:hAnsi="Verdana"/>
        </w:rPr>
        <w:t xml:space="preserve"> I</w:t>
      </w:r>
      <w:r w:rsidRPr="007421CF">
        <w:rPr>
          <w:rFonts w:ascii="Verdana" w:hAnsi="Verdana"/>
          <w:vertAlign w:val="subscript"/>
        </w:rPr>
        <w:t>CC</w:t>
      </w:r>
      <w:r w:rsidRPr="007421CF">
        <w:rPr>
          <w:rFonts w:ascii="Verdana" w:hAnsi="Verdana"/>
        </w:rPr>
        <w:tab/>
      </w: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b/>
        </w:rPr>
      </w:pPr>
      <w:r>
        <w:rPr>
          <w:noProof/>
          <w:lang w:val="es-ES"/>
        </w:rPr>
        <w:pict>
          <v:group id="Group 2326" o:spid="_x0000_s2364" style="position:absolute;left:0;text-align:left;margin-left:1in;margin-top:7.6pt;width:336.65pt;height:184.25pt;z-index:251675648" coordorigin="3610,4611" coordsize="6733,3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">
            <v:shape id="Text Box 1411" o:spid="_x0000_s2365" type="#_x0000_t202" style="position:absolute;left:7507;top:4611;width:1742;height:54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ki4MQA&#10;AADcAAAADwAAAGRycy9kb3ducmV2LnhtbESPT2vCQBTE74LfYXlCb3W3olbTbESUQk9K/Qe9PbLP&#10;JDT7NmS3Jv32XaHgcZiZ3zDpqre1uFHrK8caXsYKBHHuTMWFhtPx/XkBwgdkg7Vj0vBLHlbZcJBi&#10;YlzHn3Q7hEJECPsENZQhNImUPi/Joh+7hjh6V9daDFG2hTQtdhFuazlRai4tVhwXSmxoU1L+ffix&#10;Gs6769dlqvbF1s6azvVKsl1KrZ9G/foNRKA+PML/7Q+j4XUyg/uZeAR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ZIuDEAAAA3AAAAA8AAAAAAAAAAAAAAAAAmAIAAGRycy9k&#10;b3ducmV2LnhtbFBLBQYAAAAABAAEAPUAAACJAwAAAAA=&#10;" filled="f" stroked="f">
              <v:textbox>
                <w:txbxContent>
                  <w:p w:rsidR="00042C34" w:rsidRPr="001B215A" w:rsidRDefault="00042C34">
                    <w:pPr>
                      <w:rPr>
                        <w:rFonts w:ascii="Verdana" w:hAnsi="Verdana"/>
                      </w:rPr>
                    </w:pPr>
                    <w:r w:rsidRPr="001B215A">
                      <w:rPr>
                        <w:rFonts w:ascii="Verdana" w:hAnsi="Verdana"/>
                      </w:rPr>
                      <w:t>E = f (Iexc.)</w:t>
                    </w:r>
                  </w:p>
                </w:txbxContent>
              </v:textbox>
            </v:shape>
            <v:shape id="Text Box 1412" o:spid="_x0000_s2366" type="#_x0000_t202" style="position:absolute;left:8549;top:5796;width:1794;height:54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u8l8MA&#10;AADcAAAADwAAAGRycy9kb3ducmV2LnhtbESPQWsCMRSE74L/ITzBmyZKtXY1ilgKPSm1teDtsXnu&#10;Lm5elk10139vBMHjMDPfMItVa0txpdoXjjWMhgoEcepMwZmGv9+vwQyED8gGS8ek4UYeVstuZ4GJ&#10;cQ3/0HUfMhEh7BPUkIdQJVL6NCeLfugq4uidXG0xRFln0tTYRLgt5VipqbRYcFzIsaJNTul5f7Ea&#10;DtvT8f9N7bJPO6ka1yrJ9kNq3e+16zmIQG14hZ/tb6PhfTyFx5l4BO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Qu8l8MAAADcAAAADwAAAAAAAAAAAAAAAACYAgAAZHJzL2Rv&#10;d25yZXYueG1sUEsFBgAAAAAEAAQA9QAAAIgDAAAAAA==&#10;" filled="f" stroked="f">
              <v:textbox>
                <w:txbxContent>
                  <w:p w:rsidR="00042C34" w:rsidRPr="001B215A" w:rsidRDefault="00042C34" w:rsidP="00391360">
                    <w:pPr>
                      <w:rPr>
                        <w:rFonts w:ascii="Verdana" w:hAnsi="Verdana"/>
                      </w:rPr>
                    </w:pPr>
                    <w:r w:rsidRPr="001B215A">
                      <w:rPr>
                        <w:rFonts w:ascii="Verdana" w:hAnsi="Verdana"/>
                      </w:rPr>
                      <w:t>I</w:t>
                    </w:r>
                    <w:r w:rsidRPr="001B215A">
                      <w:rPr>
                        <w:rFonts w:ascii="Verdana" w:hAnsi="Verdana"/>
                        <w:vertAlign w:val="subscript"/>
                      </w:rPr>
                      <w:t>CC</w:t>
                    </w:r>
                    <w:r w:rsidRPr="001B215A">
                      <w:rPr>
                        <w:rFonts w:ascii="Verdana" w:hAnsi="Verdana"/>
                      </w:rPr>
                      <w:t xml:space="preserve"> = f (Iexc.)</w:t>
                    </w:r>
                  </w:p>
                </w:txbxContent>
              </v:textbox>
            </v:shape>
            <v:rect id="Rectangle 52" o:spid="_x0000_s2367" style="position:absolute;left:8384;top:7935;width:374;height:30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yvwsMA&#10;AADcAAAADwAAAGRycy9kb3ducmV2LnhtbESPT2vCQBTE70K/w/IKvYhu9GAkuootFKR48Q94fWSf&#10;STD7NmRfYvrtuwXB4zAzv2HW28HVqqc2VJ4NzKYJKOLc24oLA5fz92QJKgiyxdozGfilANvN22iN&#10;mfUPPlJ/kkJFCIcMDZQiTaZ1yEtyGKa+IY7ezbcOJcq20LbFR4S7Ws+TZKEdVhwXSmzoq6T8fuqc&#10;gf56PXzSpdOzHiUd7386qRZkzMf7sFuBEhrkFX6299ZAOk/h/0w8Anr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ayvwsMAAADcAAAADwAAAAAAAAAAAAAAAACYAgAAZHJzL2Rv&#10;d25yZXYueG1sUEsFBgAAAAAEAAQA9QAAAIgDAAAAAA==&#10;" filled="f" stroked="f">
              <v:textbox inset="1pt,1pt,1pt,1pt">
                <w:txbxContent>
                  <w:p w:rsidR="00042C34" w:rsidRDefault="00042C34" w:rsidP="00AC4B39">
                    <w:pPr>
                      <w:rPr>
                        <w:rFonts w:ascii="Arial" w:hAnsi="Arial"/>
                        <w:sz w:val="16"/>
                      </w:rPr>
                    </w:pPr>
                    <w:r>
                      <w:rPr>
                        <w:rFonts w:ascii="Arial" w:hAnsi="Arial"/>
                        <w:sz w:val="16"/>
                      </w:rPr>
                      <w:t xml:space="preserve"> I</w:t>
                    </w:r>
                    <w:r>
                      <w:rPr>
                        <w:rFonts w:ascii="Arial" w:hAnsi="Arial"/>
                        <w:sz w:val="16"/>
                        <w:vertAlign w:val="subscript"/>
                      </w:rPr>
                      <w:t>ex</w:t>
                    </w:r>
                  </w:p>
                </w:txbxContent>
              </v:textbox>
            </v:rect>
            <v:rect id="Rectangle 53" o:spid="_x0000_s2368" style="position:absolute;left:3823;top:4843;width:492;height:3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M7sL8A&#10;AADcAAAADwAAAGRycy9kb3ducmV2LnhtbERPS4vCMBC+C/6HMAteRFM9qFSjrAsLIl58gNehmW3L&#10;NpPSTGv99+YgePz43ptd7yrVURNKzwZm0wQUceZtybmB2/V3sgIVBNli5ZkMPCnAbjscbDC1/sFn&#10;6i6SqxjCIUUDhUidah2yghyGqa+JI/fnG4cSYZNr2+AjhrtKz5NkoR2WHBsKrOmnoOz/0joD3f1+&#10;2tOt1bMOZTk+HFspF2TM6Kv/XoMS6uUjfrsP1sByHtfGM/EI6O0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UMzuwvwAAANwAAAAPAAAAAAAAAAAAAAAAAJgCAABkcnMvZG93bnJl&#10;di54bWxQSwUGAAAAAAQABAD1AAAAhAMAAAAA&#10;" filled="f" stroked="f">
              <v:textbox inset="1pt,1pt,1pt,1pt">
                <w:txbxContent>
                  <w:p w:rsidR="00042C34" w:rsidRPr="001B215A" w:rsidRDefault="00042C34" w:rsidP="00AC4B39">
                    <w:pPr>
                      <w:rPr>
                        <w:rFonts w:ascii="Arial" w:hAnsi="Arial"/>
                        <w:vertAlign w:val="subscript"/>
                      </w:rPr>
                    </w:pPr>
                    <w:r w:rsidRPr="001B215A">
                      <w:rPr>
                        <w:rFonts w:ascii="Arial" w:hAnsi="Arial"/>
                      </w:rPr>
                      <w:t>U</w:t>
                    </w:r>
                    <w:r w:rsidRPr="001B215A">
                      <w:rPr>
                        <w:rFonts w:ascii="Arial" w:hAnsi="Arial"/>
                        <w:vertAlign w:val="subscript"/>
                      </w:rPr>
                      <w:t>L</w:t>
                    </w:r>
                  </w:p>
                </w:txbxContent>
              </v:textbox>
            </v:rect>
            <v:line id="Line 54" o:spid="_x0000_s2369" style="position:absolute;flip:y;visibility:visible" from="4205,5687" to="8549,78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2lr1MUAAADcAAAADwAAAGRycy9kb3ducmV2LnhtbESPQWvCQBSE74L/YXlCb7qph6ppNlKF&#10;QqHtQSvY4zP7TILZtyH7auK/7xaEHoeZ+YbJ1oNr1JW6UHs28DhLQBEX3tZcGjh8vU6XoIIgW2w8&#10;k4EbBVjn41GGqfU97+i6l1JFCIcUDVQibap1KCpyGGa+JY7e2XcOJcqu1LbDPsJdo+dJ8qQd1hwX&#10;KmxpW1Fx2f84A8He+HRcfhz7zeH7IvXiU4b3lTEPk+HlGZTQIP/he/vNGljMV/B3Jh4Bnf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2lr1MUAAADcAAAADwAAAAAAAAAA&#10;AAAAAAChAgAAZHJzL2Rvd25yZXYueG1sUEsFBgAAAAAEAAQA+QAAAJMDAAAAAA==&#10;" strokeweight="1.25pt"/>
            <v:line id="Line 55" o:spid="_x0000_s2370" style="position:absolute;flip:y;visibility:visible" from="5385,5296" to="5386,78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qMXcYAAADcAAAADwAAAGRycy9kb3ducmV2LnhtbESPwWrCQBCG74W+wzKFXkQ3aaHW6Cql&#10;ULBgD8aC12F3TKLZ2ZDdxvTtOwehx+Gf/5tvVpvRt2qgPjaBDeSzDBSxDa7hysD34WP6CiomZIdt&#10;YDLwSxE26/u7FRYuXHlPQ5kqJRCOBRqoU+oKraOtyWOchY5YslPoPSYZ+0q7Hq8C961+yrIX7bFh&#10;uVBjR+812Uv540VjPjntqvK89V/NYI+Tz9wuytyYx4fxbQkq0Zj+l2/trTMwfxZ9eUYIoN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GqjF3GAAAA3AAAAA8AAAAAAAAA&#10;AAAAAAAAoQIAAGRycy9kb3ducmV2LnhtbFBLBQYAAAAABAAEAPkAAACUAwAAAAA=&#10;" strokeweight=".25pt">
              <v:stroke dashstyle="1 1"/>
            </v:line>
            <v:line id="Line 56" o:spid="_x0000_s2371" style="position:absolute;flip:x;visibility:visible" from="4215,7294" to="5383,7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OKccUAAADcAAAADwAAAGRycy9kb3ducmV2LnhtbESPUUvDQBCE34X+h2MLvtm9VKgl9lpK&#10;i1p8sLT2Byy5NYnN7cXcpY3/3hMEH4eZ+YZZrAbXqAt3ofZiIJtoUCyFt7WUBk7vT3dzUCGSWGq8&#10;sIFvDrBajm4WlFt/lQNfjrFUCSIhJwNVjG2OGIqKHYWJb1mS9+E7RzHJrkTb0TXBXYNTrWfoqJa0&#10;UFHLm4qL87F3Bna9tq/P+vS1fdm/4Wyaofvs0Zjb8bB+BBV5iP/hv/bOGni4z+D3TDoCu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HOKccUAAADcAAAADwAAAAAAAAAA&#10;AAAAAAChAgAAZHJzL2Rvd25yZXYueG1sUEsFBgAAAAAEAAQA+QAAAJMDAAAAAA==&#10;" strokeweight=".25pt">
              <v:stroke endarrow="block" endarrowwidth="narrow" endarrowlength="short"/>
            </v:line>
            <v:line id="Line 57" o:spid="_x0000_s2372" style="position:absolute;flip:x;visibility:visible" from="4213,6009" to="5373,60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KEUBsUAAADcAAAADwAAAGRycy9kb3ducmV2LnhtbESPUUvDQBCE34X+h2MLvtm9Rqgl9lpK&#10;i1p8sLT2Byy5NYnN7cXcpY3/3hMEH4eZ+YZZrAbXqAt3ofZiYDrRoFgKb2spDZzen+7moEIksdR4&#10;YQPfHGC1HN0sKLf+Kge+HGOpEkRCTgaqGNscMRQVOwoT37Ik78N3jmKSXYm2o2uCuwYzrWfoqJa0&#10;UFHLm4qL87F3Bna9tq/P+vS1fdm/4Sybovvs0Zjb8bB+BBV5iP/hv/bOGni4z+D3TDoCu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KEUBsUAAADcAAAADwAAAAAAAAAA&#10;AAAAAAChAgAAZHJzL2Rvd25yZXYueG1sUEsFBgAAAAAEAAQA+QAAAJMDAAAAAA==&#10;" strokeweight=".25pt">
              <v:stroke endarrow="block" endarrowwidth="narrow" endarrowlength="short"/>
            </v:line>
            <v:rect id="Rectangle 58" o:spid="_x0000_s2373" style="position:absolute;left:5271;top:7987;width:374;height:30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56GMUA&#10;AADcAAAADwAAAGRycy9kb3ducmV2LnhtbESPQWvCQBSE7wX/w/KE3urGSNWmrsEWhOKpRnt/ZF+T&#10;aPbtNruN6b93hYLHYWa+YVb5YFrRU+cbywqmkwQEcWl1w5WC42H7tAThA7LG1jIp+CMP+Xr0sMJM&#10;2wvvqS9CJSKEfYYK6hBcJqUvazLoJ9YRR+/bdgZDlF0ldYeXCDetTJNkLg02HBdqdPReU3kufo2C&#10;8/TnuT/pxe5lOee3dPfpvtzWKfU4HjavIAIN4R7+b39oBYvZDG5n4hGQ6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HnoYxQAAANwAAAAPAAAAAAAAAAAAAAAAAJgCAABkcnMv&#10;ZG93bnJldi54bWxQSwUGAAAAAAQABAD1AAAAigMAAAAA&#10;" filled="f" stroked="f" strokeweight="1pt">
              <v:textbox inset="1pt,1pt,1pt,1pt">
                <w:txbxContent>
                  <w:p w:rsidR="00042C34" w:rsidRDefault="00042C34" w:rsidP="00AC4B39">
                    <w:pPr>
                      <w:rPr>
                        <w:rFonts w:ascii="Arial" w:hAnsi="Arial"/>
                        <w:bCs/>
                        <w:sz w:val="16"/>
                      </w:rPr>
                    </w:pPr>
                    <w:r>
                      <w:rPr>
                        <w:bCs/>
                        <w:sz w:val="16"/>
                      </w:rPr>
                      <w:t xml:space="preserve"> </w:t>
                    </w:r>
                    <w:r>
                      <w:rPr>
                        <w:rFonts w:ascii="Arial" w:hAnsi="Arial"/>
                        <w:bCs/>
                        <w:sz w:val="16"/>
                      </w:rPr>
                      <w:t>A</w:t>
                    </w:r>
                  </w:p>
                </w:txbxContent>
              </v:textbox>
            </v:rect>
            <v:rect id="Rectangle 59" o:spid="_x0000_s2374" style="position:absolute;left:5431;top:7325;width:375;height:3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ibMQA&#10;AADcAAAADwAAAGRycy9kb3ducmV2LnhtbESPzW7CMBCE70i8g7VIvYEDpUADBlEkpIoTP+19FW+T&#10;QLw2sRvSt8dIlTiOZuYbzWLVmko0VPvSsoLhIAFBnFldcq7g67Ttz0D4gKyxskwK/sjDatntLDDV&#10;9sYHao4hFxHCPkUFRQguldJnBRn0A+uIo/dja4MhyjqXusZbhJtKjpJkIg2WHBcKdLQpKLscf42C&#10;y/D61pz1dPc+m/DHaLd3327rlHrptes5iEBteIb/259awfR1DI8z8Qj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34mzEAAAA3AAAAA8AAAAAAAAAAAAAAAAAmAIAAGRycy9k&#10;b3ducmV2LnhtbFBLBQYAAAAABAAEAPUAAACJAwAAAAA=&#10;" filled="f" stroked="f" strokeweight="1pt">
              <v:textbox inset="1pt,1pt,1pt,1pt">
                <w:txbxContent>
                  <w:p w:rsidR="00042C34" w:rsidRDefault="00042C34" w:rsidP="00AC4B39">
                    <w:pPr>
                      <w:rPr>
                        <w:rFonts w:ascii="Arial" w:hAnsi="Arial"/>
                        <w:bCs/>
                        <w:sz w:val="16"/>
                      </w:rPr>
                    </w:pPr>
                    <w:r>
                      <w:rPr>
                        <w:sz w:val="16"/>
                      </w:rPr>
                      <w:t xml:space="preserve"> </w:t>
                    </w:r>
                    <w:r>
                      <w:rPr>
                        <w:rFonts w:ascii="Arial" w:hAnsi="Arial"/>
                        <w:bCs/>
                        <w:sz w:val="16"/>
                      </w:rPr>
                      <w:t>B</w:t>
                    </w:r>
                  </w:p>
                </w:txbxContent>
              </v:textbox>
            </v:rect>
            <v:rect id="Rectangle 60" o:spid="_x0000_s2375" style="position:absolute;left:5414;top:5939;width:328;height:30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tH98QA&#10;AADcAAAADwAAAGRycy9kb3ducmV2LnhtbESPT4vCMBTE7wt+h/AEb2uq4p/tGkUFYfHkqnt/NG/b&#10;avMSm1i7394Iwh6HmfkNM1+2phIN1b60rGDQT0AQZ1aXnCs4HbfvMxA+IGusLJOCP/KwXHTe5phq&#10;e+dvag4hFxHCPkUFRQguldJnBRn0feuIo/dra4MhyjqXusZ7hJtKDpNkIg2WHBcKdLQpKLscbkbB&#10;ZXAdN2c93X3MJrwe7vbux22dUr1uu/oEEagN/+FX+0srmI7G8DwTj4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7R/fEAAAA3AAAAA8AAAAAAAAAAAAAAAAAmAIAAGRycy9k&#10;b3ducmV2LnhtbFBLBQYAAAAABAAEAPUAAACJAwAAAAA=&#10;" filled="f" stroked="f" strokeweight="1pt">
              <v:textbox inset="1pt,1pt,1pt,1pt">
                <w:txbxContent>
                  <w:p w:rsidR="00042C34" w:rsidRDefault="00042C34" w:rsidP="00AC4B39">
                    <w:pPr>
                      <w:rPr>
                        <w:rFonts w:ascii="Arial" w:hAnsi="Arial"/>
                        <w:bCs/>
                        <w:sz w:val="16"/>
                      </w:rPr>
                    </w:pPr>
                    <w:r>
                      <w:rPr>
                        <w:rFonts w:ascii="Arial" w:hAnsi="Arial"/>
                        <w:b/>
                      </w:rPr>
                      <w:t xml:space="preserve"> </w:t>
                    </w:r>
                    <w:r>
                      <w:rPr>
                        <w:rFonts w:ascii="Arial" w:hAnsi="Arial"/>
                        <w:bCs/>
                        <w:sz w:val="16"/>
                      </w:rPr>
                      <w:t>C</w:t>
                    </w:r>
                  </w:p>
                </w:txbxContent>
              </v:textbox>
            </v:rect>
            <v:rect id="Rectangle 61" o:spid="_x0000_s2376" style="position:absolute;left:4313;top:4843;width:664;height:3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nZgMQA&#10;AADcAAAADwAAAGRycy9kb3ducmV2LnhtbESPT2vCQBTE7wW/w/KE3upGS6OmrqKCUDz5p70/ss8k&#10;Nft2zW5j+u1dQfA4zMxvmNmiM7VoqfGVZQXDQQKCOLe64kLB93HzNgHhA7LG2jIp+CcPi3nvZYaZ&#10;tlfeU3sIhYgQ9hkqKENwmZQ+L8mgH1hHHL2TbQyGKJtC6gavEW5qOUqSVBqsOC6U6GhdUn4+/BkF&#10;5+Hlo/3V4+10kvJqtN25H7dxSr32u+UniEBdeIYf7S+tYPyewv1MPAJyf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p2YDEAAAA3AAAAA8AAAAAAAAAAAAAAAAAmAIAAGRycy9k&#10;b3ducmV2LnhtbFBLBQYAAAAABAAEAPUAAACJAwAAAAA=&#10;" filled="f" stroked="f" strokeweight="1pt">
              <v:textbox inset="1pt,1pt,1pt,1pt">
                <w:txbxContent>
                  <w:p w:rsidR="00042C34" w:rsidRPr="001B215A" w:rsidRDefault="00042C34" w:rsidP="00AC4B39">
                    <w:pPr>
                      <w:rPr>
                        <w:rFonts w:ascii="Arial" w:hAnsi="Arial"/>
                      </w:rPr>
                    </w:pPr>
                    <w:r w:rsidRPr="001B215A">
                      <w:rPr>
                        <w:rFonts w:ascii="Arial" w:hAnsi="Arial"/>
                      </w:rPr>
                      <w:t xml:space="preserve"> I</w:t>
                    </w:r>
                    <w:r w:rsidRPr="001B215A">
                      <w:rPr>
                        <w:rFonts w:ascii="Arial" w:hAnsi="Arial"/>
                        <w:vertAlign w:val="subscript"/>
                      </w:rPr>
                      <w:t>CC</w:t>
                    </w:r>
                  </w:p>
                </w:txbxContent>
              </v:textbox>
            </v:rect>
            <v:rect id="Rectangle 62" o:spid="_x0000_s2377" style="position:absolute;left:3610;top:5894;width:607;height:3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U5H8MA&#10;AADcAAAADwAAAGRycy9kb3ducmV2LnhtbESPQWvCQBSE7wX/w/IEL0U3WjASXcUWBCm9VAWvj+wz&#10;CWbfhuxLjP++Wyj0OMzMN8xmN7ha9dSGyrOB+SwBRZx7W3Fh4HI+TFeggiBbrD2TgScF2G1HLxvM&#10;rH/wN/UnKVSEcMjQQCnSZFqHvCSHYeYb4ujdfOtQomwLbVt8RLir9SJJltphxXGhxIY+Ssrvp84Z&#10;6K/Xr3e6dHreo6Svx89OqiUZMxkP+zUooUH+w3/tozWQvqXweyYeAb3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HU5H8MAAADcAAAADwAAAAAAAAAAAAAAAACYAgAAZHJzL2Rv&#10;d25yZXYueG1sUEsFBgAAAAAEAAQA9QAAAIgDAAAAAA==&#10;" filled="f" stroked="f">
              <v:textbox inset="1pt,1pt,1pt,1pt">
                <w:txbxContent>
                  <w:p w:rsidR="00042C34" w:rsidRPr="001B215A" w:rsidRDefault="00042C34" w:rsidP="00AC4B39">
                    <w:pPr>
                      <w:rPr>
                        <w:rFonts w:ascii="Verdana" w:hAnsi="Verdana"/>
                        <w:vertAlign w:val="subscript"/>
                      </w:rPr>
                    </w:pPr>
                    <w:r w:rsidRPr="001B215A">
                      <w:rPr>
                        <w:rFonts w:ascii="Verdana" w:hAnsi="Verdana"/>
                      </w:rPr>
                      <w:t>E</w:t>
                    </w:r>
                    <w:r w:rsidRPr="001B215A">
                      <w:rPr>
                        <w:rFonts w:ascii="Verdana" w:hAnsi="Verdana"/>
                        <w:vertAlign w:val="subscript"/>
                      </w:rPr>
                      <w:t>Línea</w:t>
                    </w:r>
                  </w:p>
                </w:txbxContent>
              </v:textbox>
            </v:rect>
            <v:rect id="Rectangle 63" o:spid="_x0000_s2378" style="position:absolute;left:3713;top:7149;width:654;height:3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qtbcAA&#10;AADcAAAADwAAAGRycy9kb3ducmV2LnhtbERPTYvCMBC9L/gfwgheFk1VUKlG0YUFkb2sCl6HZmyL&#10;zaQ001r/vTks7PHxvje73lWqoyaUng1MJwko4szbknMD18v3eAUqCLLFyjMZeFGA3XbwscHU+if/&#10;UneWXMUQDikaKETqVOuQFeQwTHxNHLm7bxxKhE2ubYPPGO4qPUuShXZYcmwosKavgrLHuXUGutvt&#10;50DXVk87lOXn8dRKuSBjRsN+vwYl1Mu/+M99tAaW87g2nolHQG/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eqtbcAAAADcAAAADwAAAAAAAAAAAAAAAACYAgAAZHJzL2Rvd25y&#10;ZXYueG1sUEsFBgAAAAAEAAQA9QAAAIUDAAAAAA==&#10;" filled="f" stroked="f">
              <v:textbox inset="1pt,1pt,1pt,1pt">
                <w:txbxContent>
                  <w:p w:rsidR="00042C34" w:rsidRPr="001B215A" w:rsidRDefault="00042C34" w:rsidP="00AC4B39">
                    <w:pPr>
                      <w:rPr>
                        <w:rFonts w:ascii="Verdana" w:hAnsi="Verdana"/>
                      </w:rPr>
                    </w:pPr>
                    <w:r w:rsidRPr="001B215A">
                      <w:rPr>
                        <w:rFonts w:ascii="Verdana" w:hAnsi="Verdana"/>
                      </w:rPr>
                      <w:t xml:space="preserve"> I</w:t>
                    </w:r>
                    <w:r w:rsidRPr="001B215A">
                      <w:rPr>
                        <w:rFonts w:ascii="Verdana" w:hAnsi="Verdana"/>
                        <w:vertAlign w:val="subscript"/>
                      </w:rPr>
                      <w:t>CC</w:t>
                    </w:r>
                  </w:p>
                </w:txbxContent>
              </v:textbox>
            </v:rect>
            <v:line id="Line 64" o:spid="_x0000_s2379" style="position:absolute;visibility:visible" from="4210,7898" to="8698,78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5vdO8UAAADcAAAADwAAAGRycy9kb3ducmV2LnhtbESP3WrCQBSE7wXfYTmF3plNtcY2ukrp&#10;jwheSNI+wCF7TILZs2F31fTtuwXBy2FmvmFWm8F04kLOt5YVPCUpCOLK6pZrBT/fX5MXED4ga+ws&#10;k4Jf8rBZj0crzLW9ckGXMtQiQtjnqKAJoc+l9FVDBn1ie+LoHa0zGKJ0tdQOrxFuOjlN00wabDku&#10;NNjTe0PVqTwbBc/ncu+KY/pZfGRUbucHrrJ6ptTjw/C2BBFoCPfwrb3TChazV/g/E4+AXP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5vdO8UAAADcAAAADwAAAAAAAAAA&#10;AAAAAAChAgAAZHJzL2Rvd25yZXYueG1sUEsFBgAAAAAEAAQA+QAAAJMDAAAAAA==&#10;" strokeweight=".25pt">
              <v:stroke endarrow="block" endarrowwidth="narrow" endarrowlength="short"/>
            </v:line>
            <v:line id="Line 65" o:spid="_x0000_s2380" style="position:absolute;flip:y;visibility:visible" from="4187,4792" to="4187,78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lcl8IAAADcAAAADwAAAGRycy9kb3ducmV2LnhtbERPzWrCQBC+C77DMoXedFYpWlJXKRat&#10;9KBofYAhO03SZmfT7EbTt+8eBI8f3/9i1btaXbgNlRcDk7EGxZJ7W0lh4Py5GT2DCpHEUu2FDfxx&#10;gNVyOFhQZv1Vjnw5xUKlEAkZGShjbDLEkJfsKIx9w5K4L986igm2BdqWrinc1TjVeoaOKkkNJTW8&#10;Ljn/OXXOwK7T9mOrz79v74c9zqYTdN8dGvP40L++gIrcx7v45t5ZA/OnND+dSUcAl/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zlcl8IAAADcAAAADwAAAAAAAAAAAAAA&#10;AAChAgAAZHJzL2Rvd25yZXYueG1sUEsFBgAAAAAEAAQA+QAAAJADAAAAAA==&#10;" strokeweight=".25pt">
              <v:stroke endarrow="block" endarrowwidth="narrow" endarrowlength="short"/>
            </v:line>
            <v:shape id="Freeform 66" o:spid="_x0000_s2381" style="position:absolute;left:4188;top:4860;width:3319;height:3027;visibility:visible;mso-wrap-style:square;v-text-anchor:top" coordsize="4050,3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UX+cQA&#10;AADcAAAADwAAAGRycy9kb3ducmV2LnhtbESPQYvCMBSE7wv+h/AEL4umFVmlGkUWFgRB3LqwHh/N&#10;My02L6WJWv+9EQSPw8x8wyxWna3FlVpfOVaQjhIQxIXTFRsFf4ef4QyED8gaa8ek4E4eVsvexwIz&#10;7W78S9c8GBEh7DNUUIbQZFL6oiSLfuQa4uidXGsxRNkaqVu8Rbit5ThJvqTFiuNCiQ19l1Sc84tV&#10;sD3uKrObTZP8szFp/n+Q++J8UmrQ79ZzEIG68A6/2hutYDpJ4XkmHgG5f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6VF/nEAAAA3AAAAA8AAAAAAAAAAAAAAAAAmAIAAGRycy9k&#10;b3ducmV2LnhtbFBLBQYAAAAABAAEAPUAAACJAwAAAAA=&#10;" path="m,3912c639,2809,1278,1707,1710,1092,2142,477,2202,404,2592,222,2982,40,3516,20,4050,e" filled="f" strokeweight="1.25pt">
              <v:path arrowok="t" o:connecttype="custom" o:connectlocs="0,3027;1401,845;2124,172;3319,0" o:connectangles="0,0,0,0"/>
            </v:shape>
            <v:line id="Line 67" o:spid="_x0000_s2382" style="position:absolute;flip:y;visibility:visible" from="5365,4611" to="6363,60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LEzMYAAADcAAAADwAAAGRycy9kb3ducmV2LnhtbESPQWvCQBCF7wX/wzJCL1I3kVJrmo2I&#10;ULBQD42C12F3TFKzsyG7xvTfdwtCj48373vz8vVoWzFQ7xvHCtJ5AoJYO9NwpeB4eH96BeEDssHW&#10;MSn4IQ/rYvKQY2bcjb9oKEMlIoR9hgrqELpMSq9rsujnriOO3tn1FkOUfSVNj7cIt61cJMmLtNhw&#10;bKixo21N+lJebXxjOTt/VuX3zu6bQZ9mH6lelalSj9Nx8wYi0Bj+j+/pnVGwfF7A35hIAFn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YyxMzGAAAA3AAAAA8AAAAAAAAA&#10;AAAAAAAAoQIAAGRycy9kb3ducmV2LnhtbFBLBQYAAAAABAAEAPkAAACUAwAAAAA=&#10;" strokeweight=".25pt">
              <v:stroke dashstyle="1 1"/>
            </v:line>
          </v:group>
        </w:pict>
      </w: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Pr="007421CF" w:rsidRDefault="00042C34" w:rsidP="00AC4B39">
      <w:pPr>
        <w:rPr>
          <w:rFonts w:ascii="Verdana" w:hAnsi="Verdana"/>
        </w:rPr>
      </w:pPr>
    </w:p>
    <w:p w:rsidR="00042C34" w:rsidRPr="007421CF" w:rsidRDefault="00042C34" w:rsidP="00AC4B39">
      <w:pPr>
        <w:pStyle w:val="Heading4"/>
        <w:rPr>
          <w:rFonts w:ascii="Verdana" w:hAnsi="Verdana"/>
          <w:i w:val="0"/>
          <w:sz w:val="20"/>
        </w:rPr>
      </w:pPr>
      <w:r w:rsidRPr="007421CF">
        <w:rPr>
          <w:rFonts w:ascii="Verdana" w:hAnsi="Verdana"/>
          <w:i w:val="0"/>
          <w:sz w:val="20"/>
        </w:rPr>
        <w:t xml:space="preserve">Figura </w:t>
      </w:r>
      <w:r>
        <w:rPr>
          <w:rFonts w:ascii="Verdana" w:hAnsi="Verdana"/>
          <w:i w:val="0"/>
          <w:sz w:val="20"/>
        </w:rPr>
        <w:t>9</w:t>
      </w:r>
      <w:r w:rsidRPr="007421CF">
        <w:rPr>
          <w:rFonts w:ascii="Verdana" w:hAnsi="Verdana"/>
          <w:i w:val="0"/>
          <w:sz w:val="20"/>
        </w:rPr>
        <w:t>.2</w:t>
      </w:r>
      <w:r>
        <w:rPr>
          <w:rFonts w:ascii="Verdana" w:hAnsi="Verdana"/>
          <w:i w:val="0"/>
          <w:sz w:val="20"/>
        </w:rPr>
        <w:t>1</w:t>
      </w:r>
      <w:r w:rsidRPr="007421CF">
        <w:rPr>
          <w:rFonts w:ascii="Verdana" w:hAnsi="Verdana"/>
          <w:i w:val="0"/>
          <w:sz w:val="20"/>
        </w:rPr>
        <w:t xml:space="preserve"> Curvas de vacío y cortocircuito de un generador sincrónico</w:t>
      </w:r>
    </w:p>
    <w:p w:rsidR="00042C34" w:rsidRDefault="00042C34" w:rsidP="00AC4B39">
      <w:pPr>
        <w:jc w:val="both"/>
        <w:rPr>
          <w:rFonts w:ascii="Verdana" w:hAnsi="Verdana"/>
        </w:rPr>
      </w:pPr>
    </w:p>
    <w:p w:rsidR="00042C34" w:rsidRPr="007421CF" w:rsidRDefault="00042C34" w:rsidP="007817F1">
      <w:pPr>
        <w:ind w:firstLine="708"/>
        <w:jc w:val="both"/>
        <w:rPr>
          <w:rFonts w:ascii="Verdana" w:hAnsi="Verdana"/>
        </w:rPr>
      </w:pPr>
      <w:r w:rsidRPr="007421CF">
        <w:rPr>
          <w:rFonts w:ascii="Verdana" w:hAnsi="Verdana"/>
        </w:rPr>
        <w:t>Gráficamente para un valor de la corriente de excitación del rotor (Punto A), se levanta una vertical y donde corta a la característica de cortocircuito (Punto B), obtenemos el correspondiente valor de la corriente en el estator, y donde corta a la característica de vacío</w:t>
      </w:r>
      <w:r>
        <w:rPr>
          <w:rFonts w:ascii="Verdana" w:hAnsi="Verdana"/>
        </w:rPr>
        <w:t xml:space="preserve"> </w:t>
      </w:r>
      <w:r w:rsidRPr="007421CF">
        <w:rPr>
          <w:rFonts w:ascii="Verdana" w:hAnsi="Verdana"/>
        </w:rPr>
        <w:t>(Punto C), obtenemos la fuerza electromotriz inducida. Trabajando con las escalas gráficas correspondientes obtenemos:</w:t>
      </w:r>
    </w:p>
    <w:p w:rsidR="00042C34" w:rsidRDefault="00042C34" w:rsidP="006D3FB1">
      <w:pPr>
        <w:ind w:firstLine="720"/>
        <w:jc w:val="both"/>
        <w:rPr>
          <w:rFonts w:ascii="Verdana" w:hAnsi="Verdana"/>
        </w:rPr>
      </w:pPr>
      <w:r>
        <w:rPr>
          <w:noProof/>
          <w:lang w:val="es-ES"/>
        </w:rPr>
        <w:pict>
          <v:shape id="_x0000_s2383" type="#_x0000_t75" style="position:absolute;left:0;text-align:left;margin-left:122.5pt;margin-top:2.4pt;width:156pt;height:38pt;z-index:251629568" o:allowincell="f">
            <v:imagedata r:id="rId19" o:title=""/>
            <w10:wrap type="topAndBottom"/>
          </v:shape>
          <o:OLEObject Type="Embed" ProgID="Equation.3" ShapeID="_x0000_s2383" DrawAspect="Content" ObjectID="_1503925564" r:id="rId20"/>
        </w:pict>
      </w:r>
      <w:r w:rsidRPr="007421CF">
        <w:rPr>
          <w:rFonts w:ascii="Verdana" w:hAnsi="Verdana"/>
        </w:rPr>
        <w:t>Si determinamos la resistencia por medición directa de la misma, la reactancia sincrónica será:</w:t>
      </w:r>
    </w:p>
    <w:p w:rsidR="00042C34" w:rsidRDefault="00042C34" w:rsidP="007817F1">
      <w:pPr>
        <w:ind w:firstLine="708"/>
        <w:jc w:val="both"/>
        <w:rPr>
          <w:rFonts w:ascii="Verdana" w:hAnsi="Verdana"/>
        </w:rPr>
      </w:pPr>
      <w:r>
        <w:rPr>
          <w:noProof/>
          <w:lang w:val="es-ES"/>
        </w:rPr>
        <w:pict>
          <v:shape id="_x0000_s2384" type="#_x0000_t75" style="position:absolute;left:0;text-align:left;margin-left:94.45pt;margin-top:16.15pt;width:315pt;height:22pt;z-index:251630592">
            <v:imagedata r:id="rId21" o:title=""/>
            <w10:wrap type="topAndBottom"/>
          </v:shape>
          <o:OLEObject Type="Embed" ProgID="Equation.3" ShapeID="_x0000_s2384" DrawAspect="Content" ObjectID="_1503925565" r:id="rId22"/>
        </w:pict>
      </w:r>
    </w:p>
    <w:p w:rsidR="00042C34" w:rsidRDefault="00042C34" w:rsidP="007817F1">
      <w:pPr>
        <w:ind w:firstLine="708"/>
        <w:jc w:val="both"/>
        <w:rPr>
          <w:rFonts w:ascii="Verdana" w:hAnsi="Verdana"/>
        </w:rPr>
      </w:pPr>
      <w:r w:rsidRPr="007421CF">
        <w:rPr>
          <w:rFonts w:ascii="Verdana" w:hAnsi="Verdana"/>
        </w:rPr>
        <w:t xml:space="preserve">Cabe aclarar que este valor es prácticamente constante si nos mantenemos dentro de la zona lineal de la característica de vacío, pero el valor de la misma disminuye a medida que se produce la saturación, según puede verse en el gráfico de la figura </w:t>
      </w:r>
      <w:r>
        <w:rPr>
          <w:rFonts w:ascii="Verdana" w:hAnsi="Verdana"/>
        </w:rPr>
        <w:t>9</w:t>
      </w:r>
      <w:r w:rsidRPr="007421CF">
        <w:rPr>
          <w:rFonts w:ascii="Verdana" w:hAnsi="Verdana"/>
        </w:rPr>
        <w:t>.2</w:t>
      </w:r>
      <w:r>
        <w:rPr>
          <w:rFonts w:ascii="Verdana" w:hAnsi="Verdana"/>
        </w:rPr>
        <w:t>2</w:t>
      </w:r>
      <w:r w:rsidRPr="007421CF">
        <w:rPr>
          <w:rFonts w:ascii="Verdana" w:hAnsi="Verdana"/>
        </w:rPr>
        <w:t>.</w:t>
      </w:r>
    </w:p>
    <w:p w:rsidR="00042C34" w:rsidRPr="007421CF" w:rsidRDefault="00042C34" w:rsidP="007817F1">
      <w:pPr>
        <w:jc w:val="both"/>
        <w:rPr>
          <w:rFonts w:ascii="Verdana" w:hAnsi="Verdana"/>
        </w:rPr>
      </w:pPr>
      <w:r>
        <w:rPr>
          <w:noProof/>
          <w:lang w:val="es-ES"/>
        </w:rPr>
        <w:pict>
          <v:group id="Group 44" o:spid="_x0000_s2385" style="position:absolute;left:0;text-align:left;margin-left:84.1pt;margin-top:8.4pt;width:257.1pt;height:138.05pt;z-index:251635712" coordorigin="3669,2398" coordsize="5933,3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">
            <v:rect id="Rectangle 45" o:spid="_x0000_s2386" style="position:absolute;left:9145;top:5038;width:457;height:4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xDcAA&#10;AADcAAAADwAAAGRycy9kb3ducmV2LnhtbERPS4vCMBC+C/6HMMJeZE3rQZeuUVQQZPHiA7wOzWxb&#10;bCalmdbuv98cBI8f33u1GVytempD5dlAOktAEefeVlwYuF0Pn1+ggiBbrD2TgT8KsFmPRyvMrH/y&#10;mfqLFCqGcMjQQCnSZFqHvCSHYeYb4sj9+tahRNgW2rb4jOGu1vMkWWiHFceGEhval5Q/Lp0z0N/v&#10;px3dOp32KMvp8aeTakHGfEyG7TcooUHe4pf7aA0s07g2nolHQK//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l/xDcAAAADcAAAADwAAAAAAAAAAAAAAAACYAgAAZHJzL2Rvd25y&#10;ZXYueG1sUEsFBgAAAAAEAAQA9QAAAIUDAAAAAA==&#10;" filled="f" stroked="f">
              <v:textbox inset="1pt,1pt,1pt,1pt">
                <w:txbxContent>
                  <w:p w:rsidR="00042C34" w:rsidRDefault="00042C34" w:rsidP="00AC4B39">
                    <w:pPr>
                      <w:rPr>
                        <w:rFonts w:ascii="Arial" w:hAnsi="Arial"/>
                      </w:rPr>
                    </w:pPr>
                    <w:r>
                      <w:rPr>
                        <w:rFonts w:ascii="Arial" w:hAnsi="Arial"/>
                      </w:rPr>
                      <w:t>I</w:t>
                    </w:r>
                    <w:r>
                      <w:rPr>
                        <w:rFonts w:ascii="Arial" w:hAnsi="Arial"/>
                        <w:vertAlign w:val="subscript"/>
                      </w:rPr>
                      <w:t>ex</w:t>
                    </w:r>
                  </w:p>
                </w:txbxContent>
              </v:textbox>
            </v:rect>
            <v:rect id="Rectangle 46" o:spid="_x0000_s2387" style="position:absolute;left:3669;top:2398;width:457;height:3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MRksQA&#10;AADcAAAADwAAAGRycy9kb3ducmV2LnhtbESPT2vCQBTE7wW/w/IEb3UTof5Js5G2IIgnq/b+yD6T&#10;aPbtNruN6bfvCgWPw8z8hsnXg2lFT51vLCtIpwkI4tLqhisFp+PmeQnCB2SNrWVS8Ese1sXoKcdM&#10;2xt/Un8IlYgQ9hkqqENwmZS+rMmgn1pHHL2z7QyGKLtK6g5vEW5aOUuSuTTYcFyo0dFHTeX18GMU&#10;XNPvl/6iF7vVcs7vs93efbmNU2oyHt5eQQQawiP8395qBYt0Bfcz8QjI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DEZLEAAAA3AAAAA8AAAAAAAAAAAAAAAAAmAIAAGRycy9k&#10;b3ducmV2LnhtbFBLBQYAAAAABAAEAPUAAACJAwAAAAA=&#10;" filled="f" stroked="f" strokeweight="1pt">
              <v:textbox inset="1pt,1pt,1pt,1pt">
                <w:txbxContent>
                  <w:p w:rsidR="00042C34" w:rsidRDefault="00042C34" w:rsidP="00AC4B39">
                    <w:pPr>
                      <w:rPr>
                        <w:rFonts w:ascii="Arial" w:hAnsi="Arial"/>
                      </w:rPr>
                    </w:pPr>
                    <w:r>
                      <w:rPr>
                        <w:rFonts w:ascii="Arial" w:hAnsi="Arial"/>
                      </w:rPr>
                      <w:t>X</w:t>
                    </w:r>
                    <w:r>
                      <w:rPr>
                        <w:rFonts w:ascii="Arial" w:hAnsi="Arial"/>
                        <w:vertAlign w:val="subscript"/>
                      </w:rPr>
                      <w:t>S</w:t>
                    </w:r>
                  </w:p>
                </w:txbxContent>
              </v:textbox>
            </v:rect>
            <v:shape id="Freeform 47" o:spid="_x0000_s2388" style="position:absolute;left:4555;top:3151;width:4038;height:753;visibility:visible;mso-wrap-style:square;v-text-anchor:top" coordsize="4038,7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JueL8A&#10;AADcAAAADwAAAGRycy9kb3ducmV2LnhtbERPy4rCMBTdC/5DuII7TUdwlE5TEXFg3Az4+IA7zTUp&#10;09yUJtr692YhuDycd7EZXCPu1IXas4KPeQaCuPK6ZqPgcv6erUGEiKyx8UwKHhRgU45HBeba93yk&#10;+ykakUI45KjAxtjmUobKksMw9y1x4q6+cxgT7IzUHfYp3DVykWWf0mHNqcFiSztL1f/p5hQ4H271&#10;tel/l3/7dnusrDloMkpNJ8P2C0SkIb7FL/ePVrBapPnpTDoCsnw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UAm54vwAAANwAAAAPAAAAAAAAAAAAAAAAAJgCAABkcnMvZG93bnJl&#10;di54bWxQSwUGAAAAAAQABAD1AAAAhAMAAAAA&#10;" path="m,c341,61,683,123,1038,210v355,87,715,227,1092,312c2507,607,2982,687,3300,720v318,33,528,16,738,e" filled="f" strokeweight="1.25pt">
              <v:path arrowok="t" o:connecttype="custom" o:connectlocs="0,0;1038,210;2130,522;3300,720;4038,720" o:connectangles="0,0,0,0,0"/>
            </v:shape>
            <v:line id="Line 48" o:spid="_x0000_s2389" style="position:absolute;flip:x;visibility:visible" from="4033,3160" to="4561,3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9n0sQAAADcAAAADwAAAGRycy9kb3ducmV2LnhtbESPQWvCQBSE7wX/w/IEb3Wjh2qjq1Sh&#10;UFAPVcEen9nXJJh9G7KvJv57Vyh4HGbmG2a+7FylrtSE0rOB0TABRZx5W3Ju4Hj4fJ2CCoJssfJM&#10;Bm4UYLnovcwxtb7lb7ruJVcRwiFFA4VInWodsoIchqGviaP36xuHEmWTa9tgG+Gu0uMkedMOS44L&#10;Bda0Lii77P+cgWBvfD5Nt6d2dfy5SDnZSbd5N2bQ7z5moIQ6eYb/21/WwGQ8gseZeAT04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H2fSxAAAANwAAAAPAAAAAAAAAAAA&#10;AAAAAKECAABkcnMvZG93bnJldi54bWxQSwUGAAAAAAQABAD5AAAAkgMAAAAA&#10;" strokeweight="1.25pt"/>
            <v:line id="Line 49" o:spid="_x0000_s2390" style="position:absolute;flip:y;visibility:visible" from="4033,2512" to="4033,49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iC28UAAADcAAAADwAAAGRycy9kb3ducmV2LnhtbESPzWrDMBCE74W+g9hCbs0qPqTFjRJK&#10;S37ooaVpHmCxNrZTa+VYcuK8fRUI9DjMzDfMbDG4Rp24C7UXA5OxBsVSeFtLaWD3s3x8BhUiiaXG&#10;Cxu4cIDF/P5uRrn1Z/nm0zaWKkEk5GSgirHNEUNRsaMw9i1L8va+cxST7Eq0HZ0T3DWYaT1FR7Wk&#10;hYpafqu4+N32zsCm1/ZjpXfH9/XXJ06zCbpDj8aMHobXF1CRh/gfvrU31sBTlsH1TDoCOP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XiC28UAAADcAAAADwAAAAAAAAAA&#10;AAAAAAChAgAAZHJzL2Rvd25yZXYueG1sUEsFBgAAAAAEAAQA+QAAAJMDAAAAAA==&#10;" strokeweight=".25pt">
              <v:stroke endarrow="block" endarrowwidth="narrow" endarrowlength="short"/>
            </v:line>
            <v:line id="Line 50" o:spid="_x0000_s2391" style="position:absolute;visibility:visible" from="4045,4954" to="9433,49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6p8DMUAAADcAAAADwAAAGRycy9kb3ducmV2LnhtbESP0WrCQBRE3wv+w3IF3+pGbaPEbERa&#10;Wwp9KIl+wCV7TYLZu2F31fTvu4VCH4eZOcPku9H04kbOd5YVLOYJCOLa6o4bBafj2+MGhA/IGnvL&#10;pOCbPOyKyUOOmbZ3LulWhUZECPsMFbQhDJmUvm7JoJ/bgTh6Z+sMhihdI7XDe4SbXi6TJJUGO44L&#10;LQ700lJ9qa5GwdO1+nTlOTmUrylV789fXKfNSqnZdNxvQQQaw3/4r/2hFayXK/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6p8DMUAAADcAAAADwAAAAAAAAAA&#10;AAAAAAChAgAAZHJzL2Rvd25yZXYueG1sUEsFBgAAAAAEAAQA+QAAAJMDAAAAAA==&#10;" strokeweight=".25pt">
              <v:stroke endarrow="block" endarrowwidth="narrow" endarrowlength="short"/>
            </v:line>
          </v:group>
        </w:pict>
      </w:r>
    </w:p>
    <w:p w:rsidR="00042C34" w:rsidRPr="007421CF" w:rsidRDefault="00042C34" w:rsidP="00AC4B39">
      <w:pPr>
        <w:ind w:firstLine="708"/>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rPr>
          <w:rFonts w:ascii="Verdana" w:hAnsi="Verdana"/>
        </w:rPr>
      </w:pPr>
    </w:p>
    <w:p w:rsidR="00042C34" w:rsidRDefault="00042C34" w:rsidP="00AC4B39">
      <w:pPr>
        <w:pStyle w:val="Heading5"/>
        <w:rPr>
          <w:rFonts w:ascii="Verdana" w:hAnsi="Verdana"/>
          <w:i w:val="0"/>
          <w:sz w:val="20"/>
        </w:rPr>
      </w:pPr>
    </w:p>
    <w:p w:rsidR="00042C34" w:rsidRDefault="00042C34" w:rsidP="00AC4B39">
      <w:pPr>
        <w:pStyle w:val="Heading5"/>
        <w:rPr>
          <w:rFonts w:ascii="Verdana" w:hAnsi="Verdana"/>
          <w:i w:val="0"/>
          <w:sz w:val="20"/>
        </w:rPr>
      </w:pPr>
    </w:p>
    <w:p w:rsidR="00042C34" w:rsidRDefault="00042C34" w:rsidP="00AC4B39">
      <w:pPr>
        <w:pStyle w:val="Heading5"/>
        <w:rPr>
          <w:rFonts w:ascii="Verdana" w:hAnsi="Verdana"/>
          <w:i w:val="0"/>
          <w:sz w:val="20"/>
        </w:rPr>
      </w:pPr>
      <w:r>
        <w:rPr>
          <w:rFonts w:ascii="Verdana" w:hAnsi="Verdana"/>
          <w:i w:val="0"/>
          <w:sz w:val="20"/>
        </w:rPr>
        <w:t>Figura 9</w:t>
      </w:r>
      <w:r w:rsidRPr="007421CF">
        <w:rPr>
          <w:rFonts w:ascii="Verdana" w:hAnsi="Verdana"/>
          <w:i w:val="0"/>
          <w:sz w:val="20"/>
        </w:rPr>
        <w:t>.2</w:t>
      </w:r>
      <w:r>
        <w:rPr>
          <w:rFonts w:ascii="Verdana" w:hAnsi="Verdana"/>
          <w:i w:val="0"/>
          <w:sz w:val="20"/>
        </w:rPr>
        <w:t>2</w:t>
      </w:r>
      <w:r w:rsidRPr="007421CF">
        <w:rPr>
          <w:rFonts w:ascii="Verdana" w:hAnsi="Verdana"/>
          <w:i w:val="0"/>
          <w:sz w:val="20"/>
        </w:rPr>
        <w:t xml:space="preserve"> Variación de la reactancia sincrónica </w:t>
      </w:r>
    </w:p>
    <w:p w:rsidR="00042C34" w:rsidRPr="007421CF" w:rsidRDefault="00042C34" w:rsidP="00AC4B39">
      <w:pPr>
        <w:pStyle w:val="Heading5"/>
        <w:rPr>
          <w:rFonts w:ascii="Verdana" w:hAnsi="Verdana"/>
          <w:i w:val="0"/>
          <w:sz w:val="20"/>
        </w:rPr>
      </w:pPr>
      <w:r w:rsidRPr="007421CF">
        <w:rPr>
          <w:rFonts w:ascii="Verdana" w:hAnsi="Verdana"/>
          <w:i w:val="0"/>
          <w:sz w:val="20"/>
        </w:rPr>
        <w:t>con la excitación de la máquina</w:t>
      </w:r>
    </w:p>
    <w:p w:rsidR="00042C34" w:rsidRPr="00391360" w:rsidRDefault="00042C34" w:rsidP="00AC4B39">
      <w:pPr>
        <w:ind w:left="284" w:hanging="284"/>
        <w:jc w:val="both"/>
        <w:rPr>
          <w:rFonts w:ascii="Verdana" w:hAnsi="Verdana"/>
          <w:b/>
          <w:sz w:val="24"/>
        </w:rPr>
      </w:pPr>
      <w:r>
        <w:rPr>
          <w:rFonts w:ascii="Verdana" w:hAnsi="Verdana"/>
          <w:b/>
          <w:sz w:val="24"/>
        </w:rPr>
        <w:t>9</w:t>
      </w:r>
      <w:r w:rsidRPr="00391360">
        <w:rPr>
          <w:rFonts w:ascii="Verdana" w:hAnsi="Verdana"/>
          <w:b/>
          <w:sz w:val="24"/>
        </w:rPr>
        <w:t xml:space="preserve">.7  </w:t>
      </w:r>
      <w:r w:rsidRPr="00391360">
        <w:rPr>
          <w:rFonts w:ascii="Verdana" w:hAnsi="Verdana"/>
          <w:b/>
          <w:sz w:val="24"/>
        </w:rPr>
        <w:tab/>
        <w:t>Potencia interna</w:t>
      </w:r>
    </w:p>
    <w:p w:rsidR="00042C34" w:rsidRPr="007421CF" w:rsidRDefault="00042C34" w:rsidP="00AC4B39">
      <w:pPr>
        <w:ind w:left="284"/>
        <w:jc w:val="both"/>
        <w:rPr>
          <w:rFonts w:ascii="Verdana" w:hAnsi="Verdana"/>
          <w:b/>
          <w:u w:val="single"/>
        </w:rPr>
      </w:pPr>
    </w:p>
    <w:p w:rsidR="00042C34" w:rsidRPr="007421CF" w:rsidRDefault="00042C34" w:rsidP="00AC4B39">
      <w:pPr>
        <w:tabs>
          <w:tab w:val="left" w:pos="0"/>
        </w:tabs>
        <w:jc w:val="both"/>
        <w:rPr>
          <w:rFonts w:ascii="Verdana" w:hAnsi="Verdana"/>
        </w:rPr>
      </w:pPr>
      <w:r w:rsidRPr="007421CF">
        <w:rPr>
          <w:rFonts w:ascii="Verdana" w:hAnsi="Verdana"/>
        </w:rPr>
        <w:tab/>
        <w:t xml:space="preserve">Si despreciamos la resistencia óhmica de los bobinados el diagrama fasorial para una carga de características óhmico-inductivas es el de la siguiente figura </w:t>
      </w:r>
      <w:r>
        <w:rPr>
          <w:rFonts w:ascii="Verdana" w:hAnsi="Verdana"/>
        </w:rPr>
        <w:t>9</w:t>
      </w:r>
      <w:r w:rsidRPr="007421CF">
        <w:rPr>
          <w:rFonts w:ascii="Verdana" w:hAnsi="Verdana"/>
        </w:rPr>
        <w:t>.2</w:t>
      </w:r>
      <w:r>
        <w:rPr>
          <w:rFonts w:ascii="Verdana" w:hAnsi="Verdana"/>
        </w:rPr>
        <w:t>3</w:t>
      </w:r>
      <w:r w:rsidRPr="007421CF">
        <w:rPr>
          <w:rFonts w:ascii="Verdana" w:hAnsi="Verdana"/>
        </w:rPr>
        <w:t>.</w:t>
      </w:r>
    </w:p>
    <w:p w:rsidR="00042C34" w:rsidRPr="007421CF" w:rsidRDefault="00042C34" w:rsidP="00AC4B39">
      <w:pPr>
        <w:ind w:left="284"/>
        <w:jc w:val="both"/>
        <w:rPr>
          <w:rFonts w:ascii="Verdana" w:hAnsi="Verdana"/>
          <w:vertAlign w:val="subscript"/>
        </w:rPr>
      </w:pPr>
      <w:r>
        <w:rPr>
          <w:noProof/>
          <w:lang w:val="es-ES"/>
        </w:rPr>
        <w:pict>
          <v:group id="Group 2316" o:spid="_x0000_s2392" style="position:absolute;left:0;text-align:left;margin-left:50.65pt;margin-top:8.9pt;width:362.1pt;height:149.4pt;z-index:251672576" coordorigin="3281,6878" coordsize="7242,2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">
            <v:shape id="Text Box 24" o:spid="_x0000_s2393" type="#_x0000_t202" style="position:absolute;left:7634;top:6878;width:582;height:5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nfdsQA&#10;AADcAAAADwAAAGRycy9kb3ducmV2LnhtbESPT2vCQBTE74LfYXmCN91V6r/UVcRS6KliWgu9PbLP&#10;JDT7NmRXE799VxA8DjPzG2a97WwlrtT40rGGyViBIM6cKTnX8P31PlqC8AHZYOWYNNzIw3bT760x&#10;Ma7lI13TkIsIYZ+ghiKEOpHSZwVZ9GNXE0fv7BqLIcoml6bBNsJtJadKzaXFkuNCgTXtC8r+0ovV&#10;cPo8//68qEP+Zmd16zol2a6k1sNBt3sFEagLz/Cj/WE0zFcLuJ+JR0B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Z33bEAAAA3AAAAA8AAAAAAAAAAAAAAAAAmAIAAGRycy9k&#10;b3ducmV2LnhtbFBLBQYAAAAABAAEAPUAAACJAwAAAAA=&#10;" filled="f" stroked="f">
              <v:textbox>
                <w:txbxContent>
                  <w:p w:rsidR="00042C34" w:rsidRDefault="00042C34" w:rsidP="00AC4B39">
                    <w:pPr>
                      <w:rPr>
                        <w:b/>
                        <w:sz w:val="16"/>
                        <w:vertAlign w:val="subscript"/>
                        <w:lang w:val="es-MX"/>
                      </w:rPr>
                    </w:pPr>
                    <w:r>
                      <w:rPr>
                        <w:rFonts w:ascii="Arial" w:hAnsi="Arial"/>
                        <w:b/>
                        <w:sz w:val="16"/>
                        <w:lang w:val="es-MX"/>
                      </w:rPr>
                      <w:t>E</w:t>
                    </w:r>
                    <w:r>
                      <w:rPr>
                        <w:rFonts w:ascii="Arial" w:hAnsi="Arial"/>
                        <w:b/>
                        <w:sz w:val="16"/>
                        <w:vertAlign w:val="subscript"/>
                        <w:lang w:val="es-MX"/>
                      </w:rPr>
                      <w:t>F</w:t>
                    </w:r>
                  </w:p>
                </w:txbxContent>
              </v:textbox>
            </v:shape>
            <v:line id="Line 25" o:spid="_x0000_s2394" style="position:absolute;visibility:visible" from="3281,8827" to="7500,8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DBAr0AAADcAAAADwAAAGRycy9kb3ducmV2LnhtbERPyQrCMBC9C/5DGMGbTVXcqlFEEPTo&#10;AuJtaMa22kxKE7X+vTkIHh9vX6waU4oX1a6wrKAfxSCIU6sLzhScT9veFITzyBpLy6TgQw5Wy3Zr&#10;gYm2bz7Q6+gzEULYJagg975KpHRpTgZdZCviwN1sbdAHWGdS1/gO4aaUgzgeS4MFh4YcK9rklD6O&#10;T6NgfR9dsiu5e2yHk2q/wXKwx61S3U6znoPw1Pi/+OfeaQXjWVgbzoQjIJdf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HkQwQK9AAAA3AAAAA8AAAAAAAAAAAAAAAAAoQIA&#10;AGRycy9kb3ducmV2LnhtbFBLBQYAAAAABAAEAPkAAACLAwAAAAA=&#10;" strokeweight="1pt">
              <v:stroke endarrow="block" endarrowwidth="narrow" endarrowlength="short"/>
            </v:line>
            <v:line id="Line 26" o:spid="_x0000_s2395" style="position:absolute;visibility:visible" from="7613,8827" to="9324,8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2Mc8MAAADcAAAADwAAAGRycy9kb3ducmV2LnhtbESP3YrCMBSE7xd8h3AEb0TTFla0GsVd&#10;WFzYK38e4NAc02JzUpKs1rc3guDlMDPfMKtNb1txJR8axwryaQaCuHK6YaPgdPyZzEGEiKyxdUwK&#10;7hRgsx58rLDU7sZ7uh6iEQnCoUQFdYxdKWWoarIYpq4jTt7ZeYsxSW+k9nhLcNvKIstm0mLDaaHG&#10;jr5rqi6Hf6vA7H3+l+96e6Qdmq+qGH8W87FSo2G/XYKI1Md3+NX+1QpmiwU8z6QjIN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0tjHPDAAAA3AAAAA8AAAAAAAAAAAAA&#10;AAAAoQIAAGRycy9kb3ducmV2LnhtbFBLBQYAAAAABAAEAPkAAACRAwAAAAA=&#10;" strokeweight=".5pt">
              <v:stroke dashstyle="1 1"/>
            </v:line>
            <v:line id="Line 27" o:spid="_x0000_s2396" style="position:absolute;flip:y;visibility:visible" from="3281,7172" to="8127,88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QqC8MAAADcAAAADwAAAGRycy9kb3ducmV2LnhtbERPyWrDMBC9B/oPYgq9hEauCW5xogS3&#10;UCi5OQlpjoM1sU2kkbFUL39fHQo9Pt6+3U/WiIF63zpW8LJKQBBXTrdcKzifPp/fQPiArNE4JgUz&#10;edjvHhZbzLUbuaThGGoRQ9jnqKAJocul9FVDFv3KdcSRu7neYoiwr6XucYzh1sg0STJpseXY0GBH&#10;Hw1V9+OPVWDeTXrODsW8bK9zWXbrS/U9XpR6epyKDYhAU/gX/7m/tILXJM6PZ+IRkL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jUKgvDAAAA3AAAAA8AAAAAAAAAAAAA&#10;AAAAoQIAAGRycy9kb3ducmV2LnhtbFBLBQYAAAAABAAEAPkAAACRAwAAAAA=&#10;" strokeweight="1pt">
              <v:stroke endarrow="block" endarrowwidth="narrow" endarrowlength="short"/>
            </v:line>
            <v:line id="Line 28" o:spid="_x0000_s2397" style="position:absolute;flip:y;visibility:visible" from="7499,7186" to="8127,8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5iPkMUAAADcAAAADwAAAGRycy9kb3ducmV2LnhtbESPQWvCQBSE74X+h+UVeim6UYqVmI3Y&#10;glC8RcV6fGRfk9DdtyG7muTfuwXB4zAz3zDZerBGXKnzjWMFs2kCgrh0uuFKwfGwnSxB+ICs0Tgm&#10;BSN5WOfPTxmm2vVc0HUfKhEh7FNUUIfQplL6siaLfupa4uj9us5iiLKrpO6wj3Br5DxJFtJiw3Gh&#10;xpa+air/9herwHya+XGx24xvzXksivb9VP70J6VeX4bNCkSgITzC9/a3VvCRzOD/TDwCMr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5iPkMUAAADcAAAADwAAAAAAAAAA&#10;AAAAAAChAgAAZHJzL2Rvd25yZXYueG1sUEsFBgAAAAAEAAQA+QAAAJMDAAAAAA==&#10;" strokeweight="1pt">
              <v:stroke endarrow="block" endarrowwidth="narrow" endarrowlength="short"/>
            </v:line>
            <v:line id="Line 29" o:spid="_x0000_s2398" style="position:absolute;visibility:visible" from="3281,8827" to="5049,96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KqrcYAAADcAAAADwAAAGRycy9kb3ducmV2LnhtbESPQWvCQBSE70L/w/IKXkqzqYeqMatI&#10;qSLqRePB42v2mQ3Nvg3ZVdN/3y0UPA4z8w2TL3rbiBt1vnas4C1JQRCXTtdcKTgVq9cJCB+QNTaO&#10;ScEPeVjMnwY5Ztrd+UC3Y6hEhLDPUIEJoc2k9KUhiz5xLXH0Lq6zGKLsKqk7vEe4beQoTd+lxZrj&#10;gsGWPgyV38erVbC/nr9MsTsfTrtiuV33L3q8/ZwqNXzulzMQgfrwCP+3N1rBOB3B35l4BOT8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iiqq3GAAAA3AAAAA8AAAAAAAAA&#10;AAAAAAAAoQIAAGRycy9kb3ducmV2LnhtbFBLBQYAAAAABAAEAPkAAACUAwAAAAA=&#10;">
              <v:stroke endarrow="block" endarrowwidth="narrow" endarrowlength="short"/>
            </v:line>
            <v:shape id="Arc 30" o:spid="_x0000_s2399" style="position:absolute;left:4077;top:8821;width:215;height:343;flip:y;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6l7MQA&#10;AADcAAAADwAAAGRycy9kb3ducmV2LnhtbESP0WoCMRRE3wv+Q7iCbzWrUpXVKFKoWBCh6gdcN9fd&#10;1c3NksR12683gtDHYWbOMPNlayrRkPOlZQWDfgKCOLO65FzB8fD1PgXhA7LGyjIp+CUPy0XnbY6p&#10;tnf+oWYfchEh7FNUUIRQp1L6rCCDvm9r4uidrTMYonS51A7vEW4qOUySsTRYclwosKbPgrLr/mYU&#10;fIwvw8ukXG9PvPv+Ozc7t2HjlOp129UMRKA2/Idf7Y1WMElG8DwTj4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4OpezEAAAA3AAAAA8AAAAAAAAAAAAAAAAAmAIAAGRycy9k&#10;b3ducmV2LnhtbFBLBQYAAAAABAAEAPUAAACJAwAAAAA=&#10;" adj="0,,0" path="m-1,nfc11929,,21600,9670,21600,21600em-1,nsc11929,,21600,9670,21600,21600l,21600,-1,xe" filled="f">
              <v:stroke startarrow="block" startarrowwidth="narrow" startarrowlength="short"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215,343;0,343" o:connectangles="0,0,0" textboxrect="3163,3163,18437,18437"/>
              <v:handles>
                <v:h position="@3,#0" polar="10800,10800"/>
                <v:h position="#2,#1" polar="10800,10800" radiusrange="0,10800"/>
              </v:handles>
            </v:shape>
            <v:shape id="Arc 31" o:spid="_x0000_s2400" style="position:absolute;left:4706;top:8323;width:171;height:489;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nQesUA&#10;AADcAAAADwAAAGRycy9kb3ducmV2LnhtbESPQWvCQBSE7wX/w/IEb3VjsY1EV7FioRR6MHrQ2zP7&#10;TKLZtyG7Jum/7xYKHoeZ+YZZrHpTiZYaV1pWMBlHIIgzq0vOFRz2H88zEM4ja6wsk4IfcrBaDp4W&#10;mGjb8Y7a1OciQNglqKDwvk6kdFlBBt3Y1sTBu9jGoA+yyaVusAtwU8mXKHqTBksOCwXWtCkou6V3&#10;o6CV1/j4nr4auUH8+sZTvL12Z6VGw349B+Gp94/wf/tTK4ijKfydCUd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OdB6xQAAANwAAAAPAAAAAAAAAAAAAAAAAJgCAABkcnMv&#10;ZG93bnJldi54bWxQSwUGAAAAAAQABAD1AAAAigMAAAAA&#10;" adj="0,,0" path="m-1,nfc11929,,21600,9670,21600,21600em-1,nsc11929,,21600,9670,21600,21600l,21600,-1,xe" filled="f">
              <v:stroke startarrow="block" startarrowwidth="narrow" startarrowlength="short"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171,489;0,489" o:connectangles="0,0,0" textboxrect="3163,3163,18437,18437"/>
              <v:handles>
                <v:h position="@3,#0" polar="10800,10800"/>
                <v:h position="#2,#1" polar="10800,10800" radiusrange="0,10800"/>
              </v:handles>
            </v:shape>
            <v:line id="Line 32" o:spid="_x0000_s2401" style="position:absolute;visibility:visible" from="8183,7186" to="9324,71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scbMMAAADcAAAADwAAAGRycy9kb3ducmV2LnhtbESP3YrCMBSE7xd8h3AEb0TTFlylGsVd&#10;WBS88ucBDs0xLTYnJclqffvNguDlMDPfMKtNb1txJx8axwryaQaCuHK6YaPgcv6ZLECEiKyxdUwK&#10;nhRgsx58rLDU7sFHup+iEQnCoUQFdYxdKWWoarIYpq4jTt7VeYsxSW+k9vhIcNvKIss+pcWG00KN&#10;HX3XVN1Ov1aBOfr8kO96e6Ydmq+qGM+KxVip0bDfLkFE6uM7/GrvtYJ5NoP/M+kIyP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KLHGzDAAAA3AAAAA8AAAAAAAAAAAAA&#10;AAAAoQIAAGRycy9kb3ducmV2LnhtbFBLBQYAAAAABAAEAPkAAACRAwAAAAA=&#10;" strokeweight=".5pt">
              <v:stroke dashstyle="1 1"/>
            </v:line>
            <v:line id="Line 33" o:spid="_x0000_s2402" style="position:absolute;flip:y;visibility:visible" from="8126,7186" to="8127,8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PcIkMcAAADcAAAADwAAAGRycy9kb3ducmV2LnhtbESPW2vCQBSE3wv9D8sp+FY3FW9EVylV&#10;QXxo6wXi42n2mASzZ0N2NbG/3i0UfBxm5htmOm9NKa5Uu8KygrduBII4tbrgTMFhv3odg3AeWWNp&#10;mRTcyMF89vw0xVjbhrd03flMBAi7GBXk3lexlC7NyaDr2oo4eCdbG/RB1pnUNTYBbkrZi6KhNFhw&#10;WMixoo+c0vPuYhRsv48/9jT+bRLz2Q6SRXLub76WSnVe2vcJCE+tf4T/22utYBQN4e9MOAJyd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o9wiQxwAAANwAAAAPAAAAAAAA&#10;AAAAAAAAAKECAABkcnMvZG93bnJldi54bWxQSwUGAAAAAAQABAD5AAAAlQMAAAAA&#10;" strokeweight=".5pt">
              <v:stroke dashstyle="1 1" startarrow="block" startarrowwidth="narrow" startarrowlength="short" endarrow="block" endarrowwidth="narrow" endarrowlength="short"/>
            </v:line>
            <v:line id="Line 34" o:spid="_x0000_s2403" style="position:absolute;flip:x;visibility:visible" from="7894,7839" to="7952,7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6ng8cEAAADcAAAADwAAAGRycy9kb3ducmV2LnhtbESPS4sCMRCE74L/IbSwN01c8MFoFBEW&#10;FlnBF56bSTszmHSGSVbHf28EwWNRVV9R82XrrLhREyrPGoYDBYI496biQsPp+NOfgggR2aD1TBoe&#10;FGC56HbmmBl/5z3dDrEQCcIhQw1ljHUmZchLchgGviZO3sU3DmOSTSFNg/cEd1Z+KzWWDitOCyXW&#10;tC4pvx7+nQbL5+v+b7QhUrvisR2uTGvlVuuvXruagYjUxk/43f41GiZqAq8z6QjIx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TqeDxwQAAANwAAAAPAAAAAAAAAAAAAAAA&#10;AKECAABkcnMvZG93bnJldi54bWxQSwUGAAAAAAQABAD5AAAAjwMAAAAA&#10;">
              <v:stroke endarrow="block" endarrowwidth="narrow" endarrowlength="short"/>
            </v:line>
            <v:shape id="Arc 35" o:spid="_x0000_s2404" style="position:absolute;left:7955;top:7782;width:172;height:58;flip:y;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c/XcEA&#10;AADcAAAADwAAAGRycy9kb3ducmV2LnhtbESPwW7CMAyG75N4h8hI3EYKiIIKASEkth034AGsxrQV&#10;jVMlWSlvjw+TdrR+/5/9bfeDa1VPITaeDcymGSji0tuGKwPXy+l9DSomZIutZzLwpAj73ehti4X1&#10;D/6h/pwqJRCOBRqoU+oKrWNZk8M49R2xZDcfHCYZQ6VtwIfAXavnWZZrhw3LhRo7OtZU3s+/zsCl&#10;yb8/5nzMBdSnpT99hutyYcxkPBw2oBIN6X/5r/1lDawy+VZkRAT07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qXP13BAAAA3AAAAA8AAAAAAAAAAAAAAAAAmAIAAGRycy9kb3du&#10;cmV2LnhtbFBLBQYAAAAABAAEAPUAAACGAwAAAAA=&#10;" adj="0,,0" path="m-1,nfc11929,,21600,9670,21600,21600em-1,nsc11929,,21600,9670,21600,21600l,21600,-1,xe" filled="f">
              <v:stroke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172,58;0,58" o:connectangles="0,0,0" textboxrect="3163,3163,18437,18437"/>
              <v:handles>
                <v:h position="@3,#0" polar="10800,10800"/>
                <v:h position="#2,#1" polar="10800,10800" radiusrange="0,10800"/>
              </v:handles>
            </v:shape>
            <v:line id="Line 36" o:spid="_x0000_s2405" style="position:absolute;visibility:visible" from="9248,7162" to="9248,88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jRo8cAAADcAAAADwAAAGRycy9kb3ducmV2LnhtbESPT2vCQBDF74LfYZlCL1I3StEmdSMi&#10;SHuoqGkvvU2zkz+YnQ3ZrUm/fVcQPD7evN+bt1oPphEX6lxtWcFsGoEgzq2uuVTw9bl7egHhPLLG&#10;xjIp+CMH63Q8WmGibc8numS+FAHCLkEFlfdtIqXLKzLoprYlDl5hO4M+yK6UusM+wE0j51G0kAZr&#10;Dg0VtrStKD9nvya88fZznuviu3+uY7M/ZB+0PRwnSj0+DJtXEJ4Gfz++pd+1gmUUw3VMIIBM/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7CNGjxwAAANwAAAAPAAAAAAAA&#10;AAAAAAAAAKECAABkcnMvZG93bnJldi54bWxQSwUGAAAAAAQABAD5AAAAlQMAAAAA&#10;">
              <v:stroke startarrow="block" startarrowwidth="narrow" startarrowlength="short" endarrow="block" endarrowwidth="narrow" endarrowlength="short"/>
            </v:line>
            <v:shape id="Text Box 37" o:spid="_x0000_s2406" type="#_x0000_t202" style="position:absolute;left:4184;top:8857;width:450;height:5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8JLxcIA&#10;AADcAAAADwAAAGRycy9kb3ducmV2LnhtbERPz2vCMBS+D/wfwhO8rYnDzVmNRSaCpw27TfD2aJ5t&#10;sXkpTWy7/345DHb8+H5vstE2oqfO1441zBMFgrhwpuZSw9fn4fEVhA/IBhvHpOGHPGTbycMGU+MG&#10;PlGfh1LEEPYpaqhCaFMpfVGRRZ+4ljhyV9dZDBF2pTQdDjHcNvJJqRdpsebYUGFLbxUVt/xuNXy/&#10;Xy/nhfoo9/a5HdyoJNuV1Ho2HXdrEIHG8C/+cx+NhuU8zo9n4hGQ2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wkvFwgAAANwAAAAPAAAAAAAAAAAAAAAAAJgCAABkcnMvZG93&#10;bnJldi54bWxQSwUGAAAAAAQABAD1AAAAhwMAAAAA&#10;" filled="f" stroked="f">
              <v:textbox>
                <w:txbxContent>
                  <w:p w:rsidR="00042C34" w:rsidRDefault="00042C34" w:rsidP="00AC4B39">
                    <w:pPr>
                      <w:rPr>
                        <w:sz w:val="16"/>
                      </w:rPr>
                    </w:pPr>
                    <w:r>
                      <w:rPr>
                        <w:rFonts w:ascii="Arial" w:hAnsi="Arial"/>
                        <w:sz w:val="16"/>
                        <w:szCs w:val="16"/>
                      </w:rPr>
                      <w:sym w:font="Symbol" w:char="F06A"/>
                    </w:r>
                  </w:p>
                </w:txbxContent>
              </v:textbox>
            </v:shape>
            <v:shape id="Text Box 38" o:spid="_x0000_s2407" type="#_x0000_t202" style="position:absolute;left:7199;top:7520;width:942;height:40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7uXsQA&#10;AADcAAAADwAAAGRycy9kb3ducmV2LnhtbESPQWvCQBSE74X+h+UVequ7kapt6iaIInhS1LbQ2yP7&#10;TEKzb0N2NfHfu0Khx2FmvmHm+WAbcaHO1441JCMFgrhwpuZSw+dx/fIGwgdkg41j0nAlD3n2+DDH&#10;1Lie93Q5hFJECPsUNVQhtKmUvqjIoh+5ljh6J9dZDFF2pTQd9hFuGzlWaiot1hwXKmxpWVHxezhb&#10;DV/b08/3q9qVKztpezcoyfZdav38NCw+QAQawn/4r70xGmZJAvcz8QjI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O7l7EAAAA3AAAAA8AAAAAAAAAAAAAAAAAmAIAAGRycy9k&#10;b3ducmV2LnhtbFBLBQYAAAAABAAEAPUAAACJAwAAAAA=&#10;" filled="f" stroked="f">
              <v:textbox>
                <w:txbxContent>
                  <w:p w:rsidR="00042C34" w:rsidRDefault="00042C34" w:rsidP="00AC4B39">
                    <w:pPr>
                      <w:rPr>
                        <w:b/>
                        <w:sz w:val="16"/>
                        <w:lang w:val="es-MX"/>
                      </w:rPr>
                    </w:pPr>
                    <w:r>
                      <w:rPr>
                        <w:rFonts w:ascii="Arial" w:hAnsi="Arial"/>
                        <w:sz w:val="16"/>
                        <w:lang w:val="es-MX"/>
                      </w:rPr>
                      <w:t>j X</w:t>
                    </w:r>
                    <w:r>
                      <w:rPr>
                        <w:rFonts w:ascii="Arial" w:hAnsi="Arial"/>
                        <w:sz w:val="16"/>
                        <w:vertAlign w:val="subscript"/>
                        <w:lang w:val="es-MX"/>
                      </w:rPr>
                      <w:t>S</w:t>
                    </w:r>
                    <w:r>
                      <w:rPr>
                        <w:rFonts w:ascii="Arial" w:hAnsi="Arial"/>
                        <w:sz w:val="16"/>
                        <w:lang w:val="es-MX"/>
                      </w:rPr>
                      <w:t xml:space="preserve"> </w:t>
                    </w:r>
                    <w:r>
                      <w:rPr>
                        <w:rFonts w:ascii="Arial" w:hAnsi="Arial"/>
                        <w:b/>
                        <w:sz w:val="16"/>
                        <w:lang w:val="es-MX"/>
                      </w:rPr>
                      <w:t>I</w:t>
                    </w:r>
                  </w:p>
                </w:txbxContent>
              </v:textbox>
            </v:shape>
            <v:shape id="Text Box 39" o:spid="_x0000_s2408" type="#_x0000_t202" style="position:absolute;left:7814;top:7873;width:450;height:47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xwKcQA&#10;AADcAAAADwAAAGRycy9kb3ducmV2LnhtbESPT2vCQBTE7wW/w/IEb7qr2KoxG5GWQk8t/gVvj+wz&#10;CWbfhuzWpN++WxB6HGbmN0y66W0t7tT6yrGG6USBIM6dqbjQcDy8j5cgfEA2WDsmDT/kYZMNnlJM&#10;jOt4R/d9KESEsE9QQxlCk0jp85Is+olriKN3da3FEGVbSNNiF+G2ljOlXqTFiuNCiQ29lpTf9t9W&#10;w+nzejnP1VfxZp+bzvVKsl1JrUfDfrsGEagP/+FH+8NoWExn8HcmHgG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ccCnEAAAA3AAAAA8AAAAAAAAAAAAAAAAAmAIAAGRycy9k&#10;b3ducmV2LnhtbFBLBQYAAAAABAAEAPUAAACJAwAAAAA=&#10;" filled="f" stroked="f">
              <v:textbox>
                <w:txbxContent>
                  <w:p w:rsidR="00042C34" w:rsidRDefault="00042C34" w:rsidP="00AC4B39">
                    <w:pPr>
                      <w:rPr>
                        <w:sz w:val="16"/>
                      </w:rPr>
                    </w:pPr>
                    <w:r>
                      <w:rPr>
                        <w:rFonts w:ascii="Arial" w:hAnsi="Arial"/>
                        <w:sz w:val="16"/>
                        <w:szCs w:val="16"/>
                      </w:rPr>
                      <w:sym w:font="Symbol" w:char="F06A"/>
                    </w:r>
                  </w:p>
                </w:txbxContent>
              </v:textbox>
            </v:shape>
            <v:shape id="Text Box 40" o:spid="_x0000_s2409" type="#_x0000_t202" style="position:absolute;left:7127;top:8836;width:558;height:5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DVssQA&#10;AADcAAAADwAAAGRycy9kb3ducmV2LnhtbESPS2vDMBCE74H+B7GF3hIpaV51rYTSEuippXlBbou1&#10;fhBrZSw1dv99FQjkOMzMN0y67m0tLtT6yrGG8UiBIM6cqbjQsN9thksQPiAbrB2Thj/ysF49DFJM&#10;jOv4hy7bUIgIYZ+ghjKEJpHSZyVZ9CPXEEcvd63FEGVbSNNiF+G2lhOl5tJixXGhxIbeS8rO21+r&#10;4fCVn45T9V182FnTuV5Jti9S66fH/u0VRKA+3MO39qfRsBg/w/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8Q1bLEAAAA3AAAAA8AAAAAAAAAAAAAAAAAmAIAAGRycy9k&#10;b3ducmV2LnhtbFBLBQYAAAAABAAEAPUAAACJAwAAAAA=&#10;" filled="f" stroked="f">
              <v:textbox>
                <w:txbxContent>
                  <w:p w:rsidR="00042C34" w:rsidRDefault="00042C34" w:rsidP="00AC4B39">
                    <w:pPr>
                      <w:rPr>
                        <w:b/>
                        <w:sz w:val="16"/>
                        <w:vertAlign w:val="subscript"/>
                        <w:lang w:val="es-MX"/>
                      </w:rPr>
                    </w:pPr>
                    <w:r>
                      <w:rPr>
                        <w:rFonts w:ascii="Arial" w:hAnsi="Arial"/>
                        <w:b/>
                        <w:sz w:val="16"/>
                        <w:lang w:val="es-MX"/>
                      </w:rPr>
                      <w:t>U</w:t>
                    </w:r>
                    <w:r>
                      <w:rPr>
                        <w:rFonts w:ascii="Arial" w:hAnsi="Arial"/>
                        <w:b/>
                        <w:sz w:val="16"/>
                        <w:vertAlign w:val="subscript"/>
                        <w:lang w:val="es-MX"/>
                      </w:rPr>
                      <w:t>F</w:t>
                    </w:r>
                  </w:p>
                </w:txbxContent>
              </v:textbox>
            </v:shape>
            <v:shape id="Text Box 41" o:spid="_x0000_s2410" type="#_x0000_t202" style="position:absolute;left:8147;top:7931;width:2376;height:6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lNxsUA&#10;AADcAAAADwAAAGRycy9kb3ducmV2LnhtbESPW2vCQBSE3wX/w3IKvumuYr2kriJKoU8V4wX6dsge&#10;k9Ds2ZDdmvTfdwuCj8PMfMOsNp2txJ0aXzrWMB4pEMSZMyXnGs6n9+EChA/IBivHpOGXPGzW/d4K&#10;E+NaPtI9DbmIEPYJaihCqBMpfVaQRT9yNXH0bq6xGKJscmkabCPcVnKi1ExaLDkuFFjTrqDsO/2x&#10;Gi6ft6/rVB3yvX2tW9cpyXYptR68dNs3EIG68Aw/2h9Gw3w8hf8z8QjI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U3GxQAAANwAAAAPAAAAAAAAAAAAAAAAAJgCAABkcnMv&#10;ZG93bnJldi54bWxQSwUGAAAAAAQABAD1AAAAigMAAAAA&#10;" filled="f" stroked="f">
              <v:textbox>
                <w:txbxContent>
                  <w:p w:rsidR="00042C34" w:rsidRDefault="00042C34" w:rsidP="00AC4B39">
                    <w:pPr>
                      <w:rPr>
                        <w:sz w:val="16"/>
                        <w:lang w:val="en-US"/>
                      </w:rPr>
                    </w:pPr>
                    <w:r>
                      <w:rPr>
                        <w:rFonts w:ascii="Arial" w:hAnsi="Arial"/>
                        <w:sz w:val="16"/>
                        <w:lang w:val="en-US"/>
                      </w:rPr>
                      <w:t>X</w:t>
                    </w:r>
                    <w:r>
                      <w:rPr>
                        <w:rFonts w:ascii="Arial" w:hAnsi="Arial"/>
                        <w:sz w:val="16"/>
                        <w:vertAlign w:val="subscript"/>
                        <w:lang w:val="en-US"/>
                      </w:rPr>
                      <w:t>S</w:t>
                    </w:r>
                    <w:r>
                      <w:rPr>
                        <w:rFonts w:ascii="Arial" w:hAnsi="Arial"/>
                        <w:sz w:val="16"/>
                        <w:lang w:val="en-US"/>
                      </w:rPr>
                      <w:t xml:space="preserve"> I cos  </w:t>
                    </w:r>
                    <w:r>
                      <w:rPr>
                        <w:rFonts w:ascii="Arial" w:hAnsi="Arial"/>
                        <w:sz w:val="16"/>
                        <w:szCs w:val="16"/>
                      </w:rPr>
                      <w:sym w:font="Symbol" w:char="F06A"/>
                    </w:r>
                    <w:r>
                      <w:rPr>
                        <w:rFonts w:ascii="Arial" w:hAnsi="Arial"/>
                        <w:sz w:val="16"/>
                        <w:lang w:val="en-US"/>
                      </w:rPr>
                      <w:t xml:space="preserve">           E</w:t>
                    </w:r>
                    <w:r>
                      <w:rPr>
                        <w:rFonts w:ascii="Arial" w:hAnsi="Arial"/>
                        <w:sz w:val="16"/>
                        <w:vertAlign w:val="subscript"/>
                        <w:lang w:val="en-US"/>
                      </w:rPr>
                      <w:t>F</w:t>
                    </w:r>
                    <w:r>
                      <w:rPr>
                        <w:rFonts w:ascii="Arial" w:hAnsi="Arial"/>
                        <w:sz w:val="16"/>
                        <w:lang w:val="en-US"/>
                      </w:rPr>
                      <w:t xml:space="preserve"> sen  </w:t>
                    </w:r>
                    <w:r>
                      <w:rPr>
                        <w:rFonts w:ascii="Arial" w:hAnsi="Arial"/>
                        <w:sz w:val="16"/>
                        <w:szCs w:val="16"/>
                      </w:rPr>
                      <w:sym w:font="Symbol" w:char="F064"/>
                    </w:r>
                  </w:p>
                </w:txbxContent>
              </v:textbox>
            </v:shape>
            <v:shape id="Text Box 42" o:spid="_x0000_s2411" type="#_x0000_t202" style="position:absolute;left:5009;top:9446;width:582;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XoXcQA&#10;AADcAAAADwAAAGRycy9kb3ducmV2LnhtbESPT2vCQBTE74LfYXkFb7qr1D9NXUUshZ4U01ro7ZF9&#10;JqHZtyG7mvjtXUHwOMzMb5jlurOVuFDjS8caxiMFgjhzpuRcw8/353ABwgdkg5Vj0nAlD+tVv7fE&#10;xLiWD3RJQy4ihH2CGooQ6kRKnxVk0Y9cTRy9k2sshiibXJoG2wi3lZwoNZMWS44LBda0LSj7T89W&#10;w3F3+vt9Vfv8w07r1nVKsn2TWg9eus07iEBdeIYf7S+jYT6ewv1MPAJy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16F3EAAAA3AAAAA8AAAAAAAAAAAAAAAAAmAIAAGRycy9k&#10;b3ducmV2LnhtbFBLBQYAAAAABAAEAPUAAACJAwAAAAA=&#10;" filled="f" stroked="f">
              <v:textbox>
                <w:txbxContent>
                  <w:p w:rsidR="00042C34" w:rsidRDefault="00042C34" w:rsidP="00AC4B39">
                    <w:pPr>
                      <w:rPr>
                        <w:b/>
                        <w:sz w:val="16"/>
                        <w:vertAlign w:val="subscript"/>
                        <w:lang w:val="es-MX"/>
                      </w:rPr>
                    </w:pPr>
                    <w:r>
                      <w:rPr>
                        <w:rFonts w:ascii="Arial" w:hAnsi="Arial"/>
                        <w:b/>
                        <w:sz w:val="16"/>
                        <w:lang w:val="es-MX"/>
                      </w:rPr>
                      <w:t>I</w:t>
                    </w:r>
                  </w:p>
                </w:txbxContent>
              </v:textbox>
            </v:shape>
            <v:shape id="Text Box 43" o:spid="_x0000_s2412" type="#_x0000_t202" style="position:absolute;left:4808;top:8317;width:582;height:5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d2KsQA&#10;AADcAAAADwAAAGRycy9kb3ducmV2LnhtbESPQWvCQBSE74L/YXmCt7qrVGtjNiKWQk+W2lrw9sg+&#10;k2D2bciuJv57t1DwOMzMN0y67m0trtT6yrGG6USBIM6dqbjQ8PP9/rQE4QOywdoxabiRh3U2HKSY&#10;GNfxF133oRARwj5BDWUITSKlz0uy6CeuIY7eybUWQ5RtIU2LXYTbWs6UWkiLFceFEhvalpSf9xer&#10;4bA7HX+f1WfxZudN53ol2b5KrcejfrMCEagPj/B/+8NoeJku4O9MPAIy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9ndirEAAAA3AAAAA8AAAAAAAAAAAAAAAAAmAIAAGRycy9k&#10;b3ducmV2LnhtbFBLBQYAAAAABAAEAPUAAACJAwAAAAA=&#10;" filled="f" stroked="f">
              <v:textbox>
                <w:txbxContent>
                  <w:p w:rsidR="00042C34" w:rsidRDefault="00042C34" w:rsidP="00AC4B39">
                    <w:pPr>
                      <w:rPr>
                        <w:b/>
                        <w:sz w:val="16"/>
                        <w:vertAlign w:val="subscript"/>
                        <w:lang w:val="es-MX"/>
                      </w:rPr>
                    </w:pPr>
                    <w:r>
                      <w:rPr>
                        <w:rFonts w:ascii="Arial" w:hAnsi="Arial"/>
                        <w:sz w:val="16"/>
                        <w:szCs w:val="16"/>
                      </w:rPr>
                      <w:sym w:font="Symbol" w:char="F064"/>
                    </w:r>
                  </w:p>
                </w:txbxContent>
              </v:textbox>
            </v:shape>
          </v:group>
        </w:pict>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t xml:space="preserve">       </w:t>
      </w: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t xml:space="preserve">           </w:t>
      </w:r>
    </w:p>
    <w:p w:rsidR="00042C34" w:rsidRPr="007421CF" w:rsidRDefault="00042C34" w:rsidP="00AC4B39">
      <w:pPr>
        <w:ind w:left="284"/>
        <w:jc w:val="both"/>
        <w:rPr>
          <w:rFonts w:ascii="Verdana" w:hAnsi="Verdana"/>
        </w:rPr>
      </w:pP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t xml:space="preserve">             </w:t>
      </w: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t xml:space="preserve">        </w:t>
      </w:r>
    </w:p>
    <w:p w:rsidR="00042C34" w:rsidRPr="007421CF" w:rsidRDefault="00042C34" w:rsidP="00AC4B39">
      <w:pPr>
        <w:ind w:left="284"/>
        <w:jc w:val="both"/>
        <w:rPr>
          <w:rFonts w:ascii="Verdana" w:hAnsi="Verdana"/>
        </w:rPr>
      </w:pP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p>
    <w:p w:rsidR="00042C34" w:rsidRPr="007421CF" w:rsidRDefault="00042C34" w:rsidP="00AC4B39">
      <w:pPr>
        <w:ind w:left="284"/>
        <w:jc w:val="both"/>
        <w:rPr>
          <w:rFonts w:ascii="Verdana" w:hAnsi="Verdana"/>
        </w:rPr>
      </w:pP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p>
    <w:p w:rsidR="00042C34" w:rsidRPr="007421CF" w:rsidRDefault="00042C34" w:rsidP="00C27859">
      <w:pPr>
        <w:ind w:left="284"/>
        <w:jc w:val="both"/>
        <w:rPr>
          <w:rFonts w:ascii="Verdana" w:hAnsi="Verdana"/>
        </w:rPr>
      </w:pP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t xml:space="preserve">           </w:t>
      </w:r>
    </w:p>
    <w:p w:rsidR="00042C34" w:rsidRDefault="00042C34" w:rsidP="00AC4B39">
      <w:pPr>
        <w:pStyle w:val="Heading4"/>
        <w:rPr>
          <w:rFonts w:ascii="Verdana" w:hAnsi="Verdana"/>
          <w:i w:val="0"/>
          <w:sz w:val="20"/>
        </w:rPr>
      </w:pPr>
    </w:p>
    <w:p w:rsidR="00042C34" w:rsidRDefault="00042C34" w:rsidP="00AC4B39">
      <w:pPr>
        <w:pStyle w:val="Heading4"/>
        <w:rPr>
          <w:rFonts w:ascii="Verdana" w:hAnsi="Verdana"/>
          <w:i w:val="0"/>
          <w:sz w:val="20"/>
        </w:rPr>
      </w:pPr>
      <w:r>
        <w:rPr>
          <w:rFonts w:ascii="Verdana" w:hAnsi="Verdana"/>
          <w:i w:val="0"/>
          <w:sz w:val="20"/>
        </w:rPr>
        <w:t>Figura 9</w:t>
      </w:r>
      <w:r w:rsidRPr="007421CF">
        <w:rPr>
          <w:rFonts w:ascii="Verdana" w:hAnsi="Verdana"/>
          <w:i w:val="0"/>
          <w:sz w:val="20"/>
        </w:rPr>
        <w:t>.2</w:t>
      </w:r>
      <w:r>
        <w:rPr>
          <w:rFonts w:ascii="Verdana" w:hAnsi="Verdana"/>
          <w:i w:val="0"/>
          <w:sz w:val="20"/>
        </w:rPr>
        <w:t>3</w:t>
      </w:r>
      <w:r w:rsidRPr="007421CF">
        <w:rPr>
          <w:rFonts w:ascii="Verdana" w:hAnsi="Verdana"/>
          <w:i w:val="0"/>
          <w:sz w:val="20"/>
        </w:rPr>
        <w:t xml:space="preserve"> Diagrama fasorial de un generador sincrónico con </w:t>
      </w:r>
    </w:p>
    <w:p w:rsidR="00042C34" w:rsidRPr="007421CF" w:rsidRDefault="00042C34" w:rsidP="00AC4B39">
      <w:pPr>
        <w:pStyle w:val="Heading4"/>
        <w:rPr>
          <w:rFonts w:ascii="Verdana" w:hAnsi="Verdana"/>
          <w:i w:val="0"/>
          <w:sz w:val="20"/>
        </w:rPr>
      </w:pPr>
      <w:r w:rsidRPr="007421CF">
        <w:rPr>
          <w:rFonts w:ascii="Verdana" w:hAnsi="Verdana"/>
          <w:i w:val="0"/>
          <w:sz w:val="20"/>
        </w:rPr>
        <w:t>carga óhmico - inductiva</w:t>
      </w:r>
    </w:p>
    <w:p w:rsidR="00042C34" w:rsidRPr="007421CF" w:rsidRDefault="00042C34" w:rsidP="00AC4B39">
      <w:pPr>
        <w:jc w:val="both"/>
        <w:rPr>
          <w:rFonts w:ascii="Verdana" w:hAnsi="Verdana"/>
        </w:rPr>
      </w:pPr>
    </w:p>
    <w:p w:rsidR="00042C34" w:rsidRPr="007421CF" w:rsidRDefault="00042C34" w:rsidP="00AC4B39">
      <w:pPr>
        <w:ind w:left="284" w:firstLine="424"/>
        <w:jc w:val="both"/>
        <w:rPr>
          <w:rFonts w:ascii="Verdana" w:hAnsi="Verdana"/>
        </w:rPr>
      </w:pPr>
      <w:r w:rsidRPr="007421CF">
        <w:rPr>
          <w:rFonts w:ascii="Verdana" w:hAnsi="Verdana"/>
        </w:rPr>
        <w:t>La potencia activa entregada por el generador está dada por la siguiente expresión:</w:t>
      </w: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r w:rsidRPr="007421CF">
        <w:rPr>
          <w:rFonts w:ascii="Verdana" w:hAnsi="Verdana"/>
        </w:rPr>
        <w:tab/>
      </w:r>
      <w:r w:rsidRPr="007421CF">
        <w:rPr>
          <w:rFonts w:ascii="Verdana" w:hAnsi="Verdana"/>
        </w:rPr>
        <w:tab/>
      </w:r>
      <w:r w:rsidRPr="007421CF">
        <w:rPr>
          <w:rFonts w:ascii="Verdana" w:hAnsi="Verdana"/>
        </w:rPr>
        <w:tab/>
        <w:t>P = 3 U</w:t>
      </w:r>
      <w:r w:rsidRPr="007421CF">
        <w:rPr>
          <w:rFonts w:ascii="Verdana" w:hAnsi="Verdana"/>
          <w:vertAlign w:val="subscript"/>
        </w:rPr>
        <w:t>F</w:t>
      </w:r>
      <w:r w:rsidRPr="007421CF">
        <w:rPr>
          <w:rFonts w:ascii="Verdana" w:hAnsi="Verdana"/>
        </w:rPr>
        <w:t xml:space="preserve"> I cos </w:t>
      </w:r>
      <w:r w:rsidRPr="007421CF">
        <w:rPr>
          <w:rFonts w:ascii="Verdana" w:hAnsi="Verdana"/>
        </w:rPr>
        <w:sym w:font="Symbol" w:char="F06A"/>
      </w:r>
      <w:r w:rsidRPr="007421CF">
        <w:rPr>
          <w:rFonts w:ascii="Verdana" w:hAnsi="Verdana"/>
        </w:rPr>
        <w:tab/>
      </w:r>
      <w:r w:rsidRPr="007421CF">
        <w:rPr>
          <w:rFonts w:ascii="Verdana" w:hAnsi="Verdana"/>
        </w:rPr>
        <w:tab/>
        <w:t>Del diagrama vemos que:</w:t>
      </w:r>
    </w:p>
    <w:p w:rsidR="00042C34" w:rsidRPr="007421CF" w:rsidRDefault="00042C34" w:rsidP="00AC4B39">
      <w:pPr>
        <w:ind w:left="284"/>
        <w:jc w:val="both"/>
        <w:rPr>
          <w:rFonts w:ascii="Verdana" w:hAnsi="Verdana"/>
        </w:rPr>
      </w:pPr>
    </w:p>
    <w:p w:rsidR="00042C34" w:rsidRDefault="00042C34" w:rsidP="00C27859">
      <w:pPr>
        <w:ind w:left="284"/>
        <w:jc w:val="both"/>
        <w:rPr>
          <w:rFonts w:ascii="Verdana" w:hAnsi="Verdana"/>
        </w:rPr>
      </w:pPr>
      <w:r w:rsidRPr="007421CF">
        <w:rPr>
          <w:rFonts w:ascii="Verdana" w:hAnsi="Verdana"/>
        </w:rPr>
        <w:tab/>
      </w:r>
      <w:r w:rsidRPr="007421CF">
        <w:rPr>
          <w:rFonts w:ascii="Verdana" w:hAnsi="Verdana"/>
        </w:rPr>
        <w:tab/>
      </w:r>
      <w:r w:rsidRPr="007421CF">
        <w:rPr>
          <w:rFonts w:ascii="Verdana" w:hAnsi="Verdana"/>
        </w:rPr>
        <w:tab/>
        <w:t>X</w:t>
      </w:r>
      <w:r w:rsidRPr="007421CF">
        <w:rPr>
          <w:rFonts w:ascii="Verdana" w:hAnsi="Verdana"/>
          <w:vertAlign w:val="subscript"/>
        </w:rPr>
        <w:t xml:space="preserve">S </w:t>
      </w:r>
      <w:r w:rsidRPr="007421CF">
        <w:rPr>
          <w:rFonts w:ascii="Verdana" w:hAnsi="Verdana"/>
        </w:rPr>
        <w:t xml:space="preserve"> I cos </w:t>
      </w:r>
      <w:r w:rsidRPr="007421CF">
        <w:rPr>
          <w:rFonts w:ascii="Verdana" w:hAnsi="Verdana"/>
        </w:rPr>
        <w:sym w:font="Symbol" w:char="F06A"/>
      </w:r>
      <w:r w:rsidRPr="007421CF">
        <w:rPr>
          <w:rFonts w:ascii="Verdana" w:hAnsi="Verdana"/>
        </w:rPr>
        <w:t xml:space="preserve"> = E</w:t>
      </w:r>
      <w:r w:rsidRPr="007421CF">
        <w:rPr>
          <w:rFonts w:ascii="Verdana" w:hAnsi="Verdana"/>
          <w:vertAlign w:val="subscript"/>
        </w:rPr>
        <w:t>F</w:t>
      </w:r>
      <w:r w:rsidRPr="007421CF">
        <w:rPr>
          <w:rFonts w:ascii="Verdana" w:hAnsi="Verdana"/>
        </w:rPr>
        <w:t xml:space="preserve"> sen </w:t>
      </w:r>
      <w:r w:rsidRPr="007421CF">
        <w:rPr>
          <w:rFonts w:ascii="Verdana" w:hAnsi="Verdana"/>
        </w:rPr>
        <w:sym w:font="Symbol" w:char="F064"/>
      </w:r>
      <w:r w:rsidRPr="007421CF">
        <w:rPr>
          <w:rFonts w:ascii="Verdana" w:hAnsi="Verdana"/>
        </w:rPr>
        <w:tab/>
      </w:r>
      <w:r w:rsidRPr="007421CF">
        <w:rPr>
          <w:rFonts w:ascii="Verdana" w:hAnsi="Verdana"/>
        </w:rPr>
        <w:tab/>
        <w:t>Luego:</w:t>
      </w:r>
    </w:p>
    <w:p w:rsidR="00042C34" w:rsidRPr="007421CF" w:rsidRDefault="00042C34" w:rsidP="00C27859">
      <w:pPr>
        <w:ind w:left="284"/>
        <w:jc w:val="both"/>
        <w:rPr>
          <w:rFonts w:ascii="Verdana" w:hAnsi="Verdana"/>
        </w:rPr>
      </w:pPr>
      <w:r>
        <w:rPr>
          <w:noProof/>
          <w:lang w:val="es-ES"/>
        </w:rPr>
        <w:pict>
          <v:shape id="_x0000_s2413" type="#_x0000_t75" style="position:absolute;left:0;text-align:left;margin-left:103pt;margin-top:12.25pt;width:93pt;height:30pt;z-index:251631616" o:allowincell="f">
            <v:textbox>
              <w:txbxContent>
                <w:p w:rsidR="00042C34" w:rsidRDefault="00042C34">
                  <w:r w:rsidRPr="00DF6B5C">
                    <w:rPr>
                      <w:noProof/>
                      <w:lang w:val="es-ES"/>
                    </w:rPr>
                    <w:object w:dxaOrig="18897" w:dyaOrig="6096">
                      <v:shape id="_x0000_i1039" type="#_x0000_t75" style="width:945pt;height:304.5pt" o:ole="">
                        <v:imagedata r:id="rId23" o:title=""/>
                      </v:shape>
                      <o:OLEObject Type="Embed" ProgID="Equation.3" ShapeID="_x0000_i1039" DrawAspect="Content" ObjectID="_1503925566" r:id="rId24"/>
                    </w:object>
                  </w:r>
                </w:p>
              </w:txbxContent>
            </v:textbox>
            <w10:wrap type="topAndBottom"/>
          </v:shape>
        </w:pict>
      </w:r>
      <w:r w:rsidRPr="007421CF">
        <w:rPr>
          <w:rFonts w:ascii="Verdana" w:hAnsi="Verdana"/>
        </w:rPr>
        <w:tab/>
      </w:r>
      <w:r w:rsidRPr="007421CF">
        <w:rPr>
          <w:rFonts w:ascii="Verdana" w:hAnsi="Verdana"/>
        </w:rPr>
        <w:tab/>
      </w:r>
      <w:r w:rsidRPr="007421CF">
        <w:rPr>
          <w:rFonts w:ascii="Verdana" w:hAnsi="Verdana"/>
        </w:rPr>
        <w:tab/>
      </w:r>
    </w:p>
    <w:p w:rsidR="00042C34" w:rsidRPr="007421CF" w:rsidRDefault="00042C34" w:rsidP="00AC4B39">
      <w:pPr>
        <w:ind w:left="284"/>
        <w:jc w:val="both"/>
        <w:rPr>
          <w:rFonts w:ascii="Verdana" w:hAnsi="Verdana"/>
        </w:rPr>
      </w:pPr>
      <w:r w:rsidRPr="007421CF">
        <w:rPr>
          <w:rFonts w:ascii="Verdana" w:hAnsi="Verdana"/>
        </w:rPr>
        <w:t xml:space="preserve"> </w:t>
      </w:r>
      <w:r w:rsidRPr="007421CF">
        <w:rPr>
          <w:rFonts w:ascii="Verdana" w:hAnsi="Verdana"/>
        </w:rPr>
        <w:tab/>
        <w:t>Siendo:</w:t>
      </w:r>
    </w:p>
    <w:p w:rsidR="00042C34" w:rsidRPr="007421CF" w:rsidRDefault="00042C34" w:rsidP="00AC4B39">
      <w:pPr>
        <w:pStyle w:val="Heading3"/>
        <w:rPr>
          <w:rFonts w:ascii="Verdana" w:hAnsi="Verdana"/>
          <w:noProof w:val="0"/>
          <w:sz w:val="20"/>
        </w:rPr>
      </w:pPr>
      <w:r w:rsidRPr="007421CF">
        <w:rPr>
          <w:rFonts w:ascii="Verdana" w:hAnsi="Verdana"/>
          <w:noProof w:val="0"/>
          <w:sz w:val="20"/>
        </w:rPr>
        <w:tab/>
      </w:r>
      <w:r w:rsidRPr="007421CF">
        <w:rPr>
          <w:rFonts w:ascii="Verdana" w:hAnsi="Verdana"/>
          <w:noProof w:val="0"/>
          <w:sz w:val="20"/>
        </w:rPr>
        <w:tab/>
      </w:r>
      <w:r w:rsidRPr="007421CF">
        <w:rPr>
          <w:rFonts w:ascii="Verdana" w:hAnsi="Verdana"/>
          <w:noProof w:val="0"/>
          <w:sz w:val="20"/>
        </w:rPr>
        <w:tab/>
        <w:t>U</w:t>
      </w:r>
      <w:r w:rsidRPr="007421CF">
        <w:rPr>
          <w:rFonts w:ascii="Verdana" w:hAnsi="Verdana"/>
          <w:noProof w:val="0"/>
          <w:sz w:val="20"/>
          <w:vertAlign w:val="subscript"/>
        </w:rPr>
        <w:t>F</w:t>
      </w:r>
      <w:r w:rsidRPr="007421CF">
        <w:rPr>
          <w:rFonts w:ascii="Verdana" w:hAnsi="Verdana"/>
          <w:noProof w:val="0"/>
          <w:sz w:val="20"/>
        </w:rPr>
        <w:t>: Tensión de fase en bornes de la máquina</w:t>
      </w:r>
    </w:p>
    <w:p w:rsidR="00042C34" w:rsidRPr="007421CF" w:rsidRDefault="00042C34" w:rsidP="00AC4B39">
      <w:pPr>
        <w:rPr>
          <w:rFonts w:ascii="Verdana" w:hAnsi="Verdana"/>
        </w:rPr>
      </w:pPr>
    </w:p>
    <w:p w:rsidR="00042C34" w:rsidRDefault="00042C34" w:rsidP="001B215A">
      <w:pPr>
        <w:ind w:left="284"/>
        <w:jc w:val="both"/>
        <w:rPr>
          <w:rFonts w:ascii="Verdana" w:hAnsi="Verdana"/>
        </w:rPr>
      </w:pPr>
      <w:r w:rsidRPr="007421CF">
        <w:rPr>
          <w:rFonts w:ascii="Verdana" w:hAnsi="Verdana"/>
        </w:rPr>
        <w:tab/>
      </w:r>
      <w:r w:rsidRPr="007421CF">
        <w:rPr>
          <w:rFonts w:ascii="Verdana" w:hAnsi="Verdana"/>
        </w:rPr>
        <w:tab/>
      </w:r>
      <w:r w:rsidRPr="007421CF">
        <w:rPr>
          <w:rFonts w:ascii="Verdana" w:hAnsi="Verdana"/>
        </w:rPr>
        <w:tab/>
        <w:t>E</w:t>
      </w:r>
      <w:r w:rsidRPr="007421CF">
        <w:rPr>
          <w:rFonts w:ascii="Verdana" w:hAnsi="Verdana"/>
          <w:vertAlign w:val="subscript"/>
        </w:rPr>
        <w:t>F</w:t>
      </w:r>
      <w:r w:rsidRPr="007421CF">
        <w:rPr>
          <w:rFonts w:ascii="Verdana" w:hAnsi="Verdana"/>
        </w:rPr>
        <w:t xml:space="preserve">: Fuerza </w:t>
      </w:r>
      <w:r>
        <w:rPr>
          <w:rFonts w:ascii="Verdana" w:hAnsi="Verdana"/>
        </w:rPr>
        <w:t>electromotriz inducida por fase</w:t>
      </w: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r>
        <w:rPr>
          <w:rFonts w:ascii="Verdana" w:hAnsi="Verdana"/>
        </w:rPr>
        <w:tab/>
      </w:r>
      <w:r>
        <w:rPr>
          <w:rFonts w:ascii="Verdana" w:hAnsi="Verdana"/>
        </w:rPr>
        <w:tab/>
        <w:t xml:space="preserve">          </w:t>
      </w:r>
      <w:r w:rsidRPr="007421CF">
        <w:rPr>
          <w:rFonts w:ascii="Verdana" w:hAnsi="Verdana"/>
        </w:rPr>
        <w:t>X</w:t>
      </w:r>
      <w:r w:rsidRPr="007421CF">
        <w:rPr>
          <w:rFonts w:ascii="Verdana" w:hAnsi="Verdana"/>
          <w:vertAlign w:val="subscript"/>
        </w:rPr>
        <w:t>S</w:t>
      </w:r>
      <w:r w:rsidRPr="007421CF">
        <w:rPr>
          <w:rFonts w:ascii="Verdana" w:hAnsi="Verdana"/>
        </w:rPr>
        <w:t>: Reactancia sincrónica por fase</w:t>
      </w:r>
    </w:p>
    <w:p w:rsidR="00042C34" w:rsidRPr="007421CF" w:rsidRDefault="00042C34" w:rsidP="00AC4B39">
      <w:pPr>
        <w:ind w:left="284"/>
        <w:jc w:val="both"/>
        <w:rPr>
          <w:rFonts w:ascii="Verdana" w:hAnsi="Verdana"/>
        </w:rPr>
      </w:pPr>
    </w:p>
    <w:p w:rsidR="00042C34" w:rsidRDefault="00042C34" w:rsidP="00C27859">
      <w:pPr>
        <w:ind w:left="284"/>
        <w:jc w:val="both"/>
        <w:rPr>
          <w:rFonts w:ascii="Verdana" w:hAnsi="Verdana"/>
        </w:rPr>
      </w:pPr>
      <w:r>
        <w:rPr>
          <w:rFonts w:ascii="Verdana" w:hAnsi="Verdana"/>
        </w:rPr>
        <w:tab/>
      </w:r>
      <w:r>
        <w:rPr>
          <w:rFonts w:ascii="Verdana" w:hAnsi="Verdana"/>
        </w:rPr>
        <w:tab/>
        <w:t xml:space="preserve">            </w:t>
      </w:r>
      <w:r w:rsidRPr="007421CF">
        <w:rPr>
          <w:rFonts w:ascii="Verdana" w:hAnsi="Verdana"/>
        </w:rPr>
        <w:sym w:font="Symbol" w:char="F064"/>
      </w:r>
      <w:r w:rsidRPr="007421CF">
        <w:rPr>
          <w:rFonts w:ascii="Verdana" w:hAnsi="Verdana"/>
        </w:rPr>
        <w:t>: Angulo entre la fuerza electromotriz inducida y la tensión en</w:t>
      </w:r>
      <w:r>
        <w:rPr>
          <w:rFonts w:ascii="Verdana" w:hAnsi="Verdana"/>
        </w:rPr>
        <w:t xml:space="preserve"> </w:t>
      </w:r>
    </w:p>
    <w:p w:rsidR="00042C34" w:rsidRPr="007421CF" w:rsidRDefault="00042C34" w:rsidP="00C27859">
      <w:pPr>
        <w:ind w:left="284"/>
        <w:jc w:val="both"/>
        <w:rPr>
          <w:rFonts w:ascii="Verdana" w:hAnsi="Verdana"/>
        </w:rPr>
      </w:pPr>
      <w:r>
        <w:rPr>
          <w:rFonts w:ascii="Verdana" w:hAnsi="Verdana"/>
        </w:rPr>
        <w:t xml:space="preserve">                                </w:t>
      </w:r>
      <w:r w:rsidRPr="007421CF">
        <w:rPr>
          <w:rFonts w:ascii="Verdana" w:hAnsi="Verdana"/>
        </w:rPr>
        <w:t xml:space="preserve"> bornes o ángulo de potencia de la máquina.</w:t>
      </w:r>
    </w:p>
    <w:p w:rsidR="00042C34" w:rsidRDefault="00042C34" w:rsidP="00AC4B39">
      <w:pPr>
        <w:jc w:val="both"/>
        <w:rPr>
          <w:rFonts w:ascii="Verdana" w:hAnsi="Verdana"/>
          <w:b/>
        </w:rPr>
      </w:pPr>
    </w:p>
    <w:p w:rsidR="00042C34" w:rsidRPr="007421CF" w:rsidRDefault="00042C34" w:rsidP="00AC4B39">
      <w:pPr>
        <w:jc w:val="both"/>
        <w:rPr>
          <w:rFonts w:ascii="Verdana" w:hAnsi="Verdana"/>
          <w:b/>
        </w:rPr>
      </w:pPr>
    </w:p>
    <w:p w:rsidR="00042C34" w:rsidRDefault="00042C34" w:rsidP="007817F1">
      <w:pPr>
        <w:jc w:val="both"/>
        <w:rPr>
          <w:rFonts w:ascii="Verdana" w:hAnsi="Verdana"/>
          <w:b/>
          <w:sz w:val="24"/>
          <w:szCs w:val="24"/>
        </w:rPr>
      </w:pPr>
      <w:r>
        <w:rPr>
          <w:rFonts w:ascii="Verdana" w:hAnsi="Verdana"/>
          <w:b/>
          <w:sz w:val="24"/>
          <w:szCs w:val="24"/>
        </w:rPr>
        <w:t xml:space="preserve">9.8   </w:t>
      </w:r>
      <w:r w:rsidRPr="00391360">
        <w:rPr>
          <w:rFonts w:ascii="Verdana" w:hAnsi="Verdana"/>
          <w:b/>
          <w:sz w:val="24"/>
          <w:szCs w:val="24"/>
        </w:rPr>
        <w:t>Características externas del alternador funcionando en</w:t>
      </w:r>
    </w:p>
    <w:p w:rsidR="00042C34" w:rsidRPr="007817F1" w:rsidRDefault="00042C34" w:rsidP="007817F1">
      <w:pPr>
        <w:jc w:val="both"/>
        <w:rPr>
          <w:rFonts w:ascii="Verdana" w:hAnsi="Verdana"/>
          <w:b/>
          <w:sz w:val="24"/>
          <w:szCs w:val="24"/>
        </w:rPr>
      </w:pPr>
      <w:r>
        <w:rPr>
          <w:rFonts w:ascii="Verdana" w:hAnsi="Verdana"/>
          <w:b/>
          <w:sz w:val="24"/>
          <w:szCs w:val="24"/>
        </w:rPr>
        <w:t xml:space="preserve">        </w:t>
      </w:r>
      <w:r w:rsidRPr="00391360">
        <w:rPr>
          <w:rFonts w:ascii="Verdana" w:hAnsi="Verdana"/>
          <w:b/>
          <w:sz w:val="24"/>
          <w:szCs w:val="24"/>
        </w:rPr>
        <w:t>forma independiente</w:t>
      </w:r>
    </w:p>
    <w:p w:rsidR="00042C34" w:rsidRPr="007421CF" w:rsidRDefault="00042C34" w:rsidP="00AC4B39">
      <w:pPr>
        <w:ind w:left="284" w:hanging="284"/>
        <w:jc w:val="both"/>
        <w:rPr>
          <w:rFonts w:ascii="Verdana" w:hAnsi="Verdana"/>
        </w:rPr>
      </w:pPr>
    </w:p>
    <w:p w:rsidR="00042C34" w:rsidRPr="007421CF" w:rsidRDefault="00042C34" w:rsidP="00AC4B39">
      <w:pPr>
        <w:ind w:firstLine="708"/>
        <w:jc w:val="both"/>
        <w:rPr>
          <w:rFonts w:ascii="Verdana" w:hAnsi="Verdana"/>
        </w:rPr>
      </w:pPr>
      <w:r w:rsidRPr="007421CF">
        <w:rPr>
          <w:rFonts w:ascii="Verdana" w:hAnsi="Verdana"/>
        </w:rPr>
        <w:t xml:space="preserve">La característica externa del generador nos indica como varía su tensión en bornes, en función de la intensidad de la corriente que absorbe la carga (Figura </w:t>
      </w:r>
      <w:r>
        <w:rPr>
          <w:rFonts w:ascii="Verdana" w:hAnsi="Verdana"/>
        </w:rPr>
        <w:t>9</w:t>
      </w:r>
      <w:r w:rsidRPr="007421CF">
        <w:rPr>
          <w:rFonts w:ascii="Verdana" w:hAnsi="Verdana"/>
        </w:rPr>
        <w:t>.2</w:t>
      </w:r>
      <w:r>
        <w:rPr>
          <w:rFonts w:ascii="Verdana" w:hAnsi="Verdana"/>
        </w:rPr>
        <w:t>4</w:t>
      </w:r>
      <w:r w:rsidRPr="007421CF">
        <w:rPr>
          <w:rFonts w:ascii="Verdana" w:hAnsi="Verdana"/>
        </w:rPr>
        <w:t>).</w:t>
      </w:r>
    </w:p>
    <w:p w:rsidR="00042C34" w:rsidRDefault="00042C34" w:rsidP="00AC4B39">
      <w:pPr>
        <w:ind w:firstLine="708"/>
        <w:jc w:val="both"/>
        <w:rPr>
          <w:rFonts w:ascii="Verdana" w:hAnsi="Verdana"/>
        </w:rPr>
      </w:pPr>
      <w:r w:rsidRPr="007421CF">
        <w:rPr>
          <w:rFonts w:ascii="Verdana" w:hAnsi="Verdana"/>
        </w:rPr>
        <w:t>Para su estudio utilizaremos el circuito equivalente analizado y en él consideraremos la resistencia óhmica despreciable y la reactancia sincrónica constante (Zona lineal).</w:t>
      </w:r>
    </w:p>
    <w:p w:rsidR="00042C34" w:rsidRPr="007421CF" w:rsidRDefault="00042C34" w:rsidP="00AC4B39">
      <w:pPr>
        <w:ind w:firstLine="708"/>
        <w:jc w:val="both"/>
        <w:rPr>
          <w:rFonts w:ascii="Verdana" w:hAnsi="Verdana"/>
        </w:rPr>
      </w:pPr>
      <w:r>
        <w:rPr>
          <w:noProof/>
          <w:lang w:val="es-ES"/>
        </w:rPr>
        <w:pict>
          <v:group id="Group 2327" o:spid="_x0000_s2414" style="position:absolute;left:0;text-align:left;margin-left:92.65pt;margin-top:3.05pt;width:261.9pt;height:109.5pt;z-index:251676672" coordorigin="4121,5548" coordsize="5238,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">
            <v:oval id="Oval 69" o:spid="_x0000_s2415" style="position:absolute;left:4166;top:6671;width:457;height:45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5uQMMA&#10;AADcAAAADwAAAGRycy9kb3ducmV2LnhtbESPQWsCMRSE74L/ITzBm2YViWU1ShEFofXQte35sXlu&#10;lm5elk3U7b9vBKHHYWa+Ydbb3jXiRl2oPWuYTTMQxKU3NVcaPs+HyQuIEJENNp5Jwy8F2G6GgzXm&#10;xt/5g25FrESCcMhRg42xzaUMpSWHYepb4uRdfOcwJtlV0nR4T3DXyHmWKemw5rRgsaWdpfKnuDoN&#10;XO2tPS2L2ZtSu8WXP83fz+Fb6/Gof12BiNTH//CzfTQalFrC40w6An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a5uQMMAAADcAAAADwAAAAAAAAAAAAAAAACYAgAAZHJzL2Rv&#10;d25yZXYueG1sUEsFBgAAAAAEAAQA9QAAAIgDAAAAAA==&#10;" fillcolor="#eaeaea" strokeweight="1.25pt"/>
            <v:line id="Line 70" o:spid="_x0000_s2416" style="position:absolute;flip:y;visibility:visible" from="4394,6044" to="4395,66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novMIAAADcAAAADwAAAGRycy9kb3ducmV2LnhtbERPTWvCQBC9F/wPywheim70EGp0FRGE&#10;UvBQK6i3ITsm0exsyK4m/vvOodDj430v172r1ZPaUHk2MJ0koIhzbysuDBx/duMPUCEiW6w9k4EX&#10;BVivBm9LzKzv+Jueh1goCeGQoYEyxibTOuQlOQwT3xALd/WtwyiwLbRtsZNwV+tZkqTaYcXSUGJD&#10;25Ly++HhpOS2LS77G+Wn+an56tLpe3c+P4wZDfvNAlSkPv6L/9yf1kCaylo5I0dAr3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ZnovMIAAADcAAAADwAAAAAAAAAAAAAA&#10;AAChAgAAZHJzL2Rvd25yZXYueG1sUEsFBgAAAAAEAAQA+QAAAJADAAAAAA==&#10;" strokeweight="1pt"/>
            <v:line id="Line 71" o:spid="_x0000_s2417" style="position:absolute;visibility:visible" from="4394,7127" to="4395,7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I8nP8UAAADcAAAADwAAAGRycy9kb3ducmV2LnhtbESPwW7CMBBE70j9B2sr9QYOPUSQYqKq&#10;UKmIA4L2A5Z4G6eJ15HtQsrXYySkHkcz80azKAfbiRP50DhWMJ1kIIgrpxuuFXx9vo9nIEJE1tg5&#10;JgV/FKBcPowWWGh35j2dDrEWCcKhQAUmxr6QMlSGLIaJ64mT9+28xZikr6X2eE5w28nnLMulxYbT&#10;gsGe3gxV7eHXKtj447adXmojj7zx6263mgf7o9TT4/D6AiLSEP/D9/aHVpDnc7idSUdAL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I8nP8UAAADcAAAADwAAAAAAAAAA&#10;AAAAAAChAgAAZHJzL2Rvd25yZXYueG1sUEsFBgAAAAAEAAQA+QAAAJMDAAAAAA==&#10;" strokeweight="1pt"/>
            <v:line id="Line 72" o:spid="_x0000_s2418" style="position:absolute;visibility:visible" from="4394,7697" to="6960,7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wYf8EAAADcAAAADwAAAGRycy9kb3ducmV2LnhtbERPS27CMBDdI3EHa5C6A4cuKAQMQpRK&#10;oC4qPgcY4iEOxOPINhB6+npRieXT+88Wra3FnXyoHCsYDjIQxIXTFZcKjoev/hhEiMgaa8ek4EkB&#10;FvNuZ4a5dg/e0X0fS5FCOOSowMTY5FKGwpDFMHANceLOzluMCfpSao+PFG5r+Z5lI2mx4tRgsKGV&#10;oeK6v1kFW3/6vg5/SyNPvPXr+udzEuxFqbdeu5yCiNTGl/jfvdEKRh9pfjqTjoCc/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4bBh/wQAAANwAAAAPAAAAAAAAAAAAAAAA&#10;AKECAABkcnMvZG93bnJldi54bWxQSwUGAAAAAAQABAD5AAAAjwMAAAAA&#10;" strokeweight="1pt"/>
            <v:line id="Line 73" o:spid="_x0000_s2419" style="position:absolute;visibility:visible" from="7016,6036" to="7815,6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ZT4MQAAADcAAAADwAAAGRycy9kb3ducmV2LnhtbESPzWrDMBCE74G+g9hCb4nsHJLgRjZp&#10;oBBaUohbmutirX+ItTKSGjtvHxUKPQ4z8w2zLSbTiys531lWkC4SEMSV1R03Cr4+X+cbED4ga+wt&#10;k4IbeSjyh9kWM21HPtG1DI2IEPYZKmhDGDIpfdWSQb+wA3H0ausMhihdI7XDMcJNL5dJspIGO44L&#10;LQ60b6m6lD9GASHvvt+6874O+HGk6eV9rFOn1NPjtHsGEWgK/+G/9kErWK1T+D0Tj4DM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ZlPgxAAAANwAAAAPAAAAAAAAAAAA&#10;AAAAAKECAABkcnMvZG93bnJldi54bWxQSwUGAAAAAAQABAD5AAAAkgMAAAAA&#10;">
              <v:stroke startarrow="block" startarrowwidth="narrow" startarrowlength="short"/>
            </v:line>
            <v:line id="Line 74" o:spid="_x0000_s2420" style="position:absolute;visibility:visible" from="7016,7697" to="7815,7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TNl8IAAADcAAAADwAAAGRycy9kb3ducmV2LnhtbESPzYoCMRCE7wu+Q2jB25rRg7uMRlFB&#10;EGUXVkWvzaTnByedIYnO+PZmQfBYVNVX1GzRmVrcyfnKsoLRMAFBnFldcaHgdNx8foPwAVljbZkU&#10;PMjDYt77mGGqbct/dD+EQkQI+xQVlCE0qZQ+K8mgH9qGOHq5dQZDlK6Q2mEb4aaW4ySZSIMVx4US&#10;G1qXlF0PN6OAkJfnXXVZ5wF/f6hb7dt85JQa9LvlFESgLrzDr/ZWK5h8jeH/TDwCcv4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LTNl8IAAADcAAAADwAAAAAAAAAAAAAA&#10;AAChAgAAZHJzL2Rvd25yZXYueG1sUEsFBgAAAAAEAAQA+QAAAJADAAAAAA==&#10;">
              <v:stroke startarrow="block" startarrowwidth="narrow" startarrowlength="short"/>
            </v:line>
            <v:line id="Line 75" o:spid="_x0000_s2421" style="position:absolute;visibility:visible" from="7814,6061" to="7815,6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6GCMUAAADcAAAADwAAAGRycy9kb3ducmV2LnhtbESP0WoCMRRE3wX/IVyhb5q1BdtujSK2&#10;hYoP0m0/4Lq5blY3N0uS6urXm4Lg4zAzZ5jpvLONOJIPtWMF41EGgrh0uuZKwe/P5/AFRIjIGhvH&#10;pOBMAeazfm+KuXYn/qZjESuRIBxyVGBibHMpQ2nIYhi5ljh5O+ctxiR9JbXHU4LbRj5m2URarDkt&#10;GGxpaag8FH9Wwcpv14fxpTJyyyv/0WzeX4PdK/Uw6BZvICJ18R6+tb+0gsnzE/yfSUdAzq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L6GCMUAAADcAAAADwAAAAAAAAAA&#10;AAAAAAChAgAAZHJzL2Rvd25yZXYueG1sUEsFBgAAAAAEAAQA+QAAAJMDAAAAAA==&#10;" strokeweight="1pt"/>
            <v:line id="Line 76" o:spid="_x0000_s2422" style="position:absolute;flip:y;visibility:visible" from="7814,7241" to="7815,7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10ZMYAAADcAAAADwAAAGRycy9kb3ducmV2LnhtbESPzWrCQBSF9wXfYbiCm9JMUkpsY8Yg&#10;QkEKXdQK2t0lc02imTshM5r49k6h0OXh/HycvBhNK67Uu8aygiSKQRCXVjdcKdh9vz+9gnAeWWNr&#10;mRTcyEGxnDzkmGk78Bddt74SYYRdhgpq77tMSlfWZNBFtiMO3tH2Bn2QfSV1j0MYN618juNUGmw4&#10;EGrsaF1Ted5eTICc1tXP54nK/du++xjS5HE4HC5KzabjagHC0+j/w3/tjVaQzl/g90w4AnJ5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UNdGTGAAAA3AAAAA8AAAAAAAAA&#10;AAAAAAAAoQIAAGRycy9kb3ducmV2LnhtbFBLBQYAAAAABAAEAPkAAACUAwAAAAA=&#10;" strokeweight="1pt"/>
            <v:line id="Line 77" o:spid="_x0000_s2423" style="position:absolute;visibility:visible" from="7814,6443" to="7815,65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u758UAAADcAAAADwAAAGRycy9kb3ducmV2LnhtbESP0WoCMRRE3wX/IVyhb5q1UNtujSK2&#10;hYoP0m0/4Lq5blY3N0uS6urXm4Lg4zAzZ5jpvLONOJIPtWMF41EGgrh0uuZKwe/P5/AFRIjIGhvH&#10;pOBMAeazfm+KuXYn/qZjESuRIBxyVGBibHMpQ2nIYhi5ljh5O+ctxiR9JbXHU4LbRj5m2URarDkt&#10;GGxpaag8FH9Wwcpv14fxpTJyyyv/0WzeX4PdK/Uw6BZvICJ18R6+tb+0gsnzE/yfSUdAzq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Bu758UAAADcAAAADwAAAAAAAAAA&#10;AAAAAAChAgAAZHJzL2Rvd25yZXYueG1sUEsFBgAAAAAEAAQA+QAAAJMDAAAAAA==&#10;" strokeweight="1pt"/>
            <v:line id="Line 78" o:spid="_x0000_s2424" style="position:absolute;visibility:visible" from="7814,7127" to="7815,72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klkMUAAADcAAAADwAAAGRycy9kb3ducmV2LnhtbESPzW7CMBCE70h9B2srcQOHHkIbMAj1&#10;RwJxqJr2AZZ4iQPxOrJdCH36GgmJ42hmvtHMl71txYl8aBwrmIwzEMSV0w3XCn6+P0bPIEJE1tg6&#10;JgUXCrBcPAzmWGh35i86lbEWCcKhQAUmxq6QMlSGLIax64iTt3feYkzS11J7PCe4beVTluXSYsNp&#10;wWBHr4aqY/lrFWz8bnuc/NVG7njj39vPt5dgD0oNH/vVDESkPt7Dt/ZaK8inOVzPpCMgF/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MklkMUAAADcAAAADwAAAAAAAAAA&#10;AAAAAAChAgAAZHJzL2Rvd25yZXYueG1sUEsFBgAAAAAEAAQA+QAAAJMDAAAAAA==&#10;" strokeweight="1pt"/>
            <v:line id="Line 79" o:spid="_x0000_s2425" style="position:absolute;flip:y;visibility:visible" from="6959,6158" to="6960,7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6cEcMAAADcAAAADwAAAGRycy9kb3ducmV2LnhtbESPQWvCQBSE7wX/w/IEb3WTglqiawiC&#10;IKJQrXh+ZJ9JcPdtyG5j/PduodDjMDPfMKt8sEb01PnGsYJ0moAgLp1uuFJw+d6+f4LwAVmjcUwK&#10;nuQhX4/eVphp9+AT9edQiQhhn6GCOoQ2k9KXNVn0U9cSR+/mOoshyq6SusNHhFsjP5JkLi02HBdq&#10;bGlTU3k//1gFhq/302G2J0q+qucxLfRg5FGpyXgoliACDeE//NfeaQXzxQJ+z8QjIN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1OnBHDAAAA3AAAAA8AAAAAAAAAAAAA&#10;AAAAoQIAAGRycy9kb3ducmV2LnhtbFBLBQYAAAAABAAEAPkAAACRAwAAAAA=&#10;">
              <v:stroke endarrow="block" endarrowwidth="narrow" endarrowlength="short"/>
            </v:line>
            <v:line id="Line 80" o:spid="_x0000_s2426" style="position:absolute;visibility:visible" from="7415,5921" to="7757,59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63hp8MAAADcAAAADwAAAGRycy9kb3ducmV2LnhtbERPPW/CMBDdkfofrKvEUhWnDEADBqEK&#10;EAIWCAPjER9xRHyOYgPh3+OhEuPT+57MWluJOzW+dKzgp5eAIM6dLrlQcMyW3yMQPiBrrByTgid5&#10;mE0/OhNMtXvwnu6HUIgYwj5FBSaEOpXS54Ys+p6riSN3cY3FEGFTSN3gI4bbSvaTZCAtlhwbDNb0&#10;Zyi/Hm5Wwe52Optse9oft9l8s2q/9HCz+FWq+9nOxyACteEt/nevtYLBMK6NZ+IRkNM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et4afDAAAA3AAAAA8AAAAAAAAAAAAA&#10;AAAAoQIAAGRycy9kb3ducmV2LnhtbFBLBQYAAAAABAAEAPkAAACRAwAAAAA=&#10;">
              <v:stroke endarrow="block" endarrowwidth="narrow" endarrowlength="short"/>
            </v:line>
            <v:oval id="Oval 81" o:spid="_x0000_s2427" style="position:absolute;left:5876;top:5922;width:114;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d+a8UA&#10;AADcAAAADwAAAGRycy9kb3ducmV2LnhtbESPQWvCQBSE74X+h+UVeqsbG4waXUUqBXvowbTeH9ln&#10;Esy+DdnXmP57Vyj0OMzMN8x6O7pWDdSHxrOB6SQBRVx623Bl4Pvr/WUBKgiyxdYzGfilANvN48Ma&#10;c+uvfKShkEpFCIccDdQiXa51KGtyGCa+I47e2fcOJcq+0rbHa4S7Vr8mSaYdNhwXauzorabyUvw4&#10;A/tqV2SDTmWWnvcHmV1Onx/p1Jjnp3G3AiU0yn/4r32wBrL5Eu5n4hHQm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N35rxQAAANwAAAAPAAAAAAAAAAAAAAAAAJgCAABkcnMv&#10;ZG93bnJldi54bWxQSwUGAAAAAAQABAD1AAAAigMAAAAA&#10;"/>
            <v:oval id="Oval 82" o:spid="_x0000_s2428" style="position:absolute;left:5990;top:5922;width:114;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in0cAA&#10;AADcAAAADwAAAGRycy9kb3ducmV2LnhtbERPTWvCQBC9C/6HZYTedGODQVJXkYpgDx4a7X3Ijkkw&#10;OxuyY0z/ffcg9Ph435vd6Fo1UB8azwaWiwQUceltw5WB6+U4X4MKgmyx9UwGfinAbjudbDC3/snf&#10;NBRSqRjCIUcDtUiXax3KmhyGhe+II3fzvUOJsK+07fEZw12r35Mk0w4bjg01dvRZU3kvHs7AodoX&#10;2aBTWaW3w0lW95/zV7o05m027j9ACY3yL365T9ZAto7z45l4BPT2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Nin0cAAAADcAAAADwAAAAAAAAAAAAAAAACYAgAAZHJzL2Rvd25y&#10;ZXYueG1sUEsFBgAAAAAEAAQA9QAAAIUDAAAAAA==&#10;"/>
            <v:oval id="Oval 83" o:spid="_x0000_s2429" style="position:absolute;left:6104;top:5922;width:114;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QCSsQA&#10;AADcAAAADwAAAGRycy9kb3ducmV2LnhtbESPQWvCQBSE7wX/w/IK3uomDQZJXUUUwR56MLb3R/aZ&#10;BLNvQ/Y1pv++Wyh4HGbmG2a9nVynRhpC69lAukhAEVfetlwb+LwcX1aggiBb7DyTgR8KsN3MntZY&#10;WH/nM42l1CpCOBRooBHpC61D1ZDDsPA9cfSufnAoUQ61tgPeI9x1+jVJcu2w5bjQYE/7hqpb+e0M&#10;HOpdmY86k2V2PZxkefv6eM9SY+bP0+4NlNAkj/B/+2QN5KsU/s7EI6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UAkrEAAAA3AAAAA8AAAAAAAAAAAAAAAAAmAIAAGRycy9k&#10;b3ducmV2LnhtbFBLBQYAAAAABAAEAPUAAACJAwAAAAA=&#10;"/>
            <v:oval id="Oval 84" o:spid="_x0000_s2430" style="position:absolute;left:5762;top:5922;width:114;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acPcQA&#10;AADcAAAADwAAAGRycy9kb3ducmV2LnhtbESPQWvCQBSE70L/w/IKvelGg0FSV5FKQQ8eGu39kX0m&#10;wezbkH2N6b/vCkKPw8x8w6y3o2vVQH1oPBuYzxJQxKW3DVcGLufP6QpUEGSLrWcy8EsBtpuXyRpz&#10;6+/8RUMhlYoQDjkaqEW6XOtQ1uQwzHxHHL2r7x1KlH2lbY/3CHetXiRJph02HBdq7OijpvJW/DgD&#10;+2pXZINOZZle9wdZ3r5Px3RuzNvruHsHJTTKf/jZPlgD2WoBjzPxCO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GnD3EAAAA3AAAAA8AAAAAAAAAAAAAAAAAmAIAAGRycy9k&#10;b3ducmV2LnhtbFBLBQYAAAAABAAEAPUAAACJAwAAAAA=&#10;"/>
            <v:oval id="Oval 85" o:spid="_x0000_s2431" style="position:absolute;left:5648;top:5922;width:114;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o5psMA&#10;AADcAAAADwAAAGRycy9kb3ducmV2LnhtbESPQWvCQBSE70L/w/IKvelGg0FSV5FKwR56MLb3R/aZ&#10;BLNvQ/YZ4793CwWPw8x8w6y3o2vVQH1oPBuYzxJQxKW3DVcGfk6f0xWoIMgWW89k4E4BtpuXyRpz&#10;6298pKGQSkUIhxwN1CJdrnUoa3IYZr4jjt7Z9w4lyr7StsdbhLtWL5Ik0w4bjgs1dvRRU3kprs7A&#10;vtoV2aBTWabn/UGWl9/vr3RuzNvruHsHJTTKM/zfPlgD2SqFvzPxCOj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Ao5psMAAADcAAAADwAAAAAAAAAAAAAAAACYAgAAZHJzL2Rv&#10;d25yZXYueG1sUEsFBgAAAAAEAAQA9QAAAIgDAAAAAA==&#10;"/>
            <v:rect id="Rectangle 86" o:spid="_x0000_s2432" style="position:absolute;left:5591;top:6036;width:741;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poDMQA&#10;AADcAAAADwAAAGRycy9kb3ducmV2LnhtbESPW4vCMBSE3xf8D+EIvq2Jly1ajSKCIKz74AV8PTTH&#10;ttic1CZq99+bhQUfh5n5hpkvW1uJBzW+dKxh0FcgiDNnSs41nI6bzwkIH5ANVo5Jwy95WC46H3NM&#10;jXvynh6HkIsIYZ+ihiKEOpXSZwVZ9H1XE0fv4hqLIcoml6bBZ4TbSg6VSqTFkuNCgTWtC8quh7vV&#10;gMnY3H4uo93x+57gNG/V5uustO5129UMRKA2vMP/7a3RkEzG8HcmHgG5e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KaAzEAAAA3AAAAA8AAAAAAAAAAAAAAAAAmAIAAGRycy9k&#10;b3ducmV2LnhtbFBLBQYAAAAABAAEAPUAAACJAwAAAAA=&#10;" stroked="f"/>
            <v:line id="Line 87" o:spid="_x0000_s2433" style="position:absolute;visibility:visible" from="4394,6036" to="5648,6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tecYAAADcAAAADwAAAGRycy9kb3ducmV2LnhtbESPQWvCQBSE74L/YXmCN91YaZDUVaSl&#10;oD2UqoX2+Mw+k2j2bdjdJum/7xYEj8PMfMMs172pRUvOV5YVzKYJCOLc6ooLBZ/H18kChA/IGmvL&#10;pOCXPKxXw8ESM2073lN7CIWIEPYZKihDaDIpfV6SQT+1DXH0ztYZDFG6QmqHXYSbWj4kSSoNVhwX&#10;SmzouaT8evgxCt7nH2m72b1t+69despf9qfvS+eUGo/6zROIQH24h2/trVaQLh7h/0w8AnL1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v3bXnGAAAA3AAAAA8AAAAAAAAA&#10;AAAAAAAAoQIAAGRycy9kb3ducmV2LnhtbFBLBQYAAAAABAAEAPkAAACUAwAAAAA=&#10;"/>
            <v:line id="Line 88" o:spid="_x0000_s2434" style="position:absolute;visibility:visible" from="6218,6036" to="6959,6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yXzDsYAAADcAAAADwAAAGRycy9kb3ducmV2LnhtbESPQUvDQBSE74L/YXlCb3ajhaWk3YSi&#10;CG0PYqtgj6/ZZxLNvg272yT+e1cQPA4z8w2zLifbiYF8aB1ruJtnIIgrZ1quNby9Pt0uQYSIbLBz&#10;TBq+KUBZXF+tMTdu5AMNx1iLBOGQo4Ymxj6XMlQNWQxz1xMn78N5izFJX0vjcUxw28n7LFPSYstp&#10;ocGeHhqqvo4Xq+F58aKGzW6/nd536lw9Hs6nz9FrPbuZNisQkab4H/5rb40GtVTweyYdAVn8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sl8w7GAAAA3AAAAA8AAAAAAAAA&#10;AAAAAAAAoQIAAGRycy9kb3ducmV2LnhtbFBLBQYAAAAABAAEAPkAAACUAwAAAAA=&#10;"/>
            <v:shape id="Text Box 89" o:spid="_x0000_s2435" type="#_x0000_t202" style="position:absolute;left:5585;top:5548;width:732;height:4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BJq8QA&#10;AADcAAAADwAAAGRycy9kb3ducmV2LnhtbESPT4vCMBTE7wt+h/AEb2vioq5Wo8iK4Mll/QfeHs2z&#10;LTYvpYm2fnuzsLDHYWZ+w8yXrS3Fg2pfONYw6CsQxKkzBWcajofN+wSED8gGS8ek4UkelovO2xwT&#10;4xr+occ+ZCJC2CeoIQ+hSqT0aU4Wfd9VxNG7utpiiLLOpKmxiXBbyg+lxtJiwXEhx4q+ckpv+7vV&#10;cNpdL+eh+s7WdlQ1rlWS7VRq3eu2qxmIQG34D/+1t0bDePIJv2fiEZ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7ASavEAAAA3AAAAA8AAAAAAAAAAAAAAAAAmAIAAGRycy9k&#10;b3ducmV2LnhtbFBLBQYAAAAABAAEAPUAAACJAwAAAAA=&#10;" filled="f" stroked="f">
              <v:textbox>
                <w:txbxContent>
                  <w:p w:rsidR="00042C34" w:rsidRPr="001B215A" w:rsidRDefault="00042C34" w:rsidP="00AC4B39">
                    <w:pPr>
                      <w:jc w:val="center"/>
                      <w:rPr>
                        <w:rFonts w:ascii="Verdana" w:hAnsi="Verdana"/>
                        <w:vertAlign w:val="subscript"/>
                        <w:lang w:val="es-MX"/>
                      </w:rPr>
                    </w:pPr>
                    <w:r w:rsidRPr="001B215A">
                      <w:rPr>
                        <w:rFonts w:ascii="Verdana" w:hAnsi="Verdana"/>
                        <w:lang w:val="es-MX"/>
                      </w:rPr>
                      <w:t>j X</w:t>
                    </w:r>
                    <w:r w:rsidRPr="001B215A">
                      <w:rPr>
                        <w:rFonts w:ascii="Verdana" w:hAnsi="Verdana"/>
                        <w:vertAlign w:val="subscript"/>
                        <w:lang w:val="es-MX"/>
                      </w:rPr>
                      <w:t>S</w:t>
                    </w:r>
                  </w:p>
                </w:txbxContent>
              </v:textbox>
            </v:shape>
            <v:shape id="Text Box 90" o:spid="_x0000_s2436" type="#_x0000_t202" style="position:absolute;left:4121;top:6672;width:552;height:5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d2cEA&#10;AADcAAAADwAAAGRycy9kb3ducmV2LnhtbERPy2rCQBTdF/yH4QrdNTOKShqdBLEIXSm1D+jukrkm&#10;wcydkJma+PfOQujycN6bYrStuFLvG8caZokCQVw603Cl4etz/5KC8AHZYOuYNNzIQ5FPnjaYGTfw&#10;B11PoRIxhH2GGuoQukxKX9Zk0SeuI47c2fUWQ4R9JU2PQwy3rZwrtZIWG44NNXa0q6m8nP6shu/D&#10;+fdnoY7Vm112gxuVZPsqtX6ejts1iEBj+Bc/3O9GwyqNa+OZeARkf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9f3dnBAAAA3AAAAA8AAAAAAAAAAAAAAAAAmAIAAGRycy9kb3du&#10;cmV2LnhtbFBLBQYAAAAABAAEAPUAAACGAwAAAAA=&#10;" filled="f" stroked="f">
              <v:textbox>
                <w:txbxContent>
                  <w:p w:rsidR="00042C34" w:rsidRPr="001B215A" w:rsidRDefault="00042C34" w:rsidP="00AC4B39">
                    <w:pPr>
                      <w:jc w:val="center"/>
                      <w:rPr>
                        <w:rFonts w:ascii="Arial" w:hAnsi="Arial"/>
                        <w:b/>
                        <w:vertAlign w:val="subscript"/>
                        <w:lang w:val="es-MX"/>
                      </w:rPr>
                    </w:pPr>
                    <w:r w:rsidRPr="001B215A">
                      <w:rPr>
                        <w:rFonts w:ascii="Arial" w:hAnsi="Arial"/>
                        <w:b/>
                        <w:lang w:val="es-MX"/>
                      </w:rPr>
                      <w:t>E</w:t>
                    </w:r>
                    <w:r w:rsidRPr="001B215A">
                      <w:rPr>
                        <w:rFonts w:ascii="Arial" w:hAnsi="Arial"/>
                        <w:b/>
                        <w:vertAlign w:val="subscript"/>
                        <w:lang w:val="es-MX"/>
                      </w:rPr>
                      <w:t>F</w:t>
                    </w:r>
                  </w:p>
                </w:txbxContent>
              </v:textbox>
            </v:shape>
            <v:shape id="Text Box 91" o:spid="_x0000_s2437" type="#_x0000_t202" style="position:absolute;left:6923;top:6576;width:552;height:5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N4QsMA&#10;AADcAAAADwAAAGRycy9kb3ducmV2LnhtbESPT4vCMBTE74LfITxhb5q4qGg1iqwIe1pZ/4G3R/Ns&#10;i81LaaLtfnsjLHgcZuY3zGLV2lI8qPaFYw3DgQJBnDpTcKbheNj2pyB8QDZYOiYNf+Rhtex2FpgY&#10;1/AvPfYhExHCPkENeQhVIqVPc7LoB64ijt7V1RZDlHUmTY1NhNtSfio1kRYLjgs5VvSVU3rb362G&#10;08/1ch6pXbax46pxrZJsZ1Lrj167noMI1IZ3+L/9bTRMpjN4nYlHQC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BN4QsMAAADcAAAADwAAAAAAAAAAAAAAAACYAgAAZHJzL2Rv&#10;d25yZXYueG1sUEsFBgAAAAAEAAQA9QAAAIgDAAAAAA==&#10;" filled="f" stroked="f">
              <v:textbox>
                <w:txbxContent>
                  <w:p w:rsidR="00042C34" w:rsidRPr="001B215A" w:rsidRDefault="00042C34" w:rsidP="00AC4B39">
                    <w:pPr>
                      <w:jc w:val="center"/>
                      <w:rPr>
                        <w:rFonts w:ascii="Verdana" w:hAnsi="Verdana"/>
                        <w:b/>
                        <w:vertAlign w:val="subscript"/>
                        <w:lang w:val="es-MX"/>
                      </w:rPr>
                    </w:pPr>
                    <w:r w:rsidRPr="001B215A">
                      <w:rPr>
                        <w:rFonts w:ascii="Verdana" w:hAnsi="Verdana"/>
                        <w:b/>
                        <w:lang w:val="es-MX"/>
                      </w:rPr>
                      <w:t>U</w:t>
                    </w:r>
                    <w:r w:rsidRPr="001B215A">
                      <w:rPr>
                        <w:rFonts w:ascii="Verdana" w:hAnsi="Verdana"/>
                        <w:b/>
                        <w:vertAlign w:val="subscript"/>
                        <w:lang w:val="es-MX"/>
                      </w:rPr>
                      <w:t>F</w:t>
                    </w:r>
                  </w:p>
                </w:txbxContent>
              </v:textbox>
            </v:shape>
            <v:shape id="Text Box 92" o:spid="_x0000_s2438" type="#_x0000_t202" style="position:absolute;left:8045;top:6582;width:1314;height:5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BHAsEA&#10;AADcAAAADwAAAGRycy9kb3ducmV2LnhtbERPz2vCMBS+D/wfwhN2WxNFZe1MiziEnZQ5Hez2aJ5t&#10;WfNSmszW/94chB0/vt/rYrStuFLvG8caZokCQVw603Cl4fS1e3kF4QOywdYxabiRhyKfPK0xM27g&#10;T7oeQyViCPsMNdQhdJmUvqzJok9cRxy5i+sthgj7SpoehxhuWzlXaiUtNhwbauxoW1P5e/yzGs77&#10;y8/3Qh2qd7vsBjcqyTaVWj9Px80biEBj+Bc/3B9GwyqN8+OZeARkf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TwRwLBAAAA3AAAAA8AAAAAAAAAAAAAAAAAmAIAAGRycy9kb3du&#10;cmV2LnhtbFBLBQYAAAAABAAEAPUAAACGAwAAAAA=&#10;" filled="f" stroked="f">
              <v:textbox>
                <w:txbxContent>
                  <w:p w:rsidR="00042C34" w:rsidRPr="001B215A" w:rsidRDefault="00042C34" w:rsidP="00AC4B39">
                    <w:pPr>
                      <w:jc w:val="center"/>
                      <w:rPr>
                        <w:rFonts w:ascii="Verdana" w:hAnsi="Verdana"/>
                        <w:vertAlign w:val="subscript"/>
                        <w:lang w:val="es-MX"/>
                      </w:rPr>
                    </w:pPr>
                    <w:r w:rsidRPr="001B215A">
                      <w:rPr>
                        <w:rFonts w:ascii="Verdana" w:hAnsi="Verdana"/>
                        <w:b/>
                        <w:lang w:val="es-MX"/>
                      </w:rPr>
                      <w:t xml:space="preserve">Z </w:t>
                    </w:r>
                    <w:r w:rsidRPr="001B215A">
                      <w:rPr>
                        <w:rFonts w:ascii="Verdana" w:hAnsi="Verdana"/>
                        <w:lang w:val="es-MX"/>
                      </w:rPr>
                      <w:t>(Carga)</w:t>
                    </w:r>
                  </w:p>
                </w:txbxContent>
              </v:textbox>
            </v:shape>
            <v:rect id="Rectangle 93" o:spid="_x0000_s2439" style="position:absolute;left:7763;top:6558;width:90;height:5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iBbsQA&#10;AADcAAAADwAAAGRycy9kb3ducmV2LnhtbESPQWvCQBSE7wX/w/IEb3VjQanRVUTaoiAUNeD1sftM&#10;gtm3IbsxaX+9Wyh4HGbmG2a57m0l7tT40rGCyTgBQaydKTlXkJ0/X99B+IBssHJMCn7Iw3o1eFli&#10;alzHR7qfQi4ihH2KCooQ6lRKrwuy6MeuJo7e1TUWQ5RNLk2DXYTbSr4lyUxaLDkuFFjTtiB9O7VW&#10;gZ63+y7n/Tf+Zn76dWk/9GGaKTUa9psFiEB9eIb/2zujYDafwN+ZeATk6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YgW7EAAAA3AAAAA8AAAAAAAAAAAAAAAAAmAIAAGRycy9k&#10;b3ducmV2LnhtbFBLBQYAAAAABAAEAPUAAACJAwAAAAA=&#10;" fillcolor="silver"/>
            <v:line id="Line 94" o:spid="_x0000_s2440" style="position:absolute;flip:y;visibility:visible" from="7649,6765" to="8057,6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ZEocUAAADcAAAADwAAAGRycy9kb3ducmV2LnhtbESPwU7DMBBE70j8g7VI3Oi6OUQQ6lYI&#10;VKg4FLX0A1bxkgTidRo7bfj7ulKlHkcz80YzW4yuVQfuQ+PFwHSiQbGU3jZSGdh9Lx8eQYVIYqn1&#10;wgb+OcBifnszo8L6o2z4sI2VShAJBRmoY+wKxFDW7ChMfMeSvB/fO4pJ9hXano4J7lrMtM7RUSNp&#10;oaaOX2su/7aDM7AatP1817v928fXGvNsiu53QGPu78aXZ1CRx3gNX9orayB/yuB8Jh0Bn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CZEocUAAADcAAAADwAAAAAAAAAA&#10;AAAAAAChAgAAZHJzL2Rvd25yZXYueG1sUEsFBgAAAAAEAAQA+QAAAJMDAAAAAA==&#10;" strokeweight=".25pt">
              <v:stroke endarrow="block" endarrowwidth="narrow" endarrowlength="short"/>
            </v:line>
            <v:shape id="Text Box 95" o:spid="_x0000_s2441" type="#_x0000_t202" style="position:absolute;left:7313;top:5584;width:552;height:5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LZdcQA&#10;AADcAAAADwAAAGRycy9kb3ducmV2LnhtbESPQWvCQBSE74L/YXmCN93VqmjqKmIp9FQxrYXeHtln&#10;Epp9G7Krif++Kwgeh5n5hllvO1uJKzW+dKxhMlYgiDNnSs41fH+9j5YgfEA2WDkmDTfysN30e2tM&#10;jGv5SNc05CJC2CeooQihTqT0WUEW/djVxNE7u8ZiiLLJpWmwjXBbyalSC2mx5LhQYE37grK/9GI1&#10;nD7Pvz8zdcjf7LxuXack25XUejjodq8gAnXhGX60P4yGxeoF7mfiEZCb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i2XXEAAAA3AAAAA8AAAAAAAAAAAAAAAAAmAIAAGRycy9k&#10;b3ducmV2LnhtbFBLBQYAAAAABAAEAPUAAACJAwAAAAA=&#10;" filled="f" stroked="f">
              <v:textbox>
                <w:txbxContent>
                  <w:p w:rsidR="00042C34" w:rsidRPr="001B215A" w:rsidRDefault="00042C34" w:rsidP="00AC4B39">
                    <w:pPr>
                      <w:jc w:val="center"/>
                      <w:rPr>
                        <w:rFonts w:ascii="Verdana" w:hAnsi="Verdana"/>
                        <w:b/>
                        <w:vertAlign w:val="subscript"/>
                        <w:lang w:val="es-MX"/>
                      </w:rPr>
                    </w:pPr>
                    <w:r w:rsidRPr="001B215A">
                      <w:rPr>
                        <w:rFonts w:ascii="Verdana" w:hAnsi="Verdana"/>
                        <w:b/>
                        <w:lang w:val="es-MX"/>
                      </w:rPr>
                      <w:t>I</w:t>
                    </w:r>
                  </w:p>
                </w:txbxContent>
              </v:textbox>
            </v:shape>
            <v:oval id="Oval 96" o:spid="_x0000_s2442" style="position:absolute;left:6929;top:7648;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o3D8UA&#10;AADcAAAADwAAAGRycy9kb3ducmV2LnhtbESPQWvCQBSE74X+h+UJvdWNjYYaXUWUgj300LTeH9ln&#10;Esy+DdlnTP99Vyj0OMzMN8x6O7pWDdSHxrOB2TQBRVx623Bl4Pvr7fkVVBBki61nMvBDAbabx4c1&#10;5tbf+JOGQioVIRxyNFCLdLnWoazJYZj6jjh6Z987lCj7StsebxHuWv2SJJl22HBcqLGjfU3lpbg6&#10;A4dqV2SDTmWRng9HWVxOH+/pzJinybhbgRIa5T/81z5aA9lyDvcz8Qjo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OjcPxQAAANwAAAAPAAAAAAAAAAAAAAAAAJgCAABkcnMv&#10;ZG93bnJldi54bWxQSwUGAAAAAAQABAD1AAAAigMAAAAA&#10;"/>
            <v:oval id="Oval 97" o:spid="_x0000_s2443" style="position:absolute;left:6929;top:5998;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aSlMQA&#10;AADcAAAADwAAAGRycy9kb3ducmV2LnhtbESPQWvCQBSE74X+h+UJ3urGhgQbXUUqgj300Gjvj+wz&#10;CWbfhuxrTP99t1DocZiZb5jNbnKdGmkIrWcDy0UCirjytuXawOV8fFqBCoJssfNMBr4pwG77+LDB&#10;wvo7f9BYSq0ihEOBBhqRvtA6VA05DAvfE0fv6geHEuVQazvgPcJdp5+TJNcOW44LDfb02lB1K7+c&#10;gUO9L/NRp5Kl18NJstvn+1u6NGY+m/ZrUEKT/If/2idrIH/J4PdMPAJ6+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2kpTEAAAA3AAAAA8AAAAAAAAAAAAAAAAAmAIAAGRycy9k&#10;b3ducmV2LnhtbFBLBQYAAAAABAAEAPUAAACJAwAAAAA=&#10;"/>
          </v:group>
        </w:pict>
      </w:r>
    </w:p>
    <w:p w:rsidR="00042C34" w:rsidRPr="007421CF" w:rsidRDefault="00042C34" w:rsidP="00AC4B39">
      <w:pPr>
        <w:jc w:val="both"/>
        <w:rPr>
          <w:rFonts w:ascii="Verdana" w:hAnsi="Verdana"/>
        </w:rPr>
      </w:pPr>
    </w:p>
    <w:p w:rsidR="00042C34" w:rsidRPr="007421CF" w:rsidRDefault="00042C34" w:rsidP="00AC4B39">
      <w:pPr>
        <w:ind w:left="284"/>
        <w:jc w:val="both"/>
        <w:rPr>
          <w:rFonts w:ascii="Verdana" w:hAnsi="Verdana"/>
        </w:rPr>
      </w:pP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t xml:space="preserve">                         </w:t>
      </w:r>
    </w:p>
    <w:p w:rsidR="00042C34" w:rsidRPr="007421CF" w:rsidRDefault="00042C34" w:rsidP="00AC4B39">
      <w:pPr>
        <w:ind w:left="284"/>
        <w:jc w:val="both"/>
        <w:rPr>
          <w:rFonts w:ascii="Verdana" w:hAnsi="Verdana"/>
          <w:b/>
        </w:rPr>
      </w:pP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p>
    <w:p w:rsidR="00042C34" w:rsidRPr="007421CF" w:rsidRDefault="00042C34" w:rsidP="00AC4B39">
      <w:pPr>
        <w:ind w:left="284"/>
        <w:jc w:val="both"/>
        <w:rPr>
          <w:rFonts w:ascii="Verdana" w:hAnsi="Verdana"/>
        </w:rPr>
      </w:pPr>
      <w:r w:rsidRPr="007421CF">
        <w:rPr>
          <w:rFonts w:ascii="Verdana" w:hAnsi="Verdana"/>
          <w:b/>
        </w:rPr>
        <w:tab/>
      </w:r>
      <w:r w:rsidRPr="007421CF">
        <w:rPr>
          <w:rFonts w:ascii="Verdana" w:hAnsi="Verdana"/>
          <w:b/>
        </w:rPr>
        <w:tab/>
      </w:r>
      <w:r w:rsidRPr="007421CF">
        <w:rPr>
          <w:rFonts w:ascii="Verdana" w:hAnsi="Verdana"/>
          <w:b/>
        </w:rPr>
        <w:tab/>
        <w:t xml:space="preserve">      </w:t>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t xml:space="preserve">                         </w:t>
      </w:r>
    </w:p>
    <w:p w:rsidR="00042C34" w:rsidRPr="007421CF" w:rsidRDefault="00042C34" w:rsidP="00AC4B39">
      <w:pPr>
        <w:ind w:left="284"/>
        <w:jc w:val="both"/>
        <w:rPr>
          <w:rFonts w:ascii="Verdana" w:hAnsi="Verdana"/>
          <w:vertAlign w:val="subscript"/>
        </w:rPr>
      </w:pPr>
      <w:r w:rsidRPr="007421CF">
        <w:rPr>
          <w:rFonts w:ascii="Verdana" w:hAnsi="Verdana"/>
        </w:rPr>
        <w:tab/>
      </w:r>
      <w:r w:rsidRPr="007421CF">
        <w:rPr>
          <w:rFonts w:ascii="Verdana" w:hAnsi="Verdana"/>
        </w:rPr>
        <w:tab/>
      </w:r>
      <w:r w:rsidRPr="007421CF">
        <w:rPr>
          <w:rFonts w:ascii="Verdana" w:hAnsi="Verdana"/>
        </w:rPr>
        <w:tab/>
        <w:t xml:space="preserve">      </w:t>
      </w:r>
    </w:p>
    <w:p w:rsidR="00042C34" w:rsidRPr="007421CF" w:rsidRDefault="00042C34" w:rsidP="00AC4B39">
      <w:pPr>
        <w:ind w:left="284"/>
        <w:jc w:val="both"/>
        <w:rPr>
          <w:rFonts w:ascii="Verdana" w:hAnsi="Verdana"/>
        </w:rPr>
      </w:pPr>
    </w:p>
    <w:p w:rsidR="00042C34" w:rsidRPr="007421CF" w:rsidRDefault="00042C34" w:rsidP="00AC4B39">
      <w:pPr>
        <w:pStyle w:val="Heading4"/>
        <w:ind w:left="0"/>
        <w:jc w:val="left"/>
        <w:rPr>
          <w:rFonts w:ascii="Verdana" w:hAnsi="Verdana" w:cs="Arial"/>
          <w:i w:val="0"/>
          <w:iCs/>
          <w:sz w:val="20"/>
        </w:rPr>
      </w:pPr>
    </w:p>
    <w:p w:rsidR="00042C34" w:rsidRDefault="00042C34" w:rsidP="00AC4B39">
      <w:pPr>
        <w:pStyle w:val="Heading4"/>
        <w:ind w:hanging="284"/>
        <w:rPr>
          <w:rFonts w:ascii="Verdana" w:hAnsi="Verdana" w:cs="Arial"/>
          <w:i w:val="0"/>
          <w:iCs/>
          <w:sz w:val="20"/>
        </w:rPr>
      </w:pPr>
    </w:p>
    <w:p w:rsidR="00042C34" w:rsidRPr="007421CF" w:rsidRDefault="00042C34" w:rsidP="00AC4B39">
      <w:pPr>
        <w:pStyle w:val="Heading4"/>
        <w:ind w:hanging="284"/>
        <w:rPr>
          <w:rFonts w:ascii="Verdana" w:hAnsi="Verdana" w:cs="Arial"/>
          <w:i w:val="0"/>
          <w:iCs/>
          <w:sz w:val="20"/>
        </w:rPr>
      </w:pPr>
      <w:r>
        <w:rPr>
          <w:rFonts w:ascii="Verdana" w:hAnsi="Verdana" w:cs="Arial"/>
          <w:i w:val="0"/>
          <w:iCs/>
          <w:sz w:val="20"/>
        </w:rPr>
        <w:t>Figura 9.24</w:t>
      </w:r>
      <w:r w:rsidRPr="007421CF">
        <w:rPr>
          <w:rFonts w:ascii="Verdana" w:hAnsi="Verdana" w:cs="Arial"/>
          <w:i w:val="0"/>
          <w:iCs/>
          <w:sz w:val="20"/>
        </w:rPr>
        <w:t xml:space="preserve"> Generador sincrónico alimentando una carga</w:t>
      </w:r>
    </w:p>
    <w:p w:rsidR="00042C34" w:rsidRPr="007421CF" w:rsidRDefault="00042C34" w:rsidP="00AC4B39">
      <w:pPr>
        <w:rPr>
          <w:rFonts w:ascii="Verdana" w:hAnsi="Verdana"/>
        </w:rPr>
      </w:pPr>
    </w:p>
    <w:p w:rsidR="00042C34" w:rsidRPr="007421CF" w:rsidRDefault="00042C34" w:rsidP="00AC4B39">
      <w:pPr>
        <w:ind w:firstLine="708"/>
        <w:jc w:val="both"/>
        <w:rPr>
          <w:rFonts w:ascii="Verdana" w:hAnsi="Verdana"/>
        </w:rPr>
      </w:pPr>
      <w:r w:rsidRPr="007421CF">
        <w:rPr>
          <w:rFonts w:ascii="Verdana" w:hAnsi="Verdana"/>
        </w:rPr>
        <w:t>El circuito se analiza para una fase del generador, y la ecuación que nos da la tensión de salida en bornes del generador es:</w:t>
      </w:r>
    </w:p>
    <w:p w:rsidR="00042C34" w:rsidRPr="007421CF" w:rsidRDefault="00042C34" w:rsidP="00AC4B39">
      <w:pPr>
        <w:jc w:val="both"/>
        <w:rPr>
          <w:rFonts w:ascii="Verdana" w:hAnsi="Verdana"/>
        </w:rPr>
      </w:pPr>
    </w:p>
    <w:p w:rsidR="00042C34" w:rsidRPr="00CE7F24" w:rsidRDefault="00042C34" w:rsidP="00C27859">
      <w:pPr>
        <w:ind w:left="284"/>
        <w:jc w:val="both"/>
        <w:rPr>
          <w:rFonts w:ascii="Verdana" w:hAnsi="Verdana"/>
          <w:b/>
          <w:lang w:val="it-IT"/>
        </w:rPr>
      </w:pP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CE7F24">
        <w:rPr>
          <w:rFonts w:ascii="Verdana" w:hAnsi="Verdana"/>
          <w:b/>
          <w:lang w:val="it-IT"/>
        </w:rPr>
        <w:t>U</w:t>
      </w:r>
      <w:r w:rsidRPr="00CE7F24">
        <w:rPr>
          <w:rFonts w:ascii="Verdana" w:hAnsi="Verdana"/>
          <w:b/>
          <w:vertAlign w:val="subscript"/>
          <w:lang w:val="it-IT"/>
        </w:rPr>
        <w:t>F</w:t>
      </w:r>
      <w:r w:rsidRPr="00CE7F24">
        <w:rPr>
          <w:rFonts w:ascii="Verdana" w:hAnsi="Verdana"/>
          <w:lang w:val="it-IT"/>
        </w:rPr>
        <w:t xml:space="preserve"> = </w:t>
      </w:r>
      <w:r w:rsidRPr="00CE7F24">
        <w:rPr>
          <w:rFonts w:ascii="Verdana" w:hAnsi="Verdana"/>
          <w:b/>
          <w:lang w:val="it-IT"/>
        </w:rPr>
        <w:t>E</w:t>
      </w:r>
      <w:r w:rsidRPr="00CE7F24">
        <w:rPr>
          <w:rFonts w:ascii="Verdana" w:hAnsi="Verdana"/>
          <w:b/>
          <w:vertAlign w:val="subscript"/>
          <w:lang w:val="it-IT"/>
        </w:rPr>
        <w:t>F</w:t>
      </w:r>
      <w:r w:rsidRPr="00CE7F24">
        <w:rPr>
          <w:rFonts w:ascii="Verdana" w:hAnsi="Verdana"/>
          <w:lang w:val="it-IT"/>
        </w:rPr>
        <w:t xml:space="preserve"> - j X</w:t>
      </w:r>
      <w:r w:rsidRPr="00CE7F24">
        <w:rPr>
          <w:rFonts w:ascii="Verdana" w:hAnsi="Verdana"/>
          <w:vertAlign w:val="subscript"/>
          <w:lang w:val="it-IT"/>
        </w:rPr>
        <w:t>S</w:t>
      </w:r>
      <w:r w:rsidRPr="00CE7F24">
        <w:rPr>
          <w:rFonts w:ascii="Verdana" w:hAnsi="Verdana"/>
          <w:lang w:val="it-IT"/>
        </w:rPr>
        <w:t xml:space="preserve"> </w:t>
      </w:r>
      <w:r w:rsidRPr="00CE7F24">
        <w:rPr>
          <w:rFonts w:ascii="Verdana" w:hAnsi="Verdana"/>
          <w:b/>
          <w:lang w:val="it-IT"/>
        </w:rPr>
        <w:t>I</w:t>
      </w:r>
    </w:p>
    <w:p w:rsidR="00042C34" w:rsidRPr="00CE7F24" w:rsidRDefault="00042C34" w:rsidP="00AC4B39">
      <w:pPr>
        <w:jc w:val="both"/>
        <w:rPr>
          <w:rFonts w:ascii="Verdana" w:hAnsi="Verdana"/>
          <w:b/>
          <w:lang w:val="it-IT"/>
        </w:rPr>
      </w:pPr>
    </w:p>
    <w:p w:rsidR="00042C34" w:rsidRPr="00CE7F24" w:rsidRDefault="00042C34" w:rsidP="00AC4B39">
      <w:pPr>
        <w:jc w:val="both"/>
        <w:rPr>
          <w:rFonts w:ascii="Verdana" w:hAnsi="Verdana"/>
          <w:b/>
          <w:lang w:val="it-IT"/>
        </w:rPr>
      </w:pPr>
    </w:p>
    <w:p w:rsidR="00042C34" w:rsidRPr="00CE7F24" w:rsidRDefault="00042C34" w:rsidP="00AC4B39">
      <w:pPr>
        <w:jc w:val="right"/>
        <w:rPr>
          <w:rFonts w:ascii="Verdana" w:hAnsi="Verdana"/>
          <w:lang w:val="it-IT"/>
        </w:rPr>
      </w:pPr>
      <w:r w:rsidRPr="00CE7F24">
        <w:rPr>
          <w:rFonts w:ascii="Verdana" w:hAnsi="Verdana"/>
          <w:b/>
          <w:lang w:val="it-IT"/>
        </w:rPr>
        <w:t>Carga puramente óhmica</w:t>
      </w:r>
    </w:p>
    <w:p w:rsidR="00042C34" w:rsidRPr="00CE7F24" w:rsidRDefault="00042C34" w:rsidP="00AC4B39">
      <w:pPr>
        <w:jc w:val="both"/>
        <w:rPr>
          <w:rFonts w:ascii="Verdana" w:hAnsi="Verdana"/>
          <w:lang w:val="it-IT"/>
        </w:rPr>
      </w:pPr>
    </w:p>
    <w:p w:rsidR="00042C34" w:rsidRPr="007421CF" w:rsidRDefault="00042C34" w:rsidP="00AC4B39">
      <w:pPr>
        <w:ind w:firstLine="708"/>
        <w:jc w:val="both"/>
        <w:rPr>
          <w:rFonts w:ascii="Verdana" w:hAnsi="Verdana"/>
        </w:rPr>
      </w:pPr>
      <w:r w:rsidRPr="007421CF">
        <w:rPr>
          <w:rFonts w:ascii="Verdana" w:hAnsi="Verdana"/>
        </w:rPr>
        <w:t xml:space="preserve">En este caso la corriente del estator está en fase con la tensión en bornes del generador, de acuerdo al fasorial dibujado en la figura </w:t>
      </w:r>
      <w:r>
        <w:rPr>
          <w:rFonts w:ascii="Verdana" w:hAnsi="Verdana"/>
        </w:rPr>
        <w:t>9</w:t>
      </w:r>
      <w:r w:rsidRPr="007421CF">
        <w:rPr>
          <w:rFonts w:ascii="Verdana" w:hAnsi="Verdana"/>
        </w:rPr>
        <w:t>.2</w:t>
      </w:r>
      <w:r>
        <w:rPr>
          <w:rFonts w:ascii="Verdana" w:hAnsi="Verdana"/>
        </w:rPr>
        <w:t>5</w:t>
      </w:r>
      <w:r w:rsidRPr="007421CF">
        <w:rPr>
          <w:rFonts w:ascii="Verdana" w:hAnsi="Verdana"/>
        </w:rPr>
        <w:t>.</w:t>
      </w:r>
    </w:p>
    <w:p w:rsidR="00042C34" w:rsidRPr="007421CF" w:rsidRDefault="00042C34" w:rsidP="00AC4B39">
      <w:pPr>
        <w:ind w:firstLine="708"/>
        <w:jc w:val="both"/>
        <w:rPr>
          <w:rFonts w:ascii="Verdana" w:hAnsi="Verdana"/>
        </w:rPr>
      </w:pPr>
    </w:p>
    <w:p w:rsidR="00042C34" w:rsidRPr="007421CF" w:rsidRDefault="00042C34" w:rsidP="00AC4B39">
      <w:pPr>
        <w:jc w:val="both"/>
        <w:rPr>
          <w:rFonts w:ascii="Verdana" w:hAnsi="Verdana"/>
        </w:rPr>
      </w:pPr>
      <w:r>
        <w:rPr>
          <w:noProof/>
          <w:lang w:val="es-ES"/>
        </w:rPr>
        <w:pict>
          <v:group id="Group 174" o:spid="_x0000_s2444" style="position:absolute;left:0;text-align:left;margin-left:133.7pt;margin-top:1.9pt;width:169.25pt;height:82pt;z-index:251642880" coordorigin="4661,9366" coordsize="3385,1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">
            <v:line id="Line 175" o:spid="_x0000_s2445" style="position:absolute;visibility:visible" from="4661,10606" to="7398,106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jUBr8AAADcAAAADwAAAGRycy9kb3ducmV2LnhtbESPzQrCMBCE74LvEFbwpqlKVapRRBD0&#10;6A+It6VZ22qzKU3U+vZGEDwOM/MNM182phRPql1hWcGgH4EgTq0uOFNwOm56UxDOI2ssLZOCNzlY&#10;LtqtOSbavnhPz4PPRICwS1BB7n2VSOnSnAy6vq2Ig3e1tUEfZJ1JXeMrwE0ph1E0lgYLDgs5VrTO&#10;Kb0fHkbB6hafswu5W2RHk2q3xnK4w41S3U6zmoHw1Ph/+NfeagXjOIbvmXAE5OI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bKjUBr8AAADcAAAADwAAAAAAAAAAAAAAAACh&#10;AgAAZHJzL2Rvd25yZXYueG1sUEsFBgAAAAAEAAQA+QAAAI0DAAAAAA==&#10;" strokeweight="1pt">
              <v:stroke endarrow="block" endarrowwidth="narrow" endarrowlength="short"/>
            </v:line>
            <v:line id="Line 176" o:spid="_x0000_s2446" style="position:absolute;flip:y;visibility:visible" from="7397,9694" to="7398,106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M3ZMUAAADcAAAADwAAAGRycy9kb3ducmV2LnhtbESPQWvCQBSE7wX/w/IEL0U3ShskuooW&#10;BOktVqzHR/aZBHffhuzWJP/eLRR6HGbmG2a97a0RD2p97VjBfJaAIC6crrlUcP46TJcgfEDWaByT&#10;goE8bDejlzVm2nWc0+MUShEh7DNUUIXQZFL6oiKLfuYa4ujdXGsxRNmWUrfYRbg1cpEkqbRYc1yo&#10;sKGPior76ccqMHuzOKefu+G1vg553rxdiu/uotRk3O9WIAL14T/81z5qBel7Cr9n4hGQm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SM3ZMUAAADcAAAADwAAAAAAAAAA&#10;AAAAAAChAgAAZHJzL2Rvd25yZXYueG1sUEsFBgAAAAAEAAQA+QAAAJMDAAAAAA==&#10;" strokeweight="1pt">
              <v:stroke endarrow="block" endarrowwidth="narrow" endarrowlength="short"/>
            </v:line>
            <v:line id="Line 177" o:spid="_x0000_s2447" style="position:absolute;flip:y;visibility:visible" from="4661,9694" to="7398,106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S/8UAAADcAAAADwAAAGRycy9kb3ducmV2LnhtbESPQWvCQBSE74X+h+UJvRTdVNooqato&#10;oVC8RUU9PrKvSXD3bciuJvn3XaHgcZiZb5jFqrdG3Kj1tWMFb5MEBHHhdM2lgsP+ezwH4QOyRuOY&#10;FAzkYbV8flpgpl3HOd12oRQRwj5DBVUITSalLyqy6CeuIY7er2sthijbUuoWuwi3Rk6TJJUWa44L&#10;FTb0VVFx2V2tArMx00O6XQ+v9XnI8+b9WJy6o1Ivo379CSJQHx7h//aPVpB+zOB+Jh4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m+S/8UAAADcAAAADwAAAAAAAAAA&#10;AAAAAAChAgAAZHJzL2Rvd25yZXYueG1sUEsFBgAAAAAEAAQA+QAAAJMDAAAAAA==&#10;" strokeweight="1pt">
              <v:stroke endarrow="block" endarrowwidth="narrow" endarrowlength="short"/>
            </v:line>
            <v:line id="Line 178" o:spid="_x0000_s2448" style="position:absolute;flip:x y;visibility:visible" from="5676,10272" to="5734,103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NyBsUAAADcAAAADwAAAGRycy9kb3ducmV2LnhtbERPy2rCQBTdF/oPwxW6KTppsT6io5SA&#10;RQQLPhbt7pK5JiGZO9PM1MS/dxaFLg/nvVz3phFXan1lWcHLKAFBnFtdcaHgfNoMZyB8QNbYWCYF&#10;N/KwXj0+LDHVtuMDXY+hEDGEfYoKyhBcKqXPSzLoR9YRR+5iW4MhwraQusUuhptGvibJRBqsODaU&#10;6CgrKa+Pv0bB5nk//fjMsp/td+fI1buvupiPlXoa9O8LEIH68C/+c2+1gslbXBvPxCMgV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bNyBsUAAADcAAAADwAAAAAAAAAA&#10;AAAAAAChAgAAZHJzL2Rvd25yZXYueG1sUEsFBgAAAAAEAAQA+QAAAJMDAAAAAA==&#10;">
              <v:stroke endarrow="block" endarrowwidth="narrow" endarrowlength="short"/>
            </v:line>
            <v:shape id="Arc 179" o:spid="_x0000_s2449" style="position:absolute;left:5744;top:10391;width:58;height:229;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zQEMcA&#10;AADcAAAADwAAAGRycy9kb3ducmV2LnhtbESPW2vCQBSE34X+h+UU+qabFhQb3UipCMF6oVakj6fZ&#10;k0vNng3ZVdN/7wpCH4eZ+YaZzjpTizO1rrKs4HkQgSDOrK64ULD/WvTHIJxH1lhbJgV/5GCWPPSm&#10;GGt74U8673whAoRdjApK75tYSpeVZNANbEMcvNy2Bn2QbSF1i5cAN7V8iaKRNFhxWCixofeSsuPu&#10;ZBS47Wq/4Twdrj/SzXLxc/j9XvFcqafH7m0CwlPn/8P3dqoVjIavcDsTjoBM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Us0BDHAAAA3AAAAA8AAAAAAAAAAAAAAAAAmAIAAGRy&#10;cy9kb3ducmV2LnhtbFBLBQYAAAAABAAEAPUAAACMAwAAAAA=&#10;" adj="0,,0" path="m-1,nfc11929,,21600,9670,21600,21600em-1,nsc11929,,21600,9670,21600,21600l,21600,-1,xe" filled="f">
              <v:stroke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58,229;0,229" o:connectangles="0,0,0" textboxrect="3163,3163,18437,18437"/>
              <v:handles>
                <v:h position="@3,#0" polar="10800,10800"/>
                <v:h position="#2,#1" polar="10800,10800" radiusrange="0,10800"/>
              </v:handles>
            </v:shape>
            <v:line id="Line 180" o:spid="_x0000_s2450" style="position:absolute;visibility:visible" from="4661,10667" to="6429,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J7fMMAAADcAAAADwAAAGRycy9kb3ducmV2LnhtbERPPW/CMBDdkfgP1lViQcVphwABgxBq&#10;UQUsEAbGa3zEUeNzFBtI/z0ekBif3vd82dla3Kj1lWMFH6MEBHHhdMWlglP+/T4B4QOyxtoxKfgn&#10;D8tFvzfHTLs7H+h2DKWIIewzVGBCaDIpfWHIoh+5hjhyF9daDBG2pdQt3mO4reVnkqTSYsWxwWBD&#10;a0PF3/FqFeyv51+T786H0y5fbTfdUI+3X1OlBm/dagYiUBde4qf7RytI0zg/nolHQC4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wCe3zDAAAA3AAAAA8AAAAAAAAAAAAA&#10;AAAAoQIAAGRycy9kb3ducmV2LnhtbFBLBQYAAAAABAAEAPkAAACRAwAAAAA=&#10;">
              <v:stroke endarrow="block" endarrowwidth="narrow" endarrowlength="short"/>
            </v:line>
            <v:rect id="Rectangle 181" o:spid="_x0000_s2451" style="position:absolute;left:7454;top:10421;width:400;height:45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IkcMMA&#10;AADcAAAADwAAAGRycy9kb3ducmV2LnhtbESPQWvCQBSE7wX/w/IEL0U36SGV6CoqFKT0UhW8PrLP&#10;JJh9G7IvMf77bqHQ4zAz3zDr7egaNVAXas8G0kUCirjwtubSwOX8MV+CCoJssfFMBp4UYLuZvKwx&#10;t/7B3zScpFQRwiFHA5VIm2sdioochoVviaN3851DibIrte3wEeGu0W9JkmmHNceFCls6VFTcT70z&#10;MFyvX3u69DodUN5fj5+91BkZM5uOuxUooVH+w3/tozWQZSn8nolHQG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YIkcMMAAADcAAAADwAAAAAAAAAAAAAAAACYAgAAZHJzL2Rv&#10;d25yZXYueG1sUEsFBgAAAAAEAAQA9QAAAIgDAAAAAA==&#10;" filled="f" stroked="f">
              <v:textbox inset="1pt,1pt,1pt,1pt">
                <w:txbxContent>
                  <w:p w:rsidR="00042C34" w:rsidRDefault="00042C34" w:rsidP="00AC4B39">
                    <w:pPr>
                      <w:rPr>
                        <w:rFonts w:ascii="Arial" w:hAnsi="Arial"/>
                        <w:sz w:val="16"/>
                        <w:vertAlign w:val="subscript"/>
                      </w:rPr>
                    </w:pPr>
                    <w:r>
                      <w:rPr>
                        <w:b/>
                        <w:sz w:val="24"/>
                      </w:rPr>
                      <w:t xml:space="preserve"> </w:t>
                    </w:r>
                    <w:r>
                      <w:rPr>
                        <w:rFonts w:ascii="Arial" w:hAnsi="Arial"/>
                        <w:b/>
                        <w:sz w:val="16"/>
                      </w:rPr>
                      <w:t>U</w:t>
                    </w:r>
                    <w:r>
                      <w:rPr>
                        <w:rFonts w:ascii="Arial" w:hAnsi="Arial"/>
                        <w:b/>
                        <w:sz w:val="16"/>
                        <w:vertAlign w:val="subscript"/>
                      </w:rPr>
                      <w:t>F</w:t>
                    </w:r>
                  </w:p>
                </w:txbxContent>
              </v:textbox>
            </v:rect>
            <v:rect id="Rectangle 182" o:spid="_x0000_s2452" style="position:absolute;left:6369;top:10664;width:286;height:34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C6B8MA&#10;AADcAAAADwAAAGRycy9kb3ducmV2LnhtbESPQWvCQBSE74L/YXkFL9Js9JCW1I3UQkGKl1rB6yP7&#10;TILZtyH7EuO/7wqFHoeZ+YbZbCfXqpH60Hg2sEpSUMSltw1XBk4/n8+voIIgW2w9k4E7BdgW89kG&#10;c+tv/E3jUSoVIRxyNFCLdLnWoazJYUh8Rxy9i+8dSpR9pW2Ptwh3rV6naaYdNhwXauzoo6byehyc&#10;gfF8PuzoNOjViPKy3H8N0mRkzOJpen8DJTTJf/ivvbcGsmwNjzPxCOji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VC6B8MAAADcAAAADwAAAAAAAAAAAAAAAACYAgAAZHJzL2Rv&#10;d25yZXYueG1sUEsFBgAAAAAEAAQA9QAAAIgDAAAAAA==&#10;" filled="f" stroked="f">
              <v:textbox inset="1pt,1pt,1pt,1pt">
                <w:txbxContent>
                  <w:p w:rsidR="00042C34" w:rsidRDefault="00042C34" w:rsidP="00AC4B39">
                    <w:pPr>
                      <w:rPr>
                        <w:rFonts w:ascii="Arial" w:hAnsi="Arial"/>
                        <w:sz w:val="16"/>
                      </w:rPr>
                    </w:pPr>
                    <w:r>
                      <w:t xml:space="preserve"> </w:t>
                    </w:r>
                    <w:r>
                      <w:rPr>
                        <w:rFonts w:ascii="Arial" w:hAnsi="Arial"/>
                        <w:b/>
                        <w:sz w:val="16"/>
                      </w:rPr>
                      <w:t>I</w:t>
                    </w:r>
                  </w:p>
                </w:txbxContent>
              </v:textbox>
            </v:rect>
            <v:rect id="Rectangle 183" o:spid="_x0000_s2453" style="position:absolute;left:6792;top:9366;width:522;height:4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fnMMA&#10;AADcAAAADwAAAGRycy9kb3ducmV2LnhtbESPQWvCQBSE7wX/w/KEXopuVEgluootCCK91ApeH9ln&#10;Esy+DdmXmP57Vyj0OMzMN8x6O7ha9dSGyrOB2TQBRZx7W3Fh4PyznyxBBUG2WHsmA78UYLsZvawx&#10;s/7O39SfpFARwiFDA6VIk2kd8pIchqlviKN39a1DibIttG3xHuGu1vMkSbXDiuNCiQ19lpTfTp0z&#10;0F8uXx907vSsR3l/Oxw7qVIy5nU87FaghAb5D/+1D9ZAmi7geSYeAb1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wfnMMAAADcAAAADwAAAAAAAAAAAAAAAACYAgAAZHJzL2Rv&#10;d25yZXYueG1sUEsFBgAAAAAEAAQA9QAAAIgDAAAAAA==&#10;" filled="f" stroked="f">
              <v:textbox inset="1pt,1pt,1pt,1pt">
                <w:txbxContent>
                  <w:p w:rsidR="00042C34" w:rsidRDefault="00042C34" w:rsidP="00AC4B39">
                    <w:pPr>
                      <w:jc w:val="center"/>
                      <w:rPr>
                        <w:rFonts w:ascii="Arial" w:hAnsi="Arial"/>
                        <w:sz w:val="16"/>
                      </w:rPr>
                    </w:pPr>
                    <w:r>
                      <w:rPr>
                        <w:rFonts w:ascii="Arial" w:hAnsi="Arial"/>
                        <w:b/>
                        <w:sz w:val="16"/>
                      </w:rPr>
                      <w:t>E</w:t>
                    </w:r>
                    <w:r>
                      <w:rPr>
                        <w:rFonts w:ascii="Arial" w:hAnsi="Arial"/>
                        <w:b/>
                        <w:sz w:val="16"/>
                        <w:vertAlign w:val="subscript"/>
                      </w:rPr>
                      <w:t>F</w:t>
                    </w:r>
                  </w:p>
                </w:txbxContent>
              </v:textbox>
            </v:rect>
            <v:rect id="Rectangle 184" o:spid="_x0000_s2454" style="position:absolute;left:7404;top:9888;width:642;height:4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WH6MMA&#10;AADcAAAADwAAAGRycy9kb3ducmV2LnhtbESPQWvCQBSE7wX/w/KEXopuFEkluootCCK91ApeH9ln&#10;Esy+DdmXmP57Vyj0OMzMN8x6O7ha9dSGyrOB2TQBRZx7W3Fh4PyznyxBBUG2WHsmA78UYLsZvawx&#10;s/7O39SfpFARwiFDA6VIk2kd8pIchqlviKN39a1DibIttG3xHuGu1vMkSbXDiuNCiQ19lpTfTp0z&#10;0F8uXx907vSsR3l/Oxw7qVIy5nU87FaghAb5D/+1D9ZAmi7geSYeAb1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fWH6MMAAADcAAAADwAAAAAAAAAAAAAAAACYAgAAZHJzL2Rv&#10;d25yZXYueG1sUEsFBgAAAAAEAAQA9QAAAIgDAAAAAA==&#10;" filled="f" stroked="f">
              <v:textbox inset="1pt,1pt,1pt,1pt">
                <w:txbxContent>
                  <w:p w:rsidR="00042C34" w:rsidRDefault="00042C34" w:rsidP="00AC4B39">
                    <w:pPr>
                      <w:jc w:val="center"/>
                      <w:rPr>
                        <w:rFonts w:ascii="Arial" w:hAnsi="Arial"/>
                        <w:b/>
                        <w:sz w:val="16"/>
                        <w:lang w:val="es-MX"/>
                      </w:rPr>
                    </w:pPr>
                    <w:r>
                      <w:rPr>
                        <w:rFonts w:ascii="Arial" w:hAnsi="Arial"/>
                        <w:sz w:val="16"/>
                        <w:lang w:val="es-MX"/>
                      </w:rPr>
                      <w:t>j X</w:t>
                    </w:r>
                    <w:r>
                      <w:rPr>
                        <w:rFonts w:ascii="Arial" w:hAnsi="Arial"/>
                        <w:sz w:val="16"/>
                        <w:vertAlign w:val="subscript"/>
                        <w:lang w:val="es-MX"/>
                      </w:rPr>
                      <w:t>S</w:t>
                    </w:r>
                    <w:r>
                      <w:rPr>
                        <w:rFonts w:ascii="Arial" w:hAnsi="Arial"/>
                        <w:sz w:val="16"/>
                        <w:lang w:val="es-MX"/>
                      </w:rPr>
                      <w:t xml:space="preserve"> </w:t>
                    </w:r>
                    <w:r>
                      <w:rPr>
                        <w:rFonts w:ascii="Arial" w:hAnsi="Arial"/>
                        <w:b/>
                        <w:sz w:val="16"/>
                        <w:lang w:val="es-MX"/>
                      </w:rPr>
                      <w:t>I</w:t>
                    </w:r>
                  </w:p>
                </w:txbxContent>
              </v:textbox>
            </v:rect>
            <v:rect id="Rectangle 185" o:spid="_x0000_s2455" style="position:absolute;left:5712;top:10236;width:522;height:4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kic8MA&#10;AADcAAAADwAAAGRycy9kb3ducmV2LnhtbESPQWvCQBSE7wX/w/KEXopuFEwluootCCK91ApeH9ln&#10;Esy+DdmXmP57Vyj0OMzMN8x6O7ha9dSGyrOB2TQBRZx7W3Fh4PyznyxBBUG2WHsmA78UYLsZvawx&#10;s/7O39SfpFARwiFDA6VIk2kd8pIchqlviKN39a1DibIttG3xHuGu1vMkSbXDiuNCiQ19lpTfTp0z&#10;0F8uXx907vSsR3l/Oxw7qVIy5nU87FaghAb5D/+1D9ZAmi7geSYeAb1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rkic8MAAADcAAAADwAAAAAAAAAAAAAAAACYAgAAZHJzL2Rv&#10;d25yZXYueG1sUEsFBgAAAAAEAAQA9QAAAIgDAAAAAA==&#10;" filled="f" stroked="f">
              <v:textbox inset="1pt,1pt,1pt,1pt">
                <w:txbxContent>
                  <w:p w:rsidR="00042C34" w:rsidRDefault="00042C34" w:rsidP="00AC4B39">
                    <w:pPr>
                      <w:jc w:val="center"/>
                      <w:rPr>
                        <w:rFonts w:ascii="Arial" w:hAnsi="Arial"/>
                        <w:sz w:val="16"/>
                      </w:rPr>
                    </w:pPr>
                    <w:r>
                      <w:rPr>
                        <w:rFonts w:ascii="Arial" w:hAnsi="Arial"/>
                        <w:sz w:val="16"/>
                        <w:szCs w:val="16"/>
                      </w:rPr>
                      <w:sym w:font="Symbol" w:char="F064"/>
                    </w:r>
                  </w:p>
                </w:txbxContent>
              </v:textbox>
            </v:rect>
          </v:group>
        </w:pict>
      </w: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r w:rsidRPr="007421CF">
        <w:rPr>
          <w:rFonts w:ascii="Verdana" w:hAnsi="Verdana"/>
        </w:rPr>
        <w:t xml:space="preserve"> </w:t>
      </w:r>
    </w:p>
    <w:p w:rsidR="00042C34" w:rsidRDefault="00042C34" w:rsidP="00AC4B39">
      <w:pPr>
        <w:ind w:left="284"/>
        <w:jc w:val="both"/>
        <w:rPr>
          <w:rFonts w:ascii="Verdana" w:hAnsi="Verdana"/>
        </w:rPr>
      </w:pP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p>
    <w:p w:rsidR="00042C34" w:rsidRPr="007421CF" w:rsidRDefault="00042C34" w:rsidP="00AC4B39">
      <w:pPr>
        <w:ind w:left="284"/>
        <w:jc w:val="both"/>
        <w:rPr>
          <w:rFonts w:ascii="Verdana" w:hAnsi="Verdana"/>
          <w:vertAlign w:val="subscript"/>
        </w:rPr>
      </w:pPr>
      <w:r w:rsidRPr="007421CF">
        <w:rPr>
          <w:rFonts w:ascii="Verdana" w:hAnsi="Verdana"/>
        </w:rPr>
        <w:tab/>
        <w:t xml:space="preserve">                       </w:t>
      </w:r>
    </w:p>
    <w:p w:rsidR="00042C34" w:rsidRDefault="00042C34" w:rsidP="00AC4B39">
      <w:pPr>
        <w:ind w:left="284" w:hanging="284"/>
        <w:jc w:val="center"/>
        <w:rPr>
          <w:rFonts w:ascii="Verdana" w:hAnsi="Verdana"/>
        </w:rPr>
      </w:pPr>
      <w:r>
        <w:rPr>
          <w:rFonts w:ascii="Verdana" w:hAnsi="Verdana"/>
        </w:rPr>
        <w:t>Figura 9</w:t>
      </w:r>
      <w:r w:rsidRPr="007421CF">
        <w:rPr>
          <w:rFonts w:ascii="Verdana" w:hAnsi="Verdana"/>
        </w:rPr>
        <w:t>.2</w:t>
      </w:r>
      <w:r>
        <w:rPr>
          <w:rFonts w:ascii="Verdana" w:hAnsi="Verdana"/>
        </w:rPr>
        <w:t>5</w:t>
      </w:r>
      <w:r w:rsidRPr="007421CF">
        <w:rPr>
          <w:rFonts w:ascii="Verdana" w:hAnsi="Verdana"/>
        </w:rPr>
        <w:t xml:space="preserve"> Diagrama fasorial de un generador sincrónico </w:t>
      </w:r>
    </w:p>
    <w:p w:rsidR="00042C34" w:rsidRPr="009D45CF" w:rsidRDefault="00042C34" w:rsidP="009D45CF">
      <w:pPr>
        <w:ind w:left="284" w:hanging="284"/>
        <w:jc w:val="center"/>
        <w:rPr>
          <w:rFonts w:ascii="Verdana" w:hAnsi="Verdana"/>
          <w:b/>
        </w:rPr>
      </w:pPr>
      <w:r w:rsidRPr="007421CF">
        <w:rPr>
          <w:rFonts w:ascii="Verdana" w:hAnsi="Verdana"/>
        </w:rPr>
        <w:t xml:space="preserve">con carga óhmica </w:t>
      </w:r>
    </w:p>
    <w:p w:rsidR="00042C34" w:rsidRDefault="00042C34" w:rsidP="00AC4B39">
      <w:pPr>
        <w:ind w:left="284" w:firstLine="424"/>
        <w:rPr>
          <w:rFonts w:ascii="Verdana" w:hAnsi="Verdana"/>
        </w:rPr>
      </w:pPr>
      <w:r w:rsidRPr="007421CF">
        <w:rPr>
          <w:rFonts w:ascii="Verdana" w:hAnsi="Verdana"/>
        </w:rPr>
        <w:t>Vemos que:</w:t>
      </w:r>
    </w:p>
    <w:p w:rsidR="00042C34" w:rsidRDefault="00042C34" w:rsidP="007817F1">
      <w:pPr>
        <w:ind w:left="284" w:firstLine="424"/>
        <w:rPr>
          <w:rFonts w:ascii="Verdana" w:hAnsi="Verdana"/>
        </w:rPr>
      </w:pPr>
    </w:p>
    <w:p w:rsidR="00042C34" w:rsidRDefault="00042C34" w:rsidP="007817F1">
      <w:pPr>
        <w:ind w:left="284" w:firstLine="424"/>
        <w:rPr>
          <w:rFonts w:ascii="Verdana" w:hAnsi="Verdana"/>
        </w:rPr>
      </w:pPr>
    </w:p>
    <w:p w:rsidR="00042C34" w:rsidRDefault="00042C34" w:rsidP="007817F1">
      <w:pPr>
        <w:ind w:left="284" w:firstLine="424"/>
        <w:rPr>
          <w:rFonts w:ascii="Verdana" w:hAnsi="Verdana"/>
        </w:rPr>
      </w:pPr>
      <w:r>
        <w:rPr>
          <w:noProof/>
          <w:lang w:val="es-ES"/>
        </w:rPr>
        <w:pict>
          <v:shape id="_x0000_s2456" type="#_x0000_t75" style="position:absolute;left:0;text-align:left;margin-left:123.25pt;margin-top:11.15pt;width:167pt;height:91pt;z-index:251632640">
            <v:imagedata r:id="rId25" o:title=""/>
            <w10:wrap type="topAndBottom"/>
          </v:shape>
          <o:OLEObject Type="Embed" ProgID="Equation.3" ShapeID="_x0000_s2456" DrawAspect="Content" ObjectID="_1503925567" r:id="rId26"/>
        </w:pict>
      </w:r>
    </w:p>
    <w:p w:rsidR="00042C34" w:rsidRPr="007421CF" w:rsidRDefault="00042C34" w:rsidP="007817F1">
      <w:pPr>
        <w:ind w:left="284" w:firstLine="424"/>
        <w:rPr>
          <w:rFonts w:ascii="Verdana" w:hAnsi="Verdana"/>
        </w:rPr>
      </w:pPr>
    </w:p>
    <w:p w:rsidR="00042C34" w:rsidRPr="007421CF" w:rsidRDefault="00042C34" w:rsidP="00C27859">
      <w:pPr>
        <w:tabs>
          <w:tab w:val="left" w:pos="0"/>
        </w:tabs>
        <w:jc w:val="both"/>
        <w:rPr>
          <w:rFonts w:ascii="Verdana" w:hAnsi="Verdana"/>
        </w:rPr>
      </w:pPr>
      <w:r w:rsidRPr="007421CF">
        <w:rPr>
          <w:rFonts w:ascii="Verdana" w:hAnsi="Verdana"/>
        </w:rPr>
        <w:tab/>
        <w:t>Manteniendo la corriente de excitación constante (E se mantiene constante), la ecuación anterior corresponde a una elipse de semiejes E</w:t>
      </w:r>
      <w:r w:rsidRPr="007421CF">
        <w:rPr>
          <w:rFonts w:ascii="Verdana" w:hAnsi="Verdana"/>
          <w:vertAlign w:val="subscript"/>
        </w:rPr>
        <w:t>F</w:t>
      </w:r>
      <w:r w:rsidRPr="007421CF">
        <w:rPr>
          <w:rFonts w:ascii="Verdana" w:hAnsi="Verdana"/>
        </w:rPr>
        <w:t xml:space="preserve"> y E</w:t>
      </w:r>
      <w:r w:rsidRPr="007421CF">
        <w:rPr>
          <w:rFonts w:ascii="Verdana" w:hAnsi="Verdana"/>
          <w:vertAlign w:val="subscript"/>
        </w:rPr>
        <w:t>F</w:t>
      </w:r>
      <w:r w:rsidRPr="007421CF">
        <w:rPr>
          <w:rFonts w:ascii="Verdana" w:hAnsi="Verdana"/>
        </w:rPr>
        <w:t>/X</w:t>
      </w:r>
      <w:r w:rsidRPr="007421CF">
        <w:rPr>
          <w:rFonts w:ascii="Verdana" w:hAnsi="Verdana"/>
          <w:vertAlign w:val="subscript"/>
        </w:rPr>
        <w:t>S</w:t>
      </w:r>
      <w:r w:rsidRPr="007421CF">
        <w:rPr>
          <w:rFonts w:ascii="Verdana" w:hAnsi="Verdana"/>
        </w:rPr>
        <w:t xml:space="preserve">, como se observa en la figura </w:t>
      </w:r>
      <w:r>
        <w:rPr>
          <w:rFonts w:ascii="Verdana" w:hAnsi="Verdana"/>
        </w:rPr>
        <w:t>9.26</w:t>
      </w:r>
    </w:p>
    <w:p w:rsidR="00042C34" w:rsidRPr="007421CF" w:rsidRDefault="00042C34" w:rsidP="00AC4B39">
      <w:pPr>
        <w:jc w:val="both"/>
        <w:rPr>
          <w:rFonts w:ascii="Verdana" w:hAnsi="Verdana"/>
        </w:rPr>
      </w:pPr>
    </w:p>
    <w:p w:rsidR="00042C34" w:rsidRPr="007421CF" w:rsidRDefault="00042C34" w:rsidP="00AC4B39">
      <w:pPr>
        <w:ind w:left="284"/>
        <w:jc w:val="both"/>
        <w:rPr>
          <w:rFonts w:ascii="Verdana" w:hAnsi="Verdana"/>
        </w:rPr>
      </w:pPr>
      <w:r>
        <w:rPr>
          <w:noProof/>
          <w:lang w:val="es-ES"/>
        </w:rPr>
        <w:pict>
          <v:group id="Group 99" o:spid="_x0000_s2457" style="position:absolute;left:0;text-align:left;margin-left:103pt;margin-top:3.3pt;width:230.7pt;height:137.95pt;z-index:251637760" coordorigin="4047,2053" coordsize="4614,2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">
            <v:line id="Line 100" o:spid="_x0000_s2458" style="position:absolute;flip:y;visibility:visible" from="4512,2329" to="4515,4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Zo5sUAAADcAAAADwAAAGRycy9kb3ducmV2LnhtbESPUUvDQBCE3wX/w7EF3+xegwSJvZZS&#10;UYsPSmt/wJJbk9jcXsxd2vjvvUKhj8PMfMPMl6Nr1ZH70HgxMJtqUCylt41UBvZfL/ePoEIksdR6&#10;YQN/HGC5uL2ZU2H9SbZ83MVKJYiEggzUMXYFYihrdhSmvmNJ3rfvHcUk+wptT6cEdy1mWufoqJG0&#10;UFPH65rLw25wBjaDtu+vev/7/Pb5gXk2Q/czoDF3k3H1BCryGK/hS3tjDeQPGZzPpCOA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Zo5sUAAADcAAAADwAAAAAAAAAA&#10;AAAAAAChAgAAZHJzL2Rvd25yZXYueG1sUEsFBgAAAAAEAAQA+QAAAJMDAAAAAA==&#10;" strokeweight=".25pt">
              <v:stroke endarrow="block" endarrowwidth="narrow" endarrowlength="short"/>
            </v:line>
            <v:rect id="Rectangle 101" o:spid="_x0000_s2459" style="position:absolute;left:6624;top:2053;width:2037;height:79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koMIA&#10;AADcAAAADwAAAGRycy9kb3ducmV2LnhtbESPT4vCMBTE74LfIbwFb5q6ikjXKLogFDz5B/H4tnm2&#10;XZuXkkSt394IgsdhZn7DzBatqcWNnK8sKxgOEhDEudUVFwoO+3V/CsIHZI21ZVLwIA+Lebczw1Tb&#10;O2/ptguFiBD2KSooQ2hSKX1ekkE/sA1x9M7WGQxRukJqh/cIN7X8TpKJNFhxXCixod+S8svuahRs&#10;5MUPs79sVdu14+PpvPTtf6FU76td/oAI1IZP+N3OtILJeASvM/EIyP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SgwgAAANwAAAAPAAAAAAAAAAAAAAAAAJgCAABkcnMvZG93&#10;bnJldi54bWxQSwUGAAAAAAQABAD1AAAAhwMAAAAA&#10;" filled="f" strokeweight="1pt">
              <v:textbox inset="1pt,1pt,1pt,1pt">
                <w:txbxContent>
                  <w:p w:rsidR="00042C34" w:rsidRDefault="00042C34" w:rsidP="00AC4B39">
                    <w:pPr>
                      <w:jc w:val="center"/>
                      <w:rPr>
                        <w:rFonts w:ascii="Arial" w:hAnsi="Arial"/>
                        <w:sz w:val="16"/>
                      </w:rPr>
                    </w:pPr>
                    <w:r>
                      <w:rPr>
                        <w:rFonts w:ascii="Arial" w:hAnsi="Arial"/>
                        <w:sz w:val="16"/>
                      </w:rPr>
                      <w:t>Punto de funcionamiento</w:t>
                    </w:r>
                  </w:p>
                  <w:p w:rsidR="00042C34" w:rsidRDefault="00042C34" w:rsidP="00AC4B39">
                    <w:pPr>
                      <w:jc w:val="center"/>
                      <w:rPr>
                        <w:rFonts w:ascii="Arial" w:hAnsi="Arial"/>
                        <w:sz w:val="16"/>
                      </w:rPr>
                    </w:pPr>
                    <w:r>
                      <w:rPr>
                        <w:rFonts w:ascii="Arial" w:hAnsi="Arial"/>
                        <w:sz w:val="16"/>
                      </w:rPr>
                      <w:t>con los valores nominales</w:t>
                    </w:r>
                  </w:p>
                  <w:p w:rsidR="00042C34" w:rsidRDefault="00042C34" w:rsidP="00AC4B39">
                    <w:pPr>
                      <w:jc w:val="center"/>
                      <w:rPr>
                        <w:rFonts w:ascii="Arial" w:hAnsi="Arial"/>
                        <w:sz w:val="16"/>
                      </w:rPr>
                    </w:pPr>
                    <w:r>
                      <w:rPr>
                        <w:rFonts w:ascii="Arial" w:hAnsi="Arial"/>
                        <w:sz w:val="16"/>
                      </w:rPr>
                      <w:t>de la máquina</w:t>
                    </w:r>
                  </w:p>
                </w:txbxContent>
              </v:textbox>
            </v:rect>
            <v:line id="Line 102" o:spid="_x0000_s2460" style="position:absolute;flip:y;visibility:visible" from="6111,2686" to="6625,29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4dWBMcAAADcAAAADwAAAGRycy9kb3ducmV2LnhtbESPQWvCQBSE74X+h+UVvDWbFtGQZpUi&#10;lFbQgyY95PbIvibR7NuQ3Wj8926h0OMwM98w2XoynbjQ4FrLCl6iGARxZXXLtYIi/3hOQDiPrLGz&#10;TApu5GC9enzIMNX2yge6HH0tAoRdigoa7/tUSlc1ZNBFticO3o8dDPogh1rqAa8Bbjr5GscLabDl&#10;sNBgT5uGqvNxNArGZDL78batv8tl8bkZT+Uu35dKzZ6m9zcQnib/H/5rf2kFi/kcfs+EIyB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Th1YExwAAANwAAAAPAAAAAAAA&#10;AAAAAAAAAKECAABkcnMvZG93bnJldi54bWxQSwUGAAAAAAQABAD5AAAAlQMAAAAA&#10;">
              <v:stroke startarrow="block" startarrowwidth="narrow" startarrowlength="short"/>
            </v:line>
            <v:line id="Line 103" o:spid="_x0000_s2461" style="position:absolute;visibility:visible" from="4509,4426" to="7692,4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xkW8QAAADcAAAADwAAAGRycy9kb3ducmV2LnhtbESPQWvCQBSE74L/YXmCF6kbbU0luooI&#10;0fRY7aW3R/aZRLNvQ3bV1F/fLRQ8DjPzDbNcd6YWN2pdZVnBZByBIM6trrhQ8HVMX+YgnEfWWFsm&#10;BT/kYL3q95aYaHvnT7odfCEChF2CCkrvm0RKl5dk0I1tQxy8k20N+iDbQuoW7wFuajmNolgarDgs&#10;lNjQtqT8crgaBek+e3yM+D17zc9pvEM3qqJvUmo46DYLEJ46/wz/tzOtIH6bwd+ZcAT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nGRbxAAAANwAAAAPAAAAAAAAAAAA&#10;AAAAAKECAABkcnMvZG93bnJldi54bWxQSwUGAAAAAAQABAD5AAAAkgMAAAAA&#10;" strokeweight=".25pt">
              <v:stroke startarrowwidth="narrow" startarrowlength="short" endarrow="block" endarrowwidth="narrow" endarrowlength="short"/>
            </v:line>
            <v:line id="Line 104" o:spid="_x0000_s2462" style="position:absolute;flip:x;visibility:visible" from="6055,3017" to="6057,4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GqrMIAAADcAAAADwAAAGRycy9kb3ducmV2LnhtbESPQWvCQBSE7wX/w/IEL0U3hjZodBUp&#10;FLxqW9DbI/tMgtm3IW+j8d+7hUKPw8x8w6y3g2vUjTqpPRuYzxJQxIW3NZcGvr8+pwtQEpAtNp7J&#10;wIMEtpvRyxpz6+98oNsxlCpCWHI0UIXQ5lpLUZFDmfmWOHoX3zkMUXalth3eI9w1Ok2STDusOS5U&#10;2NJHRcX12DsDp59DL/17eiYrsnx184BptjRmMh52K1CBhvAf/mvvrYHsLYPfM/EI6M0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lGqrMIAAADcAAAADwAAAAAAAAAAAAAA&#10;AAChAgAAZHJzL2Rvd25yZXYueG1sUEsFBgAAAAAEAAQA+QAAAJADAAAAAA==&#10;" strokeweight=".5pt">
              <v:stroke dashstyle="1 1" startarrowwidth="narrow" startarrowlength="short" endarrowwidth="narrow" endarrowlength="short"/>
            </v:line>
            <v:line id="Line 105" o:spid="_x0000_s2463" style="position:absolute;visibility:visible" from="4515,2921" to="4972,29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NkOcUAAADcAAAADwAAAGRycy9kb3ducmV2LnhtbESP3UoDMRSE7wXfIRzBO5tVS7tsm5bS&#10;VqzeSH8e4LA53UQ3J0sSt+vbN4Lg5TAz3zDz5eBa0VOI1rOCx1EBgrj22nKj4HR8eShBxISssfVM&#10;Cn4ownJxezPHSvsL76k/pEZkCMcKFZiUukrKWBtyGEe+I87e2QeHKcvQSB3wkuGulU9FMZEOLecF&#10;gx2tDdVfh2+noCnt2/Axfi7ezbp83Yb+c1XbjVL3d8NqBiLRkP7Df+2dVjAZT+H3TD4CcnE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pNkOcUAAADcAAAADwAAAAAAAAAA&#10;AAAAAAChAgAAZHJzL2Rvd25yZXYueG1sUEsFBgAAAAAEAAQA+QAAAJMDAAAAAA==&#10;" strokeweight="2pt">
              <v:stroke startarrowwidth="narrow" startarrowlength="short" endarrowwidth="narrow" endarrowlength="short"/>
            </v:line>
            <v:rect id="Rectangle 106" o:spid="_x0000_s2464" style="position:absolute;left:4572;top:2807;width:1483;height:3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lUSMAA&#10;AADcAAAADwAAAGRycy9kb3ducmV2LnhtbERPTYvCMBC9C/6HMMLeNHVZWukaZREUD3qwetnb0My2&#10;xWZSkqzGf28OgsfH+16uo+nFjZzvLCuYzzIQxLXVHTcKLuftdAHCB2SNvWVS8CAP69V4tMRS2zuf&#10;6FaFRqQQ9iUqaEMYSil93ZJBP7MDceL+rDMYEnSN1A7vKdz08jPLcmmw49TQ4kCblupr9W8UyGtx&#10;qI95MAX2vzHuZDE/Vk6pj0n8+QYRKIa3+OXeawX5V1qbzqQjIF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8lUSMAAAADcAAAADwAAAAAAAAAAAAAAAACYAgAAZHJzL2Rvd25y&#10;ZXYueG1sUEsFBgAAAAAEAAQA9QAAAIUDAAAAAA==&#10;" stroked="f" strokeweight="2pt"/>
            <v:line id="Line 107" o:spid="_x0000_s2465" style="position:absolute;visibility:visible" from="4515,3019" to="6039,3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xhfsMAAADcAAAADwAAAGRycy9kb3ducmV2LnhtbESPzarCMBSE9xd8h3AEd9fUH6RWo4gi&#10;uHCjXri6OzTHtticlCba+vZGEFwOM/MNM1+2phQPql1hWcGgH4EgTq0uOFPwd9r+xiCcR9ZYWiYF&#10;T3KwXHR+5pho2/CBHkefiQBhl6CC3PsqkdKlORl0fVsRB+9qa4M+yDqTusYmwE0ph1E0kQYLDgs5&#10;VrTOKb0d70ZBevo/Fxc5iqPNtIlj2q+3o8tTqV63Xc1AeGr9N/xp77SCyXgK7zPhCMjF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58YX7DAAAA3AAAAA8AAAAAAAAAAAAA&#10;AAAAoQIAAGRycy9kb3ducmV2LnhtbFBLBQYAAAAABAAEAPkAAACRAwAAAAA=&#10;" strokeweight=".5pt">
              <v:stroke dashstyle="1 1" startarrowwidth="narrow" startarrowlength="short" endarrowwidth="narrow" endarrowlength="short"/>
            </v:line>
            <v:rect id="Rectangle 108" o:spid="_x0000_s2466" style="position:absolute;left:4047;top:2179;width:570;height:11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UnGcQA&#10;AADcAAAADwAAAGRycy9kb3ducmV2LnhtbERPy2rCQBTdF/yH4QrumomCaUkdxVehi1BolEB3t5nb&#10;JJq5EzJTTf6+syh0eTjv1WYwrbhR7xrLCuZRDIK4tLrhSsH59Pr4DMJ5ZI2tZVIwkoPNevKwwlTb&#10;O3/QLfeVCCHsUlRQe9+lUrqyJoMush1x4L5tb9AH2FdS93gP4aaVizhOpMGGQ0ONHe1rKq/5j1Hg&#10;svfiutiVT+5ijofiKxs/i92o1Gw6bF9AeBr8v/jP/aYVJMswP5wJR0C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lJxnEAAAA3AAAAA8AAAAAAAAAAAAAAAAAmAIAAGRycy9k&#10;b3ducmV2LnhtbFBLBQYAAAAABAAEAPUAAACJAwAAAAA=&#10;" filled="f" fillcolor="black" stroked="f" strokeweight="1pt">
              <v:textbox inset="1pt,1pt,1pt,1pt">
                <w:txbxContent>
                  <w:p w:rsidR="00042C34" w:rsidRDefault="00042C34" w:rsidP="00AC4B39">
                    <w:pPr>
                      <w:rPr>
                        <w:rFonts w:ascii="Arial" w:hAnsi="Arial"/>
                        <w:sz w:val="16"/>
                        <w:vertAlign w:val="subscript"/>
                        <w:lang w:val="es-MX"/>
                      </w:rPr>
                    </w:pPr>
                    <w:r>
                      <w:rPr>
                        <w:rFonts w:ascii="Arial" w:hAnsi="Arial"/>
                        <w:sz w:val="16"/>
                        <w:lang w:val="es-MX"/>
                      </w:rPr>
                      <w:t>U</w:t>
                    </w:r>
                    <w:r>
                      <w:rPr>
                        <w:rFonts w:ascii="Arial" w:hAnsi="Arial"/>
                        <w:sz w:val="16"/>
                        <w:vertAlign w:val="subscript"/>
                        <w:lang w:val="es-MX"/>
                      </w:rPr>
                      <w:t>F</w:t>
                    </w:r>
                  </w:p>
                  <w:p w:rsidR="00042C34" w:rsidRDefault="00042C34" w:rsidP="00AC4B39">
                    <w:pPr>
                      <w:rPr>
                        <w:rFonts w:ascii="Arial" w:hAnsi="Arial"/>
                        <w:sz w:val="24"/>
                        <w:vertAlign w:val="subscript"/>
                        <w:lang w:val="es-MX"/>
                      </w:rPr>
                    </w:pPr>
                  </w:p>
                  <w:p w:rsidR="00042C34" w:rsidRDefault="00042C34" w:rsidP="00AC4B39">
                    <w:pPr>
                      <w:rPr>
                        <w:rFonts w:ascii="Arial" w:hAnsi="Arial"/>
                        <w:sz w:val="16"/>
                        <w:lang w:val="es-MX"/>
                      </w:rPr>
                    </w:pPr>
                    <w:r>
                      <w:rPr>
                        <w:rFonts w:ascii="Arial" w:hAnsi="Arial"/>
                        <w:sz w:val="16"/>
                        <w:lang w:val="es-MX"/>
                      </w:rPr>
                      <w:t>E</w:t>
                    </w:r>
                    <w:r>
                      <w:rPr>
                        <w:rFonts w:ascii="Arial" w:hAnsi="Arial"/>
                        <w:sz w:val="16"/>
                        <w:vertAlign w:val="subscript"/>
                        <w:lang w:val="es-MX"/>
                      </w:rPr>
                      <w:t>F</w:t>
                    </w:r>
                  </w:p>
                  <w:p w:rsidR="00042C34" w:rsidRDefault="00042C34" w:rsidP="00AC4B39">
                    <w:pPr>
                      <w:rPr>
                        <w:rFonts w:ascii="Arial" w:hAnsi="Arial"/>
                        <w:sz w:val="16"/>
                        <w:vertAlign w:val="subscript"/>
                        <w:lang w:val="es-MX"/>
                      </w:rPr>
                    </w:pPr>
                    <w:r>
                      <w:rPr>
                        <w:rFonts w:ascii="Arial" w:hAnsi="Arial"/>
                        <w:sz w:val="16"/>
                        <w:lang w:val="es-MX"/>
                      </w:rPr>
                      <w:t>U</w:t>
                    </w:r>
                    <w:r>
                      <w:rPr>
                        <w:rFonts w:ascii="Arial" w:hAnsi="Arial"/>
                        <w:sz w:val="16"/>
                        <w:vertAlign w:val="subscript"/>
                        <w:lang w:val="es-MX"/>
                      </w:rPr>
                      <w:t>FN</w:t>
                    </w:r>
                  </w:p>
                </w:txbxContent>
              </v:textbox>
            </v:rect>
            <v:shape id="Freeform 109" o:spid="_x0000_s2467" style="position:absolute;left:4509;top:2827;width:2550;height:570;visibility:visible;mso-wrap-style:square;v-text-anchor:top" coordsize="2550,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ZUM8MA&#10;AADcAAAADwAAAGRycy9kb3ducmV2LnhtbESPQWvCQBSE7wX/w/IKvTWbKEqJ2YiIBXvUasHbI/tM&#10;YrNvQ3ar6793BaHHYWa+YYpFMJ240OBaywqyJAVBXFndcq1g//35/gHCeWSNnWVScCMHi3L0UmCu&#10;7ZW3dNn5WkQIuxwVNN73uZSuasigS2xPHL2THQz6KIda6gGvEW46OU7TmTTYclxosKdVQ9Xv7s8o&#10;+OGpr/i83Vh7WGfcHifLrzBR6u01LOcgPAX/H362N1rBbJrB40w8ArK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aZUM8MAAADcAAAADwAAAAAAAAAAAAAAAACYAgAAZHJzL2Rv&#10;d25yZXYueG1sUEsFBgAAAAAEAAQA9QAAAIgDAAAAAA==&#10;" path="m,c561,42,1123,85,1548,180v425,95,713,242,1002,390e" filled="f" strokeweight="1pt">
              <v:path arrowok="t" o:connecttype="custom" o:connectlocs="0,0;1548,180;2550,570" o:connectangles="0,0,0"/>
            </v:shape>
            <v:oval id="Oval 110" o:spid="_x0000_s2468" style="position:absolute;left:5973;top:2929;width:180;height: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KWu8UA&#10;AADcAAAADwAAAGRycy9kb3ducmV2LnhtbESPUWvCMBSF3wf+h3CFvQxNlU2kNhUZCD4M5pw/4Npc&#10;02pz0yXRdv9+GQz2eDjnfIdTrAfbijv50DhWMJtmIIgrpxs2Co6f28kSRIjIGlvHpOCbAqzL0UOB&#10;uXY9f9D9EI1IEA45Kqhj7HIpQ1WTxTB1HXHyzs5bjEl6I7XHPsFtK+dZtpAWG04LNXb0WlN1Pdys&#10;gtPp6Ab55d/3T+bq8fnSd+Ztr9TjeNisQEQa4n/4r73TChYvc/g9k46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8pa7xQAAANwAAAAPAAAAAAAAAAAAAAAAAJgCAABkcnMv&#10;ZG93bnJldi54bWxQSwUGAAAAAAQABAD1AAAAigMAAAAA&#10;" filled="f"/>
            <v:rect id="Rectangle 111" o:spid="_x0000_s2469" style="position:absolute;left:7311;top:4421;width:588;height:39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e5bscA&#10;AADcAAAADwAAAGRycy9kb3ducmV2LnhtbESPQWvCQBSE74L/YXlCb3WjUltiNlJrCz2IoC0Bb6/Z&#10;1ySafRuyW03+vSsUPA4z8w2TLDtTizO1rrKsYDKOQBDnVldcKPj++nh8AeE8ssbaMinoycEyHQ4S&#10;jLW98I7Oe1+IAGEXo4LS+yaW0uUlGXRj2xAH79e2Bn2QbSF1i5cAN7WcRtFcGqw4LJTY0FtJ+Wn/&#10;ZxS4zTY7TVf5szua93X2s+kP2apX6mHUvS5AeOr8Pfzf/tQK5k8zuJ0JR0Cm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z3uW7HAAAA3AAAAA8AAAAAAAAAAAAAAAAAmAIAAGRy&#10;cy9kb3ducmV2LnhtbFBLBQYAAAAABAAEAPUAAACMAwAAAAA=&#10;" filled="f" fillcolor="black" stroked="f" strokeweight="1pt">
              <v:textbox inset="1pt,1pt,1pt,1pt">
                <w:txbxContent>
                  <w:p w:rsidR="00042C34" w:rsidRDefault="00042C34" w:rsidP="00AC4B39">
                    <w:pPr>
                      <w:jc w:val="center"/>
                      <w:rPr>
                        <w:rFonts w:ascii="Arial" w:hAnsi="Arial"/>
                        <w:sz w:val="16"/>
                        <w:vertAlign w:val="subscript"/>
                        <w:lang w:val="es-MX"/>
                      </w:rPr>
                    </w:pPr>
                    <w:r>
                      <w:rPr>
                        <w:rFonts w:ascii="Arial" w:hAnsi="Arial"/>
                        <w:sz w:val="16"/>
                        <w:lang w:val="es-MX"/>
                      </w:rPr>
                      <w:t>I</w:t>
                    </w:r>
                  </w:p>
                </w:txbxContent>
              </v:textbox>
            </v:rect>
          </v:group>
        </w:pict>
      </w: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vertAlign w:val="subscript"/>
        </w:rPr>
      </w:pPr>
      <w:r w:rsidRPr="007421CF">
        <w:rPr>
          <w:rFonts w:ascii="Verdana" w:hAnsi="Verdana"/>
        </w:rPr>
        <w:tab/>
        <w:t xml:space="preserve">         </w:t>
      </w:r>
    </w:p>
    <w:p w:rsidR="00042C34" w:rsidRPr="007421CF" w:rsidRDefault="00042C34" w:rsidP="00AC4B39">
      <w:pPr>
        <w:pStyle w:val="Heading3"/>
        <w:rPr>
          <w:rFonts w:ascii="Verdana" w:hAnsi="Verdana"/>
          <w:noProof w:val="0"/>
          <w:sz w:val="20"/>
          <w:vertAlign w:val="subscript"/>
        </w:rPr>
      </w:pPr>
      <w:r w:rsidRPr="007421CF">
        <w:rPr>
          <w:rFonts w:ascii="Verdana" w:hAnsi="Verdana"/>
          <w:noProof w:val="0"/>
          <w:sz w:val="20"/>
        </w:rPr>
        <w:tab/>
        <w:t xml:space="preserve">         </w:t>
      </w:r>
    </w:p>
    <w:p w:rsidR="00042C34" w:rsidRPr="007421CF" w:rsidRDefault="00042C34" w:rsidP="00AC4B39">
      <w:pPr>
        <w:ind w:left="284"/>
        <w:jc w:val="both"/>
        <w:rPr>
          <w:rFonts w:ascii="Verdana" w:hAnsi="Verdana"/>
        </w:rPr>
      </w:pPr>
      <w:r w:rsidRPr="007421CF">
        <w:rPr>
          <w:rFonts w:ascii="Verdana" w:hAnsi="Verdana"/>
        </w:rPr>
        <w:tab/>
        <w:t xml:space="preserve">         </w:t>
      </w:r>
      <w:r w:rsidRPr="007421CF">
        <w:rPr>
          <w:rFonts w:ascii="Verdana" w:hAnsi="Verdana"/>
        </w:rPr>
        <w:tab/>
        <w:t xml:space="preserve">       </w:t>
      </w:r>
    </w:p>
    <w:p w:rsidR="00042C34" w:rsidRPr="007421CF" w:rsidRDefault="00042C34" w:rsidP="00AC4B39">
      <w:pPr>
        <w:ind w:left="284"/>
        <w:jc w:val="both"/>
        <w:rPr>
          <w:rFonts w:ascii="Verdana" w:hAnsi="Verdana"/>
        </w:rPr>
      </w:pP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b/>
        </w:rPr>
      </w:pPr>
      <w:r>
        <w:rPr>
          <w:noProof/>
          <w:lang w:val="es-ES"/>
        </w:rPr>
        <w:pict>
          <v:rect id="Rectangle 98" o:spid="_x0000_s2470" style="position:absolute;left:0;text-align:left;margin-left:192.1pt;margin-top:42.55pt;width:28.5pt;height:25.5pt;z-index:2516367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" filled="f" fillcolor="black" stroked="f" strokeweight="1pt">
            <v:textbox inset="1pt,1pt,1pt,1pt">
              <w:txbxContent>
                <w:p w:rsidR="00042C34" w:rsidRDefault="00042C34" w:rsidP="00AC4B39">
                  <w:pPr>
                    <w:jc w:val="center"/>
                    <w:rPr>
                      <w:rFonts w:ascii="Arial" w:hAnsi="Arial"/>
                      <w:sz w:val="16"/>
                      <w:vertAlign w:val="subscript"/>
                      <w:lang w:val="es-MX"/>
                    </w:rPr>
                  </w:pPr>
                  <w:r>
                    <w:rPr>
                      <w:rFonts w:ascii="Arial" w:hAnsi="Arial"/>
                      <w:sz w:val="16"/>
                      <w:lang w:val="es-MX"/>
                    </w:rPr>
                    <w:t>I</w:t>
                  </w:r>
                  <w:r>
                    <w:rPr>
                      <w:rFonts w:ascii="Arial" w:hAnsi="Arial"/>
                      <w:sz w:val="16"/>
                      <w:vertAlign w:val="subscript"/>
                      <w:lang w:val="es-MX"/>
                    </w:rPr>
                    <w:t>N</w:t>
                  </w:r>
                </w:p>
              </w:txbxContent>
            </v:textbox>
          </v:rect>
        </w:pict>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t xml:space="preserve">                  </w:t>
      </w:r>
    </w:p>
    <w:p w:rsidR="00042C34" w:rsidRDefault="00042C34" w:rsidP="00AC4B39">
      <w:pPr>
        <w:jc w:val="both"/>
        <w:rPr>
          <w:rFonts w:ascii="Verdana" w:hAnsi="Verdana"/>
          <w:b/>
        </w:rPr>
      </w:pPr>
      <w:r>
        <w:rPr>
          <w:rFonts w:ascii="Verdana" w:hAnsi="Verdana"/>
          <w:b/>
        </w:rPr>
        <w:t xml:space="preserve">       </w:t>
      </w:r>
    </w:p>
    <w:p w:rsidR="00042C34" w:rsidRDefault="00042C34" w:rsidP="007817F1">
      <w:pPr>
        <w:pStyle w:val="Heading4"/>
        <w:ind w:left="0"/>
        <w:rPr>
          <w:rFonts w:ascii="Verdana" w:hAnsi="Verdana"/>
          <w:i w:val="0"/>
          <w:sz w:val="20"/>
        </w:rPr>
      </w:pPr>
      <w:r w:rsidRPr="007421CF">
        <w:rPr>
          <w:rFonts w:ascii="Verdana" w:hAnsi="Verdana"/>
          <w:i w:val="0"/>
          <w:sz w:val="20"/>
        </w:rPr>
        <w:t xml:space="preserve">Figura </w:t>
      </w:r>
      <w:r>
        <w:rPr>
          <w:rFonts w:ascii="Verdana" w:hAnsi="Verdana"/>
          <w:i w:val="0"/>
          <w:sz w:val="20"/>
        </w:rPr>
        <w:t>9</w:t>
      </w:r>
      <w:r w:rsidRPr="007421CF">
        <w:rPr>
          <w:rFonts w:ascii="Verdana" w:hAnsi="Verdana"/>
          <w:i w:val="0"/>
          <w:sz w:val="20"/>
        </w:rPr>
        <w:t>.2</w:t>
      </w:r>
      <w:r>
        <w:rPr>
          <w:rFonts w:ascii="Verdana" w:hAnsi="Verdana"/>
          <w:i w:val="0"/>
          <w:sz w:val="20"/>
        </w:rPr>
        <w:t>6</w:t>
      </w:r>
      <w:r w:rsidRPr="007421CF">
        <w:rPr>
          <w:rFonts w:ascii="Verdana" w:hAnsi="Verdana"/>
          <w:i w:val="0"/>
          <w:sz w:val="20"/>
        </w:rPr>
        <w:t xml:space="preserve"> Variación de la tensión en bornes del generador</w:t>
      </w:r>
    </w:p>
    <w:p w:rsidR="00042C34" w:rsidRPr="007421CF" w:rsidRDefault="00042C34" w:rsidP="00AC4B39">
      <w:pPr>
        <w:pStyle w:val="Heading4"/>
        <w:ind w:hanging="284"/>
        <w:rPr>
          <w:rFonts w:ascii="Verdana" w:hAnsi="Verdana"/>
          <w:i w:val="0"/>
          <w:sz w:val="20"/>
        </w:rPr>
      </w:pPr>
      <w:r w:rsidRPr="007421CF">
        <w:rPr>
          <w:rFonts w:ascii="Verdana" w:hAnsi="Verdana"/>
          <w:i w:val="0"/>
          <w:sz w:val="20"/>
        </w:rPr>
        <w:t>con carga óhmica pura</w:t>
      </w:r>
    </w:p>
    <w:p w:rsidR="00042C34" w:rsidRPr="007421CF" w:rsidRDefault="00042C34" w:rsidP="00AC4B39">
      <w:pPr>
        <w:rPr>
          <w:rFonts w:ascii="Verdana" w:hAnsi="Verdana"/>
        </w:rPr>
      </w:pPr>
    </w:p>
    <w:p w:rsidR="00042C34" w:rsidRPr="007421CF" w:rsidRDefault="00042C34" w:rsidP="00AC4B39">
      <w:pPr>
        <w:tabs>
          <w:tab w:val="left" w:pos="0"/>
        </w:tabs>
        <w:jc w:val="both"/>
        <w:rPr>
          <w:rFonts w:ascii="Verdana" w:hAnsi="Verdana"/>
        </w:rPr>
      </w:pPr>
      <w:r w:rsidRPr="007421CF">
        <w:rPr>
          <w:rFonts w:ascii="Verdana" w:hAnsi="Verdana"/>
        </w:rPr>
        <w:tab/>
        <w:t>Si se varía la corriente de excitación, se obtienen elipses por encima o por debajo de la anterior.</w:t>
      </w:r>
    </w:p>
    <w:p w:rsidR="00042C34"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jc w:val="right"/>
        <w:rPr>
          <w:rFonts w:ascii="Verdana" w:hAnsi="Verdana"/>
        </w:rPr>
      </w:pPr>
      <w:r w:rsidRPr="007421CF">
        <w:rPr>
          <w:rFonts w:ascii="Verdana" w:hAnsi="Verdana"/>
          <w:b/>
        </w:rPr>
        <w:t>Carga puramente inductiva</w:t>
      </w:r>
    </w:p>
    <w:p w:rsidR="00042C34" w:rsidRPr="007421CF" w:rsidRDefault="00042C34" w:rsidP="00AC4B39">
      <w:pPr>
        <w:jc w:val="both"/>
        <w:rPr>
          <w:rFonts w:ascii="Verdana" w:hAnsi="Verdana"/>
          <w:b/>
        </w:rPr>
      </w:pPr>
    </w:p>
    <w:p w:rsidR="00042C34" w:rsidRPr="007421CF" w:rsidRDefault="00042C34" w:rsidP="00AC4B39">
      <w:pPr>
        <w:ind w:firstLine="708"/>
        <w:jc w:val="both"/>
        <w:rPr>
          <w:rFonts w:ascii="Verdana" w:hAnsi="Verdana"/>
        </w:rPr>
      </w:pPr>
      <w:r w:rsidRPr="007421CF">
        <w:rPr>
          <w:rFonts w:ascii="Verdana" w:hAnsi="Verdana"/>
        </w:rPr>
        <w:t xml:space="preserve">En este caso la corriente atrasa 90° a la tensión en bornes de la máquina, siendo el esquema fasorial el de la figura </w:t>
      </w:r>
      <w:r>
        <w:rPr>
          <w:rFonts w:ascii="Verdana" w:hAnsi="Verdana"/>
        </w:rPr>
        <w:t>9</w:t>
      </w:r>
      <w:r w:rsidRPr="007421CF">
        <w:rPr>
          <w:rFonts w:ascii="Verdana" w:hAnsi="Verdana"/>
        </w:rPr>
        <w:t>.2</w:t>
      </w:r>
      <w:r>
        <w:rPr>
          <w:rFonts w:ascii="Verdana" w:hAnsi="Verdana"/>
        </w:rPr>
        <w:t>7</w:t>
      </w:r>
      <w:r w:rsidRPr="007421CF">
        <w:rPr>
          <w:rFonts w:ascii="Verdana" w:hAnsi="Verdana"/>
        </w:rPr>
        <w:t xml:space="preserve"> y la variación de la tensión en sus bornes el de la figura </w:t>
      </w:r>
      <w:r>
        <w:rPr>
          <w:rFonts w:ascii="Verdana" w:hAnsi="Verdana"/>
        </w:rPr>
        <w:t>9</w:t>
      </w:r>
      <w:r w:rsidRPr="007421CF">
        <w:rPr>
          <w:rFonts w:ascii="Verdana" w:hAnsi="Verdana"/>
        </w:rPr>
        <w:t>.2</w:t>
      </w:r>
      <w:r>
        <w:rPr>
          <w:rFonts w:ascii="Verdana" w:hAnsi="Verdana"/>
        </w:rPr>
        <w:t>8</w:t>
      </w:r>
      <w:r w:rsidRPr="007421CF">
        <w:rPr>
          <w:rFonts w:ascii="Verdana" w:hAnsi="Verdana"/>
        </w:rPr>
        <w:t>.</w:t>
      </w:r>
    </w:p>
    <w:p w:rsidR="00042C34" w:rsidRPr="007421CF" w:rsidRDefault="00042C34" w:rsidP="00AC4B39">
      <w:pPr>
        <w:jc w:val="both"/>
        <w:rPr>
          <w:rFonts w:ascii="Verdana" w:hAnsi="Verdana"/>
        </w:rPr>
      </w:pPr>
      <w:r>
        <w:rPr>
          <w:noProof/>
          <w:lang w:val="es-ES"/>
        </w:rPr>
        <w:pict>
          <v:group id="Group 112" o:spid="_x0000_s2471" style="position:absolute;left:0;text-align:left;margin-left:143.8pt;margin-top:4.55pt;width:178.4pt;height:93.35pt;z-index:251638784" coordorigin="4863,8165" coordsize="3568,1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">
            <v:line id="Line 113" o:spid="_x0000_s2472" style="position:absolute;visibility:visible" from="4878,8584" to="8014,8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6p0sAAAADcAAAADwAAAGRycy9kb3ducmV2LnhtbESPSwvCMBCE74L/IazgTVMrPqhGEUHQ&#10;ow8Qb0uzttVmU5qo9d8bQfA4zMw3zHzZmFI8qXaFZQWDfgSCOLW64EzB6bjpTUE4j6yxtEwK3uRg&#10;uWi35pho++I9PQ8+EwHCLkEFufdVIqVLczLo+rYiDt7V1gZ9kHUmdY2vADeljKNoLA0WHBZyrGid&#10;U3o/PIyC1W10zi7kbpEdTqrdGst4hxulup1mNQPhqfH/8K+91QrGwxi+Z8IRkIs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6eqdLAAAAA3AAAAA8AAAAAAAAAAAAAAAAA&#10;oQIAAGRycy9kb3ducmV2LnhtbFBLBQYAAAAABAAEAPkAAACOAwAAAAA=&#10;" strokeweight="1pt">
              <v:stroke endarrow="block" endarrowwidth="narrow" endarrowlength="short"/>
            </v:line>
            <v:line id="Line 114" o:spid="_x0000_s2473" style="position:absolute;visibility:visible" from="4871,8682" to="7152,86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IMScAAAADcAAAADwAAAGRycy9kb3ducmV2LnhtbESPSwvCMBCE74L/IazgTVMtPqhGEUHQ&#10;ow8Qb0uzttVmU5qo9d8bQfA4zMw3zHzZmFI8qXaFZQWDfgSCOLW64EzB6bjpTUE4j6yxtEwK3uRg&#10;uWi35pho++I9PQ8+EwHCLkEFufdVIqVLczLo+rYiDt7V1gZ9kHUmdY2vADelHEbRWBosOCzkWNE6&#10;p/R+eBgFq9vonF3I3SIbT6rdGsvhDjdKdTvNagbCU+P/4V97qxWM4xi+Z8IRkIs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HSDEnAAAAA3AAAAA8AAAAAAAAAAAAAAAAA&#10;oQIAAGRycy9kb3ducmV2LnhtbFBLBQYAAAAABAAEAPkAAACOAwAAAAA=&#10;" strokeweight="1pt">
              <v:stroke endarrow="block" endarrowwidth="narrow" endarrowlength="short"/>
            </v:line>
            <v:line id="Line 115" o:spid="_x0000_s2474" style="position:absolute;visibility:visible" from="7151,8682" to="8007,86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juUPb8AAADcAAAADwAAAGRycy9kb3ducmV2LnhtbESPSwvCMBCE74L/IazgTVPfUo0igqBH&#10;HyDelmZtq82mNFHrvzeC4HGYmW+Y+bI2hXhS5XLLCnrdCARxYnXOqYLTcdOZgnAeWWNhmRS8ycFy&#10;0WzMMdb2xXt6HnwqAoRdjAoy78tYSpdkZNB1bUkcvKutDPogq1TqCl8BbgrZj6KxNJhzWMiwpHVG&#10;yf3wMApWt9E5vZC7RXYwKXdrLPo73CjVbtWrGQhPtf+Hf+2tVjAeDOF7JhwBufg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3juUPb8AAADcAAAADwAAAAAAAAAAAAAAAACh&#10;AgAAZHJzL2Rvd25yZXYueG1sUEsFBgAAAAAEAAQA+QAAAI0DAAAAAA==&#10;" strokeweight="1pt">
              <v:stroke endarrow="block" endarrowwidth="narrow" endarrowlength="short"/>
            </v:line>
            <v:line id="Line 116" o:spid="_x0000_s2475" style="position:absolute;visibility:visible" from="4871,8682" to="4872,98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8b3+ccAAADcAAAADwAAAGRycy9kb3ducmV2LnhtbESPQWsCMRSE74L/ITzBi9RslVrdGkVK&#10;K0W96Hrw+Lp5bhY3L8sm6vbfN4WCx2FmvmHmy9ZW4kaNLx0reB4mIIhzp0suFByzz6cpCB+QNVaO&#10;ScEPeVguup05ptrdeU+3QyhEhLBPUYEJoU6l9Lkhi37oauLonV1jMUTZFFI3eI9wW8lRkkykxZLj&#10;gsGa3g3ll8PVKthdT98m2572x2222qzbgX7dfMyU6vfa1RuIQG14hP/bX1rBZPwCf2fiEZC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xvf5xwAAANwAAAAPAAAAAAAA&#10;AAAAAAAAAKECAABkcnMvZG93bnJldi54bWxQSwUGAAAAAAQABAD5AAAAlQMAAAAA&#10;">
              <v:stroke endarrow="block" endarrowwidth="narrow" endarrowlength="short"/>
            </v:line>
            <v:rect id="Rectangle 117" o:spid="_x0000_s2476" style="position:absolute;left:4863;top:9575;width:571;height:45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jWHcQA&#10;AADcAAAADwAAAGRycy9kb3ducmV2LnhtbESPQWvCQBSE74X+h+UVvNVNFFONrlIFQTy1tt4f2WeS&#10;Jvt2za4x/ffdQqHHYWa+YVabwbSip87XlhWk4wQEcWF1zaWCz4/98xyED8gaW8uk4Js8bNaPDyvM&#10;tb3zO/WnUIoIYZ+jgioEl0vpi4oM+rF1xNG72M5giLIrpe7wHuGmlZMkyaTBmuNChY52FRXN6WYU&#10;NOl11n/pl+NinvF2cnxzZ7d3So2ehtcliEBD+A//tQ9aQTbN4PdMPAJ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I1h3EAAAA3AAAAA8AAAAAAAAAAAAAAAAAmAIAAGRycy9k&#10;b3ducmV2LnhtbFBLBQYAAAAABAAEAPUAAACJAwAAAAA=&#10;" filled="f" stroked="f" strokeweight="1pt">
              <v:textbox inset="1pt,1pt,1pt,1pt">
                <w:txbxContent>
                  <w:p w:rsidR="00042C34" w:rsidRDefault="00042C34" w:rsidP="00AC4B39">
                    <w:pPr>
                      <w:jc w:val="center"/>
                      <w:rPr>
                        <w:rFonts w:ascii="Arial" w:hAnsi="Arial"/>
                        <w:sz w:val="16"/>
                        <w:lang w:val="es-MX"/>
                      </w:rPr>
                    </w:pPr>
                    <w:r>
                      <w:rPr>
                        <w:rFonts w:ascii="Arial" w:hAnsi="Arial"/>
                        <w:b/>
                        <w:sz w:val="16"/>
                        <w:lang w:val="es-MX"/>
                      </w:rPr>
                      <w:t>I</w:t>
                    </w:r>
                  </w:p>
                </w:txbxContent>
              </v:textbox>
            </v:rect>
            <v:rect id="Rectangle 118" o:spid="_x0000_s2477" style="position:absolute;left:6948;top:8757;width:571;height:45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RzhsQA&#10;AADcAAAADwAAAGRycy9kb3ducmV2LnhtbESPT2vCQBTE7wW/w/KE3upGS6OmrqKCUDz5p70/ss8k&#10;Nft2zW5j+u1dQfA4zMxvmNmiM7VoqfGVZQXDQQKCOLe64kLB93HzNgHhA7LG2jIp+CcPi3nvZYaZ&#10;tlfeU3sIhYgQ9hkqKENwmZQ+L8mgH1hHHL2TbQyGKJtC6gavEW5qOUqSVBqsOC6U6GhdUn4+/BkF&#10;5+Hlo/3V4+10kvJqtN25H7dxSr32u+UniEBdeIYf7S+tIH0fw/1MPAJyf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Ec4bEAAAA3AAAAA8AAAAAAAAAAAAAAAAAmAIAAGRycy9k&#10;b3ducmV2LnhtbFBLBQYAAAAABAAEAPUAAACJAwAAAAA=&#10;" filled="f" stroked="f" strokeweight="1pt">
              <v:textbox inset="1pt,1pt,1pt,1pt">
                <w:txbxContent>
                  <w:p w:rsidR="00042C34" w:rsidRDefault="00042C34" w:rsidP="00AC4B39">
                    <w:pPr>
                      <w:rPr>
                        <w:rFonts w:ascii="Arial" w:hAnsi="Arial"/>
                        <w:sz w:val="18"/>
                        <w:vertAlign w:val="subscript"/>
                        <w:lang w:val="es-MX"/>
                      </w:rPr>
                    </w:pPr>
                    <w:r>
                      <w:rPr>
                        <w:rFonts w:ascii="Arial" w:hAnsi="Arial"/>
                        <w:b/>
                        <w:sz w:val="18"/>
                        <w:lang w:val="es-MX"/>
                      </w:rPr>
                      <w:t>U</w:t>
                    </w:r>
                    <w:r>
                      <w:rPr>
                        <w:rFonts w:ascii="Arial" w:hAnsi="Arial"/>
                        <w:b/>
                        <w:sz w:val="18"/>
                        <w:vertAlign w:val="subscript"/>
                        <w:lang w:val="es-MX"/>
                      </w:rPr>
                      <w:t>F</w:t>
                    </w:r>
                  </w:p>
                </w:txbxContent>
              </v:textbox>
            </v:rect>
            <v:rect id="Rectangle 119" o:spid="_x0000_s2478" style="position:absolute;left:7860;top:8756;width:571;height:45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vn9MEA&#10;AADcAAAADwAAAGRycy9kb3ducmV2LnhtbERPz2vCMBS+C/4P4QneZqqy6qpRVBDE09Tt/mje2mrz&#10;EptYu/9+OQw8fny/l+vO1KKlxleWFYxHCQji3OqKCwVfl/3bHIQPyBpry6TglzysV/3eEjNtn3yi&#10;9hwKEUPYZ6igDMFlUvq8JIN+ZB1x5H5sYzBE2BRSN/iM4aaWkyRJpcGKY0OJjnYl5bfzwyi4je/v&#10;7VXPjh/zlLeT46f7dnun1HDQbRYgAnXhJf53H7SCdBrXxjPxCMjV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Rb5/TBAAAA3AAAAA8AAAAAAAAAAAAAAAAAmAIAAGRycy9kb3du&#10;cmV2LnhtbFBLBQYAAAAABAAEAPUAAACGAwAAAAA=&#10;" filled="f" stroked="f" strokeweight="1pt">
              <v:textbox inset="1pt,1pt,1pt,1pt">
                <w:txbxContent>
                  <w:p w:rsidR="00042C34" w:rsidRDefault="00042C34" w:rsidP="00AC4B39">
                    <w:pPr>
                      <w:rPr>
                        <w:rFonts w:ascii="Arial" w:hAnsi="Arial"/>
                        <w:b/>
                        <w:sz w:val="16"/>
                        <w:lang w:val="es-MX"/>
                      </w:rPr>
                    </w:pPr>
                    <w:r>
                      <w:rPr>
                        <w:rFonts w:ascii="Arial" w:hAnsi="Arial"/>
                        <w:sz w:val="16"/>
                        <w:lang w:val="es-MX"/>
                      </w:rPr>
                      <w:t>j X</w:t>
                    </w:r>
                    <w:r>
                      <w:rPr>
                        <w:rFonts w:ascii="Arial" w:hAnsi="Arial"/>
                        <w:sz w:val="16"/>
                        <w:vertAlign w:val="subscript"/>
                        <w:lang w:val="es-MX"/>
                      </w:rPr>
                      <w:t>S</w:t>
                    </w:r>
                    <w:r>
                      <w:rPr>
                        <w:rFonts w:ascii="Arial" w:hAnsi="Arial"/>
                        <w:sz w:val="16"/>
                        <w:lang w:val="es-MX"/>
                      </w:rPr>
                      <w:t xml:space="preserve"> </w:t>
                    </w:r>
                    <w:r>
                      <w:rPr>
                        <w:rFonts w:ascii="Arial" w:hAnsi="Arial"/>
                        <w:b/>
                        <w:sz w:val="16"/>
                        <w:lang w:val="es-MX"/>
                      </w:rPr>
                      <w:t>I</w:t>
                    </w:r>
                  </w:p>
                </w:txbxContent>
              </v:textbox>
            </v:rect>
            <v:rect id="Rectangle 120" o:spid="_x0000_s2479" style="position:absolute;left:7859;top:8165;width:571;height:45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dCb8QA&#10;AADcAAAADwAAAGRycy9kb3ducmV2LnhtbESPT2vCQBTE7wW/w/KE3upGpVGjq1hBKJ78e39kn0k0&#10;+3ab3cb023eFQo/DzPyGWaw6U4uWGl9ZVjAcJCCIc6srLhScT9u3KQgfkDXWlknBD3lYLXsvC8y0&#10;ffCB2mMoRISwz1BBGYLLpPR5SQb9wDri6F1tYzBE2RRSN/iIcFPLUZKk0mDFcaFER5uS8vvx2yi4&#10;D7/e25ue7GbTlD9Gu727uK1T6rXfrecgAnXhP/zX/tQK0vEMnmfiEZ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XQm/EAAAA3AAAAA8AAAAAAAAAAAAAAAAAmAIAAGRycy9k&#10;b3ducmV2LnhtbFBLBQYAAAAABAAEAPUAAACJAwAAAAA=&#10;" filled="f" stroked="f" strokeweight="1pt">
              <v:textbox inset="1pt,1pt,1pt,1pt">
                <w:txbxContent>
                  <w:p w:rsidR="00042C34" w:rsidRDefault="00042C34" w:rsidP="00AC4B39">
                    <w:pPr>
                      <w:rPr>
                        <w:rFonts w:ascii="Arial" w:hAnsi="Arial"/>
                        <w:sz w:val="16"/>
                        <w:vertAlign w:val="subscript"/>
                        <w:lang w:val="es-MX"/>
                      </w:rPr>
                    </w:pPr>
                    <w:r>
                      <w:rPr>
                        <w:rFonts w:ascii="Arial" w:hAnsi="Arial"/>
                        <w:b/>
                        <w:sz w:val="16"/>
                        <w:lang w:val="es-MX"/>
                      </w:rPr>
                      <w:t>E</w:t>
                    </w:r>
                    <w:r>
                      <w:rPr>
                        <w:rFonts w:ascii="Arial" w:hAnsi="Arial"/>
                        <w:b/>
                        <w:sz w:val="16"/>
                        <w:vertAlign w:val="subscript"/>
                        <w:lang w:val="es-MX"/>
                      </w:rPr>
                      <w:t>F</w:t>
                    </w:r>
                  </w:p>
                </w:txbxContent>
              </v:textbox>
            </v:rect>
          </v:group>
        </w:pict>
      </w:r>
      <w:r w:rsidRPr="007421CF">
        <w:rPr>
          <w:rFonts w:ascii="Verdana" w:hAnsi="Verdana"/>
        </w:rPr>
        <w:tab/>
      </w:r>
      <w:r w:rsidRPr="007421CF">
        <w:rPr>
          <w:rFonts w:ascii="Verdana" w:hAnsi="Verdana"/>
        </w:rPr>
        <w:tab/>
      </w:r>
      <w:r w:rsidRPr="007421CF">
        <w:rPr>
          <w:rFonts w:ascii="Verdana" w:hAnsi="Verdana"/>
        </w:rPr>
        <w:tab/>
        <w:t xml:space="preserve">           </w:t>
      </w:r>
    </w:p>
    <w:p w:rsidR="00042C34" w:rsidRPr="007421CF" w:rsidRDefault="00042C34" w:rsidP="00AC4B39">
      <w:pPr>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vertAlign w:val="subscript"/>
        </w:rPr>
      </w:pP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t xml:space="preserve">                   </w:t>
      </w:r>
    </w:p>
    <w:p w:rsidR="00042C34" w:rsidRPr="007421CF" w:rsidRDefault="00042C34" w:rsidP="00AC4B39">
      <w:pPr>
        <w:jc w:val="both"/>
        <w:rPr>
          <w:rFonts w:ascii="Verdana" w:hAnsi="Verdana"/>
          <w:b/>
        </w:rPr>
      </w:pPr>
    </w:p>
    <w:p w:rsidR="00042C34" w:rsidRDefault="00042C34" w:rsidP="00AC4B39">
      <w:pPr>
        <w:pStyle w:val="Heading4"/>
        <w:ind w:hanging="284"/>
        <w:rPr>
          <w:rFonts w:ascii="Verdana" w:hAnsi="Verdana"/>
          <w:i w:val="0"/>
          <w:sz w:val="20"/>
        </w:rPr>
      </w:pPr>
      <w:r>
        <w:rPr>
          <w:rFonts w:ascii="Verdana" w:hAnsi="Verdana"/>
          <w:i w:val="0"/>
          <w:sz w:val="20"/>
        </w:rPr>
        <w:t>Figura 9.27</w:t>
      </w:r>
      <w:r w:rsidRPr="007421CF">
        <w:rPr>
          <w:rFonts w:ascii="Verdana" w:hAnsi="Verdana"/>
          <w:i w:val="0"/>
          <w:sz w:val="20"/>
        </w:rPr>
        <w:t xml:space="preserve"> Diagrama fasorial de un generador sincrónico </w:t>
      </w:r>
    </w:p>
    <w:p w:rsidR="00042C34" w:rsidRPr="007421CF" w:rsidRDefault="00042C34" w:rsidP="00AC4B39">
      <w:pPr>
        <w:pStyle w:val="Heading4"/>
        <w:ind w:hanging="284"/>
        <w:rPr>
          <w:rFonts w:ascii="Verdana" w:hAnsi="Verdana"/>
          <w:i w:val="0"/>
          <w:sz w:val="20"/>
        </w:rPr>
      </w:pPr>
      <w:r w:rsidRPr="007421CF">
        <w:rPr>
          <w:rFonts w:ascii="Verdana" w:hAnsi="Verdana"/>
          <w:i w:val="0"/>
          <w:sz w:val="20"/>
        </w:rPr>
        <w:t>con carga inductiva pura</w:t>
      </w:r>
    </w:p>
    <w:p w:rsidR="00042C34" w:rsidRDefault="00042C34" w:rsidP="007817F1">
      <w:pPr>
        <w:jc w:val="both"/>
        <w:rPr>
          <w:rFonts w:ascii="Verdana" w:hAnsi="Verdana"/>
          <w:b/>
        </w:rPr>
      </w:pPr>
    </w:p>
    <w:p w:rsidR="00042C34" w:rsidRPr="007421CF" w:rsidRDefault="00042C34" w:rsidP="007817F1">
      <w:pPr>
        <w:jc w:val="both"/>
        <w:rPr>
          <w:rFonts w:ascii="Verdana" w:hAnsi="Verdana"/>
          <w:b/>
        </w:rPr>
      </w:pPr>
    </w:p>
    <w:p w:rsidR="00042C34" w:rsidRPr="007421CF" w:rsidRDefault="00042C34" w:rsidP="00AC4B39">
      <w:pPr>
        <w:ind w:left="284"/>
        <w:jc w:val="both"/>
        <w:rPr>
          <w:rFonts w:ascii="Verdana" w:hAnsi="Verdana"/>
        </w:rPr>
      </w:pP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rPr>
        <w:t>E</w:t>
      </w:r>
      <w:r w:rsidRPr="007421CF">
        <w:rPr>
          <w:rFonts w:ascii="Verdana" w:hAnsi="Verdana"/>
          <w:vertAlign w:val="subscript"/>
        </w:rPr>
        <w:t>F</w:t>
      </w:r>
      <w:r w:rsidRPr="007421CF">
        <w:rPr>
          <w:rFonts w:ascii="Verdana" w:hAnsi="Verdana"/>
        </w:rPr>
        <w:t xml:space="preserve"> = U</w:t>
      </w:r>
      <w:r w:rsidRPr="007421CF">
        <w:rPr>
          <w:rFonts w:ascii="Verdana" w:hAnsi="Verdana"/>
          <w:vertAlign w:val="subscript"/>
        </w:rPr>
        <w:t>F</w:t>
      </w:r>
      <w:r w:rsidRPr="007421CF">
        <w:rPr>
          <w:rFonts w:ascii="Verdana" w:hAnsi="Verdana"/>
        </w:rPr>
        <w:t xml:space="preserve"> + X</w:t>
      </w:r>
      <w:r w:rsidRPr="007421CF">
        <w:rPr>
          <w:rFonts w:ascii="Verdana" w:hAnsi="Verdana"/>
          <w:vertAlign w:val="subscript"/>
        </w:rPr>
        <w:t>S</w:t>
      </w:r>
      <w:r w:rsidRPr="007421CF">
        <w:rPr>
          <w:rFonts w:ascii="Verdana" w:hAnsi="Verdana"/>
        </w:rPr>
        <w:t xml:space="preserve"> I</w:t>
      </w:r>
      <w:r w:rsidRPr="007421CF">
        <w:rPr>
          <w:rFonts w:ascii="Verdana" w:hAnsi="Verdana"/>
        </w:rPr>
        <w:tab/>
      </w:r>
      <w:r w:rsidRPr="007421CF">
        <w:rPr>
          <w:rFonts w:ascii="Verdana" w:hAnsi="Verdana"/>
        </w:rPr>
        <w:tab/>
        <w:t>(Suma escalar)</w:t>
      </w:r>
    </w:p>
    <w:p w:rsidR="00042C34" w:rsidRPr="007421CF" w:rsidRDefault="00042C34" w:rsidP="00AC4B39">
      <w:pPr>
        <w:ind w:left="284"/>
        <w:jc w:val="both"/>
        <w:rPr>
          <w:rFonts w:ascii="Verdana" w:hAnsi="Verdana"/>
          <w:b/>
        </w:rPr>
      </w:pPr>
    </w:p>
    <w:p w:rsidR="00042C34" w:rsidRDefault="00042C34" w:rsidP="009A5D95">
      <w:pPr>
        <w:ind w:left="284"/>
        <w:jc w:val="both"/>
        <w:rPr>
          <w:rFonts w:ascii="Verdana" w:hAnsi="Verdana"/>
        </w:rPr>
      </w:pP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rPr>
        <w:t>U</w:t>
      </w:r>
      <w:r w:rsidRPr="007421CF">
        <w:rPr>
          <w:rFonts w:ascii="Verdana" w:hAnsi="Verdana"/>
          <w:vertAlign w:val="subscript"/>
        </w:rPr>
        <w:t>F</w:t>
      </w:r>
      <w:r w:rsidRPr="007421CF">
        <w:rPr>
          <w:rFonts w:ascii="Verdana" w:hAnsi="Verdana"/>
        </w:rPr>
        <w:t xml:space="preserve"> = E</w:t>
      </w:r>
      <w:r w:rsidRPr="007421CF">
        <w:rPr>
          <w:rFonts w:ascii="Verdana" w:hAnsi="Verdana"/>
          <w:vertAlign w:val="subscript"/>
        </w:rPr>
        <w:t>F</w:t>
      </w:r>
      <w:r w:rsidRPr="007421CF">
        <w:rPr>
          <w:rFonts w:ascii="Verdana" w:hAnsi="Verdana"/>
        </w:rPr>
        <w:t xml:space="preserve"> - X</w:t>
      </w:r>
      <w:r w:rsidRPr="007421CF">
        <w:rPr>
          <w:rFonts w:ascii="Verdana" w:hAnsi="Verdana"/>
          <w:vertAlign w:val="subscript"/>
        </w:rPr>
        <w:t>S</w:t>
      </w:r>
      <w:r w:rsidRPr="007421CF">
        <w:rPr>
          <w:rFonts w:ascii="Verdana" w:hAnsi="Verdana"/>
        </w:rPr>
        <w:t xml:space="preserve"> I</w:t>
      </w:r>
      <w:r w:rsidRPr="007421CF">
        <w:rPr>
          <w:rFonts w:ascii="Verdana" w:hAnsi="Verdana"/>
        </w:rPr>
        <w:tab/>
      </w:r>
      <w:r w:rsidRPr="007421CF">
        <w:rPr>
          <w:rFonts w:ascii="Verdana" w:hAnsi="Verdana"/>
        </w:rPr>
        <w:tab/>
        <w:t xml:space="preserve">Presenta una variación </w:t>
      </w:r>
      <w:r>
        <w:rPr>
          <w:rFonts w:ascii="Verdana" w:hAnsi="Verdana"/>
        </w:rPr>
        <w:t>lineal</w:t>
      </w:r>
    </w:p>
    <w:p w:rsidR="00042C34" w:rsidRDefault="00042C34" w:rsidP="00AC4B39">
      <w:pPr>
        <w:ind w:left="284"/>
        <w:jc w:val="both"/>
        <w:rPr>
          <w:rFonts w:ascii="Verdana" w:hAnsi="Verdana"/>
        </w:rPr>
      </w:pPr>
      <w:r w:rsidRPr="007421CF">
        <w:rPr>
          <w:rFonts w:ascii="Verdana" w:hAnsi="Verdana"/>
        </w:rPr>
        <w:t>L</w:t>
      </w:r>
    </w:p>
    <w:p w:rsidR="00042C34" w:rsidRPr="007421CF" w:rsidRDefault="00042C34" w:rsidP="00AC4B39">
      <w:pPr>
        <w:ind w:left="284"/>
        <w:jc w:val="both"/>
        <w:rPr>
          <w:rFonts w:ascii="Verdana" w:hAnsi="Verdana"/>
        </w:rPr>
      </w:pPr>
    </w:p>
    <w:p w:rsidR="00042C34" w:rsidRPr="007421CF" w:rsidRDefault="00042C34" w:rsidP="00AC4B39">
      <w:pPr>
        <w:jc w:val="both"/>
        <w:rPr>
          <w:rFonts w:ascii="Verdana" w:hAnsi="Verdana"/>
        </w:rPr>
      </w:pPr>
      <w:r>
        <w:rPr>
          <w:noProof/>
          <w:lang w:val="es-ES"/>
        </w:rPr>
        <w:pict>
          <v:group id="Group 1416" o:spid="_x0000_s2480" style="position:absolute;left:0;text-align:left;margin-left:100.3pt;margin-top:5pt;width:234.6pt;height:136.6pt;z-index:251659264" coordorigin="3707,2003" coordsize="4692,2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">
            <v:rect id="Rectangle 122" o:spid="_x0000_s2481" style="position:absolute;left:7043;top:4225;width:570;height:5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mS38MA&#10;AADcAAAADwAAAGRycy9kb3ducmV2LnhtbERPy2rCQBTdF/yH4Qru6iQubImOUm0FFyLUSqC728xt&#10;EpO5EzJjHn/fWQhdHs57vR1MLTpqXWlZQTyPQBBnVpecK7h+HZ5fQTiPrLG2TApGcrDdTJ7WmGjb&#10;8yd1F5+LEMIuQQWF900ipcsKMujmtiEO3K9tDfoA21zqFvsQbmq5iKKlNFhyaCiwoX1BWXW5GwXu&#10;dE6rxS57cTfz8Z7+nMbvdDcqNZsObysQngb/L364j1rBMg5rw5lwBO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DmS38MAAADcAAAADwAAAAAAAAAAAAAAAACYAgAAZHJzL2Rv&#10;d25yZXYueG1sUEsFBgAAAAAEAAQA9QAAAIgDAAAAAA==&#10;" filled="f" fillcolor="black" stroked="f" strokeweight="1pt">
              <v:textbox inset="1pt,1pt,1pt,1pt">
                <w:txbxContent>
                  <w:p w:rsidR="00042C34" w:rsidRDefault="00042C34" w:rsidP="00AC4B39">
                    <w:pPr>
                      <w:jc w:val="center"/>
                      <w:rPr>
                        <w:rFonts w:ascii="Arial" w:hAnsi="Arial"/>
                        <w:sz w:val="16"/>
                        <w:vertAlign w:val="subscript"/>
                        <w:lang w:val="es-MX"/>
                      </w:rPr>
                    </w:pPr>
                    <w:r>
                      <w:rPr>
                        <w:rFonts w:ascii="Arial" w:hAnsi="Arial"/>
                        <w:sz w:val="16"/>
                        <w:lang w:val="es-MX"/>
                      </w:rPr>
                      <w:t>I</w:t>
                    </w:r>
                  </w:p>
                </w:txbxContent>
              </v:textbox>
            </v:rect>
            <v:line id="Line 123" o:spid="_x0000_s2482" style="position:absolute;flip:y;visibility:visible" from="4168,2227" to="4170,4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1HVisUAAADcAAAADwAAAGRycy9kb3ducmV2LnhtbESPwU7DMBBE70j9B2srcaPr9BBBqFuh&#10;VkDFAdTSD1jFSxKI1yF22vD3uFKlHkcz80azWI2uVUfuQ+PFQDbToFhKbxupDBw+n+/uQYVIYqn1&#10;wgb+OMBqOblZUGH9SXZ83MdKJYiEggzUMXYFYihrdhRmvmNJ3pfvHcUk+wptT6cEdy3Otc7RUSNp&#10;oaaO1zWXP/vBGdgO2r696MPv5vXjHfN5hu57QGNup+PTI6jIY7yGL+2tNZBnD3A+k44AL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1HVisUAAADcAAAADwAAAAAAAAAA&#10;AAAAAAChAgAAZHJzL2Rvd25yZXYueG1sUEsFBgAAAAAEAAQA+QAAAJMDAAAAAA==&#10;" strokeweight=".25pt">
              <v:stroke endarrow="block" endarrowwidth="narrow" endarrowlength="short"/>
            </v:line>
            <v:rect id="Rectangle 124" o:spid="_x0000_s2483" style="position:absolute;left:6284;top:2003;width:2115;height:6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qfd70A&#10;AADcAAAADwAAAGRycy9kb3ducmV2LnhtbERPuwrCMBTdBf8hXMFNUx1EqlFUEApOPhDHa3Ntq81N&#10;SaLWvzeD4Hg47/myNbV4kfOVZQWjYQKCOLe64kLB6bgdTEH4gKyxtkwKPuRhueh25phq++Y9vQ6h&#10;EDGEfYoKyhCaVEqfl2TQD21DHLmbdQZDhK6Q2uE7hptajpNkIg1WHBtKbGhTUv44PI2CnXz4UXbN&#10;1rXdOj5fbivf3gul+r12NQMRqA1/8c+daQWTcZwfz8QjIB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DRqfd70AAADcAAAADwAAAAAAAAAAAAAAAACYAgAAZHJzL2Rvd25yZXYu&#10;eG1sUEsFBgAAAAAEAAQA9QAAAIIDAAAAAA==&#10;" filled="f" strokeweight="1pt">
              <v:textbox inset="1pt,1pt,1pt,1pt">
                <w:txbxContent>
                  <w:p w:rsidR="00042C34" w:rsidRDefault="00042C34" w:rsidP="00AC4B39">
                    <w:pPr>
                      <w:jc w:val="center"/>
                      <w:rPr>
                        <w:rFonts w:ascii="Arial" w:hAnsi="Arial"/>
                        <w:sz w:val="16"/>
                      </w:rPr>
                    </w:pPr>
                    <w:r>
                      <w:rPr>
                        <w:rFonts w:ascii="Arial" w:hAnsi="Arial"/>
                        <w:sz w:val="16"/>
                      </w:rPr>
                      <w:t>Punto de funcionamiento</w:t>
                    </w:r>
                  </w:p>
                  <w:p w:rsidR="00042C34" w:rsidRDefault="00042C34" w:rsidP="00AC4B39">
                    <w:pPr>
                      <w:jc w:val="center"/>
                      <w:rPr>
                        <w:rFonts w:ascii="Arial" w:hAnsi="Arial"/>
                        <w:sz w:val="16"/>
                      </w:rPr>
                    </w:pPr>
                    <w:r>
                      <w:rPr>
                        <w:rFonts w:ascii="Arial" w:hAnsi="Arial"/>
                        <w:sz w:val="16"/>
                      </w:rPr>
                      <w:t>con los valores nominales</w:t>
                    </w:r>
                  </w:p>
                  <w:p w:rsidR="00042C34" w:rsidRDefault="00042C34" w:rsidP="00AC4B39">
                    <w:pPr>
                      <w:jc w:val="center"/>
                      <w:rPr>
                        <w:rFonts w:ascii="Arial" w:hAnsi="Arial"/>
                        <w:sz w:val="16"/>
                      </w:rPr>
                    </w:pPr>
                    <w:r>
                      <w:rPr>
                        <w:rFonts w:ascii="Arial" w:hAnsi="Arial"/>
                        <w:sz w:val="16"/>
                      </w:rPr>
                      <w:t>de la máquina</w:t>
                    </w:r>
                  </w:p>
                </w:txbxContent>
              </v:textbox>
            </v:rect>
            <v:line id="Line 125" o:spid="_x0000_s2484" style="position:absolute;flip:y;visibility:visible" from="5771,2603" to="6285,2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8QPMQAAADcAAAADwAAAGRycy9kb3ducmV2LnhtbESPzarCMBSE94LvEI7gTlNdeKUaRQTx&#10;XtCFf4vuDs2xrTYnpUm1vv2NILgcZuYbZr5sTSkeVLvCsoLRMAJBnFpdcKbgfNoMpiCcR9ZYWiYF&#10;L3KwXHQ7c4y1ffKBHkefiQBhF6OC3PsqltKlORl0Q1sRB+9qa4M+yDqTusZngJtSjqNoIg0WHBZy&#10;rGidU3o/NkZBM23Nvnn9ZZfk57xdN7dkd9onSvV77WoGwlPrv+FP+1crmIxH8D4TjoBc/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LxA8xAAAANwAAAAPAAAAAAAAAAAA&#10;AAAAAKECAABkcnMvZG93bnJldi54bWxQSwUGAAAAAAQABAD5AAAAkgMAAAAA&#10;">
              <v:stroke startarrow="block" startarrowwidth="narrow" startarrowlength="short"/>
            </v:line>
            <v:line id="Line 126" o:spid="_x0000_s2485" style="position:absolute;visibility:visible" from="4161,4125" to="7344,41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6oZj8QAAADcAAAADwAAAGRycy9kb3ducmV2LnhtbESPQWvCQBSE74X+h+UVvIjZNEKU6Cql&#10;EBuP1V56e2SfSTT7NmS3mvrrXUHwOMzMN8xyPZhWnKl3jWUF71EMgri0uuFKwc8+n8xBOI+ssbVM&#10;Cv7JwXr1+rLETNsLf9N55ysRIOwyVFB732VSurImgy6yHXHwDrY36IPsK6l7vAS4aWUSx6k02HBY&#10;qLGjz5rK0+7PKMi/iut2zLNiWh7zdINu3MS/pNTobfhYgPA0+Gf40S60gjRJ4H4mHAG5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qhmPxAAAANwAAAAPAAAAAAAAAAAA&#10;AAAAAKECAABkcnMvZG93bnJldi54bWxQSwUGAAAAAAQABAD5AAAAkgMAAAAA&#10;" strokeweight=".25pt">
              <v:stroke startarrowwidth="narrow" startarrowlength="short" endarrow="block" endarrowwidth="narrow" endarrowlength="short"/>
            </v:line>
            <v:line id="Line 127" o:spid="_x0000_s2486" style="position:absolute;flip:x;visibility:visible" from="5712,2967" to="5714,41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slMMAAADcAAAADwAAAGRycy9kb3ducmV2LnhtbESPQWvCQBSE7wX/w/KEXopuTDFomo2I&#10;IPSqttDeHtnXJJh9G/I2mv77bqHQ4zAz3zDFbnKdutEgrWcDq2UCirjytuXawNvluNiAkoBssfNM&#10;Br5JYFfOHgrMrb/ziW7nUKsIYcnRQBNCn2stVUMOZel74uh9+cFhiHKotR3wHuGu02mSZNphy3Gh&#10;wZ4ODVXX8+gMfLyfRhnX6SdZke2TWwVMs60xj/Np/wIq0BT+w3/tV2sgS5/h90w8Arr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v57JTDAAAA3AAAAA8AAAAAAAAAAAAA&#10;AAAAoQIAAGRycy9kb3ducmV2LnhtbFBLBQYAAAAABAAEAPkAAACRAwAAAAA=&#10;" strokeweight=".5pt">
              <v:stroke dashstyle="1 1" startarrowwidth="narrow" startarrowlength="short" endarrowwidth="narrow" endarrowlength="short"/>
            </v:line>
            <v:line id="Line 128" o:spid="_x0000_s2487" style="position:absolute;visibility:visible" from="4175,2847" to="4632,28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54f7sUAAADcAAAADwAAAGRycy9kb3ducmV2LnhtbESP0WoCMRRE3wv9h3ALvtVsVWRZjSK2&#10;ou1Lqe0HXDbXTdrNzZKk6/r3jSD0cZiZM8xyPbhW9BSi9azgaVyAIK69ttwo+PrcPZYgYkLW2Hom&#10;BReKsF7d3y2x0v7MH9QfUyMyhGOFCkxKXSVlrA05jGPfEWfv5IPDlGVopA54znDXyklRzKVDy3nB&#10;YEdbQ/XP8dcpaEr7OrzPpsWb2Zb7l9B/b2r7rNToYdgsQCQa0n/41j5oBfPJDK5n8hGQq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54f7sUAAADcAAAADwAAAAAAAAAA&#10;AAAAAAChAgAAZHJzL2Rvd25yZXYueG1sUEsFBgAAAAAEAAQA+QAAAJMDAAAAAA==&#10;" strokeweight="2pt">
              <v:stroke startarrowwidth="narrow" startarrowlength="short" endarrowwidth="narrow" endarrowlength="short"/>
            </v:line>
            <v:rect id="Rectangle 129" o:spid="_x0000_s2488" style="position:absolute;left:4232;top:2724;width:1483;height:3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cedsMA&#10;AADcAAAADwAAAGRycy9kb3ducmV2LnhtbESPQYvCMBSE7wv+h/AEb2uqYCvVKCK4eFgPW714ezTP&#10;tti8lCSr8d9vFhb2OMzMN8x6G00vHuR8Z1nBbJqBIK6t7rhRcDkf3pcgfEDW2FsmBS/ysN2M3tZY&#10;avvkL3pUoREJwr5EBW0IQymlr1sy6Kd2IE7ezTqDIUnXSO3wmeCml/Msy6XBjtNCiwPtW6rv1bdR&#10;IO/FZ33Kgymwv8b4IYvZqXJKTcZxtwIRKIb/8F/7qBXk8wX8nklHQG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BcedsMAAADcAAAADwAAAAAAAAAAAAAAAACYAgAAZHJzL2Rv&#10;d25yZXYueG1sUEsFBgAAAAAEAAQA9QAAAIgDAAAAAA==&#10;" stroked="f" strokeweight="2pt"/>
            <v:line id="Line 130" o:spid="_x0000_s2489" style="position:absolute;visibility:visible" from="4175,2938" to="5699,29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wQrMUAAADcAAAADwAAAGRycy9kb3ducmV2LnhtbESPQWuDQBSE74H+h+UVeotrExBrXUNJ&#10;CfTQS0yg9fZwX1TivhV3G/XfdwOFHoeZ+YbJd7PpxY1G11lW8BzFIIhrqztuFJxPh3UKwnlkjb1l&#10;UrCQg13xsMox03biI91K34gAYZehgtb7IZPS1S0ZdJEdiIN3saNBH+TYSD3iFOCml5s4TqTBjsNC&#10;iwPtW6qv5Y9RUJ++vrtKbtP4/WVKU/rcH7bVotTT4/z2CsLT7P/Df+0PrSDZJHA/E46ALH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jwQrMUAAADcAAAADwAAAAAAAAAA&#10;AAAAAAChAgAAZHJzL2Rvd25yZXYueG1sUEsFBgAAAAAEAAQA+QAAAJMDAAAAAA==&#10;" strokeweight=".5pt">
              <v:stroke dashstyle="1 1" startarrowwidth="narrow" startarrowlength="short" endarrowwidth="narrow" endarrowlength="short"/>
            </v:line>
            <v:rect id="Rectangle 131" o:spid="_x0000_s2490" style="position:absolute;left:3707;top:2107;width:570;height:11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rMEMYA&#10;AADcAAAADwAAAGRycy9kb3ducmV2LnhtbESPT2vCQBTE7wW/w/IEb3VjDlqiq6it0IMU/EPA2zP7&#10;TKLZtyG71eTbd4WCx2FmfsPMFq2pxJ0aV1pWMBpGIIgzq0vOFRwPm/cPEM4ja6wsk4KOHCzmvbcZ&#10;Jto+eEf3vc9FgLBLUEHhfZ1I6bKCDLqhrYmDd7GNQR9kk0vd4CPATSXjKBpLgyWHhQJrWheU3fa/&#10;RoHb/qS3eJVN3NV8fabnbXdKV51Sg367nILw1PpX+L/9rRWM4wk8z4Qj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8rMEMYAAADcAAAADwAAAAAAAAAAAAAAAACYAgAAZHJz&#10;L2Rvd25yZXYueG1sUEsFBgAAAAAEAAQA9QAAAIsDAAAAAA==&#10;" filled="f" fillcolor="black" stroked="f" strokeweight="1pt">
              <v:textbox inset="1pt,1pt,1pt,1pt">
                <w:txbxContent>
                  <w:p w:rsidR="00042C34" w:rsidRDefault="00042C34" w:rsidP="00AC4B39">
                    <w:pPr>
                      <w:rPr>
                        <w:rFonts w:ascii="Arial" w:hAnsi="Arial"/>
                        <w:sz w:val="16"/>
                        <w:vertAlign w:val="subscript"/>
                        <w:lang w:val="es-MX"/>
                      </w:rPr>
                    </w:pPr>
                    <w:r>
                      <w:rPr>
                        <w:rFonts w:ascii="Arial" w:hAnsi="Arial"/>
                        <w:sz w:val="16"/>
                        <w:lang w:val="es-MX"/>
                      </w:rPr>
                      <w:t>U</w:t>
                    </w:r>
                    <w:r>
                      <w:rPr>
                        <w:rFonts w:ascii="Arial" w:hAnsi="Arial"/>
                        <w:sz w:val="16"/>
                        <w:vertAlign w:val="subscript"/>
                        <w:lang w:val="es-MX"/>
                      </w:rPr>
                      <w:t>F</w:t>
                    </w:r>
                  </w:p>
                  <w:p w:rsidR="00042C34" w:rsidRDefault="00042C34" w:rsidP="00AC4B39">
                    <w:pPr>
                      <w:rPr>
                        <w:rFonts w:ascii="Arial" w:hAnsi="Arial"/>
                        <w:sz w:val="16"/>
                        <w:lang w:val="es-MX"/>
                      </w:rPr>
                    </w:pPr>
                  </w:p>
                  <w:p w:rsidR="00042C34" w:rsidRDefault="00042C34" w:rsidP="00AC4B39">
                    <w:pPr>
                      <w:rPr>
                        <w:rFonts w:ascii="Arial" w:hAnsi="Arial"/>
                        <w:sz w:val="16"/>
                        <w:vertAlign w:val="subscript"/>
                        <w:lang w:val="es-MX"/>
                      </w:rPr>
                    </w:pPr>
                    <w:r>
                      <w:rPr>
                        <w:rFonts w:ascii="Arial" w:hAnsi="Arial"/>
                        <w:sz w:val="16"/>
                        <w:lang w:val="es-MX"/>
                      </w:rPr>
                      <w:t>E</w:t>
                    </w:r>
                    <w:r>
                      <w:rPr>
                        <w:rFonts w:ascii="Arial" w:hAnsi="Arial"/>
                        <w:sz w:val="16"/>
                        <w:vertAlign w:val="subscript"/>
                        <w:lang w:val="es-MX"/>
                      </w:rPr>
                      <w:t>F</w:t>
                    </w:r>
                  </w:p>
                  <w:p w:rsidR="00042C34" w:rsidRDefault="00042C34" w:rsidP="00AC4B39">
                    <w:pPr>
                      <w:rPr>
                        <w:rFonts w:ascii="Arial" w:hAnsi="Arial"/>
                        <w:sz w:val="16"/>
                        <w:lang w:val="es-MX"/>
                      </w:rPr>
                    </w:pPr>
                  </w:p>
                  <w:p w:rsidR="00042C34" w:rsidRDefault="00042C34" w:rsidP="00AC4B39">
                    <w:pPr>
                      <w:rPr>
                        <w:rFonts w:ascii="Arial" w:hAnsi="Arial"/>
                        <w:vertAlign w:val="subscript"/>
                        <w:lang w:val="es-MX"/>
                      </w:rPr>
                    </w:pPr>
                    <w:r>
                      <w:rPr>
                        <w:rFonts w:ascii="Arial" w:hAnsi="Arial"/>
                        <w:sz w:val="16"/>
                        <w:lang w:val="es-MX"/>
                      </w:rPr>
                      <w:t>U</w:t>
                    </w:r>
                    <w:r>
                      <w:rPr>
                        <w:rFonts w:ascii="Arial" w:hAnsi="Arial"/>
                        <w:sz w:val="16"/>
                        <w:vertAlign w:val="subscript"/>
                        <w:lang w:val="es-MX"/>
                      </w:rPr>
                      <w:t>FN</w:t>
                    </w:r>
                  </w:p>
                </w:txbxContent>
              </v:textbox>
            </v:rect>
            <v:oval id="Oval 132" o:spid="_x0000_s2491" style="position:absolute;left:5633;top:2855;width:180;height: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zSLMAA&#10;AADcAAAADwAAAGRycy9kb3ducmV2LnhtbERPy4rCMBTdD/gP4QpuBk2VQaQaRYQBF4LPD7g217Ta&#10;3HSSaDt/P1kMuDyc92LV2Vq8yIfKsYLxKANBXDhdsVFwOX8PZyBCRNZYOyYFvxRgtex9LDDXruUj&#10;vU7RiBTCIUcFZYxNLmUoSrIYRq4hTtzNeYsxQW+k9timcFvLSZZNpcWKU0OJDW1KKh6np1VwvV5c&#10;J3/8/vBpHh6/7m1jdgelBv1uPQcRqYtv8b97qxVMJ2ltOpOOgFz+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RzSLMAAAADcAAAADwAAAAAAAAAAAAAAAACYAgAAZHJzL2Rvd25y&#10;ZXYueG1sUEsFBgAAAAAEAAQA9QAAAIUDAAAAAA==&#10;" filled="f"/>
            <v:rect id="Rectangle 133" o:spid="_x0000_s2492" style="position:absolute;left:5459;top:4167;width:570;height:5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n9+cYA&#10;AADcAAAADwAAAGRycy9kb3ducmV2LnhtbESPT2vCQBTE70K/w/KE3nRjDrZGV9FqoQcp+IeAt2f2&#10;mUSzb0N2q8m37xYKHoeZ+Q0zW7SmEndqXGlZwWgYgSDOrC45V3A8fA7eQTiPrLGyTAo6crCYv/Rm&#10;mGj74B3d9z4XAcIuQQWF93UipcsKMuiGtiYO3sU2Bn2QTS51g48AN5WMo2gsDZYcFgqs6aOg7Lb/&#10;MQrc9ju9xavszV3NZp2et90pXXVKvfbb5RSEp9Y/w//tL61gHE/g70w4AnL+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Rn9+cYAAADcAAAADwAAAAAAAAAAAAAAAACYAgAAZHJz&#10;L2Rvd25yZXYueG1sUEsFBgAAAAAEAAQA9QAAAIsDAAAAAA==&#10;" filled="f" fillcolor="black" stroked="f" strokeweight="1pt">
              <v:textbox inset="1pt,1pt,1pt,1pt">
                <w:txbxContent>
                  <w:p w:rsidR="00042C34" w:rsidRDefault="00042C34" w:rsidP="00AC4B39">
                    <w:pPr>
                      <w:jc w:val="center"/>
                      <w:rPr>
                        <w:rFonts w:ascii="Arial" w:hAnsi="Arial"/>
                        <w:sz w:val="16"/>
                        <w:vertAlign w:val="subscript"/>
                        <w:lang w:val="es-MX"/>
                      </w:rPr>
                    </w:pPr>
                    <w:r>
                      <w:rPr>
                        <w:rFonts w:ascii="Arial" w:hAnsi="Arial"/>
                        <w:sz w:val="16"/>
                        <w:lang w:val="es-MX"/>
                      </w:rPr>
                      <w:t>I</w:t>
                    </w:r>
                    <w:r>
                      <w:rPr>
                        <w:rFonts w:ascii="Arial" w:hAnsi="Arial"/>
                        <w:sz w:val="16"/>
                        <w:vertAlign w:val="subscript"/>
                        <w:lang w:val="es-MX"/>
                      </w:rPr>
                      <w:t>N</w:t>
                    </w:r>
                  </w:p>
                </w:txbxContent>
              </v:textbox>
            </v:rect>
            <v:line id="Line 134" o:spid="_x0000_s2493" style="position:absolute;visibility:visible" from="4166,2570" to="6344,3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gahv8EAAADcAAAADwAAAGRycy9kb3ducmV2LnhtbERPzWoCMRC+F3yHMIK3mrUFqatRxLag&#10;9CCuPsC4GTerm8mSpLr69M1B6PHj+58tOtuIK/lQO1YwGmYgiEuna64UHPbfrx8gQkTW2DgmBXcK&#10;sJj3XmaYa3fjHV2LWIkUwiFHBSbGNpcylIYshqFriRN3ct5iTNBXUnu8pXDbyLcsG0uLNacGgy2t&#10;DJWX4tcq2Pjjz2X0qIw88sZ/NdvPSbBnpQb9bjkFEamL/+Kne60VjN/T/HQmHQE5/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uBqG/wQAAANwAAAAPAAAAAAAAAAAAAAAA&#10;AKECAABkcnMvZG93bnJldi54bWxQSwUGAAAAAAQABAD5AAAAjwMAAAAA&#10;" strokeweight="1pt"/>
          </v:group>
        </w:pict>
      </w:r>
    </w:p>
    <w:p w:rsidR="00042C34" w:rsidRPr="007421CF" w:rsidRDefault="00042C34" w:rsidP="00AC4B39">
      <w:pPr>
        <w:ind w:left="284"/>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rPr>
          <w:rFonts w:ascii="Verdana" w:hAnsi="Verdana"/>
        </w:rPr>
      </w:pPr>
    </w:p>
    <w:p w:rsidR="00042C34" w:rsidRDefault="00042C34" w:rsidP="00AC4B39">
      <w:pPr>
        <w:pStyle w:val="BodyTextIndent"/>
        <w:rPr>
          <w:rFonts w:ascii="Verdana" w:hAnsi="Verdana"/>
          <w:i w:val="0"/>
          <w:sz w:val="20"/>
        </w:rPr>
      </w:pPr>
      <w:r>
        <w:rPr>
          <w:rFonts w:ascii="Verdana" w:hAnsi="Verdana"/>
          <w:i w:val="0"/>
          <w:sz w:val="20"/>
        </w:rPr>
        <w:t>Figura 9</w:t>
      </w:r>
      <w:r w:rsidRPr="007421CF">
        <w:rPr>
          <w:rFonts w:ascii="Verdana" w:hAnsi="Verdana"/>
          <w:i w:val="0"/>
          <w:sz w:val="20"/>
        </w:rPr>
        <w:t>.2</w:t>
      </w:r>
      <w:r>
        <w:rPr>
          <w:rFonts w:ascii="Verdana" w:hAnsi="Verdana"/>
          <w:i w:val="0"/>
          <w:sz w:val="20"/>
        </w:rPr>
        <w:t>8</w:t>
      </w:r>
      <w:r w:rsidRPr="007421CF">
        <w:rPr>
          <w:rFonts w:ascii="Verdana" w:hAnsi="Verdana"/>
          <w:i w:val="0"/>
          <w:sz w:val="20"/>
        </w:rPr>
        <w:t xml:space="preserve"> Variación de la tensión en bornes de un generador </w:t>
      </w:r>
    </w:p>
    <w:p w:rsidR="00042C34" w:rsidRPr="007421CF" w:rsidRDefault="00042C34" w:rsidP="00AC4B39">
      <w:pPr>
        <w:pStyle w:val="BodyTextIndent"/>
        <w:rPr>
          <w:rFonts w:ascii="Verdana" w:hAnsi="Verdana"/>
          <w:i w:val="0"/>
          <w:sz w:val="20"/>
        </w:rPr>
      </w:pPr>
      <w:r w:rsidRPr="007421CF">
        <w:rPr>
          <w:rFonts w:ascii="Verdana" w:hAnsi="Verdana"/>
          <w:i w:val="0"/>
          <w:sz w:val="20"/>
        </w:rPr>
        <w:t>con carga inductiva pura</w:t>
      </w:r>
    </w:p>
    <w:p w:rsidR="00042C34" w:rsidRDefault="00042C34" w:rsidP="00AC4B39">
      <w:pPr>
        <w:jc w:val="both"/>
        <w:rPr>
          <w:rFonts w:ascii="Verdana" w:hAnsi="Verdana"/>
        </w:rPr>
      </w:pPr>
    </w:p>
    <w:p w:rsidR="00042C34" w:rsidRPr="007421CF" w:rsidRDefault="00042C34" w:rsidP="00AC4B39">
      <w:pPr>
        <w:jc w:val="both"/>
        <w:rPr>
          <w:rFonts w:ascii="Verdana" w:hAnsi="Verdana"/>
        </w:rPr>
      </w:pPr>
    </w:p>
    <w:p w:rsidR="00042C34" w:rsidRPr="007421CF" w:rsidRDefault="00042C34" w:rsidP="00AC4B39">
      <w:pPr>
        <w:ind w:firstLine="708"/>
        <w:jc w:val="both"/>
        <w:rPr>
          <w:rFonts w:ascii="Verdana" w:hAnsi="Verdana"/>
        </w:rPr>
      </w:pPr>
      <w:r w:rsidRPr="007421CF">
        <w:rPr>
          <w:rFonts w:ascii="Verdana" w:hAnsi="Verdana"/>
        </w:rPr>
        <w:t>En este caso la caída de tensión es más fuerte que en el caso anterior. La reacción de armadura es totalmente desmagnetizante.</w:t>
      </w:r>
    </w:p>
    <w:p w:rsidR="00042C34" w:rsidRDefault="00042C34" w:rsidP="00AC4B39">
      <w:pPr>
        <w:ind w:left="708"/>
        <w:jc w:val="both"/>
        <w:rPr>
          <w:rFonts w:ascii="Verdana" w:hAnsi="Verdana"/>
        </w:rPr>
      </w:pPr>
    </w:p>
    <w:p w:rsidR="00042C34" w:rsidRPr="007421CF" w:rsidRDefault="00042C34" w:rsidP="00AC4B39">
      <w:pPr>
        <w:ind w:left="708"/>
        <w:jc w:val="both"/>
        <w:rPr>
          <w:rFonts w:ascii="Verdana" w:hAnsi="Verdana"/>
        </w:rPr>
      </w:pPr>
      <w:r w:rsidRPr="007421CF">
        <w:rPr>
          <w:rFonts w:ascii="Verdana" w:hAnsi="Verdana"/>
        </w:rPr>
        <w:t>La variación de la corriente de excitación implica obtener rectas paralelas.</w:t>
      </w:r>
    </w:p>
    <w:p w:rsidR="00042C34" w:rsidRPr="007421CF" w:rsidRDefault="00042C34" w:rsidP="00AC4B39">
      <w:pPr>
        <w:jc w:val="right"/>
        <w:rPr>
          <w:rFonts w:ascii="Verdana" w:hAnsi="Verdana"/>
          <w:b/>
        </w:rPr>
      </w:pPr>
    </w:p>
    <w:p w:rsidR="00042C34" w:rsidRDefault="00042C34" w:rsidP="00AC4B39">
      <w:pPr>
        <w:jc w:val="right"/>
        <w:rPr>
          <w:rFonts w:ascii="Verdana" w:hAnsi="Verdana"/>
          <w:b/>
        </w:rPr>
      </w:pPr>
    </w:p>
    <w:p w:rsidR="00042C34" w:rsidRDefault="00042C34" w:rsidP="00AC4B39">
      <w:pPr>
        <w:jc w:val="right"/>
        <w:rPr>
          <w:rFonts w:ascii="Verdana" w:hAnsi="Verdana"/>
          <w:b/>
        </w:rPr>
      </w:pPr>
    </w:p>
    <w:p w:rsidR="00042C34" w:rsidRPr="007421CF" w:rsidRDefault="00042C34" w:rsidP="00AC4B39">
      <w:pPr>
        <w:jc w:val="right"/>
        <w:rPr>
          <w:rFonts w:ascii="Verdana" w:hAnsi="Verdana"/>
          <w:b/>
        </w:rPr>
      </w:pPr>
    </w:p>
    <w:p w:rsidR="00042C34" w:rsidRPr="007421CF" w:rsidRDefault="00042C34" w:rsidP="00AC4B39">
      <w:pPr>
        <w:jc w:val="right"/>
        <w:rPr>
          <w:rFonts w:ascii="Verdana" w:hAnsi="Verdana"/>
          <w:b/>
        </w:rPr>
      </w:pPr>
      <w:r w:rsidRPr="007421CF">
        <w:rPr>
          <w:rFonts w:ascii="Verdana" w:hAnsi="Verdana"/>
          <w:b/>
        </w:rPr>
        <w:t>Carga puramente capacitiva</w:t>
      </w:r>
    </w:p>
    <w:p w:rsidR="00042C34" w:rsidRPr="007421CF" w:rsidRDefault="00042C34" w:rsidP="00AC4B39">
      <w:pPr>
        <w:ind w:left="284"/>
        <w:jc w:val="both"/>
        <w:rPr>
          <w:rFonts w:ascii="Verdana" w:hAnsi="Verdana"/>
          <w:b/>
        </w:rPr>
      </w:pPr>
    </w:p>
    <w:p w:rsidR="00042C34" w:rsidRDefault="00042C34" w:rsidP="00AC4B39">
      <w:pPr>
        <w:ind w:firstLine="708"/>
        <w:jc w:val="both"/>
        <w:rPr>
          <w:rFonts w:ascii="Verdana" w:hAnsi="Verdana"/>
        </w:rPr>
      </w:pPr>
      <w:r w:rsidRPr="007421CF">
        <w:rPr>
          <w:rFonts w:ascii="Verdana" w:hAnsi="Verdana"/>
        </w:rPr>
        <w:t xml:space="preserve">La corriente del estator adelanta 90° a la tensión en bornes de la máquina, siendo su diagrama fasorial el de la figura </w:t>
      </w:r>
      <w:r>
        <w:rPr>
          <w:rFonts w:ascii="Verdana" w:hAnsi="Verdana"/>
        </w:rPr>
        <w:t>9</w:t>
      </w:r>
      <w:r w:rsidRPr="007421CF">
        <w:rPr>
          <w:rFonts w:ascii="Verdana" w:hAnsi="Verdana"/>
        </w:rPr>
        <w:t>.2</w:t>
      </w:r>
      <w:r>
        <w:rPr>
          <w:rFonts w:ascii="Verdana" w:hAnsi="Verdana"/>
        </w:rPr>
        <w:t>9</w:t>
      </w:r>
      <w:r w:rsidRPr="007421CF">
        <w:rPr>
          <w:rFonts w:ascii="Verdana" w:hAnsi="Verdana"/>
        </w:rPr>
        <w:t xml:space="preserve"> y la variación de la tensión en sus bor</w:t>
      </w:r>
      <w:r>
        <w:rPr>
          <w:rFonts w:ascii="Verdana" w:hAnsi="Verdana"/>
        </w:rPr>
        <w:t>nes se observa en la figura 9.30</w:t>
      </w:r>
    </w:p>
    <w:p w:rsidR="00042C34" w:rsidRPr="007421CF" w:rsidRDefault="00042C34" w:rsidP="00AC4B39">
      <w:pPr>
        <w:ind w:firstLine="708"/>
        <w:jc w:val="both"/>
        <w:rPr>
          <w:rFonts w:ascii="Verdana" w:hAnsi="Verdana"/>
        </w:rPr>
      </w:pPr>
    </w:p>
    <w:p w:rsidR="00042C34" w:rsidRPr="007421CF" w:rsidRDefault="00042C34" w:rsidP="00AC4B39">
      <w:pPr>
        <w:jc w:val="both"/>
        <w:rPr>
          <w:rFonts w:ascii="Verdana" w:hAnsi="Verdana"/>
        </w:rPr>
      </w:pPr>
      <w:r>
        <w:rPr>
          <w:noProof/>
          <w:lang w:val="es-ES"/>
        </w:rPr>
        <w:pict>
          <v:group id="Group 135" o:spid="_x0000_s2494" style="position:absolute;left:0;text-align:left;margin-left:145.9pt;margin-top:4.95pt;width:181.55pt;height:100pt;z-index:251639808" coordorigin="4905,10124" coordsize="3631,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">
            <v:line id="Line 136" o:spid="_x0000_s2495" style="position:absolute;visibility:visible" from="4974,11611" to="8110,11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xHsQAAADcAAAADwAAAGRycy9kb3ducmV2LnhtbESPT2vCQBTE7wW/w/KE3uquKfVPdA0h&#10;INSjtiDeHtlnEs2+DdlV02/fFQo9DjPzG2adDbYVd+p941jDdKJAEJfONFxp+P7avi1A+IBssHVM&#10;Gn7IQ7YZvawxNe7Be7ofQiUihH2KGuoQulRKX9Zk0U9cRxy9s+sthij7SpoeHxFuW5koNZMWG44L&#10;NXZU1FReDzerIb98HKsT+Yty7/NuV2Cb7HCr9et4yFcgAg3hP/zX/jQaZmoJzzPxCMjN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vEexAAAANwAAAAPAAAAAAAAAAAA&#10;AAAAAKECAABkcnMvZG93bnJldi54bWxQSwUGAAAAAAQABAD5AAAAkgMAAAAA&#10;" strokeweight="1pt">
              <v:stroke endarrow="block" endarrowwidth="narrow" endarrowlength="short"/>
            </v:line>
            <v:line id="Line 137" o:spid="_x0000_s2496" style="position:absolute;visibility:visible" from="5031,11528" to="7255,11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rXOXrwAAADcAAAADwAAAGRycy9kb3ducmV2LnhtbERPyQrCMBC9C/5DGMGbpiouVFMRQdCj&#10;C4i3oRm72ExKE7X+vTkIHh9vX61bU4kXNa6wrGA0jEAQp1YXnCm4nHeDBQjnkTVWlknBhxysk25n&#10;hbG2bz7S6+QzEULYxagg976OpXRpTgbd0NbEgbvbxqAPsMmkbvAdwk0lx1E0kwYLDg051rTNKX2c&#10;nkbBppxesxu5MrKTeX3YYjU+4E6pfq/dLEF4av1f/HPvtYLZKMwPZ8IRkMkX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6rXOXrwAAADcAAAADwAAAAAAAAAAAAAAAAChAgAA&#10;ZHJzL2Rvd25yZXYueG1sUEsFBgAAAAAEAAQA+QAAAIoDAAAAAA==&#10;" strokeweight="1pt">
              <v:stroke endarrow="block" endarrowwidth="narrow" endarrowlength="short"/>
            </v:line>
            <v:line id="Line 138" o:spid="_x0000_s2497" style="position:absolute;flip:x;visibility:visible" from="7197,11528" to="8110,11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KAW0MQAAADcAAAADwAAAGRycy9kb3ducmV2LnhtbESPQWvCQBSE7wX/w/IKXopuIhIkdRUt&#10;COItVtTjI/uahO6+DdmtSf69Wyj0OMzMN8x6O1gjHtT5xrGCdJ6AIC6dbrhScPk8zFYgfEDWaByT&#10;gpE8bDeTlzXm2vVc0OMcKhEh7HNUUIfQ5lL6siaLfu5a4uh9uc5iiLKrpO6wj3Br5CJJMmmx4bhQ&#10;Y0sfNZXf5x+rwOzN4pKdduNbcx+Lol1ey1t/VWr6OuzeQQQawn/4r33UCrI0hd8z8QjIz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oBbQxAAAANwAAAAPAAAAAAAAAAAA&#10;AAAAAKECAABkcnMvZG93bnJldi54bWxQSwUGAAAAAAQABAD5AAAAkgMAAAAA&#10;" strokeweight="1pt">
              <v:stroke endarrow="block" endarrowwidth="narrow" endarrowlength="short"/>
            </v:line>
            <v:line id="Line 139" o:spid="_x0000_s2498" style="position:absolute;flip:y;visibility:visible" from="4974,10250" to="4975,11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baKcEAAADcAAAADwAAAGRycy9kb3ducmV2LnhtbESP3YrCMBSE7wXfIRxh7zStsLJUYxFB&#10;WETBP7w+NMe2NDkpTVbr2xtB2MthZr5hFnlvjbhT52vHCtJJAoK4cLrmUsHlvBn/gPABWaNxTAqe&#10;5CFfDgcLzLR78JHup1CKCGGfoYIqhDaT0hcVWfQT1xJH7+Y6iyHKrpS6w0eEWyOnSTKTFmuOCxW2&#10;tK6oaE5/VoHha3PcfW+JkkP53Kcr3Ru5V+pr1K/mIAL14T/8af9qBbN0Cu8z8QjI5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5topwQAAANwAAAAPAAAAAAAAAAAAAAAA&#10;AKECAABkcnMvZG93bnJldi54bWxQSwUGAAAAAAQABAD5AAAAjwMAAAAA&#10;">
              <v:stroke endarrow="block" endarrowwidth="narrow" endarrowlength="short"/>
            </v:line>
            <v:rect id="Rectangle 140" o:spid="_x0000_s2499" style="position:absolute;left:4905;top:10124;width:571;height:45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op5cQA&#10;AADcAAAADwAAAGRycy9kb3ducmV2LnhtbESPQWvCQBSE74L/YXlCb7qJpVFTV7EFoXiqab0/sq9J&#10;NPt2m93G9N93C4LHYWa+YdbbwbSip843lhWkswQEcWl1w5WCz4/9dAnCB2SNrWVS8EsetpvxaI25&#10;tlc+Ul+ESkQI+xwV1CG4XEpf1mTQz6wjjt6X7QyGKLtK6g6vEW5aOU+STBpsOC7U6Oi1pvJS/BgF&#10;l/T7qT/rxWG1zPhlfnh3J7d3Sj1Mht0ziEBDuIdv7TetIEsf4f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KKeXEAAAA3AAAAA8AAAAAAAAAAAAAAAAAmAIAAGRycy9k&#10;b3ducmV2LnhtbFBLBQYAAAAABAAEAPUAAACJAwAAAAA=&#10;" filled="f" stroked="f" strokeweight="1pt">
              <v:textbox inset="1pt,1pt,1pt,1pt">
                <w:txbxContent>
                  <w:p w:rsidR="00042C34" w:rsidRDefault="00042C34" w:rsidP="00AC4B39">
                    <w:pPr>
                      <w:jc w:val="center"/>
                      <w:rPr>
                        <w:rFonts w:ascii="Arial" w:hAnsi="Arial"/>
                        <w:sz w:val="16"/>
                        <w:lang w:val="es-MX"/>
                      </w:rPr>
                    </w:pPr>
                    <w:r>
                      <w:rPr>
                        <w:rFonts w:ascii="Arial" w:hAnsi="Arial"/>
                        <w:b/>
                        <w:sz w:val="16"/>
                        <w:lang w:val="es-MX"/>
                      </w:rPr>
                      <w:t>I</w:t>
                    </w:r>
                  </w:p>
                </w:txbxContent>
              </v:textbox>
            </v:rect>
            <v:rect id="Rectangle 141" o:spid="_x0000_s2500" style="position:absolute;left:7965;top:11667;width:571;height:45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OxkcQA&#10;AADcAAAADwAAAGRycy9kb3ducmV2LnhtbESPQWvCQBSE74L/YXlCb7qJtFFTV7EFoXiqab0/sq9J&#10;NPt2m93G9N93C4LHYWa+YdbbwbSip843lhWkswQEcWl1w5WCz4/9dAnCB2SNrWVS8EsetpvxaI25&#10;tlc+Ul+ESkQI+xwV1CG4XEpf1mTQz6wjjt6X7QyGKLtK6g6vEW5aOU+STBpsOC7U6Oi1pvJS/BgF&#10;l/T7qT/rxWG1zPhlfnh3J7d3Sj1Mht0ziEBDuIdv7TetIEsf4f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6jsZHEAAAA3AAAAA8AAAAAAAAAAAAAAAAAmAIAAGRycy9k&#10;b3ducmV2LnhtbFBLBQYAAAAABAAEAPUAAACJAwAAAAA=&#10;" filled="f" stroked="f" strokeweight="1pt">
              <v:textbox inset="1pt,1pt,1pt,1pt">
                <w:txbxContent>
                  <w:p w:rsidR="00042C34" w:rsidRDefault="00042C34" w:rsidP="00AC4B39">
                    <w:pPr>
                      <w:rPr>
                        <w:rFonts w:ascii="Arial" w:hAnsi="Arial"/>
                        <w:sz w:val="16"/>
                        <w:vertAlign w:val="subscript"/>
                        <w:lang w:val="es-MX"/>
                      </w:rPr>
                    </w:pPr>
                    <w:r>
                      <w:rPr>
                        <w:rFonts w:ascii="Arial" w:hAnsi="Arial"/>
                        <w:b/>
                        <w:sz w:val="16"/>
                        <w:lang w:val="es-MX"/>
                      </w:rPr>
                      <w:t>U</w:t>
                    </w:r>
                    <w:r>
                      <w:rPr>
                        <w:rFonts w:ascii="Arial" w:hAnsi="Arial"/>
                        <w:b/>
                        <w:sz w:val="16"/>
                        <w:vertAlign w:val="subscript"/>
                        <w:lang w:val="es-MX"/>
                      </w:rPr>
                      <w:t>F</w:t>
                    </w:r>
                  </w:p>
                </w:txbxContent>
              </v:textbox>
            </v:rect>
            <v:rect id="Rectangle 142" o:spid="_x0000_s2501" style="position:absolute;left:7354;top:11167;width:571;height:45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8UCsQA&#10;AADcAAAADwAAAGRycy9kb3ducmV2LnhtbESPT2vCQBTE70K/w/IK3nQTwajRVWxBKJ78094f2dck&#10;Nft2za4x/fZuoeBxmJnfMKtNbxrRUetrywrScQKCuLC65lLB53k3moPwAVljY5kU/JKHzfplsMJc&#10;2zsfqTuFUkQI+xwVVCG4XEpfVGTQj60jjt63bQ2GKNtS6hbvEW4aOUmSTBqsOS5U6Oi9ouJyuhkF&#10;l/Q67X70bL+YZ/w22R/cl9s5pYav/XYJIlAfnuH/9odWkKVT+DsTj4B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vFArEAAAA3AAAAA8AAAAAAAAAAAAAAAAAmAIAAGRycy9k&#10;b3ducmV2LnhtbFBLBQYAAAAABAAEAPUAAACJAwAAAAA=&#10;" filled="f" stroked="f" strokeweight="1pt">
              <v:textbox inset="1pt,1pt,1pt,1pt">
                <w:txbxContent>
                  <w:p w:rsidR="00042C34" w:rsidRDefault="00042C34" w:rsidP="00AC4B39">
                    <w:pPr>
                      <w:rPr>
                        <w:rFonts w:ascii="Arial" w:hAnsi="Arial"/>
                        <w:b/>
                        <w:sz w:val="16"/>
                        <w:lang w:val="es-MX"/>
                      </w:rPr>
                    </w:pPr>
                    <w:r>
                      <w:rPr>
                        <w:rFonts w:ascii="Arial" w:hAnsi="Arial"/>
                        <w:sz w:val="16"/>
                        <w:lang w:val="es-MX"/>
                      </w:rPr>
                      <w:t>j X</w:t>
                    </w:r>
                    <w:r>
                      <w:rPr>
                        <w:rFonts w:ascii="Arial" w:hAnsi="Arial"/>
                        <w:sz w:val="16"/>
                        <w:vertAlign w:val="subscript"/>
                        <w:lang w:val="es-MX"/>
                      </w:rPr>
                      <w:t>S</w:t>
                    </w:r>
                    <w:r>
                      <w:rPr>
                        <w:rFonts w:ascii="Arial" w:hAnsi="Arial"/>
                        <w:sz w:val="16"/>
                        <w:lang w:val="es-MX"/>
                      </w:rPr>
                      <w:t xml:space="preserve"> </w:t>
                    </w:r>
                    <w:r>
                      <w:rPr>
                        <w:rFonts w:ascii="Arial" w:hAnsi="Arial"/>
                        <w:b/>
                        <w:sz w:val="16"/>
                        <w:lang w:val="es-MX"/>
                      </w:rPr>
                      <w:t>I</w:t>
                    </w:r>
                  </w:p>
                </w:txbxContent>
              </v:textbox>
            </v:rect>
            <v:rect id="Rectangle 143" o:spid="_x0000_s2502" style="position:absolute;left:6885;top:11165;width:523;height:4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2KfcQA&#10;AADcAAAADwAAAGRycy9kb3ducmV2LnhtbESPQWvCQBSE74L/YXmF3nQToamN2YgtCMWTVXt/ZJ9J&#10;avbtNruN6b93CwWPw8x8wxTr0XRioN63lhWk8wQEcWV1y7WC03E7W4LwAVljZ5kU/JKHdTmdFJhr&#10;e+UPGg6hFhHCPkcFTQgul9JXDRn0c+uIo3e2vcEQZV9L3eM1wk0nF0mSSYMtx4UGHb01VF0OP0bB&#10;Jf1+Gr708+5lmfHrYrd3n27rlHp8GDcrEIHGcA//t9+1gizN4O9MPAKyv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9in3EAAAA3AAAAA8AAAAAAAAAAAAAAAAAmAIAAGRycy9k&#10;b3ducmV2LnhtbFBLBQYAAAAABAAEAPUAAACJAwAAAAA=&#10;" filled="f" stroked="f" strokeweight="1pt">
              <v:textbox inset="1pt,1pt,1pt,1pt">
                <w:txbxContent>
                  <w:p w:rsidR="00042C34" w:rsidRDefault="00042C34" w:rsidP="00AC4B39">
                    <w:pPr>
                      <w:rPr>
                        <w:rFonts w:ascii="Arial" w:hAnsi="Arial"/>
                        <w:sz w:val="16"/>
                        <w:vertAlign w:val="subscript"/>
                        <w:lang w:val="es-MX"/>
                      </w:rPr>
                    </w:pPr>
                    <w:r>
                      <w:rPr>
                        <w:rFonts w:ascii="Arial" w:hAnsi="Arial"/>
                        <w:b/>
                        <w:sz w:val="16"/>
                        <w:lang w:val="es-MX"/>
                      </w:rPr>
                      <w:t>E</w:t>
                    </w:r>
                    <w:r>
                      <w:rPr>
                        <w:rFonts w:ascii="Arial" w:hAnsi="Arial"/>
                        <w:b/>
                        <w:sz w:val="16"/>
                        <w:vertAlign w:val="subscript"/>
                        <w:lang w:val="es-MX"/>
                      </w:rPr>
                      <w:t>F</w:t>
                    </w:r>
                  </w:p>
                </w:txbxContent>
              </v:textbox>
            </v:rect>
          </v:group>
        </w:pict>
      </w: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tabs>
          <w:tab w:val="left" w:pos="8505"/>
        </w:tabs>
        <w:ind w:left="284"/>
        <w:jc w:val="both"/>
        <w:rPr>
          <w:rFonts w:ascii="Verdana" w:hAnsi="Verdana"/>
        </w:rPr>
      </w:pPr>
      <w:r w:rsidRPr="007421CF">
        <w:rPr>
          <w:rFonts w:ascii="Verdana" w:hAnsi="Verdana"/>
        </w:rPr>
        <w:t xml:space="preserve">                                           </w:t>
      </w:r>
    </w:p>
    <w:p w:rsidR="00042C34" w:rsidRPr="007421CF" w:rsidRDefault="00042C34" w:rsidP="00AC4B39">
      <w:pPr>
        <w:tabs>
          <w:tab w:val="left" w:pos="8505"/>
        </w:tabs>
        <w:ind w:left="284"/>
        <w:jc w:val="both"/>
        <w:rPr>
          <w:rFonts w:ascii="Verdana" w:hAnsi="Verdana"/>
        </w:rPr>
      </w:pPr>
    </w:p>
    <w:p w:rsidR="00042C34" w:rsidRPr="007421CF" w:rsidRDefault="00042C34" w:rsidP="00AC4B39">
      <w:pPr>
        <w:tabs>
          <w:tab w:val="left" w:pos="8505"/>
        </w:tabs>
        <w:ind w:left="284"/>
        <w:jc w:val="both"/>
        <w:rPr>
          <w:rFonts w:ascii="Verdana" w:hAnsi="Verdana"/>
        </w:rPr>
      </w:pPr>
      <w:r w:rsidRPr="007421CF">
        <w:rPr>
          <w:rFonts w:ascii="Verdana" w:hAnsi="Verdana"/>
        </w:rPr>
        <w:t xml:space="preserve">                                           </w:t>
      </w:r>
    </w:p>
    <w:p w:rsidR="00042C34" w:rsidRPr="007421CF" w:rsidRDefault="00042C34" w:rsidP="00AC4B39">
      <w:pPr>
        <w:tabs>
          <w:tab w:val="left" w:pos="8505"/>
        </w:tabs>
        <w:ind w:left="284"/>
        <w:jc w:val="both"/>
        <w:rPr>
          <w:rFonts w:ascii="Verdana" w:hAnsi="Verdana"/>
        </w:rPr>
      </w:pPr>
    </w:p>
    <w:p w:rsidR="00042C34" w:rsidRPr="007421CF" w:rsidRDefault="00042C34" w:rsidP="00AC4B39">
      <w:pPr>
        <w:ind w:left="284"/>
        <w:jc w:val="both"/>
        <w:rPr>
          <w:rFonts w:ascii="Verdana" w:hAnsi="Verdana"/>
        </w:rPr>
      </w:pPr>
      <w:r w:rsidRPr="007421CF">
        <w:rPr>
          <w:rFonts w:ascii="Verdana" w:hAnsi="Verdana"/>
        </w:rPr>
        <w:tab/>
      </w:r>
      <w:r w:rsidRPr="007421CF">
        <w:rPr>
          <w:rFonts w:ascii="Verdana" w:hAnsi="Verdana"/>
        </w:rPr>
        <w:tab/>
      </w:r>
      <w:r w:rsidRPr="007421CF">
        <w:rPr>
          <w:rFonts w:ascii="Verdana" w:hAnsi="Verdana"/>
        </w:rPr>
        <w:tab/>
        <w:t xml:space="preserve">                   </w:t>
      </w:r>
    </w:p>
    <w:p w:rsidR="00042C34" w:rsidRDefault="00042C34" w:rsidP="00AC4B39">
      <w:pPr>
        <w:pStyle w:val="Heading4"/>
        <w:ind w:hanging="284"/>
        <w:rPr>
          <w:rFonts w:ascii="Verdana" w:hAnsi="Verdana"/>
          <w:i w:val="0"/>
          <w:sz w:val="20"/>
        </w:rPr>
      </w:pPr>
      <w:r w:rsidRPr="007421CF">
        <w:rPr>
          <w:rFonts w:ascii="Verdana" w:hAnsi="Verdana"/>
          <w:i w:val="0"/>
          <w:sz w:val="20"/>
        </w:rPr>
        <w:t xml:space="preserve">Figura </w:t>
      </w:r>
      <w:r>
        <w:rPr>
          <w:rFonts w:ascii="Verdana" w:hAnsi="Verdana"/>
          <w:i w:val="0"/>
          <w:sz w:val="20"/>
        </w:rPr>
        <w:t>9</w:t>
      </w:r>
      <w:r w:rsidRPr="007421CF">
        <w:rPr>
          <w:rFonts w:ascii="Verdana" w:hAnsi="Verdana"/>
          <w:i w:val="0"/>
          <w:sz w:val="20"/>
        </w:rPr>
        <w:t>.2</w:t>
      </w:r>
      <w:r>
        <w:rPr>
          <w:rFonts w:ascii="Verdana" w:hAnsi="Verdana"/>
          <w:i w:val="0"/>
          <w:sz w:val="20"/>
        </w:rPr>
        <w:t>9</w:t>
      </w:r>
      <w:r w:rsidRPr="007421CF">
        <w:rPr>
          <w:rFonts w:ascii="Verdana" w:hAnsi="Verdana"/>
          <w:i w:val="0"/>
          <w:sz w:val="20"/>
        </w:rPr>
        <w:t xml:space="preserve"> Diagrama fasorial de un generador sincrónico </w:t>
      </w:r>
    </w:p>
    <w:p w:rsidR="00042C34" w:rsidRPr="007421CF" w:rsidRDefault="00042C34" w:rsidP="00AC4B39">
      <w:pPr>
        <w:pStyle w:val="Heading4"/>
        <w:ind w:hanging="284"/>
        <w:rPr>
          <w:rFonts w:ascii="Verdana" w:hAnsi="Verdana"/>
          <w:i w:val="0"/>
          <w:sz w:val="20"/>
        </w:rPr>
      </w:pPr>
      <w:r w:rsidRPr="007421CF">
        <w:rPr>
          <w:rFonts w:ascii="Verdana" w:hAnsi="Verdana"/>
          <w:i w:val="0"/>
          <w:sz w:val="20"/>
        </w:rPr>
        <w:t>con carga capacitiva pura</w:t>
      </w:r>
    </w:p>
    <w:p w:rsidR="00042C34" w:rsidRDefault="00042C34" w:rsidP="00AC4B39">
      <w:pPr>
        <w:ind w:left="284"/>
        <w:jc w:val="both"/>
        <w:rPr>
          <w:rFonts w:ascii="Verdana" w:hAnsi="Verdana"/>
          <w:b/>
        </w:rPr>
      </w:pPr>
    </w:p>
    <w:p w:rsidR="00042C34" w:rsidRPr="007421CF" w:rsidRDefault="00042C34" w:rsidP="00AC4B39">
      <w:pPr>
        <w:ind w:left="284"/>
        <w:jc w:val="both"/>
        <w:rPr>
          <w:rFonts w:ascii="Verdana" w:hAnsi="Verdana"/>
          <w:b/>
        </w:rPr>
      </w:pPr>
    </w:p>
    <w:p w:rsidR="00042C34" w:rsidRDefault="00042C34" w:rsidP="007817F1">
      <w:pPr>
        <w:ind w:left="284"/>
        <w:jc w:val="both"/>
        <w:rPr>
          <w:rFonts w:ascii="Verdana" w:hAnsi="Verdana"/>
        </w:rPr>
      </w:pP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rPr>
        <w:t>U</w:t>
      </w:r>
      <w:r w:rsidRPr="007421CF">
        <w:rPr>
          <w:rFonts w:ascii="Verdana" w:hAnsi="Verdana"/>
          <w:vertAlign w:val="subscript"/>
        </w:rPr>
        <w:t>F</w:t>
      </w:r>
      <w:r w:rsidRPr="007421CF">
        <w:rPr>
          <w:rFonts w:ascii="Verdana" w:hAnsi="Verdana"/>
        </w:rPr>
        <w:t xml:space="preserve"> = E</w:t>
      </w:r>
      <w:r w:rsidRPr="007421CF">
        <w:rPr>
          <w:rFonts w:ascii="Verdana" w:hAnsi="Verdana"/>
          <w:vertAlign w:val="subscript"/>
        </w:rPr>
        <w:t>F</w:t>
      </w:r>
      <w:r w:rsidRPr="007421CF">
        <w:rPr>
          <w:rFonts w:ascii="Verdana" w:hAnsi="Verdana"/>
        </w:rPr>
        <w:t xml:space="preserve"> + X</w:t>
      </w:r>
      <w:r w:rsidRPr="007421CF">
        <w:rPr>
          <w:rFonts w:ascii="Verdana" w:hAnsi="Verdana"/>
          <w:vertAlign w:val="subscript"/>
        </w:rPr>
        <w:t>S</w:t>
      </w:r>
      <w:r w:rsidRPr="007421CF">
        <w:rPr>
          <w:rFonts w:ascii="Verdana" w:hAnsi="Verdana"/>
        </w:rPr>
        <w:t xml:space="preserve"> I</w:t>
      </w:r>
      <w:r w:rsidRPr="007421CF">
        <w:rPr>
          <w:rFonts w:ascii="Verdana" w:hAnsi="Verdana"/>
        </w:rPr>
        <w:tab/>
      </w:r>
      <w:r w:rsidRPr="007421CF">
        <w:rPr>
          <w:rFonts w:ascii="Verdana" w:hAnsi="Verdana"/>
        </w:rPr>
        <w:tab/>
        <w:t>(Suma escalar)</w:t>
      </w:r>
    </w:p>
    <w:p w:rsidR="00042C34" w:rsidRDefault="00042C34" w:rsidP="007817F1">
      <w:pPr>
        <w:ind w:left="284"/>
        <w:jc w:val="both"/>
        <w:rPr>
          <w:rFonts w:ascii="Verdana" w:hAnsi="Verdana"/>
        </w:rPr>
      </w:pPr>
    </w:p>
    <w:p w:rsidR="00042C34" w:rsidRPr="007421CF" w:rsidRDefault="00042C34" w:rsidP="00AC4B39">
      <w:pPr>
        <w:ind w:left="284"/>
        <w:jc w:val="both"/>
        <w:rPr>
          <w:rFonts w:ascii="Verdana" w:hAnsi="Verdana"/>
          <w:vertAlign w:val="subscript"/>
        </w:rPr>
      </w:pPr>
      <w:r>
        <w:rPr>
          <w:rFonts w:ascii="Verdana" w:hAnsi="Verdana"/>
        </w:rPr>
        <w:tab/>
        <w:t xml:space="preserve">    </w:t>
      </w:r>
    </w:p>
    <w:p w:rsidR="00042C34" w:rsidRPr="007421CF" w:rsidRDefault="00042C34" w:rsidP="00AC4B39">
      <w:pPr>
        <w:ind w:left="284"/>
        <w:jc w:val="both"/>
        <w:rPr>
          <w:rFonts w:ascii="Verdana" w:hAnsi="Verdana"/>
          <w:vertAlign w:val="subscript"/>
        </w:rPr>
      </w:pPr>
      <w:r>
        <w:rPr>
          <w:noProof/>
          <w:lang w:val="es-ES"/>
        </w:rPr>
        <w:pict>
          <v:group id="Group 144" o:spid="_x0000_s2503" style="position:absolute;left:0;text-align:left;margin-left:98.05pt;margin-top:6.2pt;width:226.35pt;height:141.55pt;z-index:251640832" coordorigin="3948,8370" coordsize="4527,2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">
            <v:line id="Line 145" o:spid="_x0000_s2504" style="position:absolute;flip:y;visibility:visible" from="4408,8646" to="4411,10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Oq9qcUAAADcAAAADwAAAGRycy9kb3ducmV2LnhtbESP3WrCQBSE7wt9h+UUelfPKig1ukpp&#10;aSteVPx5gEP2mESzZ9PsRtO37wqFXg4z8w0zX/auVhduQ+XFwHCgQbHk3lZSGDjs35+eQYVIYqn2&#10;wgZ+OMBycX83p8z6q2z5souFShAJGRkoY2wyxJCX7CgMfMOSvKNvHcUk2wJtS9cEdzWOtJ6go0rS&#10;QkkNv5acn3edM7DqtF1/6MP32+fmCyejIbpTh8Y8PvQvM1CR+/gf/muvrIHxdAy3M+kI4O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Oq9qcUAAADcAAAADwAAAAAAAAAA&#10;AAAAAAChAgAAZHJzL2Rvd25yZXYueG1sUEsFBgAAAAAEAAQA+QAAAJMDAAAAAA==&#10;" strokeweight=".25pt">
              <v:stroke endarrow="block" endarrowwidth="narrow" endarrowlength="short"/>
            </v:line>
            <v:rect id="Rectangle 146" o:spid="_x0000_s2505" style="position:absolute;left:6525;top:8370;width:1950;height:70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UKA8IA&#10;AADcAAAADwAAAGRycy9kb3ducmV2LnhtbESPQYvCMBSE7wv+h/AEb2uqoKzVKCoIBU+6Ih6fzbOt&#10;Ni8liVr/vREW9jjMzDfMbNGaWjzI+cqygkE/AUGcW11xoeDwu/n+AeEDssbaMil4kYfFvPM1w1Tb&#10;J+/osQ+FiBD2KSooQ2hSKX1ekkHftw1x9C7WGQxRukJqh88IN7UcJslYGqw4LpTY0Lqk/La/GwVb&#10;efOD7JytartxfDxdlr69Fkr1uu1yCiJQG/7Df+1MKxhNxvA5E4+AnL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JQoDwgAAANwAAAAPAAAAAAAAAAAAAAAAAJgCAABkcnMvZG93&#10;bnJldi54bWxQSwUGAAAAAAQABAD1AAAAhwMAAAAA&#10;" filled="f" strokeweight="1pt">
              <v:textbox inset="1pt,1pt,1pt,1pt">
                <w:txbxContent>
                  <w:p w:rsidR="00042C34" w:rsidRDefault="00042C34" w:rsidP="00AC4B39">
                    <w:pPr>
                      <w:jc w:val="center"/>
                      <w:rPr>
                        <w:rFonts w:ascii="Arial" w:hAnsi="Arial"/>
                        <w:sz w:val="16"/>
                      </w:rPr>
                    </w:pPr>
                    <w:r>
                      <w:rPr>
                        <w:rFonts w:ascii="Arial" w:hAnsi="Arial"/>
                        <w:sz w:val="16"/>
                      </w:rPr>
                      <w:t>Punto de funcionamiento</w:t>
                    </w:r>
                  </w:p>
                  <w:p w:rsidR="00042C34" w:rsidRDefault="00042C34" w:rsidP="00AC4B39">
                    <w:pPr>
                      <w:jc w:val="center"/>
                      <w:rPr>
                        <w:rFonts w:ascii="Arial" w:hAnsi="Arial"/>
                        <w:sz w:val="16"/>
                      </w:rPr>
                    </w:pPr>
                    <w:r>
                      <w:rPr>
                        <w:rFonts w:ascii="Arial" w:hAnsi="Arial"/>
                        <w:sz w:val="16"/>
                      </w:rPr>
                      <w:t>con los valores nominales</w:t>
                    </w:r>
                  </w:p>
                  <w:p w:rsidR="00042C34" w:rsidRDefault="00042C34" w:rsidP="00AC4B39">
                    <w:pPr>
                      <w:jc w:val="center"/>
                      <w:rPr>
                        <w:rFonts w:ascii="Arial" w:hAnsi="Arial"/>
                        <w:sz w:val="16"/>
                      </w:rPr>
                    </w:pPr>
                    <w:r>
                      <w:rPr>
                        <w:rFonts w:ascii="Arial" w:hAnsi="Arial"/>
                        <w:sz w:val="16"/>
                      </w:rPr>
                      <w:t>de la máquina</w:t>
                    </w:r>
                  </w:p>
                </w:txbxContent>
              </v:textbox>
            </v:rect>
            <v:line id="Line 147" o:spid="_x0000_s2506" style="position:absolute;flip:y;visibility:visible" from="6012,9003" to="6526,9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CFSMcAAADcAAAADwAAAGRycy9kb3ducmV2LnhtbESPzWrDMBCE74W+g9hAb42cQhvHiWJK&#10;oLSF5tD8HHxbrI3txFoZS47tt68CgR6HmfmGWaWDqcWVWldZVjCbRiCIc6srLhQc9h/PMQjnkTXW&#10;lknBSA7S9ePDChNte/6l684XIkDYJaig9L5JpHR5SQbd1DbEwTvZ1qAPsi2kbrEPcFPLlyh6kwYr&#10;DgslNrQpKb/sOqOgiwez7cbv4pjND5+b7pz97LeZUk+T4X0JwtPg/8P39pdW8LqYw+1MOAJy/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GEIVIxwAAANwAAAAPAAAAAAAA&#10;AAAAAAAAAKECAABkcnMvZG93bnJldi54bWxQSwUGAAAAAAQABAD5AAAAlQMAAAAA&#10;">
              <v:stroke startarrow="block" startarrowwidth="narrow" startarrowlength="short"/>
            </v:line>
            <v:line id="Line 148" o:spid="_x0000_s2507" style="position:absolute;visibility:visible" from="4413,10709" to="7596,107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iG/sEAAADcAAAADwAAAGRycy9kb3ducmV2LnhtbERPy4rCMBTdD/gP4QpuRFOV8VGNIkKd&#10;uvSxcXdprm21uSlN1M58/WQxMMvDea82ranEixpXWlYwGkYgiDOrS84VXM7JYA7CeWSNlWVS8E0O&#10;NuvOxwpjbd98pNfJ5yKEsItRQeF9HUvpsoIMuqGtiQN3s41BH2CTS93gO4SbSo6jaCoNlhwaCqxp&#10;V1D2OD2NguQr/Tn0eZZOsnsy3aPrl9GVlOp12+0ShKfW/4v/3KlW8LkIa8OZcATk+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e2Ib+wQAAANwAAAAPAAAAAAAAAAAAAAAA&#10;AKECAABkcnMvZG93bnJldi54bWxQSwUGAAAAAAQABAD5AAAAjwMAAAAA&#10;" strokeweight=".25pt">
              <v:stroke startarrowwidth="narrow" startarrowlength="short" endarrow="block" endarrowwidth="narrow" endarrowlength="short"/>
            </v:line>
            <v:line id="Line 149" o:spid="_x0000_s2508" style="position:absolute;flip:x;visibility:visible" from="5967,9353" to="5969,10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tz5cIAAADcAAAADwAAAGRycy9kb3ducmV2LnhtbESPQWvCQBSE70L/w/IKXqTZGFCa6Coi&#10;FHrVVrC3R/Y1CWbfhryNxn/fLQgeh5n5hllvR9eqK/XSeDYwT1JQxKW3DVcGvr8+3t5BSUC22Hom&#10;A3cS2G5eJmssrL/xga7HUKkIYSnQQB1CV2gtZU0OJfEdcfR+fe8wRNlX2vZ4i3DX6ixNl9phw3Gh&#10;xo72NZWX4+AMnE+HQYZF9kNWJJ+5ecBsmRszfR13K1CBxvAMP9qf1sAiz+H/TDwCevM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otz5cIAAADcAAAADwAAAAAAAAAAAAAA&#10;AAChAgAAZHJzL2Rvd25yZXYueG1sUEsFBgAAAAAEAAQA+QAAAJADAAAAAA==&#10;" strokeweight=".5pt">
              <v:stroke dashstyle="1 1" startarrowwidth="narrow" startarrowlength="short" endarrowwidth="narrow" endarrowlength="short"/>
            </v:line>
            <v:line id="Line 150" o:spid="_x0000_s2509" style="position:absolute;visibility:visible" from="4416,9238" to="4873,9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BFjcIAAADcAAAADwAAAGRycy9kb3ducmV2LnhtbERPy04CMRTdm/gPzTVhJ62PkMlAIQQ1&#10;oBsi8gE308u0OL2dtHUY/t4uTFyenPdiNfpODBSTC6zhYapAEDfBOG41HL/e7isQKSMb7AKThisl&#10;WC1vbxZYm3DhTxoOuRUlhFONGmzOfS1laix5TNPQExfuFKLHXGBspYl4KeG+k49KzaRHx6XBYk8b&#10;S8334cdraCv3Pu6fn9SH3VTb1zic14170XpyN67nIDKN+V/8594ZDTNV5pcz5QjI5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xBFjcIAAADcAAAADwAAAAAAAAAAAAAA&#10;AAChAgAAZHJzL2Rvd25yZXYueG1sUEsFBgAAAAAEAAQA+QAAAJADAAAAAA==&#10;" strokeweight="2pt">
              <v:stroke startarrowwidth="narrow" startarrowlength="short" endarrowwidth="narrow" endarrowlength="short"/>
            </v:line>
            <v:rect id="Rectangle 151" o:spid="_x0000_s2510" style="position:absolute;left:4473;top:9124;width:1483;height:3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lEFcMA&#10;AADcAAAADwAAAGRycy9kb3ducmV2LnhtbESPQYvCMBSE7wv+h/CEva1p99Au1SgiuOxBD3a9eHs0&#10;z7bYvJQkq/HfbwTB4zAz3zCLVTSDuJLzvWUF+SwDQdxY3XOr4Pi7/fgC4QOyxsEyKbiTh9Vy8rbA&#10;StsbH+hah1YkCPsKFXQhjJWUvunIoJ/ZkTh5Z+sMhiRdK7XDW4KbQX5mWSEN9pwWOhxp01Fzqf+M&#10;Ankpd82+CKbE4RTjtyzzfe2Uep/G9RxEoBhe4Wf7RysoshweZ9IR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JlEFcMAAADcAAAADwAAAAAAAAAAAAAAAACYAgAAZHJzL2Rv&#10;d25yZXYueG1sUEsFBgAAAAAEAAQA9QAAAIgDAAAAAA==&#10;" stroked="f" strokeweight="2pt"/>
            <v:line id="Line 152" o:spid="_x0000_s2511" style="position:absolute;visibility:visible" from="4416,9329" to="5940,93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rJKz8QAAADcAAAADwAAAGRycy9kb3ducmV2LnhtbESPT4vCMBTE78J+h/AWvGmignS7RhEX&#10;wYMX/8Bub4/m2Rabl9Jkbf32RhA8DjPzG2ax6m0tbtT6yrGGyViBIM6dqbjQcD5tRwkIH5AN1o5J&#10;w508rJYfgwWmxnV8oNsxFCJC2KeooQyhSaX0eUkW/dg1xNG7uNZiiLItpGmxi3Bby6lSc2mx4rhQ&#10;YkObkvLr8d9qyE+/f1UmZ4n6+eqShPab7Sy7az387NffIAL14R1+tXdGw1xN4XkmHgG5f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2skrPxAAAANwAAAAPAAAAAAAAAAAA&#10;AAAAAKECAABkcnMvZG93bnJldi54bWxQSwUGAAAAAAQABAD5AAAAkgMAAAAA&#10;" strokeweight=".5pt">
              <v:stroke dashstyle="1 1" startarrowwidth="narrow" startarrowlength="short" endarrowwidth="narrow" endarrowlength="short"/>
            </v:line>
            <v:rect id="Rectangle 153" o:spid="_x0000_s2512" style="position:absolute;left:3948;top:8526;width:570;height:12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SWc8YA&#10;AADcAAAADwAAAGRycy9kb3ducmV2LnhtbESPQWvCQBSE70L/w/IKvZlNLdgSXUOtCh5E0JaAt9fs&#10;a5KafRuya0z+vSsUehxm5htmnvamFh21rrKs4DmKQRDnVldcKPj63IzfQDiPrLG2TAoGcpAuHkZz&#10;TLS98oG6oy9EgLBLUEHpfZNI6fKSDLrINsTB+7GtQR9kW0jd4jXATS0ncTyVBisOCyU29FFSfj5e&#10;jAK322fnyTJ/db9mvcq+d8MpWw5KPT327zMQnnr/H/5rb7WCafwC9zPhCMjF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0SWc8YAAADcAAAADwAAAAAAAAAAAAAAAACYAgAAZHJz&#10;L2Rvd25yZXYueG1sUEsFBgAAAAAEAAQA9QAAAIsDAAAAAA==&#10;" filled="f" fillcolor="black" stroked="f" strokeweight="1pt">
              <v:textbox inset="1pt,1pt,1pt,1pt">
                <w:txbxContent>
                  <w:p w:rsidR="00042C34" w:rsidRDefault="00042C34" w:rsidP="00AC4B39">
                    <w:pPr>
                      <w:rPr>
                        <w:rFonts w:ascii="Arial" w:hAnsi="Arial"/>
                        <w:sz w:val="18"/>
                        <w:vertAlign w:val="subscript"/>
                        <w:lang w:val="es-MX"/>
                      </w:rPr>
                    </w:pPr>
                    <w:r>
                      <w:rPr>
                        <w:rFonts w:ascii="Arial" w:hAnsi="Arial"/>
                        <w:sz w:val="18"/>
                        <w:lang w:val="es-MX"/>
                      </w:rPr>
                      <w:t>U</w:t>
                    </w:r>
                    <w:r>
                      <w:rPr>
                        <w:rFonts w:ascii="Arial" w:hAnsi="Arial"/>
                        <w:sz w:val="18"/>
                        <w:vertAlign w:val="subscript"/>
                        <w:lang w:val="es-MX"/>
                      </w:rPr>
                      <w:t>F</w:t>
                    </w:r>
                  </w:p>
                  <w:p w:rsidR="00042C34" w:rsidRDefault="00042C34" w:rsidP="00AC4B39">
                    <w:pPr>
                      <w:rPr>
                        <w:rFonts w:ascii="Arial" w:hAnsi="Arial"/>
                        <w:sz w:val="18"/>
                        <w:vertAlign w:val="subscript"/>
                        <w:lang w:val="es-MX"/>
                      </w:rPr>
                    </w:pPr>
                  </w:p>
                  <w:p w:rsidR="00042C34" w:rsidRDefault="00042C34" w:rsidP="00AC4B39">
                    <w:pPr>
                      <w:rPr>
                        <w:rFonts w:ascii="Arial" w:hAnsi="Arial"/>
                        <w:sz w:val="18"/>
                        <w:lang w:val="es-MX"/>
                      </w:rPr>
                    </w:pPr>
                  </w:p>
                  <w:p w:rsidR="00042C34" w:rsidRDefault="00042C34" w:rsidP="00AC4B39">
                    <w:pPr>
                      <w:rPr>
                        <w:rFonts w:ascii="Arial" w:hAnsi="Arial"/>
                        <w:sz w:val="18"/>
                        <w:vertAlign w:val="subscript"/>
                        <w:lang w:val="es-MX"/>
                      </w:rPr>
                    </w:pPr>
                    <w:r>
                      <w:rPr>
                        <w:rFonts w:ascii="Arial" w:hAnsi="Arial"/>
                        <w:sz w:val="18"/>
                        <w:lang w:val="es-MX"/>
                      </w:rPr>
                      <w:t>U</w:t>
                    </w:r>
                    <w:r>
                      <w:rPr>
                        <w:rFonts w:ascii="Arial" w:hAnsi="Arial"/>
                        <w:sz w:val="18"/>
                        <w:vertAlign w:val="subscript"/>
                        <w:lang w:val="es-MX"/>
                      </w:rPr>
                      <w:t>FN</w:t>
                    </w:r>
                  </w:p>
                  <w:p w:rsidR="00042C34" w:rsidRDefault="00042C34" w:rsidP="00AC4B39">
                    <w:pPr>
                      <w:rPr>
                        <w:rFonts w:ascii="Arial" w:hAnsi="Arial"/>
                        <w:sz w:val="16"/>
                        <w:vertAlign w:val="subscript"/>
                        <w:lang w:val="es-MX"/>
                      </w:rPr>
                    </w:pPr>
                  </w:p>
                  <w:p w:rsidR="00042C34" w:rsidRDefault="00042C34" w:rsidP="00AC4B39">
                    <w:pPr>
                      <w:rPr>
                        <w:rFonts w:ascii="Arial" w:hAnsi="Arial"/>
                        <w:sz w:val="18"/>
                        <w:vertAlign w:val="subscript"/>
                        <w:lang w:val="es-MX"/>
                      </w:rPr>
                    </w:pPr>
                    <w:r>
                      <w:rPr>
                        <w:rFonts w:ascii="Arial" w:hAnsi="Arial"/>
                        <w:sz w:val="18"/>
                        <w:lang w:val="es-MX"/>
                      </w:rPr>
                      <w:t>E</w:t>
                    </w:r>
                    <w:r>
                      <w:rPr>
                        <w:rFonts w:ascii="Arial" w:hAnsi="Arial"/>
                        <w:sz w:val="18"/>
                        <w:vertAlign w:val="subscript"/>
                        <w:lang w:val="es-MX"/>
                      </w:rPr>
                      <w:t>F</w:t>
                    </w:r>
                  </w:p>
                </w:txbxContent>
              </v:textbox>
            </v:rect>
            <v:oval id="Oval 154" o:spid="_x0000_s2513" style="position:absolute;left:5874;top:9246;width:180;height: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EScQA&#10;AADcAAAADwAAAGRycy9kb3ducmV2LnhtbESPUWvCMBSF34X9h3AHe5E1VURGNRUZCD4Ic+oPuDbX&#10;tNrcdEm03b9fBoM9Hs453+EsV4NtxYN8aBwrmGQ5COLK6YaNgtNx8/oGIkRkja1jUvBNAVbl02iJ&#10;hXY9f9LjEI1IEA4FKqhj7AopQ1WTxZC5jjh5F+ctxiS9kdpjn+C2ldM8n0uLDaeFGjt6r6m6He5W&#10;wfl8coP88h/7sbl5nF37zuz2Sr08D+sFiEhD/A//tbdawTyfwe+ZdARk+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khEnEAAAA3AAAAA8AAAAAAAAAAAAAAAAAmAIAAGRycy9k&#10;b3ducmV2LnhtbFBLBQYAAAAABAAEAPUAAACJAwAAAAA=&#10;" filled="f"/>
            <v:rect id="Rectangle 155" o:spid="_x0000_s2514" style="position:absolute;left:5715;top:10691;width:570;height:5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rnMYA&#10;AADcAAAADwAAAGRycy9kb3ducmV2LnhtbESPQWvCQBSE70L/w/IKvZlNhdoSXUOtCh5E0JaAt9fs&#10;a5KafRuya0z+vSsUehxm5htmnvamFh21rrKs4DmKQRDnVldcKPj63IzfQDiPrLG2TAoGcpAuHkZz&#10;TLS98oG6oy9EgLBLUEHpfZNI6fKSDLrINsTB+7GtQR9kW0jd4jXATS0ncTyVBisOCyU29FFSfj5e&#10;jAK322fnyTJ/db9mvcq+d8MpWw5KPT327zMQnnr/H/5rb7WCafwC9zPhCMjF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GrnMYAAADcAAAADwAAAAAAAAAAAAAAAACYAgAAZHJz&#10;L2Rvd25yZXYueG1sUEsFBgAAAAAEAAQA9QAAAIsDAAAAAA==&#10;" filled="f" fillcolor="black" stroked="f" strokeweight="1pt">
              <v:textbox inset="1pt,1pt,1pt,1pt">
                <w:txbxContent>
                  <w:p w:rsidR="00042C34" w:rsidRDefault="00042C34" w:rsidP="00AC4B39">
                    <w:pPr>
                      <w:jc w:val="center"/>
                      <w:rPr>
                        <w:rFonts w:ascii="Arial" w:hAnsi="Arial"/>
                        <w:sz w:val="16"/>
                        <w:vertAlign w:val="subscript"/>
                        <w:lang w:val="es-MX"/>
                      </w:rPr>
                    </w:pPr>
                    <w:r>
                      <w:rPr>
                        <w:rFonts w:ascii="Arial" w:hAnsi="Arial"/>
                        <w:sz w:val="16"/>
                        <w:lang w:val="es-MX"/>
                      </w:rPr>
                      <w:t>I</w:t>
                    </w:r>
                    <w:r>
                      <w:rPr>
                        <w:rFonts w:ascii="Arial" w:hAnsi="Arial"/>
                        <w:sz w:val="16"/>
                        <w:vertAlign w:val="subscript"/>
                        <w:lang w:val="es-MX"/>
                      </w:rPr>
                      <w:t>N</w:t>
                    </w:r>
                  </w:p>
                </w:txbxContent>
              </v:textbox>
            </v:rect>
            <v:line id="Line 156" o:spid="_x0000_s2515" style="position:absolute;flip:y;visibility:visible" from="4410,9210" to="6600,96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pU89cYAAADcAAAADwAAAGRycy9kb3ducmV2LnhtbESPy2rDMBBF94H8g5hAN6GR04VJncih&#10;BAql0EWdgt3dYE38qDUylmI7fx8VCl1e7uNwD8fZdGKkwTWWFWw3EQji0uqGKwVf59fHHQjnkTV2&#10;lknBjRwc0+XigIm2E3/SmPlKhBF2CSqove8TKV1Zk0G3sT1x8C52MOiDHCqpB5zCuOnkUxTF0mDD&#10;gVBjT6eayp/sagKkPVXfHy2V+XPev0/xdj0VxVWph9X8sgfhafb/4b/2m1YQRzH8nglHQKZ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KVPPXGAAAA3AAAAA8AAAAAAAAA&#10;AAAAAAAAoQIAAGRycy9kb3ducmV2LnhtbFBLBQYAAAAABAAEAPkAAACUAwAAAAA=&#10;" strokeweight="1pt"/>
            <v:rect id="Rectangle 157" o:spid="_x0000_s2516" style="position:absolute;left:7227;top:10739;width:558;height:40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QcMYA&#10;AADcAAAADwAAAGRycy9kb3ducmV2LnhtbESPQWvCQBSE7wX/w/KE3upGD1qiqxjbQg+hUFsC3p7Z&#10;ZxKTfRuyW5P8+26h4HGYmW+YzW4wjbhR5yrLCuazCARxbnXFhYLvr7enZxDOI2tsLJOCkRzstpOH&#10;Dcba9vxJt6MvRICwi1FB6X0bS+nykgy6mW2Jg3exnUEfZFdI3WEf4KaRiyhaSoMVh4USWzqUlNfH&#10;H6PApR9ZvUjylbua15fsnI6nLBmVepwO+zUIT4O/h//b71rBMlrB35lwBOT2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H+QcMYAAADcAAAADwAAAAAAAAAAAAAAAACYAgAAZHJz&#10;L2Rvd25yZXYueG1sUEsFBgAAAAAEAAQA9QAAAIsDAAAAAA==&#10;" filled="f" fillcolor="black" stroked="f" strokeweight="1pt">
              <v:textbox inset="1pt,1pt,1pt,1pt">
                <w:txbxContent>
                  <w:p w:rsidR="00042C34" w:rsidRDefault="00042C34" w:rsidP="00AC4B39">
                    <w:pPr>
                      <w:jc w:val="center"/>
                      <w:rPr>
                        <w:rFonts w:ascii="Arial" w:hAnsi="Arial"/>
                        <w:sz w:val="18"/>
                        <w:vertAlign w:val="subscript"/>
                        <w:lang w:val="es-MX"/>
                      </w:rPr>
                    </w:pPr>
                    <w:r>
                      <w:rPr>
                        <w:rFonts w:ascii="Arial" w:hAnsi="Arial"/>
                        <w:sz w:val="18"/>
                        <w:lang w:val="es-MX"/>
                      </w:rPr>
                      <w:t>I</w:t>
                    </w:r>
                  </w:p>
                </w:txbxContent>
              </v:textbox>
            </v:rect>
          </v:group>
        </w:pict>
      </w: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vertAlign w:val="subscript"/>
        </w:rPr>
      </w:pPr>
      <w:r w:rsidRPr="007421CF">
        <w:rPr>
          <w:rFonts w:ascii="Verdana" w:hAnsi="Verdana"/>
        </w:rPr>
        <w:tab/>
        <w:t xml:space="preserve">          </w:t>
      </w: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p>
    <w:p w:rsidR="00042C34" w:rsidRPr="007421CF" w:rsidRDefault="00042C34" w:rsidP="00AC4B39">
      <w:pPr>
        <w:ind w:left="284"/>
        <w:jc w:val="both"/>
        <w:rPr>
          <w:rFonts w:ascii="Verdana" w:hAnsi="Verdana"/>
        </w:rPr>
      </w:pP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b/>
        </w:rPr>
        <w:tab/>
      </w:r>
      <w:r w:rsidRPr="007421CF">
        <w:rPr>
          <w:rFonts w:ascii="Verdana" w:hAnsi="Verdana"/>
        </w:rPr>
        <w:t xml:space="preserve">                    </w:t>
      </w:r>
    </w:p>
    <w:p w:rsidR="00042C34" w:rsidRPr="007421CF" w:rsidRDefault="00042C34" w:rsidP="00AC4B39">
      <w:pPr>
        <w:ind w:left="284"/>
        <w:jc w:val="both"/>
        <w:rPr>
          <w:rFonts w:ascii="Verdana" w:hAnsi="Verdana"/>
        </w:rPr>
      </w:pPr>
    </w:p>
    <w:p w:rsidR="00042C34" w:rsidRDefault="00042C34" w:rsidP="009D45CF">
      <w:pPr>
        <w:rPr>
          <w:rFonts w:ascii="Verdana" w:hAnsi="Verdana"/>
        </w:rPr>
      </w:pPr>
    </w:p>
    <w:p w:rsidR="00042C34" w:rsidRPr="007421CF" w:rsidRDefault="00042C34" w:rsidP="009D45CF">
      <w:pPr>
        <w:rPr>
          <w:rFonts w:ascii="Verdana" w:hAnsi="Verdana"/>
        </w:rPr>
      </w:pPr>
    </w:p>
    <w:p w:rsidR="00042C34" w:rsidRDefault="00042C34" w:rsidP="00AC4B39">
      <w:pPr>
        <w:pStyle w:val="BodyTextIndent"/>
        <w:ind w:hanging="284"/>
        <w:rPr>
          <w:rFonts w:ascii="Verdana" w:hAnsi="Verdana"/>
          <w:i w:val="0"/>
          <w:sz w:val="20"/>
        </w:rPr>
      </w:pPr>
      <w:r>
        <w:rPr>
          <w:rFonts w:ascii="Verdana" w:hAnsi="Verdana"/>
          <w:i w:val="0"/>
          <w:sz w:val="20"/>
        </w:rPr>
        <w:t xml:space="preserve">Figura 9.30 </w:t>
      </w:r>
      <w:r w:rsidRPr="007421CF">
        <w:rPr>
          <w:rFonts w:ascii="Verdana" w:hAnsi="Verdana"/>
          <w:i w:val="0"/>
          <w:sz w:val="20"/>
        </w:rPr>
        <w:t xml:space="preserve">Variación de la tensión en bornes de un generador </w:t>
      </w:r>
    </w:p>
    <w:p w:rsidR="00042C34" w:rsidRPr="007421CF" w:rsidRDefault="00042C34" w:rsidP="00AC4B39">
      <w:pPr>
        <w:pStyle w:val="BodyTextIndent"/>
        <w:ind w:hanging="284"/>
        <w:rPr>
          <w:rFonts w:ascii="Verdana" w:hAnsi="Verdana"/>
          <w:i w:val="0"/>
          <w:sz w:val="20"/>
        </w:rPr>
      </w:pPr>
      <w:r w:rsidRPr="007421CF">
        <w:rPr>
          <w:rFonts w:ascii="Verdana" w:hAnsi="Verdana"/>
          <w:i w:val="0"/>
          <w:sz w:val="20"/>
        </w:rPr>
        <w:t>con carga capacitiva pura</w:t>
      </w:r>
    </w:p>
    <w:p w:rsidR="00042C34" w:rsidRPr="007421CF" w:rsidRDefault="00042C34" w:rsidP="00AC4B39">
      <w:pPr>
        <w:jc w:val="both"/>
        <w:rPr>
          <w:rFonts w:ascii="Verdana" w:hAnsi="Verdana"/>
        </w:rPr>
      </w:pPr>
    </w:p>
    <w:p w:rsidR="00042C34" w:rsidRPr="007421CF" w:rsidRDefault="00042C34" w:rsidP="00AC4B39">
      <w:pPr>
        <w:ind w:firstLine="708"/>
        <w:jc w:val="both"/>
        <w:rPr>
          <w:rFonts w:ascii="Verdana" w:hAnsi="Verdana"/>
        </w:rPr>
      </w:pPr>
      <w:r w:rsidRPr="007421CF">
        <w:rPr>
          <w:rFonts w:ascii="Verdana" w:hAnsi="Verdana"/>
        </w:rPr>
        <w:t>La variación de la corriente de excitación, nos lleva a obtener rectas paralelas. En este caso el efecto es puramente magnetizante, lo cual hace que la tensión en bornes de la máquina sea superior a la fuerza electromotriz inducida.</w:t>
      </w:r>
    </w:p>
    <w:p w:rsidR="00042C34" w:rsidRDefault="00042C34" w:rsidP="00AC4B39">
      <w:pPr>
        <w:ind w:firstLine="708"/>
        <w:jc w:val="both"/>
        <w:rPr>
          <w:rFonts w:ascii="Verdana" w:hAnsi="Verdana"/>
        </w:rPr>
      </w:pPr>
    </w:p>
    <w:p w:rsidR="00042C34" w:rsidRDefault="00042C34" w:rsidP="00AC4B39">
      <w:pPr>
        <w:ind w:firstLine="708"/>
        <w:jc w:val="both"/>
        <w:rPr>
          <w:rFonts w:ascii="Verdana" w:hAnsi="Verdana"/>
        </w:rPr>
      </w:pPr>
      <w:r w:rsidRPr="007421CF">
        <w:rPr>
          <w:rFonts w:ascii="Verdana" w:hAnsi="Verdana"/>
        </w:rPr>
        <w:t>Todo lo analizado ha sido suponiendo “condiciones ideales”, pero en la práctica los generadores poseen resistencia óhmica interna y la reactancia sincrónica no es constante debido a los efectos de la saturación.</w:t>
      </w:r>
    </w:p>
    <w:p w:rsidR="00042C34" w:rsidRPr="007421CF" w:rsidRDefault="00042C34" w:rsidP="00AC4B39">
      <w:pPr>
        <w:ind w:firstLine="708"/>
        <w:jc w:val="both"/>
        <w:rPr>
          <w:rFonts w:ascii="Verdana" w:hAnsi="Verdana"/>
        </w:rPr>
      </w:pPr>
    </w:p>
    <w:p w:rsidR="00042C34" w:rsidRDefault="00042C34" w:rsidP="00AC4B39">
      <w:pPr>
        <w:ind w:firstLine="708"/>
        <w:jc w:val="both"/>
        <w:rPr>
          <w:rFonts w:ascii="Verdana" w:hAnsi="Verdana"/>
        </w:rPr>
      </w:pPr>
      <w:r w:rsidRPr="007421CF">
        <w:rPr>
          <w:rFonts w:ascii="Verdana" w:hAnsi="Verdana"/>
        </w:rPr>
        <w:t>Ante esto las curvas analizadas difieren ligeramente de las estudiadas, pero con la misma tendencia.</w:t>
      </w:r>
    </w:p>
    <w:p w:rsidR="00042C34" w:rsidRPr="007421CF" w:rsidRDefault="00042C34" w:rsidP="00AC4B39">
      <w:pPr>
        <w:ind w:firstLine="708"/>
        <w:jc w:val="both"/>
        <w:rPr>
          <w:rFonts w:ascii="Verdana" w:hAnsi="Verdana"/>
        </w:rPr>
      </w:pPr>
    </w:p>
    <w:p w:rsidR="00042C34" w:rsidRDefault="00042C34" w:rsidP="007817F1">
      <w:pPr>
        <w:ind w:firstLine="708"/>
        <w:jc w:val="both"/>
        <w:rPr>
          <w:rFonts w:ascii="Verdana" w:hAnsi="Verdana"/>
        </w:rPr>
      </w:pPr>
      <w:r w:rsidRPr="007421CF">
        <w:rPr>
          <w:rFonts w:ascii="Verdana" w:hAnsi="Verdana"/>
        </w:rPr>
        <w:t>Las curvas reales se pueden obtener en forma experimental y su aspecto es el que se muest</w:t>
      </w:r>
      <w:r>
        <w:rPr>
          <w:rFonts w:ascii="Verdana" w:hAnsi="Verdana"/>
        </w:rPr>
        <w:t>ra en la siguiente figura 9.31.</w:t>
      </w:r>
    </w:p>
    <w:p w:rsidR="00042C34" w:rsidRPr="007421CF" w:rsidRDefault="00042C34" w:rsidP="00AC4B39">
      <w:pPr>
        <w:ind w:left="284"/>
        <w:jc w:val="both"/>
        <w:rPr>
          <w:rFonts w:ascii="Verdana" w:hAnsi="Verdana"/>
        </w:rPr>
      </w:pPr>
      <w:r>
        <w:rPr>
          <w:noProof/>
          <w:lang w:val="es-ES"/>
        </w:rPr>
        <w:pict>
          <v:group id="Group 158" o:spid="_x0000_s2517" style="position:absolute;left:0;text-align:left;margin-left:86.05pt;margin-top:9.5pt;width:289.1pt;height:143.8pt;z-index:251641856" coordorigin="3708,12137" coordsize="5782,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">
            <v:line id="Line 159" o:spid="_x0000_s2518" style="position:absolute;visibility:visible" from="4299,14338" to="8461,143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DUKGsUAAADcAAAADwAAAGRycy9kb3ducmV2LnhtbESP3WrCQBSE74W+w3IE75qNVdM2dZVS&#10;fyj0oiTtAxyyxyQ0ezbsrhrf3hUKXg4z8w2zXA+mEydyvrWsYJqkIIgrq1uuFfz+7B5fQPiArLGz&#10;TAou5GG9ehgtMdf2zAWdylCLCGGfo4ImhD6X0lcNGfSJ7Ymjd7DOYIjS1VI7PEe46eRTmmbSYMtx&#10;ocGePhqq/sqjUTA/ll+uOKTbYpNRuV98c5XVM6Um4+H9DUSgIdzD/+1PrWDx/Aq3M/EIyN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DUKGsUAAADcAAAADwAAAAAAAAAA&#10;AAAAAAChAgAAZHJzL2Rvd25yZXYueG1sUEsFBgAAAAAEAAQA+QAAAJMDAAAAAA==&#10;" strokeweight=".25pt">
              <v:stroke endarrow="block" endarrowwidth="narrow" endarrowlength="short"/>
            </v:line>
            <v:line id="Line 160" o:spid="_x0000_s2519" style="position:absolute;flip:y;visibility:visible" from="4299,12256" to="4300,143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SI7MIAAADcAAAADwAAAGRycy9kb3ducmV2LnhtbERPzWrCQBC+F3yHZQRvdVZBkdRVRGmV&#10;Hlr8eYAhO03SZmdjdqPx7buHQo8f3/9y3bta3bgNlRcDk7EGxZJ7W0lh4HJ+fV6ACpHEUu2FDTw4&#10;wHo1eFpSZv1djnw7xUKlEAkZGShjbDLEkJfsKIx9w5K4L986igm2BdqW7inc1TjVeo6OKkkNJTW8&#10;LTn/OXXOwKHT9v1NX667/ecHzqcTdN8dGjMa9psXUJH7+C/+cx+sgdkizU9n0hHA1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USI7MIAAADcAAAADwAAAAAAAAAAAAAA&#10;AAChAgAAZHJzL2Rvd25yZXYueG1sUEsFBgAAAAAEAAQA+QAAAJADAAAAAA==&#10;" strokeweight=".25pt">
              <v:stroke endarrow="block" endarrowwidth="narrow" endarrowlength="short"/>
            </v:line>
            <v:shape id="Arc 161" o:spid="_x0000_s2520" style="position:absolute;left:4302;top:12850;width:4048;height:1027;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zTksYA&#10;AADcAAAADwAAAGRycy9kb3ducmV2LnhtbESPQWvCQBSE74L/YXmFXkQ3KVaW6CoSKFgoQlVQb8/s&#10;axLMvg3ZrcZ/3y0Uehxm5htmseptI27U+dqxhnSSgCAunKm51HDYv40VCB+QDTaOScODPKyWw8EC&#10;M+Pu/Em3XShFhLDPUEMVQptJ6YuKLPqJa4mj9+U6iyHKrpSmw3uE20a+JMlMWqw5LlTYUl5Rcd19&#10;Ww25e7+o6fa0ORR83quP61YdZyOtn5/69RxEoD78h//aG6PhVaXweyYeAbn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gzTksYAAADcAAAADwAAAAAAAAAAAAAAAACYAgAAZHJz&#10;L2Rvd25yZXYueG1sUEsFBgAAAAAEAAQA9QAAAIsDAAAAAA==&#10;" adj="0,,0" path="m-1,nfc11929,,21600,9670,21600,21600em-1,nsc11929,,21600,9670,21600,21600l,21600,-1,xe" filled="f" strokeweight="1pt">
              <v:stroke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4048,1027;0,1027" o:connectangles="0,0,0" textboxrect="3163,3163,18437,18437"/>
              <v:handles>
                <v:h position="@3,#0" polar="10800,10800"/>
                <v:h position="#2,#1" polar="10800,10800" radiusrange="0,10800"/>
              </v:handles>
            </v:shape>
            <v:shape id="Arc 162" o:spid="_x0000_s2521" style="position:absolute;left:5784;top:12776;width:2623;height:400;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5N5cUA&#10;AADcAAAADwAAAGRycy9kb3ducmV2LnhtbESPQWsCMRSE74L/ITzBi2i2YiVsjSJCQUGEqmB7e908&#10;dxc3L8sm6vrvjVDocZiZb5jZorWVuFHjS8ca3kYJCOLMmZJzDcfD51CB8AHZYOWYNDzIw2Le7cww&#10;Ne7OX3Tbh1xECPsUNRQh1KmUPivIoh+5mjh6Z9dYDFE2uTQN3iPcVnKcJFNpseS4UGBNq4Kyy/5q&#10;Nazc5ldNdt/rY8Y/B7W97NRpOtC632uXHyACteE//NdeGw3vagyvM/EIyP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3k3lxQAAANwAAAAPAAAAAAAAAAAAAAAAAJgCAABkcnMv&#10;ZG93bnJldi54bWxQSwUGAAAAAAQABAD1AAAAigMAAAAA&#10;" adj="0,,0" path="m-1,nfc11929,,21600,9670,21600,21600em-1,nsc11929,,21600,9670,21600,21600l,21600,-1,xe" filled="f" strokeweight="1pt">
              <v:stroke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2623,400;0,400" o:connectangles="0,0,0" textboxrect="3163,3163,18437,18437"/>
              <v:handles>
                <v:h position="@3,#0" polar="10800,10800"/>
                <v:h position="#2,#1" polar="10800,10800" radiusrange="0,10800"/>
              </v:handles>
            </v:shape>
            <v:shape id="Arc 163" o:spid="_x0000_s2522" style="position:absolute;left:4302;top:12787;width:1597;height:58;flip:x;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ghpcUA&#10;AADcAAAADwAAAGRycy9kb3ducmV2LnhtbESPT2sCMRTE74V+h/CEXkrNttKiq1FUEBaEQtcePD42&#10;b//g5mVJ4rp+eyMIHoeZ+Q2zWA2mFT0531hW8DlOQBAXVjdcKfg/7D6mIHxA1thaJgVX8rBavr4s&#10;MNX2wn/U56ESEcI+RQV1CF0qpS9qMujHtiOOXmmdwRClq6R2eIlw08qvJPmRBhuOCzV2tK2pOOVn&#10;o2DTW7d/P83Muc/W9tiUWXn4zZR6Gw3rOYhAQ3iGH+1MK/ieTuB+Jh4B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SCGlxQAAANwAAAAPAAAAAAAAAAAAAAAAAJgCAABkcnMv&#10;ZG93bnJldi54bWxQSwUGAAAAAAQABAD1AAAAigMAAAAA&#10;" adj="0,,0" path="m-1,nfc11929,,21600,9670,21600,21600em-1,nsc11929,,21600,9670,21600,21600l,21600,-1,xe" filled="f" strokeweight="1pt">
              <v:stroke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1597,58;0,58" o:connectangles="0,0,0" textboxrect="3163,3163,18437,18437"/>
              <v:handles>
                <v:h position="@3,#0" polar="10800,10800"/>
                <v:h position="#2,#1" polar="10800,10800" radiusrange="0,10800"/>
              </v:handles>
            </v:shape>
            <v:shape id="Arc 164" o:spid="_x0000_s2523" style="position:absolute;left:6183;top:12643;width:2224;height:115;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twCscA&#10;AADcAAAADwAAAGRycy9kb3ducmV2LnhtbESPQWvCQBSE7wX/w/IKvRTdtFhZUleRQCGCCDWC7e01&#10;+5oEs29DdtX477sFweMwM98w8+VgW3Gm3jeONbxMEhDEpTMNVxr2xcdYgfAB2WDrmDRcycNyMXqY&#10;Y2rchT/pvAuViBD2KWqoQ+hSKX1Zk0U/cR1x9H5dbzFE2VfS9HiJcNvK1ySZSYsNx4UaO8pqKo+7&#10;k9WQufWPmm6/8n3J34XaHLfqMHvW+ulxWL2DCDSEe/jWzo2GNzWF/zPx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57cArHAAAA3AAAAA8AAAAAAAAAAAAAAAAAmAIAAGRy&#10;cy9kb3ducmV2LnhtbFBLBQYAAAAABAAEAPUAAACMAwAAAAA=&#10;" adj="0,,0" path="m-1,nfc11929,,21600,9670,21600,21600em-1,nsc11929,,21600,9670,21600,21600l,21600,-1,xe" filled="f" strokeweight="1pt">
              <v:stroke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2224,115;0,115" o:connectangles="0,0,0" textboxrect="3163,3163,18437,18437"/>
              <v:handles>
                <v:h position="@3,#0" polar="10800,10800"/>
                <v:h position="#2,#1" polar="10800,10800" radiusrange="0,10800"/>
              </v:handles>
            </v:shape>
            <v:shape id="Arc 165" o:spid="_x0000_s2524" style="position:absolute;left:4302;top:12635;width:1996;height:229;flip:x;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0cSsUA&#10;AADcAAAADwAAAGRycy9kb3ducmV2LnhtbESPS2vDMBCE74H+B7GFXEIjp+CSulGCGygYAoUmPfS4&#10;WOsHsVZGkh/591Gh0OMwM98wu8NsOjGS861lBZt1AoK4tLrlWsH35eNpC8IHZI2dZVJwIw+H/cNi&#10;h5m2E3/ReA61iBD2GSpoQugzKX3ZkEG/tj1x9CrrDIYoXS21wynCTSefk+RFGmw5LjTY07Gh8noe&#10;jIL30brT6vpqhrHI7U9bFdXls1Bq+TjnbyACzeE//NcutIJ0m8LvmXgE5P4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7RxKxQAAANwAAAAPAAAAAAAAAAAAAAAAAJgCAABkcnMv&#10;ZG93bnJldi54bWxQSwUGAAAAAAQABAD1AAAAigMAAAAA&#10;" adj="0,,0" path="m-1,nfc11929,,21600,9670,21600,21600em-1,nsc11929,,21600,9670,21600,21600l,21600,-1,xe" filled="f" strokeweight="1pt">
              <v:stroke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1996,229;0,229" o:connectangles="0,0,0" textboxrect="3163,3163,18437,18437"/>
              <v:handles>
                <v:h position="@3,#0" polar="10800,10800"/>
                <v:h position="#2,#1" polar="10800,10800" radiusrange="0,10800"/>
              </v:handles>
            </v:shape>
            <v:rect id="Rectangle 166" o:spid="_x0000_s2525" style="position:absolute;left:7209;top:12411;width:1654;height:15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5wpsQA&#10;AADcAAAADwAAAGRycy9kb3ducmV2LnhtbESPQWsCMRSE70L/Q3iFXkSzCkq6GqUVhF67Sktvz81z&#10;s3TzsiSprv/eFAo9DjPzDbPeDq4TFwqx9axhNi1AENfetNxoOB72EwUiJmSDnWfScKMI283DaI2l&#10;8Vd+p0uVGpEhHEvUYFPqSyljbclhnPqeOHtnHxymLEMjTcBrhrtOzotiKR22nBcs9rSzVH9XP05D&#10;pcJr8/k8Pp4WXx+7MLNxrILS+ulxeFmBSDSk//Bf+81oWKgl/J7JR0B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OcKbEAAAA3AAAAA8AAAAAAAAAAAAAAAAAmAIAAGRycy9k&#10;b3ducmV2LnhtbFBLBQYAAAAABAAEAPUAAACJAwAAAAA=&#10;" strokecolor="white" strokeweight="1pt"/>
            <v:line id="Line 167" o:spid="_x0000_s2526" style="position:absolute;visibility:visible" from="7209,12509" to="7210,14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JKO8MAAADcAAAADwAAAGRycy9kb3ducmV2LnhtbESP3YrCMBSE7wXfIZyFvRFNW1BL1yiu&#10;IApe+fMAh+ZsWrY5KUlWu2+/WRC8HGbmG2a1GWwn7uRD61hBPstAENdOt2wU3K77aQkiRGSNnWNS&#10;8EsBNuvxaIWVdg8+0/0SjUgQDhUqaGLsKylD3ZDFMHM9cfK+nLcYk/RGao+PBLedLLJsIS22nBYa&#10;7GnXUP19+bEKzNnnp/ww2Csd0HzWxWRelBOl3t+G7QeISEN8hZ/to1YwL5fwfyYdAb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0CSjvDAAAA3AAAAA8AAAAAAAAAAAAA&#10;AAAAoQIAAGRycy9kb3ducmV2LnhtbFBLBQYAAAAABAAEAPkAAACRAwAAAAA=&#10;" strokeweight=".5pt">
              <v:stroke dashstyle="1 1"/>
            </v:line>
            <v:rect id="Rectangle 168" o:spid="_x0000_s2527" style="position:absolute;left:7323;top:12296;width:2110;height:3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PRo8MA&#10;AADcAAAADwAAAGRycy9kb3ducmV2LnhtbERPXWvCMBR9H+w/hDvYy9DUgVKqUaajsDGhWAVfL821&#10;LWtuSpJqt1+/PAx8PJzv1WY0nbiS861lBbNpAoK4srrlWsHpmE9SED4ga+wsk4If8rBZPz6sMNP2&#10;xge6lqEWMYR9hgqaEPpMSl81ZNBPbU8cuYt1BkOErpba4S2Gm06+JslCGmw5NjTY066h6rscjAJf&#10;mvzlc1acCzLzAbdfv5di/67U89P4tgQRaAx38b/7QyuYp3FtPBOP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5PRo8MAAADcAAAADwAAAAAAAAAAAAAAAACYAgAAZHJzL2Rv&#10;d25yZXYueG1sUEsFBgAAAAAEAAQA9QAAAIgDAAAAAA==&#10;" stroked="f" strokeweight=".5pt">
              <v:textbox inset="1pt,1pt,1pt,1pt">
                <w:txbxContent>
                  <w:p w:rsidR="00042C34" w:rsidRDefault="00042C34" w:rsidP="00AC4B39">
                    <w:pPr>
                      <w:rPr>
                        <w:rFonts w:ascii="Arial" w:hAnsi="Arial"/>
                        <w:sz w:val="16"/>
                      </w:rPr>
                    </w:pPr>
                    <w:r>
                      <w:rPr>
                        <w:rFonts w:ascii="Arial" w:hAnsi="Arial"/>
                        <w:sz w:val="16"/>
                      </w:rPr>
                      <w:t xml:space="preserve"> </w:t>
                    </w:r>
                    <w:r>
                      <w:rPr>
                        <w:rFonts w:ascii="Arial" w:hAnsi="Arial"/>
                        <w:sz w:val="16"/>
                        <w:szCs w:val="16"/>
                      </w:rPr>
                      <w:sym w:font="Symbol" w:char="F06A"/>
                    </w:r>
                    <w:r>
                      <w:rPr>
                        <w:rFonts w:ascii="Arial" w:hAnsi="Arial"/>
                        <w:sz w:val="16"/>
                      </w:rPr>
                      <w:t xml:space="preserve"> = </w:t>
                    </w:r>
                    <w:r>
                      <w:rPr>
                        <w:rFonts w:ascii="Arial" w:hAnsi="Arial"/>
                        <w:sz w:val="16"/>
                        <w:szCs w:val="16"/>
                      </w:rPr>
                      <w:sym w:font="Symbol" w:char="F070"/>
                    </w:r>
                    <w:r>
                      <w:rPr>
                        <w:rFonts w:ascii="Arial" w:hAnsi="Arial"/>
                        <w:sz w:val="16"/>
                      </w:rPr>
                      <w:t>/2 Capacitivo</w:t>
                    </w:r>
                  </w:p>
                </w:txbxContent>
              </v:textbox>
            </v:rect>
            <v:rect id="Rectangle 169" o:spid="_x0000_s2528" style="position:absolute;left:7323;top:13112;width:2167;height:2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90OMUA&#10;AADcAAAADwAAAGRycy9kb3ducmV2LnhtbESPQWvCQBSE74L/YXmCF6kbCxabuopaBKVCMAq9PrLP&#10;JJh9G7KrRn+9Wyh4HGbmG2Y6b00lrtS40rKC0TACQZxZXXKu4HhYv01AOI+ssbJMCu7kYD7rdqYY&#10;a3vjPV1Tn4sAYRejgsL7OpbSZQUZdENbEwfvZBuDPsgml7rBW4CbSr5H0Yc0WHJYKLCmVUHZOb0Y&#10;BS4168F2lPwmZMYXXP48TsnuW6l+r118gfDU+lf4v73RCsaTT/g7E46An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33Q4xQAAANwAAAAPAAAAAAAAAAAAAAAAAJgCAABkcnMv&#10;ZG93bnJldi54bWxQSwUGAAAAAAQABAD1AAAAigMAAAAA&#10;" stroked="f" strokeweight=".5pt">
              <v:textbox inset="1pt,1pt,1pt,1pt">
                <w:txbxContent>
                  <w:p w:rsidR="00042C34" w:rsidRDefault="00042C34" w:rsidP="00AC4B39">
                    <w:pPr>
                      <w:rPr>
                        <w:rFonts w:ascii="Arial" w:hAnsi="Arial"/>
                        <w:sz w:val="16"/>
                      </w:rPr>
                    </w:pPr>
                    <w:r>
                      <w:rPr>
                        <w:rFonts w:ascii="Arial" w:hAnsi="Arial"/>
                        <w:sz w:val="16"/>
                      </w:rPr>
                      <w:t xml:space="preserve"> </w:t>
                    </w:r>
                    <w:r>
                      <w:rPr>
                        <w:rFonts w:ascii="Arial" w:hAnsi="Arial"/>
                        <w:sz w:val="16"/>
                        <w:szCs w:val="16"/>
                      </w:rPr>
                      <w:sym w:font="Symbol" w:char="F06A"/>
                    </w:r>
                    <w:r>
                      <w:rPr>
                        <w:rFonts w:ascii="Arial" w:hAnsi="Arial"/>
                        <w:sz w:val="16"/>
                      </w:rPr>
                      <w:t xml:space="preserve"> = </w:t>
                    </w:r>
                    <w:r>
                      <w:rPr>
                        <w:rFonts w:ascii="Arial" w:hAnsi="Arial"/>
                        <w:sz w:val="16"/>
                        <w:szCs w:val="16"/>
                      </w:rPr>
                      <w:sym w:font="Symbol" w:char="F070"/>
                    </w:r>
                    <w:r>
                      <w:rPr>
                        <w:rFonts w:ascii="Arial" w:hAnsi="Arial"/>
                        <w:sz w:val="16"/>
                      </w:rPr>
                      <w:t>/2 Inductivo</w:t>
                    </w:r>
                  </w:p>
                </w:txbxContent>
              </v:textbox>
            </v:rect>
            <v:rect id="Rectangle 170" o:spid="_x0000_s2529" style="position:absolute;left:7323;top:12708;width:1654;height:2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xLeMMA&#10;AADcAAAADwAAAGRycy9kb3ducmV2LnhtbERPy2rCQBTdF/yH4QrdFJ0oWDTNKD4ItFQIpoVuL5mb&#10;B2buhMxo0n59Z1Ho8nDeyW40rbhT7xrLChbzCARxYXXDlYLPj3S2BuE8ssbWMin4Jge77eQhwVjb&#10;gS90z30lQgi7GBXU3nexlK6oyaCb2444cKXtDfoA+0rqHocQblq5jKJnabDh0FBjR8eaimt+Mwpc&#10;btKnt0X2lZFZ3fDw/lNm55NSj9Nx/wLC0+j/xX/uV61gtQnzw5lwBO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DxLeMMAAADcAAAADwAAAAAAAAAAAAAAAACYAgAAZHJzL2Rv&#10;d25yZXYueG1sUEsFBgAAAAAEAAQA9QAAAIgDAAAAAA==&#10;" stroked="f" strokeweight=".5pt">
              <v:textbox inset="1pt,1pt,1pt,1pt">
                <w:txbxContent>
                  <w:p w:rsidR="00042C34" w:rsidRDefault="00042C34" w:rsidP="00AC4B39">
                    <w:pPr>
                      <w:rPr>
                        <w:rFonts w:ascii="Arial" w:hAnsi="Arial"/>
                        <w:sz w:val="16"/>
                      </w:rPr>
                    </w:pPr>
                    <w:r>
                      <w:rPr>
                        <w:rFonts w:ascii="Arial" w:hAnsi="Arial"/>
                        <w:sz w:val="16"/>
                      </w:rPr>
                      <w:t xml:space="preserve"> </w:t>
                    </w:r>
                    <w:r>
                      <w:rPr>
                        <w:rFonts w:ascii="Arial" w:hAnsi="Arial"/>
                        <w:sz w:val="16"/>
                        <w:szCs w:val="16"/>
                      </w:rPr>
                      <w:sym w:font="Symbol" w:char="F06A"/>
                    </w:r>
                    <w:r>
                      <w:rPr>
                        <w:rFonts w:ascii="Arial" w:hAnsi="Arial"/>
                        <w:sz w:val="16"/>
                      </w:rPr>
                      <w:t xml:space="preserve"> = 0</w:t>
                    </w:r>
                  </w:p>
                </w:txbxContent>
              </v:textbox>
            </v:rect>
            <v:shape id="Text Box 171" o:spid="_x0000_s2530" type="#_x0000_t202" style="position:absolute;left:3708;top:12137;width:582;height:102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mD5cMA&#10;AADcAAAADwAAAGRycy9kb3ducmV2LnhtbESPQYvCMBSE78L+h/AWvGmiqKzVKIsieFLU3QVvj+bZ&#10;lm1eShNt/fdGEDwOM/MNM1+2thQ3qn3hWMOgr0AQp84UnGn4OW16XyB8QDZYOiYNd/KwXHx05pgY&#10;1/CBbseQiQhhn6CGPIQqkdKnOVn0fVcRR+/iaoshyjqTpsYmwm0ph0pNpMWC40KOFa1ySv+PV6vh&#10;d3c5/43UPlvbcdW4Vkm2U6l197P9noEI1IZ3+NXeGg3j6QCeZ+IR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JmD5cMAAADcAAAADwAAAAAAAAAAAAAAAACYAgAAZHJzL2Rv&#10;d25yZXYueG1sUEsFBgAAAAAEAAQA9QAAAIgDAAAAAA==&#10;" filled="f" stroked="f">
              <v:textbox>
                <w:txbxContent>
                  <w:p w:rsidR="00042C34" w:rsidRDefault="00042C34" w:rsidP="00AC4B39">
                    <w:pPr>
                      <w:rPr>
                        <w:rFonts w:ascii="Arial" w:hAnsi="Arial"/>
                        <w:sz w:val="16"/>
                        <w:vertAlign w:val="subscript"/>
                        <w:lang w:val="es-MX"/>
                      </w:rPr>
                    </w:pPr>
                    <w:r>
                      <w:rPr>
                        <w:rFonts w:ascii="Arial" w:hAnsi="Arial"/>
                        <w:sz w:val="16"/>
                        <w:lang w:val="es-MX"/>
                      </w:rPr>
                      <w:t>U</w:t>
                    </w:r>
                    <w:r>
                      <w:rPr>
                        <w:rFonts w:ascii="Arial" w:hAnsi="Arial"/>
                        <w:sz w:val="16"/>
                        <w:vertAlign w:val="subscript"/>
                        <w:lang w:val="es-MX"/>
                      </w:rPr>
                      <w:t>F</w:t>
                    </w:r>
                  </w:p>
                  <w:p w:rsidR="00042C34" w:rsidRDefault="00042C34" w:rsidP="00AC4B39">
                    <w:pPr>
                      <w:rPr>
                        <w:rFonts w:ascii="Arial" w:hAnsi="Arial"/>
                        <w:sz w:val="16"/>
                        <w:vertAlign w:val="subscript"/>
                        <w:lang w:val="es-MX"/>
                      </w:rPr>
                    </w:pPr>
                  </w:p>
                  <w:p w:rsidR="00042C34" w:rsidRDefault="00042C34" w:rsidP="00AC4B39">
                    <w:pPr>
                      <w:rPr>
                        <w:rFonts w:ascii="Arial" w:hAnsi="Arial"/>
                        <w:sz w:val="16"/>
                        <w:vertAlign w:val="subscript"/>
                        <w:lang w:val="es-MX"/>
                      </w:rPr>
                    </w:pPr>
                  </w:p>
                  <w:p w:rsidR="00042C34" w:rsidRDefault="00042C34" w:rsidP="00AC4B39">
                    <w:pPr>
                      <w:rPr>
                        <w:rFonts w:ascii="Arial" w:hAnsi="Arial"/>
                        <w:sz w:val="16"/>
                        <w:vertAlign w:val="subscript"/>
                        <w:lang w:val="es-MX"/>
                      </w:rPr>
                    </w:pPr>
                    <w:r>
                      <w:rPr>
                        <w:rFonts w:ascii="Arial" w:hAnsi="Arial"/>
                        <w:sz w:val="16"/>
                        <w:lang w:val="es-MX"/>
                      </w:rPr>
                      <w:t>E</w:t>
                    </w:r>
                    <w:r>
                      <w:rPr>
                        <w:rFonts w:ascii="Arial" w:hAnsi="Arial"/>
                        <w:sz w:val="16"/>
                        <w:vertAlign w:val="subscript"/>
                        <w:lang w:val="es-MX"/>
                      </w:rPr>
                      <w:t>F</w:t>
                    </w:r>
                  </w:p>
                </w:txbxContent>
              </v:textbox>
            </v:shape>
            <v:rect id="Rectangle 172" o:spid="_x0000_s2531" style="position:absolute;left:6945;top:14503;width:570;height:5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fHE8YA&#10;AADcAAAADwAAAGRycy9kb3ducmV2LnhtbESPT2vCQBTE7wW/w/KE3nRjoP+iq2hrwYMITUugt2f2&#10;mUSzb0N21eTbuwWhx2FmfsPMFp2pxYVaV1lWMBlHIIhzqysuFPx8f45eQTiPrLG2TAp6crCYDx5m&#10;mGh75S+6pL4QAcIuQQWl900ipctLMujGtiEO3sG2Bn2QbSF1i9cAN7WMo+hZGqw4LJTY0HtJ+Sk9&#10;GwVuu8tO8Sp/cUez/sj22/43W/VKPQ675RSEp87/h+/tjVbw9BbD35lwBOT8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yfHE8YAAADcAAAADwAAAAAAAAAAAAAAAACYAgAAZHJz&#10;L2Rvd25yZXYueG1sUEsFBgAAAAAEAAQA9QAAAIsDAAAAAA==&#10;" filled="f" fillcolor="black" stroked="f" strokeweight="1pt">
              <v:textbox inset="1pt,1pt,1pt,1pt">
                <w:txbxContent>
                  <w:p w:rsidR="00042C34" w:rsidRDefault="00042C34" w:rsidP="00AC4B39">
                    <w:pPr>
                      <w:jc w:val="center"/>
                      <w:rPr>
                        <w:rFonts w:ascii="Arial" w:hAnsi="Arial"/>
                        <w:sz w:val="16"/>
                        <w:vertAlign w:val="subscript"/>
                        <w:lang w:val="es-MX"/>
                      </w:rPr>
                    </w:pPr>
                    <w:r>
                      <w:rPr>
                        <w:rFonts w:ascii="Arial" w:hAnsi="Arial"/>
                        <w:sz w:val="16"/>
                        <w:lang w:val="es-MX"/>
                      </w:rPr>
                      <w:t>I</w:t>
                    </w:r>
                    <w:r>
                      <w:rPr>
                        <w:rFonts w:ascii="Arial" w:hAnsi="Arial"/>
                        <w:sz w:val="16"/>
                        <w:vertAlign w:val="subscript"/>
                        <w:lang w:val="es-MX"/>
                      </w:rPr>
                      <w:t>N</w:t>
                    </w:r>
                  </w:p>
                </w:txbxContent>
              </v:textbox>
            </v:rect>
            <v:rect id="Rectangle 173" o:spid="_x0000_s2532" style="position:absolute;left:8121;top:14557;width:558;height:40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tiiMcA&#10;AADcAAAADwAAAGRycy9kb3ducmV2LnhtbESPT2vCQBTE74V+h+UVvNWNSltNXaX+KfQgglEC3l6z&#10;zyQ1+zZkV02+vVso9DjMzG+Y6bw1lbhS40rLCgb9CARxZnXJuYLD/vN5DMJ5ZI2VZVLQkYP57PFh&#10;irG2N97RNfG5CBB2MSoovK9jKV1WkEHXtzVx8E62MeiDbHKpG7wFuKnkMIpepcGSw0KBNS0Lys7J&#10;xShwm216Hi6yN/dj1qv0e9Md00WnVO+p/XgH4an1/+G/9pdW8DIZwe+ZcAT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xrYojHAAAA3AAAAA8AAAAAAAAAAAAAAAAAmAIAAGRy&#10;cy9kb3ducmV2LnhtbFBLBQYAAAAABAAEAPUAAACMAwAAAAA=&#10;" filled="f" fillcolor="black" stroked="f" strokeweight="1pt">
              <v:textbox inset="1pt,1pt,1pt,1pt">
                <w:txbxContent>
                  <w:p w:rsidR="00042C34" w:rsidRDefault="00042C34" w:rsidP="00AC4B39">
                    <w:pPr>
                      <w:jc w:val="center"/>
                      <w:rPr>
                        <w:rFonts w:ascii="Arial" w:hAnsi="Arial"/>
                        <w:sz w:val="16"/>
                        <w:vertAlign w:val="subscript"/>
                        <w:lang w:val="es-MX"/>
                      </w:rPr>
                    </w:pPr>
                    <w:r>
                      <w:rPr>
                        <w:rFonts w:ascii="Arial" w:hAnsi="Arial"/>
                        <w:sz w:val="16"/>
                        <w:lang w:val="es-MX"/>
                      </w:rPr>
                      <w:t>I</w:t>
                    </w:r>
                  </w:p>
                </w:txbxContent>
              </v:textbox>
            </v:rect>
          </v:group>
        </w:pict>
      </w:r>
    </w:p>
    <w:p w:rsidR="00042C34" w:rsidRPr="007421CF" w:rsidRDefault="00042C34" w:rsidP="00AC4B39">
      <w:pPr>
        <w:ind w:left="284"/>
        <w:jc w:val="both"/>
        <w:rPr>
          <w:rFonts w:ascii="Verdana" w:hAnsi="Verdana"/>
          <w:vertAlign w:val="subscript"/>
        </w:rPr>
      </w:pPr>
      <w:r w:rsidRPr="007421CF">
        <w:rPr>
          <w:rFonts w:ascii="Verdana" w:hAnsi="Verdana"/>
        </w:rPr>
        <w:tab/>
      </w:r>
      <w:r w:rsidRPr="007421CF">
        <w:rPr>
          <w:rFonts w:ascii="Verdana" w:hAnsi="Verdana"/>
        </w:rPr>
        <w:tab/>
      </w:r>
      <w:r w:rsidRPr="007421CF">
        <w:rPr>
          <w:rFonts w:ascii="Verdana" w:hAnsi="Verdana"/>
        </w:rPr>
        <w:tab/>
        <w:t xml:space="preserve">    </w:t>
      </w:r>
    </w:p>
    <w:p w:rsidR="00042C34" w:rsidRPr="007421CF" w:rsidRDefault="00042C34" w:rsidP="00AC4B39">
      <w:pPr>
        <w:ind w:left="284"/>
        <w:jc w:val="both"/>
        <w:rPr>
          <w:rFonts w:ascii="Verdana" w:hAnsi="Verdana"/>
        </w:rPr>
      </w:pP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r>
      <w:r w:rsidRPr="007421CF">
        <w:rPr>
          <w:rFonts w:ascii="Verdana" w:hAnsi="Verdana"/>
        </w:rPr>
        <w:tab/>
        <w:t xml:space="preserve">  </w:t>
      </w:r>
      <w:r w:rsidRPr="007421CF">
        <w:rPr>
          <w:rFonts w:ascii="Verdana" w:hAnsi="Verdana"/>
        </w:rPr>
        <w:sym w:font="Symbol" w:char="F06A"/>
      </w:r>
      <w:r w:rsidRPr="007421CF">
        <w:rPr>
          <w:rFonts w:ascii="Verdana" w:hAnsi="Verdana"/>
        </w:rPr>
        <w:t xml:space="preserve">               </w:t>
      </w:r>
    </w:p>
    <w:p w:rsidR="00042C34" w:rsidRPr="007421CF" w:rsidRDefault="00042C34" w:rsidP="00AC4B39">
      <w:pPr>
        <w:ind w:left="284"/>
        <w:jc w:val="both"/>
        <w:rPr>
          <w:rFonts w:ascii="Verdana" w:hAnsi="Verdana"/>
          <w:vertAlign w:val="subscript"/>
        </w:rPr>
      </w:pPr>
      <w:r w:rsidRPr="007421CF">
        <w:rPr>
          <w:rFonts w:ascii="Verdana" w:hAnsi="Verdana"/>
        </w:rPr>
        <w:tab/>
      </w:r>
      <w:r w:rsidRPr="007421CF">
        <w:rPr>
          <w:rFonts w:ascii="Verdana" w:hAnsi="Verdana"/>
        </w:rPr>
        <w:tab/>
      </w:r>
      <w:r w:rsidRPr="007421CF">
        <w:rPr>
          <w:rFonts w:ascii="Verdana" w:hAnsi="Verdana"/>
        </w:rPr>
        <w:tab/>
        <w:t xml:space="preserve">    </w:t>
      </w:r>
    </w:p>
    <w:p w:rsidR="00042C34" w:rsidRDefault="00042C34">
      <w:r>
        <w:t xml:space="preserve">                                                                                  </w:t>
      </w:r>
    </w:p>
    <w:p w:rsidR="00042C34" w:rsidRDefault="00042C34"/>
    <w:p w:rsidR="00042C34" w:rsidRDefault="00042C34"/>
    <w:p w:rsidR="00042C34" w:rsidRDefault="00042C34"/>
    <w:p w:rsidR="00042C34" w:rsidRDefault="00042C34"/>
    <w:p w:rsidR="00042C34" w:rsidRDefault="00042C34"/>
    <w:p w:rsidR="00042C34" w:rsidRDefault="00042C34"/>
    <w:p w:rsidR="00042C34" w:rsidRDefault="00042C34"/>
    <w:p w:rsidR="00042C34" w:rsidRDefault="00042C34" w:rsidP="007364A1">
      <w:pPr>
        <w:pStyle w:val="BodyTextIndent"/>
        <w:ind w:hanging="284"/>
        <w:rPr>
          <w:rFonts w:ascii="Verdana" w:hAnsi="Verdana"/>
          <w:i w:val="0"/>
          <w:sz w:val="20"/>
        </w:rPr>
      </w:pPr>
      <w:r>
        <w:rPr>
          <w:rFonts w:ascii="Verdana" w:hAnsi="Verdana"/>
          <w:i w:val="0"/>
          <w:sz w:val="20"/>
        </w:rPr>
        <w:t>Figura 9.31</w:t>
      </w:r>
      <w:r w:rsidRPr="007421CF">
        <w:rPr>
          <w:rFonts w:ascii="Verdana" w:hAnsi="Verdana"/>
          <w:i w:val="0"/>
          <w:sz w:val="20"/>
        </w:rPr>
        <w:t xml:space="preserve"> Variación de la tensión en bornes de un generador</w:t>
      </w:r>
      <w:r>
        <w:rPr>
          <w:rFonts w:ascii="Verdana" w:hAnsi="Verdana"/>
          <w:i w:val="0"/>
          <w:sz w:val="20"/>
        </w:rPr>
        <w:t xml:space="preserve"> real</w:t>
      </w:r>
    </w:p>
    <w:p w:rsidR="00042C34" w:rsidRDefault="00042C34"/>
    <w:p w:rsidR="00042C34" w:rsidRPr="007364A1" w:rsidRDefault="00042C34" w:rsidP="007364A1">
      <w:pPr>
        <w:jc w:val="both"/>
        <w:rPr>
          <w:rFonts w:ascii="Verdana" w:hAnsi="Verdana"/>
          <w:b/>
          <w:sz w:val="24"/>
          <w:szCs w:val="24"/>
        </w:rPr>
      </w:pPr>
      <w:r>
        <w:rPr>
          <w:rFonts w:ascii="Verdana" w:hAnsi="Verdana"/>
          <w:b/>
          <w:sz w:val="24"/>
          <w:szCs w:val="24"/>
        </w:rPr>
        <w:t xml:space="preserve">9.9   </w:t>
      </w:r>
      <w:r w:rsidRPr="007364A1">
        <w:rPr>
          <w:rFonts w:ascii="Verdana" w:hAnsi="Verdana"/>
          <w:b/>
          <w:sz w:val="24"/>
          <w:szCs w:val="24"/>
        </w:rPr>
        <w:t>Alimentación del bobinado inductor del rotor</w:t>
      </w:r>
    </w:p>
    <w:p w:rsidR="00042C34" w:rsidRPr="007364A1" w:rsidRDefault="00042C34" w:rsidP="007364A1">
      <w:pPr>
        <w:jc w:val="both"/>
        <w:rPr>
          <w:rFonts w:ascii="Verdana" w:hAnsi="Verdana"/>
          <w:b/>
        </w:rPr>
      </w:pPr>
    </w:p>
    <w:p w:rsidR="00042C34" w:rsidRDefault="00042C34" w:rsidP="00D0767F">
      <w:pPr>
        <w:ind w:left="708"/>
        <w:jc w:val="both"/>
        <w:rPr>
          <w:rFonts w:ascii="Verdana" w:hAnsi="Verdana"/>
        </w:rPr>
      </w:pPr>
      <w:r w:rsidRPr="007364A1">
        <w:rPr>
          <w:rFonts w:ascii="Verdana" w:hAnsi="Verdana"/>
        </w:rPr>
        <w:t>La corriente continua para alimentar el bobin</w:t>
      </w:r>
      <w:r>
        <w:rPr>
          <w:rFonts w:ascii="Verdana" w:hAnsi="Verdana"/>
        </w:rPr>
        <w:t xml:space="preserve">ado inductor del rotor se puede </w:t>
      </w:r>
      <w:r w:rsidRPr="007364A1">
        <w:rPr>
          <w:rFonts w:ascii="Verdana" w:hAnsi="Verdana"/>
        </w:rPr>
        <w:t xml:space="preserve">obtener desde una fuente exterior a través de anillos rozantes que se encuentran montados sobres su eje, aislados eléctricamente del mismo y conectados a los terminales de la bobina, que permiten el pasaje de la corriente mencionada desde una parte fija exterior, a la parte en movimiento, mediante un sistema de escobillas o carbones que apoyan sobre dichos anillos, tal como puede observarse en la figura </w:t>
      </w:r>
      <w:r>
        <w:rPr>
          <w:rFonts w:ascii="Verdana" w:hAnsi="Verdana"/>
        </w:rPr>
        <w:t>9</w:t>
      </w:r>
      <w:r w:rsidRPr="007364A1">
        <w:rPr>
          <w:rFonts w:ascii="Verdana" w:hAnsi="Verdana"/>
        </w:rPr>
        <w:t>.3</w:t>
      </w:r>
      <w:r>
        <w:rPr>
          <w:rFonts w:ascii="Verdana" w:hAnsi="Verdana"/>
        </w:rPr>
        <w:t>2</w:t>
      </w:r>
    </w:p>
    <w:p w:rsidR="00042C34" w:rsidRPr="007364A1" w:rsidRDefault="00042C34" w:rsidP="00D0767F">
      <w:pPr>
        <w:ind w:left="708"/>
        <w:jc w:val="both"/>
        <w:rPr>
          <w:rFonts w:ascii="Verdana" w:hAnsi="Verdana"/>
        </w:rPr>
      </w:pPr>
    </w:p>
    <w:p w:rsidR="00042C34" w:rsidRPr="007364A1" w:rsidRDefault="00042C34" w:rsidP="007364A1">
      <w:pPr>
        <w:jc w:val="both"/>
        <w:rPr>
          <w:rFonts w:ascii="Verdana" w:hAnsi="Verdana"/>
          <w:b/>
        </w:rPr>
      </w:pPr>
      <w:r>
        <w:rPr>
          <w:noProof/>
          <w:lang w:val="es-ES"/>
        </w:rPr>
        <w:pict>
          <v:group id="Group 1967" o:spid="_x0000_s2533" style="position:absolute;left:0;text-align:left;margin-left:50pt;margin-top:3.6pt;width:352.1pt;height:162.45pt;z-index:251667456" coordorigin="2985,4274" coordsize="7042,32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">
            <v:rect id="Rectangle 1968" o:spid="_x0000_s2534" style="position:absolute;left:3945;top:4799;width:2760;height:15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C4mcYA&#10;AADcAAAADwAAAGRycy9kb3ducmV2LnhtbESP3WoCMRSE7wu+QziF3hTN+ousRpFCoWChuK2gd4fk&#10;uLt0c7JNUl3fvikIXg4z8w2zXHe2EWfyoXasYDjIQBBrZ2ouFXx9vvbnIEJENtg4JgVXCrBe9R6W&#10;mBt34R2di1iKBOGQo4IqxjaXMuiKLIaBa4mTd3LeYkzSl9J4vCS4beQoy2bSYs1pocKWXirS38Wv&#10;VfA8mVmzP/xc/bHYHvYfc715D1qpp8duswARqYv38K39ZhRMR2P4P5OOgF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6C4mcYAAADcAAAADwAAAAAAAAAAAAAAAACYAgAAZHJz&#10;L2Rvd25yZXYueG1sUEsFBgAAAAAEAAQA9QAAAIsDAAAAAA==&#10;" filled="f" strokeweight="1.5pt"/>
            <v:rect id="Rectangle 1969" o:spid="_x0000_s2535" style="position:absolute;left:3093;top:5525;width:840;height:1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iLScYA&#10;AADcAAAADwAAAGRycy9kb3ducmV2LnhtbESPT2sCMRTE70K/Q3gFL1KzlWrLapStIHorWqE9Pjdv&#10;/+DmZUniuu2nbwqCx2FmfsMsVr1pREfO15YVPI8TEMS51TWXCo6fm6c3ED4ga2wsk4If8rBaPgwW&#10;mGp75T11h1CKCGGfooIqhDaV0ucVGfRj2xJHr7DOYIjSlVI7vEa4aeQkSWbSYM1xocKW1hXl58PF&#10;KAjvxdF97IpT9n3pTtmr3vLv6Eup4WOfzUEE6sM9fGvvtILp5AX+z8Qj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KiLScYAAADcAAAADwAAAAAAAAAAAAAAAACYAgAAZHJz&#10;L2Rvd25yZXYueG1sUEsFBgAAAAAEAAQA9QAAAIsDAAAAAA==&#10;" fillcolor="#eaeaea" strokeweight=".25pt"/>
            <v:rect id="Rectangle 1970" o:spid="_x0000_s2536" style="position:absolute;left:6711;top:5537;width:1636;height:1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u0sYA&#10;AADcAAAADwAAAGRycy9kb3ducmV2LnhtbESPT2sCMRTE74LfITyhF6lZBduyNcoqSL0V7UJ7fG7e&#10;/qGblyWJ67afvhEKHoeZ+Q2z2gymFT0531hWMJ8lIIgLqxuuFOQf+8cXED4ga2wtk4If8rBZj0cr&#10;TLW98pH6U6hEhLBPUUEdQpdK6YuaDPqZ7YijV1pnMETpKqkdXiPctHKRJE/SYMNxocaOdjUV36eL&#10;URC2Ze7eD+U5+7r05+xZv/Hv9FOph8mQvYIINIR7+L990AqWiyXczsQj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Qu0sYAAADcAAAADwAAAAAAAAAAAAAAAACYAgAAZHJz&#10;L2Rvd25yZXYueG1sUEsFBgAAAAAEAAQA9QAAAIsDAAAAAA==&#10;" fillcolor="#eaeaea" strokeweight=".25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971" o:spid="_x0000_s2537" type="#_x0000_t5" style="position:absolute;left:3051;top:5675;width:210;height:1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c0tMQA&#10;AADcAAAADwAAAGRycy9kb3ducmV2LnhtbESPQYvCMBSE78L+h/AWvMiarrC6VKOIsChexFYEb4/m&#10;2ZY2L6VJtf57syB4HGbmG2ax6k0tbtS60rKC73EEgjizuuRcwSn9+/oF4TyyxtoyKXiQg9XyY7DA&#10;WNs7H+mW+FwECLsYFRTeN7GULivIoBvbhjh4V9sa9EG2udQt3gPc1HISRVNpsOSwUGBDm4KyKumM&#10;Aqwu573RB9mleRltL91ollak1PCzX89BeOr9O/xq77SCn8kU/s+EIyC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XNLTEAAAA3AAAAA8AAAAAAAAAAAAAAAAAmAIAAGRycy9k&#10;b3ducmV2LnhtbFBLBQYAAAAABAAEAPUAAACJAwAAAAA=&#10;"/>
            <v:shape id="AutoShape 1972" o:spid="_x0000_s2538" type="#_x0000_t5" style="position:absolute;left:8179;top:5687;width:210;height:1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uRL8UA&#10;AADcAAAADwAAAGRycy9kb3ducmV2LnhtbESPQWvCQBSE7wX/w/KEXopuGmgj0VWkIJZeSo0IuT2y&#10;zyQk+zZkNzH+e7dQ6HGYmW+YzW4yrRipd7VlBa/LCARxYXXNpYJzdlisQDiPrLG1TAru5GC3nT1t&#10;MNX2xj80nnwpAoRdigoq77tUSldUZNAtbUccvKvtDfog+1LqHm8BbloZR9G7NFhzWKiwo4+KiuY0&#10;GAXY5Jcvo7/lkJV1dMyHlyRrSKnn+bRfg/A0+f/wX/tTK3iLE/g9E46A3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m5EvxQAAANwAAAAPAAAAAAAAAAAAAAAAAJgCAABkcnMv&#10;ZG93bnJldi54bWxQSwUGAAAAAAQABAD1AAAAigMAAAAA&#10;"/>
            <v:shape id="AutoShape 1973" o:spid="_x0000_s2539" type="#_x0000_t5" style="position:absolute;left:3051;top:5351;width:210;height:162;flip:x 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kGsAA&#10;AADcAAAADwAAAGRycy9kb3ducmV2LnhtbERPy4rCMBTdC/MP4Qqz09QnYzWKjMyo4GaqH3Bprk21&#10;uSlNRuvfm4Xg8nDei1VrK3GjxpeOFQz6CQji3OmSCwWn40/vC4QPyBorx6TgQR5Wy4/OAlPt7vxH&#10;tywUIoawT1GBCaFOpfS5IYu+72riyJ1dYzFE2BRSN3iP4baSwySZSoslxwaDNX0byq/Zv1Uwlts6&#10;q0a/m5k7DPY2XC9m7Y9KfXbb9RxEoDa8xS/3TiuYDOPaeCYeAbl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XkGsAAAADcAAAADwAAAAAAAAAAAAAAAACYAgAAZHJzL2Rvd25y&#10;ZXYueG1sUEsFBgAAAAAEAAQA9QAAAIUDAAAAAA==&#10;"/>
            <v:shape id="AutoShape 1974" o:spid="_x0000_s2540" type="#_x0000_t5" style="position:absolute;left:8179;top:5375;width:210;height:162;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ZLiMcA&#10;AADcAAAADwAAAGRycy9kb3ducmV2LnhtbESPQWvCQBSE7wX/w/IEL6VuFFI1dQ1SKCiWUrUXb6/Z&#10;ZxKSfRt2V43/vlso9DjMzDfMMu9NK67kfG1ZwWScgCAurK65VPB1fHuag/ABWWNrmRTcyUO+Gjws&#10;MdP2xnu6HkIpIoR9hgqqELpMSl9UZNCPbUccvbN1BkOUrpTa4S3CTSunSfIsDdYcFyrs6LWiojlc&#10;jIL3xXGXpG6dzj5O7ed+e/p+tI1TajTs1y8gAvXhP/zX3mgF6XQBv2fiEZ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7mS4jHAAAA3AAAAA8AAAAAAAAAAAAAAAAAmAIAAGRy&#10;cy9kb3ducmV2LnhtbFBLBQYAAAAABAAEAPUAAACMAwAAAAA=&#10;"/>
            <v:group id="Group 1975" o:spid="_x0000_s2541" style="position:absolute;left:4573;top:5459;width:1134;height:378;rotation:-90" coordorigin="3485,5907" coordsize="1128,4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QptaUwwAAANwAAAAP&#10;AAAAAAAAAAAAAAAAAKoCAABkcnMvZG93bnJldi54bWxQSwUGAAAAAAQABAD6AAAAmgMAAAAA&#10;">
              <v:oval id="Oval 1976" o:spid="_x0000_s2542" style="position:absolute;left:3563;top:5907;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CQXMYA&#10;AADcAAAADwAAAGRycy9kb3ducmV2LnhtbESPQWvCQBSE74L/YXlCb7pJi2mbukoRhVxEtL309pp9&#10;TUKzb8PuNqb+elcQPA4z8w2zWA2mFT0531hWkM4SEMSl1Q1XCj4/ttMXED4ga2wtk4J/8rBajkcL&#10;zLU98YH6Y6hEhLDPUUEdQpdL6cuaDPqZ7Yij92OdwRClq6R2eIpw08rHJMmkwYbjQo0drWsqf49/&#10;RgE974pNZrav2X7Y6PSrcOtz/63Uw2R4fwMRaAj38K1daAXzpxSuZ+IRkM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oCQXMYAAADcAAAADwAAAAAAAAAAAAAAAACYAgAAZHJz&#10;L2Rvd25yZXYueG1sUEsFBgAAAAAEAAQA9QAAAIsDAAAAAA==&#10;" strokeweight="1pt"/>
              <v:oval id="Oval 1977" o:spid="_x0000_s2543" style="position:absolute;left:3737;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IOK8UA&#10;AADcAAAADwAAAGRycy9kb3ducmV2LnhtbESPQWvCQBSE7wX/w/KE3upGxdSmriKikIuUqhdvr9nX&#10;JJh9G3bXmPrr3UKhx2FmvmEWq940oiPna8sKxqMEBHFhdc2lgtNx9zIH4QOyxsYyKfghD6vl4GmB&#10;mbY3/qTuEEoRIewzVFCF0GZS+qIig35kW+LofVtnMETpSqkd3iLcNHKSJKk0WHNcqLClTUXF5XA1&#10;Cuh1n29Ts3tLP/qtHp9zt7l3X0o9D/v1O4hAffgP/7VzrWA2ncDvmXgE5P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Ug4rxQAAANwAAAAPAAAAAAAAAAAAAAAAAJgCAABkcnMv&#10;ZG93bnJldi54bWxQSwUGAAAAAAQABAD1AAAAigMAAAAA&#10;" strokeweight="1pt"/>
              <v:oval id="Oval 1978" o:spid="_x0000_s2544" style="position:absolute;left:3911;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rsMUA&#10;AADcAAAADwAAAGRycy9kb3ducmV2LnhtbESPQWvCQBSE7wX/w/IEb3VjpalGVxFRyKWUqhdvz+wz&#10;CWbfht1tjP313UKhx2FmvmGW6940oiPna8sKJuMEBHFhdc2lgtNx/zwD4QOyxsYyKXiQh/Vq8LTE&#10;TNs7f1J3CKWIEPYZKqhCaDMpfVGRQT+2LXH0rtYZDFG6UmqH9wg3jXxJklQarDkuVNjStqLidvgy&#10;CujtPd+lZj9PP/qdnpxzt/3uLkqNhv1mASJQH/7Df+1cK3idTuH3TDwC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HquwxQAAANwAAAAPAAAAAAAAAAAAAAAAAJgCAABkcnMv&#10;ZG93bnJldi54bWxQSwUGAAAAAAQABAD1AAAAigMAAAAA&#10;" strokeweight="1pt"/>
              <v:oval id="Oval 1979" o:spid="_x0000_s2545" style="position:absolute;left:4079;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czxMYA&#10;AADcAAAADwAAAGRycy9kb3ducmV2LnhtbESPT2vCQBTE74LfYXlCb7pR22hTVxFRyKUU/1y8vWZf&#10;k2D2bdjdxrSfvlso9DjMzG+Y1aY3jejI+dqygukkAUFcWF1zqeByPoyXIHxA1thYJgVf5GGzHg5W&#10;mGl75yN1p1CKCGGfoYIqhDaT0hcVGfQT2xJH78M6gyFKV0rt8B7hppGzJEmlwZrjQoUt7SoqbqdP&#10;o4AWr/k+NYfn9K3f6+k1d7vv7l2ph1G/fQERqA//4b92rhU8zR/h90w8AnL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vczxMYAAADcAAAADwAAAAAAAAAAAAAAAACYAgAAZHJz&#10;L2Rvd25yZXYueG1sUEsFBgAAAAAEAAQA9QAAAIsDAAAAAA==&#10;" strokeweight="1pt"/>
              <v:oval id="Oval 1980" o:spid="_x0000_s2546" style="position:absolute;left:4247;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uWX8YA&#10;AADcAAAADwAAAGRycy9kb3ducmV2LnhtbESPT2vCQBTE70K/w/KE3urGFqOmrlJEIRcp/rl4e2Zf&#10;k2D2bdjdxrSf3i0UPA4z8xtmsepNIzpyvrasYDxKQBAXVtdcKjgdty8zED4ga2wsk4If8rBaPg0W&#10;mGl74z11h1CKCGGfoYIqhDaT0hcVGfQj2xJH78s6gyFKV0rt8BbhppGvSZJKgzXHhQpbWldUXA/f&#10;RgFNd/kmNdt5+tlv9Picu/Vvd1Hqedh/vIMI1IdH+L+dawWTtwn8nYlHQC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buWX8YAAADcAAAADwAAAAAAAAAAAAAAAACYAgAAZHJz&#10;L2Rvd25yZXYueG1sUEsFBgAAAAAEAAQA9QAAAIsDAAAAAA==&#10;" strokeweight="1pt"/>
              <v:oval id="Oval 1981" o:spid="_x0000_s2547" style="position:absolute;left:4421;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kIKMYA&#10;AADcAAAADwAAAGRycy9kb3ducmV2LnhtbESPQWvCQBSE74X+h+UVetONFdOaukoRhVyKmPbi7TX7&#10;TILZt2F3jam/visIPQ4z8w2zWA2mFT0531hWMBknIIhLqxuuFHx/bUdvIHxA1thaJgW/5GG1fHxY&#10;YKbthffUF6ESEcI+QwV1CF0mpS9rMujHtiOO3tE6gyFKV0nt8BLhppUvSZJKgw3HhRo7WtdUnoqz&#10;UUCvn/kmNdt5uhs2enLI3fra/yj1/DR8vIMINIT/8L2dawWzaQq3M/EI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WkIKMYAAADcAAAADwAAAAAAAAAAAAAAAACYAgAAZHJz&#10;L2Rvd25yZXYueG1sUEsFBgAAAAAEAAQA9QAAAIsDAAAAAA==&#10;" strokeweight="1pt"/>
              <v:rect id="Rectangle 1982" o:spid="_x0000_s2548" style="position:absolute;left:3485;top:6105;width:1128;height:20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Je4MYA&#10;AADcAAAADwAAAGRycy9kb3ducmV2LnhtbESPT2vCQBTE7wW/w/KE3upu/ZNqdCOlIBRqD40Fr4/s&#10;MwnNvo3ZjcZv3xUKPQ4z8xtmsx1sIy7U+dqxhueJAkFcOFNzqeH7sHtagvAB2WDjmDTcyMM2Gz1s&#10;MDXuyl90yUMpIoR9ihqqENpUSl9UZNFPXEscvZPrLIYou1KaDq8Rbhs5VSqRFmuOCxW29FZR8ZP3&#10;VgMmc3P+PM32h48+wVU5qN3iqLR+HA+vaxCBhvAf/mu/Gw2L2Qvcz8QjIL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QJe4MYAAADcAAAADwAAAAAAAAAAAAAAAACYAgAAZHJz&#10;L2Rvd25yZXYueG1sUEsFBgAAAAAEAAQA9QAAAIsDAAAAAA==&#10;" stroked="f"/>
            </v:group>
            <v:line id="Line 1983" o:spid="_x0000_s2549" style="position:absolute;rotation:-90;visibility:visible" from="7576,7016" to="7576,7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7GyxMMAAADcAAAADwAAAGRycy9kb3ducmV2LnhtbERPy2oCMRTdF/oP4Rbc1YyKfUyNUgQf&#10;FF1UBXF3mVwn005uhiQ64983i4LLw3lPZp2txZV8qBwrGPQzEMSF0xWXCg77xfMbiBCRNdaOScGN&#10;Asymjw8TzLVr+Zuuu1iKFMIhRwUmxiaXMhSGLIa+a4gTd3beYkzQl1J7bFO4reUwy16kxYpTg8GG&#10;5oaK393FKnh1y017Ov8c/Xyl7eCw3Zqv/btSvafu8wNEpC7exf/utVYwHqW16Uw6AnL6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OxssTDAAAA3AAAAA8AAAAAAAAAAAAA&#10;AAAAoQIAAGRycy9kb3ducmV2LnhtbFBLBQYAAAAABAAEAPkAAACRAwAAAAA=&#10;"/>
            <v:line id="Line 1984" o:spid="_x0000_s2550" style="position:absolute;flip:x;visibility:visible" from="5135,5111" to="5797,51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ROmMcAAADcAAAADwAAAGRycy9kb3ducmV2LnhtbESPT2sCMRTE74V+h/AKvRTN9p/o1ihS&#10;KPTgRSsr3p6b52bZzcs2SXX99kYQehxm5jfMdN7bVhzJh9qxgudhBoK4dLrmSsHm52swBhEissbW&#10;MSk4U4D57P5uirl2J17RcR0rkSAcclRgYuxyKUNpyGIYuo44eQfnLcYkfSW1x1OC21a+ZNlIWqw5&#10;LRjs6NNQ2az/rAI5Xj79+sX+rSma7XZiirLodkulHh/6xQeISH38D9/a31rB++sErmfSEZCzC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LBE6YxwAAANwAAAAPAAAAAAAA&#10;AAAAAAAAAKECAABkcnMvZG93bnJldi54bWxQSwUGAAAAAAQABAD5AAAAlQMAAAAA&#10;"/>
            <v:line id="Line 1985" o:spid="_x0000_s2551" style="position:absolute;flip:x;visibility:visible" from="5125,6137" to="5775,61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iUeMMAAADcAAAADwAAAGRycy9kb3ducmV2LnhtbERPz2vCMBS+C/4P4Qm7jJk6nLhqFBGE&#10;HbxMpbLbW/NsSpuXmmTa/ffLYeDx4/u9XPe2FTfyoXasYDLOQBCXTtdcKTgddy9zECEia2wdk4Jf&#10;CrBeDQdLzLW78yfdDrESKYRDjgpMjF0uZSgNWQxj1xEn7uK8xZigr6T2eE/htpWvWTaTFmtODQY7&#10;2hoqm8OPVSDn++er33xPm6I5n99NURbd116pp1G/WYCI1MeH+N/9oRW8TdP8dCYdAbn6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I4lHjDAAAA3AAAAA8AAAAAAAAAAAAA&#10;AAAAoQIAAGRycy9kb3ducmV2LnhtbFBLBQYAAAAABAAEAPkAAACRAwAAAAA=&#10;"/>
            <v:line id="Line 1986" o:spid="_x0000_s2552" style="position:absolute;visibility:visible" from="5797,5105" to="5797,53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CwnMcAAADcAAAADwAAAGRycy9kb3ducmV2LnhtbESPQWvCQBSE70L/w/IKvelGa0OJriKW&#10;gvZQqi20x2f2mUSzb8PumqT/3hUKPQ4z8w0zX/amFi05X1lWMB4lIIhzqysuFHx9vg6fQfiArLG2&#10;TAp+ycNycTeYY6Ztxztq96EQEcI+QwVlCE0mpc9LMuhHtiGO3tE6gyFKV0jtsItwU8tJkqTSYMVx&#10;ocSG1iXl5/3FKHh//Ejb1fZt039v00P+sjv8nDqn1MN9v5qBCNSH//Bfe6MVPE3HcDsTj4BcX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0ULCcxwAAANwAAAAPAAAAAAAA&#10;AAAAAAAAAKECAABkcnMvZG93bnJldi54bWxQSwUGAAAAAAQABAD5AAAAlQMAAAAA&#10;"/>
            <v:line id="Line 1987" o:spid="_x0000_s2553" style="position:absolute;visibility:visible" from="5809,5381" to="7237,53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Iu68cAAADcAAAADwAAAGRycy9kb3ducmV2LnhtbESPQWvCQBSE7wX/w/IKvdVNbRskuopY&#10;CtpDqVbQ4zP7TKLZt2F3m6T/3hUKPQ4z8w0znfemFi05X1lW8DRMQBDnVldcKNh9vz+OQfiArLG2&#10;TAp+ycN8NribYqZtxxtqt6EQEcI+QwVlCE0mpc9LMuiHtiGO3sk6gyFKV0jtsItwU8tRkqTSYMVx&#10;ocSGliXll+2PUfD5/JW2i/XHqt+v02P+tjkezp1T6uG+X0xABOrDf/ivvdIKXl9GcDsTj4CcX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Egi7rxwAAANwAAAAPAAAAAAAA&#10;AAAAAAAAAKECAABkcnMvZG93bnJldi54bWxQSwUGAAAAAAQABAD5AAAAlQMAAAAA&#10;"/>
            <v:line id="Line 1988" o:spid="_x0000_s2554" style="position:absolute;flip:y;visibility:visible" from="5781,5909" to="5781,6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oKD8cAAADcAAAADwAAAGRycy9kb3ducmV2LnhtbESPQWsCMRSE74X+h/AKXopm21rRrVGk&#10;IHjwUisr3p6b182ym5dtEnX775uC0OMwM98w82VvW3EhH2rHCp5GGQji0umaKwX7z/VwCiJEZI2t&#10;Y1LwQwGWi/u7OebaXfmDLrtYiQThkKMCE2OXSxlKQxbDyHXEyfty3mJM0ldSe7wmuG3lc5ZNpMWa&#10;04LBjt4Nlc3ubBXI6fbx269O46ZoDoeZKcqiO26VGjz0qzcQkfr4H761N1rB6/gF/s6kIyA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y6goPxwAAANwAAAAPAAAAAAAA&#10;AAAAAAAAAKECAABkcnMvZG93bnJldi54bWxQSwUGAAAAAAQABAD5AAAAlQMAAAAA&#10;"/>
            <v:line id="Line 1989" o:spid="_x0000_s2555" style="position:absolute;visibility:visible" from="5781,5891" to="7825,58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cTBMcAAADcAAAADwAAAGRycy9kb3ducmV2LnhtbESPQWvCQBSE74X+h+UVvNVNWxskuoq0&#10;FLSHolbQ4zP7TNJm34bdNUn/vSsIPQ4z8w0znfemFi05X1lW8DRMQBDnVldcKNh9fzyOQfiArLG2&#10;TAr+yMN8dn83xUzbjjfUbkMhIoR9hgrKEJpMSp+XZNAPbUMcvZN1BkOUrpDaYRfhppbPSZJKgxXH&#10;hRIbeisp/92ejYKvl3XaLlafy36/So/5++Z4+OmcUoOHfjEBEagP/+Fbe6kVvI5G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kJxMExwAAANwAAAAPAAAAAAAA&#10;AAAAAAAAAKECAABkcnMvZG93bnJldi54bWxQSwUGAAAAAAQABAD5AAAAlQMAAAAA&#10;"/>
            <v:rect id="Rectangle 1990" o:spid="_x0000_s2556" style="position:absolute;left:7833;top:5219;width:72;height:7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3J08YA&#10;AADcAAAADwAAAGRycy9kb3ducmV2LnhtbESPzW7CMBCE75V4B2srcStOw48gxUSoVVB7hHDhtsTb&#10;JG28jmJD0j59XQmJ42hmvtGs08E04kqdqy0reJ5EIIgLq2suFRzz7GkJwnlkjY1lUvBDDtLN6GGN&#10;ibY97+l68KUIEHYJKqi8bxMpXVGRQTexLXHwPm1n0AfZlVJ32Ae4aWQcRQtpsOawUGFLrxUV34eL&#10;UXCu4yP+7vNdZFbZ1H8M+dfl9KbU+HHYvoDwNPh7+NZ+1wrmszn8nwlHQG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z3J08YAAADcAAAADwAAAAAAAAAAAAAAAACYAgAAZHJz&#10;L2Rvd25yZXYueG1sUEsFBgAAAAAEAAQA9QAAAIsDAAAAAA==&#10;"/>
            <v:rect id="Rectangle 1991" o:spid="_x0000_s2557" style="position:absolute;left:7239;top:5219;width:72;height:7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XpMQA&#10;AADcAAAADwAAAGRycy9kb3ducmV2LnhtbESPT4vCMBTE7wt+h/AEb2vqX9yuUURR9Kj1sre3zbOt&#10;Ni+liVr99JsFweMwM79hpvPGlOJGtSssK+h1IxDEqdUFZwqOyfpzAsJ5ZI2lZVLwIAfzWetjirG2&#10;d97T7eAzESDsYlSQe1/FUro0J4Ouayvi4J1sbdAHWWdS13gPcFPKfhSNpcGCw0KOFS1zSi+Hq1Hw&#10;W/SP+Nwnm8h8rQd+1yTn689KqU67WXyD8NT4d/jV3moFo+EY/s+EIyB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vV6TEAAAA3AAAAA8AAAAAAAAAAAAAAAAAmAIAAGRycy9k&#10;b3ducmV2LnhtbFBLBQYAAAAABAAEAPUAAACJAwAAAAA=&#10;"/>
            <v:oval id="Oval 1992" o:spid="_x0000_s2558" style="position:absolute;left:7191;top:5357;width:48;height:4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V+R8QA&#10;AADcAAAADwAAAGRycy9kb3ducmV2LnhtbESPT4vCMBTE7wt+h/AEL8uaKusfukaRguJ1qwePb5u3&#10;bbF5KUm07bffCMIeh5n5DbPZ9aYRD3K+tqxgNk1AEBdW11wquJwPH2sQPiBrbCyTgoE87Lajtw2m&#10;2nb8TY88lCJC2KeooAqhTaX0RUUG/dS2xNH7tc5giNKVUjvsItw0cp4kS2mw5rhQYUtZRcUtvxsF&#10;7r0dsuGUHWY/fMwX3Vpflxet1GTc779ABOrDf/jVPmkFi88VPM/EIyC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3VfkfEAAAA3AAAAA8AAAAAAAAAAAAAAAAAmAIAAGRycy9k&#10;b3ducmV2LnhtbFBLBQYAAAAABAAEAPUAAACJAwAAAAA=&#10;" fillcolor="black"/>
            <v:oval id="Oval 1993" o:spid="_x0000_s2559" style="position:absolute;left:7785;top:5861;width:48;height:4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rqNcAA&#10;AADcAAAADwAAAGRycy9kb3ducmV2LnhtbERPTYvCMBC9L+x/CCN4WTRVVKRrlKXg4tXag8exmW2L&#10;zaQkWdv+e3MQPD7e9+4wmFY8yPnGsoLFPAFBXFrdcKWguBxnWxA+IGtsLZOCkTwc9p8fO0y17flM&#10;jzxUIoawT1FBHUKXSunLmgz6ue2II/dnncEQoaukdtjHcNPKZZJspMGGY0ONHWU1lff83yhwX92Y&#10;jafsuLjxb77ut/q6KbRS08nw8w0i0BDe4pf7pBWsV3FtPBOPgN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ErqNcAAAADcAAAADwAAAAAAAAAAAAAAAACYAgAAZHJzL2Rvd25y&#10;ZXYueG1sUEsFBgAAAAAEAAQA9QAAAIUDAAAAAA==&#10;" fillcolor="black"/>
            <v:rect id="Rectangle 1994" o:spid="_x0000_s2560" style="position:absolute;left:7243;top:6005;width:72;height: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mussgA&#10;AADcAAAADwAAAGRycy9kb3ducmV2LnhtbESPT2vCQBTE7wW/w/KE3upGMcWmriJiwWoL1j+H3h7Z&#10;ZxKSfRuzq8Z+erdQ6HGYmd8w42lrKnGhxhWWFfR7EQji1OqCMwX73dvTCITzyBory6TgRg6mk87D&#10;GBNtr/xFl63PRICwS1BB7n2dSOnSnAy6nq2Jg3e0jUEfZJNJ3eA1wE0lB1H0LA0WHBZyrGmeU1pu&#10;z0bBR7o5rT+H3z+HxcoX5aJ8j6tdrNRjt529gvDU+v/wX3upFcTDF/g9E46AnN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nGa6yyAAAANwAAAAPAAAAAAAAAAAAAAAAAJgCAABk&#10;cnMvZG93bnJldi54bWxQSwUGAAAAAAQABAD1AAAAjQMAAAAA&#10;" fillcolor="#333" strokecolor="silver"/>
            <v:rect id="Rectangle 1995" o:spid="_x0000_s2561" style="position:absolute;left:7833;top:6011;width:72;height: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R8sMA&#10;AADcAAAADwAAAGRycy9kb3ducmV2LnhtbERPy2rCQBTdF/yH4Qru6qSlEYmOUopCfYHPRXeXzG0S&#10;krkTM6NGv95ZFLo8nPd42ppKXKlxhWUFb/0IBHFqdcGZguNh/joE4TyyxsoyKbiTg+mk8zLGRNsb&#10;7+i695kIIewSVJB7XydSujQng65va+LA/drGoA+wyaRu8BbCTSXfo2ggDRYcGnKs6SuntNxfjIJ1&#10;uj2vNh8/j9Ns6YtyVi7i6hAr1eu2nyMQnlr/L/5zf2sFcRzmhzPhCMjJ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qR8sMAAADcAAAADwAAAAAAAAAAAAAAAACYAgAAZHJzL2Rv&#10;d25yZXYueG1sUEsFBgAAAAAEAAQA9QAAAIgDAAAAAA==&#10;" fillcolor="#333" strokecolor="silver"/>
            <v:line id="Line 1996" o:spid="_x0000_s2562" style="position:absolute;visibility:visible" from="7879,6089" to="7879,73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YkmQcYAAADcAAAADwAAAGRycy9kb3ducmV2LnhtbESPQWvCQBSE70L/w/IKvelGi0FSVxGl&#10;oD1I1UJ7fGZfk9Ts27C7TdJ/3xUEj8PMfMPMl72pRUvOV5YVjEcJCOLc6ooLBR+n1+EMhA/IGmvL&#10;pOCPPCwXD4M5Ztp2fKD2GAoRIewzVFCG0GRS+rwkg35kG+LofVtnMETpCqkddhFuajlJklQarDgu&#10;lNjQuqT8cvw1CvbP72m72r1t+89des43h/PXT+eUenrsVy8gAvXhHr61t1rBdDqG65l4BOTiH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GJJkHGAAAA3AAAAA8AAAAAAAAA&#10;AAAAAAAAoQIAAGRycy9kb3ducmV2LnhtbFBLBQYAAAAABAAEAPkAAACUAwAAAAA=&#10;"/>
            <v:line id="Line 1997" o:spid="_x0000_s2563" style="position:absolute;visibility:visible" from="7279,6089" to="7279,63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u4NscAAADcAAAADwAAAGRycy9kb3ducmV2LnhtbESPT2vCQBTE74V+h+UJvdWNFoNEV5GW&#10;gvYg9Q/o8Zl9TdJm34bdbZJ++64geBxm5jfMfNmbWrTkfGVZwWiYgCDOra64UHA8vD9PQfiArLG2&#10;TAr+yMNy8fgwx0zbjnfU7kMhIoR9hgrKEJpMSp+XZNAPbUMcvS/rDIYoXSG1wy7CTS3HSZJKgxXH&#10;hRIbei0p/9n/GgXbl8+0XW0+1v1pk17yt93l/N05pZ4G/WoGIlAf7uFbe60VTCZjuJ6JR0Au/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BW7g2xwAAANwAAAAPAAAAAAAA&#10;AAAAAAAAAKECAABkcnMvZG93bnJldi54bWxQSwUGAAAAAAQABAD5AAAAlQMAAAAA&#10;"/>
            <v:shape id="Text Box 1998" o:spid="_x0000_s2564" type="#_x0000_t202" style="position:absolute;left:6721;top:4607;width:1698;height:6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4Ck8QA&#10;AADcAAAADwAAAGRycy9kb3ducmV2LnhtbESPQWvCQBSE74X+h+UVvNXdViM1dRNKRfBkUavg7ZF9&#10;JqHZtyG7mvjv3UKhx2FmvmEW+WAbcaXO1441vIwVCOLCmZpLDd/71fMbCB+QDTaOScONPOTZ48MC&#10;U+N63tJ1F0oRIexT1FCF0KZS+qIii37sWuLonV1nMUTZldJ02Ee4beSrUjNpsea4UGFLnxUVP7uL&#10;1XDYnE/HqfoqlzZpezcoyXYutR49DR/vIAIN4T/8114bDUkygd8z8QjI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ApPEAAAA3AAAAA8AAAAAAAAAAAAAAAAAmAIAAGRycy9k&#10;b3ducmV2LnhtbFBLBQYAAAAABAAEAPUAAACJAwAAAAA=&#10;" filled="f" stroked="f">
              <v:textbox>
                <w:txbxContent>
                  <w:p w:rsidR="00042C34" w:rsidRDefault="00042C34" w:rsidP="007364A1">
                    <w:pPr>
                      <w:jc w:val="center"/>
                      <w:rPr>
                        <w:rFonts w:ascii="Arial" w:hAnsi="Arial"/>
                      </w:rPr>
                    </w:pPr>
                    <w:r>
                      <w:rPr>
                        <w:rFonts w:ascii="Arial" w:hAnsi="Arial"/>
                      </w:rPr>
                      <w:t xml:space="preserve">Anillos </w:t>
                    </w:r>
                  </w:p>
                  <w:p w:rsidR="00042C34" w:rsidRDefault="00042C34" w:rsidP="007364A1">
                    <w:pPr>
                      <w:jc w:val="center"/>
                      <w:rPr>
                        <w:rFonts w:ascii="Arial" w:hAnsi="Arial"/>
                      </w:rPr>
                    </w:pPr>
                    <w:r>
                      <w:rPr>
                        <w:rFonts w:ascii="Arial" w:hAnsi="Arial"/>
                      </w:rPr>
                      <w:t>rozantes</w:t>
                    </w:r>
                  </w:p>
                </w:txbxContent>
              </v:textbox>
            </v:shape>
            <v:shape id="Text Box 1999" o:spid="_x0000_s2565" type="#_x0000_t202" style="position:absolute;left:7975;top:5975;width:1278;height:40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ea58MA&#10;AADcAAAADwAAAGRycy9kb3ducmV2LnhtbESPT4vCMBTE7wt+h/AEb2viYhetRhEXwZPL+g+8PZpn&#10;W2xeShNt/fabhQWPw8z8hpkvO1uJBzW+dKxhNFQgiDNnSs41HA+b9wkIH5ANVo5Jw5M8LBe9tzmm&#10;xrX8Q499yEWEsE9RQxFCnUrps4Is+qGriaN3dY3FEGWTS9NgG+G2kh9KfUqLJceFAmtaF5Td9ner&#10;4bS7Xs5j9Z1/2aRuXack26nUetDvVjMQgbrwCv+3t0ZDkozh70w8AnLx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1ea58MAAADcAAAADwAAAAAAAAAAAAAAAACYAgAAZHJzL2Rv&#10;d25yZXYueG1sUEsFBgAAAAAEAAQA9QAAAIgDAAAAAA==&#10;" filled="f" stroked="f">
              <v:textbox>
                <w:txbxContent>
                  <w:p w:rsidR="00042C34" w:rsidRDefault="00042C34" w:rsidP="007364A1">
                    <w:pPr>
                      <w:rPr>
                        <w:rFonts w:ascii="Arial" w:hAnsi="Arial"/>
                      </w:rPr>
                    </w:pPr>
                    <w:r>
                      <w:rPr>
                        <w:rFonts w:ascii="Arial" w:hAnsi="Arial"/>
                      </w:rPr>
                      <w:t>Escobillas</w:t>
                    </w:r>
                  </w:p>
                </w:txbxContent>
              </v:textbox>
            </v:shape>
            <v:shape id="Text Box 2000" o:spid="_x0000_s2566" type="#_x0000_t202" style="position:absolute;left:8329;top:5069;width:1698;height:6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s/fMMA&#10;AADcAAAADwAAAGRycy9kb3ducmV2LnhtbESPQWvCQBSE7wX/w/IEb3XXYopGV5GK4EmpVcHbI/tM&#10;gtm3Ibua+O/dQqHHYWa+YebLzlbiQY0vHWsYDRUI4syZknMNx5/N+wSED8gGK8ek4Ukelove2xxT&#10;41r+psch5CJC2KeooQihTqX0WUEW/dDVxNG7usZiiLLJpWmwjXBbyQ+lPqXFkuNCgTV9FZTdDner&#10;4bS7Xs5jtc/XNqlb1ynJdiq1HvS71QxEoC78h//aW6MhSRL4PROPgFy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Bs/fMMAAADcAAAADwAAAAAAAAAAAAAAAACYAgAAZHJzL2Rv&#10;d25yZXYueG1sUEsFBgAAAAAEAAQA9QAAAIgDAAAAAA==&#10;" filled="f" stroked="f">
              <v:textbox>
                <w:txbxContent>
                  <w:p w:rsidR="00042C34" w:rsidRDefault="00042C34" w:rsidP="007364A1">
                    <w:pPr>
                      <w:jc w:val="center"/>
                      <w:rPr>
                        <w:rFonts w:ascii="Arial" w:hAnsi="Arial"/>
                      </w:rPr>
                    </w:pPr>
                    <w:r>
                      <w:rPr>
                        <w:rFonts w:ascii="Arial" w:hAnsi="Arial"/>
                      </w:rPr>
                      <w:t>Cojinetes de apoyo del eje</w:t>
                    </w:r>
                  </w:p>
                </w:txbxContent>
              </v:textbox>
            </v:shape>
            <v:shape id="Text Box 2001" o:spid="_x0000_s2567" type="#_x0000_t202" style="position:absolute;left:3937;top:5315;width:1087;height:8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mhC8QA&#10;AADcAAAADwAAAGRycy9kb3ducmV2LnhtbESPQWvCQBSE7wX/w/KE3prdlkZqdBPEUuhJ0baCt0f2&#10;mYRm34bs1qT/3hUEj8PMfMMsi9G24ky9bxxreE4UCOLSmYYrDd9fH09vIHxANtg6Jg3/5KHIJw9L&#10;zIwbeEfnfahEhLDPUEMdQpdJ6cuaLPrEdcTRO7neYoiyr6TpcYhw28oXpWbSYsNxocaO1jWVv/s/&#10;q+FnczoeXtW2erdpN7hRSbZzqfXjdFwtQAQawz18a38aDWk6g+uZeARk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JoQvEAAAA3AAAAA8AAAAAAAAAAAAAAAAAmAIAAGRycy9k&#10;b3ducmV2LnhtbFBLBQYAAAAABAAEAPUAAACJAwAAAAA=&#10;" filled="f" stroked="f">
              <v:textbox>
                <w:txbxContent>
                  <w:p w:rsidR="00042C34" w:rsidRDefault="00042C34" w:rsidP="007364A1">
                    <w:pPr>
                      <w:jc w:val="center"/>
                      <w:rPr>
                        <w:rFonts w:ascii="Arial" w:hAnsi="Arial"/>
                        <w:sz w:val="16"/>
                      </w:rPr>
                    </w:pPr>
                    <w:r>
                      <w:rPr>
                        <w:rFonts w:ascii="Arial" w:hAnsi="Arial"/>
                        <w:sz w:val="16"/>
                      </w:rPr>
                      <w:t xml:space="preserve">Bobina </w:t>
                    </w:r>
                  </w:p>
                  <w:p w:rsidR="00042C34" w:rsidRDefault="00042C34" w:rsidP="007364A1">
                    <w:pPr>
                      <w:jc w:val="center"/>
                      <w:rPr>
                        <w:rFonts w:ascii="Arial" w:hAnsi="Arial"/>
                        <w:sz w:val="16"/>
                      </w:rPr>
                    </w:pPr>
                    <w:r>
                      <w:rPr>
                        <w:rFonts w:ascii="Arial" w:hAnsi="Arial"/>
                        <w:sz w:val="16"/>
                      </w:rPr>
                      <w:t>de excitacióndel rotor</w:t>
                    </w:r>
                  </w:p>
                </w:txbxContent>
              </v:textbox>
            </v:shape>
            <v:shape id="Text Box 2002" o:spid="_x0000_s2568" type="#_x0000_t202" style="position:absolute;left:2985;top:4889;width:1128;height:6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UEkMQA&#10;AADcAAAADwAAAGRycy9kb3ducmV2LnhtbESPT2vCQBTE7wW/w/IEb7prMdVGV5GK4MninxZ6e2Sf&#10;STD7NmRXk377riD0OMzMb5jFqrOVuFPjS8caxiMFgjhzpuRcw/m0Hc5A+IBssHJMGn7Jw2rZe1lg&#10;alzLB7ofQy4ihH2KGooQ6lRKnxVk0Y9cTRy9i2sshiibXJoG2wi3lXxV6k1aLDkuFFjTR0HZ9Xiz&#10;Gr72l5/vifrMNzapW9cpyfZdaj3od+s5iEBd+A8/2zujIUmm8DgTj4B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FBJDEAAAA3AAAAA8AAAAAAAAAAAAAAAAAmAIAAGRycy9k&#10;b3ducmV2LnhtbFBLBQYAAAAABAAEAPUAAACJAwAAAAA=&#10;" filled="f" stroked="f">
              <v:textbox>
                <w:txbxContent>
                  <w:p w:rsidR="00042C34" w:rsidRDefault="00042C34" w:rsidP="007364A1">
                    <w:pPr>
                      <w:jc w:val="center"/>
                      <w:rPr>
                        <w:rFonts w:ascii="Arial" w:hAnsi="Arial"/>
                      </w:rPr>
                    </w:pPr>
                    <w:r>
                      <w:rPr>
                        <w:rFonts w:ascii="Arial" w:hAnsi="Arial"/>
                      </w:rPr>
                      <w:t xml:space="preserve">Eje del </w:t>
                    </w:r>
                  </w:p>
                  <w:p w:rsidR="00042C34" w:rsidRDefault="00042C34" w:rsidP="007364A1">
                    <w:pPr>
                      <w:jc w:val="center"/>
                      <w:rPr>
                        <w:rFonts w:ascii="Arial" w:hAnsi="Arial"/>
                      </w:rPr>
                    </w:pPr>
                    <w:r>
                      <w:rPr>
                        <w:rFonts w:ascii="Arial" w:hAnsi="Arial"/>
                      </w:rPr>
                      <w:t>rotor</w:t>
                    </w:r>
                  </w:p>
                </w:txbxContent>
              </v:textbox>
            </v:shape>
            <v:rect id="Rectangle 2003" o:spid="_x0000_s2569" alt="Diagonal hacia abajo clara" style="position:absolute;left:3928;top:6458;width:2778;height:40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n92cEA&#10;AADcAAAADwAAAGRycy9kb3ducmV2LnhtbERPS0vDQBC+C/6HZQRvduMjRWK3RURBwYttRXobsmM2&#10;mJ0Nu2Ma/71zEDx+fO/VZo6DmSiXPrGDy0UFhrhNvufOwX73dHELpgiyxyExOfihApv16ckKG5+O&#10;/EbTVjqjIVwadBBExsba0gaKWBZpJFbuM+WIojB31mc8angc7FVVLW3EnrUh4EgPgdqv7XfU3v3N&#10;9aPs3mehQ44f8bUOh+nFufOz+f4OjNAs/+I/97N3UNe6Vs/oEbDr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x5/dnBAAAA3AAAAA8AAAAAAAAAAAAAAAAAmAIAAGRycy9kb3du&#10;cmV2LnhtbFBLBQYAAAAABAAEAPUAAACGAwAAAAA=&#10;" fillcolor="silver" strokeweight=".25pt">
              <v:fill r:id="rId27" o:title="" type="pattern"/>
            </v:rect>
            <v:shape id="Text Box 2004" o:spid="_x0000_s2570" type="#_x0000_t202" style="position:absolute;left:4804;top:6505;width:978;height:3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pliMIA&#10;AADcAAAADwAAAGRycy9kb3ducmV2LnhtbESP3YrCMBSE7xd8h3AEbxZNla0/1SgqrHjrzwMcm2Nb&#10;bE5KE219eyMIXg4z8w2zWLWmFA+qXWFZwXAQgSBOrS44U3A+/fenIJxH1lhaJgVPcrBadn4WmGjb&#10;8IEeR5+JAGGXoILc+yqR0qU5GXQDWxEH72prgz7IOpO6xibATSlHUTSWBgsOCzlWtM0pvR3vRsF1&#10;3/zGs+ay8+fJ4W+8wWJysU+let12PQfhqfXf8Ke91wrieAbvM+EIyO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mmWIwgAAANwAAAAPAAAAAAAAAAAAAAAAAJgCAABkcnMvZG93&#10;bnJldi54bWxQSwUGAAAAAAQABAD1AAAAhwMAAAAA&#10;" stroked="f">
              <v:textbox>
                <w:txbxContent>
                  <w:p w:rsidR="00042C34" w:rsidRDefault="00042C34" w:rsidP="007364A1">
                    <w:pPr>
                      <w:jc w:val="center"/>
                      <w:rPr>
                        <w:rFonts w:ascii="Arial" w:hAnsi="Arial"/>
                        <w:sz w:val="16"/>
                        <w:lang w:val="es-MX"/>
                      </w:rPr>
                    </w:pPr>
                    <w:r>
                      <w:rPr>
                        <w:rFonts w:ascii="Arial" w:hAnsi="Arial"/>
                        <w:sz w:val="16"/>
                        <w:lang w:val="es-MX"/>
                      </w:rPr>
                      <w:t>Estator</w:t>
                    </w:r>
                  </w:p>
                </w:txbxContent>
              </v:textbox>
            </v:shape>
            <v:rect id="Rectangle 2005" o:spid="_x0000_s2571" alt="Diagonal hacia abajo clara" style="position:absolute;left:3922;top:4274;width:2778;height:40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M7YsEA&#10;AADcAAAADwAAAGRycy9kb3ducmV2LnhtbERPS0sDMRC+C/6HMII3m/XRImvTIqKg4MW2Ir0Nm+lm&#10;6WayJON2/ffOQfD48b2X6yn2ZqRcusQOrmcVGOIm+Y5bB7vty9U9mCLIHvvE5OCHCqxX52dLrH06&#10;8QeNG2mNhnCp0UEQGWprSxMoYpmlgVi5Q8oRRWFurc940vDY25uqWtiIHWtDwIGeAjXHzXfU3t3d&#10;7bNsPyehfY5f8X0e9uObc5cX0+MDGKFJ/sV/7lfvYL7Q+XpGj4Bd/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xjO2LBAAAA3AAAAA8AAAAAAAAAAAAAAAAAmAIAAGRycy9kb3du&#10;cmV2LnhtbFBLBQYAAAAABAAEAPUAAACGAwAAAAA=&#10;" fillcolor="silver" strokeweight=".25pt">
              <v:fill r:id="rId27" o:title="" type="pattern"/>
            </v:rect>
            <v:shape id="Text Box 2006" o:spid="_x0000_s2572" type="#_x0000_t202" style="position:absolute;left:4816;top:4321;width:840;height:3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CjM8IA&#10;AADcAAAADwAAAGRycy9kb3ducmV2LnhtbESP3YrCMBSE7wXfIRzBG9FUWatWo7jCirf+PMCxObbF&#10;5qQ0WVvf3giCl8PMfMOsNq0pxYNqV1hWMB5FIIhTqwvOFFzOf8M5COeRNZaWScGTHGzW3c4KE20b&#10;PtLj5DMRIOwSVJB7XyVSujQng25kK+Lg3Wxt0AdZZ1LX2AS4KeUkimJpsOCwkGNFu5zS++nfKLgd&#10;msF00Vz3/jI7/sS/WMyu9qlUv9dulyA8tf4b/rQPWsE0HsP7TDgCcv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gKMzwgAAANwAAAAPAAAAAAAAAAAAAAAAAJgCAABkcnMvZG93&#10;bnJldi54bWxQSwUGAAAAAAQABAD1AAAAhwMAAAAA&#10;" stroked="f">
              <v:textbox>
                <w:txbxContent>
                  <w:p w:rsidR="00042C34" w:rsidRDefault="00042C34" w:rsidP="007364A1">
                    <w:pPr>
                      <w:jc w:val="center"/>
                      <w:rPr>
                        <w:rFonts w:ascii="Arial" w:hAnsi="Arial"/>
                        <w:sz w:val="16"/>
                        <w:lang w:val="es-MX"/>
                      </w:rPr>
                    </w:pPr>
                    <w:r>
                      <w:rPr>
                        <w:rFonts w:ascii="Arial" w:hAnsi="Arial"/>
                        <w:sz w:val="16"/>
                        <w:lang w:val="es-MX"/>
                      </w:rPr>
                      <w:t>Estator</w:t>
                    </w:r>
                  </w:p>
                </w:txbxContent>
              </v:textbox>
            </v:shape>
            <v:oval id="Oval 2007" o:spid="_x0000_s2573" style="position:absolute;left:7381;top:7103;width:42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8bu8QA&#10;AADcAAAADwAAAGRycy9kb3ducmV2LnhtbESPQWvCQBSE7wX/w/KE3upGQ0JJXUWUgj300NjeH9ln&#10;Esy+DdlnjP/eLRR6HGbmG2a9nVynRhpC69nAcpGAIq68bbk28H16f3kFFQTZYueZDNwpwHYze1pj&#10;Yf2Nv2gspVYRwqFAA41IX2gdqoYchoXviaN39oNDiXKotR3wFuGu06skybXDluNCgz3tG6ou5dUZ&#10;ONS7Mh91Kll6Phwlu/x8fqRLY57n0+4NlNAk/+G/9tEayPIV/J6JR0Bv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vG7vEAAAA3AAAAA8AAAAAAAAAAAAAAAAAmAIAAGRycy9k&#10;b3ducmV2LnhtbFBLBQYAAAAABAAEAPUAAACJAwAAAAA=&#10;"/>
            <v:group id="Group 2008" o:spid="_x0000_s2574" style="position:absolute;left:7012;top:6542;width:528;height:210;rotation:90" coordorigin="7835,5663" coordsize="528,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Sr0HrFAAAA3AAA&#10;AA8AAAAAAAAAAAAAAAAAqgIAAGRycy9kb3ducmV2LnhtbFBLBQYAAAAABAAEAPoAAACcAwAAAAA=&#10;">
              <v:line id="Line 2009" o:spid="_x0000_s2575" style="position:absolute;rotation:-60;visibility:visible" from="7784,5726" to="7886,5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Ljo6MMAAADcAAAADwAAAGRycy9kb3ducmV2LnhtbESPS6vCMBSE94L/IRzBjWjqE+k1ivgA&#10;t2oXLg/NuW21OSlNqvXfG+HCXQ4z8w2z2rSmFE+qXWFZwXgUgSBOrS44U5Bcj8MlCOeRNZaWScGb&#10;HGzW3c4KY21ffKbnxWciQNjFqCD3voqldGlOBt3IVsTB+7W1QR9knUld4yvATSknUbSQBgsOCzlW&#10;tMspfVwao+C2uw2Wk8fhdB9MG0wys58lzV6pfq/d/oDw1Pr/8F/7pBXMFzP4nglHQK4/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C46OjDAAAA3AAAAA8AAAAAAAAAAAAA&#10;AAAAoQIAAGRycy9kb3ducmV2LnhtbFBLBQYAAAAABAAEAPkAAACRAwAAAAA=&#10;"/>
              <v:line id="Line 2010" o:spid="_x0000_s2576" style="position:absolute;rotation:-30;visibility:visible" from="7907,5669" to="7907,5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7ylAMQAAADcAAAADwAAAGRycy9kb3ducmV2LnhtbESPQWsCMRSE7wX/Q3iCt5ooKLIaRQRB&#10;hUKrXrw9Ns/dbZOXJYm69dc3hUKPw8x8wyxWnbPiTiE2njWMhgoEcelNw5WG82n7OgMRE7JB65k0&#10;fFOE1bL3ssDC+Ad/0P2YKpEhHAvUUKfUFlLGsiaHcehb4uxdfXCYsgyVNAEfGe6sHCs1lQ4bzgs1&#10;trSpqfw63pyGg0zWNmo/vr5/zt7UJrTP5+Wi9aDfrecgEnXpP/zX3hkNk+kEfs/kIyC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vKUAxAAAANwAAAAPAAAAAAAAAAAA&#10;AAAAAKECAABkcnMvZG93bnJldi54bWxQSwUGAAAAAAQABAD5AAAAkgMAAAAA&#10;"/>
              <v:line id="Line 2011" o:spid="_x0000_s2577" style="position:absolute;rotation:30;visibility:visible" from="8003,5669" to="8003,5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F8IAAADcAAAADwAAAGRycy9kb3ducmV2LnhtbESPzarCMBSE94LvEI7gTlMvWLUaRS4I&#10;giv/wOWhOTbF5qQ00da3N8KFuxxm5htmtelsJV7U+NKxgsk4AUGcO11yoeBy3o3mIHxA1lg5JgVv&#10;8rBZ93srzLRr+UivUyhEhLDPUIEJoc6k9Lkhi37sauLo3V1jMUTZFFI32Ea4reRPkqTSYslxwWBN&#10;v4byx+lpFVyL0swfx2pxOM9ae/W3QxouM6WGg267BBGoC//hv/ZeK5imKXzPxCMg1x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EF8IAAADcAAAADwAAAAAAAAAAAAAA&#10;AAChAgAAZHJzL2Rvd25yZXYueG1sUEsFBgAAAAAEAAQA+QAAAJADAAAAAA==&#10;"/>
              <v:line id="Line 2012" o:spid="_x0000_s2578" style="position:absolute;rotation:-30;visibility:visible" from="8099,5663" to="8099,5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CKe7MQAAADcAAAADwAAAGRycy9kb3ducmV2LnhtbESPQWsCMRSE74X+h/AK3mpSQSurUUQo&#10;VKFgbS/eHpvn7mrysiSpbv31RhA8DjPzDTOdd86KE4XYeNbw1lcgiEtvGq40/P58vI5BxIRs0Hom&#10;Df8UYT57fppiYfyZv+m0TZXIEI4FaqhTagspY1mTw9j3LXH29j44TFmGSpqA5wx3Vg6UGkmHDeeF&#10;Glta1lQet39Ow1omaxu1Guw3h/GXWob2ctnttO69dIsJiERdeoTv7U+jYTh6h9uZfATk7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Ip7sxAAAANwAAAAPAAAAAAAAAAAA&#10;AAAAAKECAABkcnMvZG93bnJldi54bWxQSwUGAAAAAAQABAD5AAAAkgMAAAAA&#10;"/>
              <v:line id="Line 2013" o:spid="_x0000_s2579" style="position:absolute;rotation:30;visibility:visible" from="8195,5663" to="8195,5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Mz1/sAAAADcAAAADwAAAGRycy9kb3ducmV2LnhtbERPTYvCMBC9L+x/CLPgbU1XsGrXVJYF&#10;QfCkVvA4NGNT2kxKE2399+YgeHy87/VmtK24U+9rxwp+pgkI4tLpmisFxWn7vQThA7LG1jEpeJCH&#10;Tf75scZMu4EPdD+GSsQQ9hkqMCF0mZS+NGTRT11HHLmr6y2GCPtK6h6HGG5bOUuSVFqsOTYY7Ojf&#10;UNkcb1bBuarNsjm0q/1pMdizv+zTUCyUmnyNf78gAo3hLX65d1rBPI1r45l4BGT+B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TM9f7AAAAA3AAAAA8AAAAAAAAAAAAAAAAA&#10;oQIAAGRycy9kb3ducmV2LnhtbFBLBQYAAAAABAAEAPkAAACOAwAAAAA=&#10;"/>
              <v:line id="Line 2014" o:spid="_x0000_s2580" style="position:absolute;rotation:-30;visibility:visible" from="8291,5663" to="8291,5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GvBcQAAADcAAAADwAAAGRycy9kb3ducmV2LnhtbESPQWsCMRSE7wX/Q3hCbzWpUNHVKEUQ&#10;rFCw6sXbY/Pc3TZ5WZJUV399IxQ8DjPzDTNbdM6KM4XYeNbwOlAgiEtvGq40HParlzGImJANWs+k&#10;4UoRFvPe0wwL4y/8ReddqkSGcCxQQ51SW0gZy5ocxoFvibN38sFhyjJU0gS8ZLizcqjUSDpsOC/U&#10;2NKypvJn9+s0bGSytlEfw9P2e/yplqG93Y5HrZ/73fsURKIuPcL/7bXR8DaawP1MP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8a8FxAAAANwAAAAPAAAAAAAAAAAA&#10;AAAAAKECAABkcnMvZG93bnJldi54bWxQSwUGAAAAAAQABAD5AAAAkgMAAAAA&#10;"/>
              <v:line id="Line 2015" o:spid="_x0000_s2581" style="position:absolute;rotation:-60;visibility:visible" from="8312,5810" to="8414,5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p4NsIAAADcAAAADwAAAGRycy9kb3ducmV2LnhtbERPPW/CMBDdK/EfrENiQcUptAWlGFQl&#10;IGWFZmA8xUeSEp+j2CHh3+OhUsen973dj6YRd+pcbVnB2yICQVxYXXOpIP85vm5AOI+ssbFMCh7k&#10;YL+bvGwx1nbgE93PvhQhhF2MCirv21hKV1Rk0C1sSxy4q+0M+gC7UuoOhxBuGrmMok9psObQUGFL&#10;SUXF7dwbBZfkMt8sb4fsd77qMS9N+p73qVKz6fj9BcLT6P/Ff+5MK/hYh/nhTDgCcvc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lp4NsIAAADcAAAADwAAAAAAAAAAAAAA&#10;AAChAgAAZHJzL2Rvd25yZXYueG1sUEsFBgAAAAAEAAQA+QAAAJADAAAAAA==&#10;"/>
            </v:group>
            <v:line id="Line 2016" o:spid="_x0000_s2582" style="position:absolute;visibility:visible" from="7279,6947" to="7279,73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x6IccAAADcAAAADwAAAGRycy9kb3ducmV2LnhtbESPQWvCQBSE74X+h+UVeqsbLaYluopY&#10;CtpDUVtoj8/sM4lm34bdNUn/vSsUPA4z8w0znfemFi05X1lWMBwkIIhzqysuFHx/vT+9gvABWWNt&#10;mRT8kYf57P5uipm2HW+p3YVCRAj7DBWUITSZlD4vyaAf2IY4egfrDIYoXSG1wy7CTS1HSZJKgxXH&#10;hRIbWpaUn3Zno+DzeZO2i/XHqv9Zp/v8bbv/PXZOqceHfjEBEagPt/B/e6UVjF+G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6PHohxwAAANwAAAAPAAAAAAAA&#10;AAAAAAAAAKECAABkcnMvZG93bnJldi54bWxQSwUGAAAAAAQABAD5AAAAlQMAAAAA&#10;"/>
            <v:line id="Line 2017" o:spid="_x0000_s2583" style="position:absolute;flip:y;visibility:visible" from="7087,6551" to="7546,6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ZvxsUAAADcAAAADwAAAGRycy9kb3ducmV2LnhtbESPQYvCMBSE78L+h/AEL6Kpgq52jeIK&#10;gotQXBXPj+ZtW2xeShNt/fcbQfA4zMw3zGLVmlLcqXaFZQWjYQSCOLW64EzB+bQdzEA4j6yxtEwK&#10;HuRgtfzoLDDWtuFfuh99JgKEXYwKcu+rWEqX5mTQDW1FHLw/Wxv0QdaZ1DU2AW5KOY6iqTRYcFjI&#10;saJNTun1eDMKmlHfJrPpz/m7fzkc9ut50pabRKlet11/gfDU+nf41d5pBZPPMTzPhCMgl/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HZvxsUAAADcAAAADwAAAAAAAAAA&#10;AAAAAAChAgAAZHJzL2Rvd25yZXYueG1sUEsFBgAAAAAEAAQA+QAAAJMDAAAAAA==&#10;" strokeweight=".25pt">
              <v:stroke endarrow="block" endarrowwidth="narrow"/>
            </v:line>
            <v:shape id="Text Box 2018" o:spid="_x0000_s2584" type="#_x0000_t202" style="position:absolute;left:7255;top:7127;width:540;height:3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te88QA&#10;AADcAAAADwAAAGRycy9kb3ducmV2LnhtbESPSWvDMBSE74X8B/EKuSVSlyx1rYTSUsgppdkgt4f1&#10;vBDryVhK7P77KBDocZiZb5h02dtaXKj1lWMNT2MFgjhzpuJCw277PZqD8AHZYO2YNPyRh+Vi8JBi&#10;YlzHv3TZhEJECPsENZQhNImUPivJoh+7hjh6uWsthijbQpoWuwi3tXxWaiotVhwXSmzos6TstDlb&#10;Dft1fjy8qp/iy06azvVKsn2TWg8f+493EIH68B++t1dGw2T2Arcz8QjIx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8LXvPEAAAA3AAAAA8AAAAAAAAAAAAAAAAAmAIAAGRycy9k&#10;b3ducmV2LnhtbFBLBQYAAAAABAAEAPUAAACJAwAAAAA=&#10;" filled="f" stroked="f">
              <v:textbox>
                <w:txbxContent>
                  <w:p w:rsidR="00042C34" w:rsidRDefault="00042C34" w:rsidP="007364A1">
                    <w:pPr>
                      <w:jc w:val="center"/>
                      <w:rPr>
                        <w:rFonts w:ascii="Arial" w:hAnsi="Arial"/>
                      </w:rPr>
                    </w:pPr>
                    <w:r>
                      <w:rPr>
                        <w:rFonts w:ascii="Arial" w:hAnsi="Arial"/>
                      </w:rPr>
                      <w:t xml:space="preserve">+ </w:t>
                    </w:r>
                  </w:p>
                </w:txbxContent>
              </v:textbox>
            </v:shape>
            <v:shape id="Text Box 2019" o:spid="_x0000_s2585" type="#_x0000_t202" style="position:absolute;left:6583;top:7025;width:588;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LGh8QA&#10;AADcAAAADwAAAGRycy9kb3ducmV2LnhtbESPQWvCQBSE7wX/w/KE3nRX0Wqjq4gieGoxrQVvj+wz&#10;CWbfhuzWxH/vFoQeh5n5hlmuO1uJGzW+dKxhNFQgiDNnSs41fH/tB3MQPiAbrByThjt5WK96L0tM&#10;jGv5SLc05CJC2CeooQihTqT0WUEW/dDVxNG7uMZiiLLJpWmwjXBbybFSb9JiyXGhwJq2BWXX9Ndq&#10;OH1czj8T9Znv7LRuXack23ep9Wu/2yxABOrCf/jZPhgN09kE/s7EI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DixofEAAAA3AAAAA8AAAAAAAAAAAAAAAAAmAIAAGRycy9k&#10;b3ducmV2LnhtbFBLBQYAAAAABAAEAPUAAACJAwAAAAA=&#10;" filled="f" stroked="f">
              <v:textbox>
                <w:txbxContent>
                  <w:p w:rsidR="00042C34" w:rsidRPr="00ED48F5" w:rsidRDefault="00042C34" w:rsidP="007364A1">
                    <w:pPr>
                      <w:rPr>
                        <w:rFonts w:ascii="Arial" w:hAnsi="Arial"/>
                        <w:vertAlign w:val="subscript"/>
                      </w:rPr>
                    </w:pPr>
                    <w:r>
                      <w:rPr>
                        <w:rFonts w:ascii="Arial" w:hAnsi="Arial"/>
                      </w:rPr>
                      <w:t>I</w:t>
                    </w:r>
                    <w:r>
                      <w:rPr>
                        <w:rFonts w:ascii="Arial" w:hAnsi="Arial"/>
                        <w:vertAlign w:val="subscript"/>
                      </w:rPr>
                      <w:t>exc.</w:t>
                    </w:r>
                  </w:p>
                </w:txbxContent>
              </v:textbox>
            </v:shape>
            <v:shape id="Text Box 2020" o:spid="_x0000_s2586" type="#_x0000_t202" style="position:absolute;left:7429;top:7109;width:540;height:3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5jHMQA&#10;AADcAAAADwAAAGRycy9kb3ducmV2LnhtbESPT2vCQBTE7wW/w/IEb7prMdVGV5GK4MninxZ6e2Sf&#10;STD7NmRXk377riD0OMzMb5jFqrOVuFPjS8caxiMFgjhzpuRcw/m0Hc5A+IBssHJMGn7Jw2rZe1lg&#10;alzLB7ofQy4ihH2KGooQ6lRKnxVk0Y9cTRy9i2sshiibXJoG2wi3lXxV6k1aLDkuFFjTR0HZ9Xiz&#10;Gr72l5/vifrMNzapW9cpyfZdaj3od+s5iEBd+A8/2zujIZkm8DgTj4B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YxzEAAAA3AAAAA8AAAAAAAAAAAAAAAAAmAIAAGRycy9k&#10;b3ducmV2LnhtbFBLBQYAAAAABAAEAPUAAACJAwAAAAA=&#10;" filled="f" stroked="f">
              <v:textbox>
                <w:txbxContent>
                  <w:p w:rsidR="00042C34" w:rsidRDefault="00042C34" w:rsidP="007364A1"/>
                </w:txbxContent>
              </v:textbox>
            </v:shape>
            <v:line id="Line 2021" o:spid="_x0000_s2587" style="position:absolute;flip:y;visibility:visible" from="7111,6941" to="7111,73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J1UsUAAADcAAAADwAAAGRycy9kb3ducmV2LnhtbESPT2vCQBDF7wW/wzKCl6AblWpNXaV/&#10;FITSg9qDxyE7TYLZ2ZCdavrtu0LB4+PN+715y3XnanWhNlSeDYxHKSji3NuKCwNfx+3wCVQQZIu1&#10;ZzLwSwHWq97DEjPrr7yny0EKFSEcMjRQijSZ1iEvyWEY+YY4et++dShRtoW2LV4j3NV6kqYz7bDi&#10;2FBiQ28l5efDj4tvbD/5fTpNXp1OkgVtTvKRajFm0O9enkEJdXI//k/vrIHH+QxuYyIB9Oo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pJ1UsUAAADcAAAADwAAAAAAAAAA&#10;AAAAAAChAgAAZHJzL2Rvd25yZXYueG1sUEsFBgAAAAAEAAQA+QAAAJMDAAAAAA==&#10;">
              <v:stroke endarrow="block"/>
            </v:line>
            <v:shape id="Text Box 2022" o:spid="_x0000_s2588" type="#_x0000_t202" style="position:absolute;left:5823;top:4871;width:840;height:3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IAcQA&#10;AADcAAAADwAAAGRycy9kb3ducmV2LnhtbESPzWrDMBCE74G+g9hCL6GRU5K4da2ENJCSq908wMZa&#10;/1BrZSzVP28fFQo9DjPzDZMeJtOKgXrXWFawXkUgiAurG64UXL/Oz68gnEfW2FomBTM5OOwfFikm&#10;2o6c0ZD7SgQIuwQV1N53iZSuqMmgW9mOOHil7Q36IPtK6h7HADetfIminTTYcFiosaNTTcV3/mMU&#10;lJdxuX0bb5/+Gmeb3Qc28c3OSj09Tsd3EJ4m/x/+a1+0gm0cw++ZcATk/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8CAHEAAAA3AAAAA8AAAAAAAAAAAAAAAAAmAIAAGRycy9k&#10;b3ducmV2LnhtbFBLBQYAAAAABAAEAPUAAACJAwAAAAA=&#10;" stroked="f">
              <v:textbox>
                <w:txbxContent>
                  <w:p w:rsidR="00042C34" w:rsidRDefault="00042C34" w:rsidP="007364A1"/>
                </w:txbxContent>
              </v:textbox>
            </v:shape>
          </v:group>
        </w:pict>
      </w:r>
    </w:p>
    <w:p w:rsidR="00042C34" w:rsidRPr="007364A1" w:rsidRDefault="00042C34" w:rsidP="007364A1">
      <w:pPr>
        <w:jc w:val="both"/>
        <w:rPr>
          <w:rFonts w:ascii="Verdana" w:hAnsi="Verdana"/>
          <w:b/>
        </w:rPr>
      </w:pPr>
    </w:p>
    <w:p w:rsidR="00042C34" w:rsidRPr="007364A1" w:rsidRDefault="00042C34" w:rsidP="007364A1">
      <w:pPr>
        <w:jc w:val="both"/>
        <w:rPr>
          <w:rFonts w:ascii="Verdana" w:hAnsi="Verdana"/>
          <w:b/>
        </w:rPr>
      </w:pPr>
    </w:p>
    <w:p w:rsidR="00042C34" w:rsidRPr="007364A1" w:rsidRDefault="00042C34" w:rsidP="007364A1">
      <w:pPr>
        <w:jc w:val="both"/>
        <w:rPr>
          <w:rFonts w:ascii="Verdana" w:hAnsi="Verdana"/>
          <w:b/>
        </w:rPr>
      </w:pPr>
    </w:p>
    <w:p w:rsidR="00042C34" w:rsidRPr="007364A1" w:rsidRDefault="00042C34" w:rsidP="007364A1">
      <w:pPr>
        <w:jc w:val="both"/>
        <w:rPr>
          <w:rFonts w:ascii="Verdana" w:hAnsi="Verdana"/>
          <w:b/>
        </w:rPr>
      </w:pPr>
    </w:p>
    <w:p w:rsidR="00042C34" w:rsidRPr="007364A1" w:rsidRDefault="00042C34" w:rsidP="007364A1">
      <w:pPr>
        <w:jc w:val="both"/>
        <w:rPr>
          <w:rFonts w:ascii="Verdana" w:hAnsi="Verdana"/>
          <w:b/>
        </w:rPr>
      </w:pPr>
    </w:p>
    <w:p w:rsidR="00042C34" w:rsidRPr="007364A1" w:rsidRDefault="00042C34" w:rsidP="007364A1">
      <w:pPr>
        <w:jc w:val="both"/>
        <w:rPr>
          <w:rFonts w:ascii="Verdana" w:hAnsi="Verdana"/>
          <w:b/>
        </w:rPr>
      </w:pPr>
    </w:p>
    <w:p w:rsidR="00042C34" w:rsidRPr="007364A1" w:rsidRDefault="00042C34" w:rsidP="007364A1">
      <w:pPr>
        <w:jc w:val="both"/>
        <w:rPr>
          <w:rFonts w:ascii="Verdana" w:hAnsi="Verdana"/>
          <w:b/>
        </w:rPr>
      </w:pPr>
    </w:p>
    <w:p w:rsidR="00042C34" w:rsidRPr="007364A1" w:rsidRDefault="00042C34" w:rsidP="007364A1">
      <w:pPr>
        <w:jc w:val="both"/>
        <w:rPr>
          <w:rFonts w:ascii="Verdana" w:hAnsi="Verdana"/>
          <w:b/>
        </w:rPr>
      </w:pPr>
    </w:p>
    <w:p w:rsidR="00042C34" w:rsidRPr="007364A1" w:rsidRDefault="00042C34" w:rsidP="007364A1">
      <w:pPr>
        <w:jc w:val="both"/>
        <w:rPr>
          <w:rFonts w:ascii="Verdana" w:hAnsi="Verdana"/>
          <w:b/>
        </w:rPr>
      </w:pPr>
    </w:p>
    <w:p w:rsidR="00042C34" w:rsidRPr="007364A1" w:rsidRDefault="00042C34" w:rsidP="007364A1">
      <w:pPr>
        <w:jc w:val="both"/>
        <w:rPr>
          <w:rFonts w:ascii="Verdana" w:hAnsi="Verdana"/>
          <w:b/>
        </w:rPr>
      </w:pPr>
    </w:p>
    <w:p w:rsidR="00042C34" w:rsidRPr="007364A1" w:rsidRDefault="00042C34" w:rsidP="007364A1">
      <w:pPr>
        <w:jc w:val="both"/>
        <w:rPr>
          <w:rFonts w:ascii="Verdana" w:hAnsi="Verdana"/>
        </w:rPr>
      </w:pPr>
    </w:p>
    <w:p w:rsidR="00042C34" w:rsidRDefault="00042C34" w:rsidP="007364A1">
      <w:pPr>
        <w:jc w:val="center"/>
        <w:rPr>
          <w:rFonts w:ascii="Verdana" w:hAnsi="Verdana"/>
        </w:rPr>
      </w:pPr>
    </w:p>
    <w:p w:rsidR="00042C34" w:rsidRDefault="00042C34" w:rsidP="009D45CF">
      <w:pPr>
        <w:rPr>
          <w:rFonts w:ascii="Verdana" w:hAnsi="Verdana"/>
        </w:rPr>
      </w:pPr>
    </w:p>
    <w:p w:rsidR="00042C34" w:rsidRPr="007364A1" w:rsidRDefault="00042C34" w:rsidP="007364A1">
      <w:pPr>
        <w:jc w:val="center"/>
        <w:rPr>
          <w:rFonts w:ascii="Verdana" w:hAnsi="Verdana"/>
        </w:rPr>
      </w:pPr>
      <w:r>
        <w:rPr>
          <w:rFonts w:ascii="Verdana" w:hAnsi="Verdana"/>
        </w:rPr>
        <w:t>Figura 9.32:</w:t>
      </w:r>
      <w:r w:rsidRPr="007364A1">
        <w:rPr>
          <w:rFonts w:ascii="Verdana" w:hAnsi="Verdana"/>
        </w:rPr>
        <w:t xml:space="preserve"> Alimentación del bobina de excitación desde una fuente exterior</w:t>
      </w:r>
    </w:p>
    <w:p w:rsidR="00042C34" w:rsidRPr="007364A1" w:rsidRDefault="00042C34" w:rsidP="007364A1">
      <w:pPr>
        <w:jc w:val="both"/>
        <w:rPr>
          <w:rFonts w:ascii="Verdana" w:hAnsi="Verdana"/>
        </w:rPr>
      </w:pPr>
    </w:p>
    <w:p w:rsidR="00042C34" w:rsidRPr="007364A1" w:rsidRDefault="00042C34" w:rsidP="007364A1">
      <w:pPr>
        <w:jc w:val="both"/>
        <w:rPr>
          <w:rFonts w:ascii="Verdana" w:hAnsi="Verdana"/>
        </w:rPr>
      </w:pPr>
      <w:r w:rsidRPr="007364A1">
        <w:rPr>
          <w:rFonts w:ascii="Verdana" w:hAnsi="Verdana"/>
        </w:rPr>
        <w:tab/>
        <w:t xml:space="preserve">Otra forma de alimentar dicho bobinado, es mediante un pequeño alternador, el cual tiene los bobinados trifásicos montados sobre el rotor y la bobina de excitación en el estator del generador principal. </w:t>
      </w:r>
    </w:p>
    <w:p w:rsidR="00042C34" w:rsidRPr="007364A1" w:rsidRDefault="00042C34" w:rsidP="007364A1">
      <w:pPr>
        <w:ind w:firstLine="708"/>
        <w:jc w:val="both"/>
        <w:rPr>
          <w:rFonts w:ascii="Verdana" w:hAnsi="Verdana"/>
        </w:rPr>
      </w:pPr>
      <w:r w:rsidRPr="007364A1">
        <w:rPr>
          <w:rFonts w:ascii="Verdana" w:hAnsi="Verdana"/>
        </w:rPr>
        <w:t>Mediante el sistema de tensiones originado en el estator se alimenta un equipo rectificador, que provee la corriente continua de la bobina de excitación del generador auxiliar, generando un sistema trifásico de tensiones en los bobinados que se encuentran sobre el rotor y a su vez estos alimentan otro equipo rectificador que suministra la energía a la bobina de excitación principal.</w:t>
      </w:r>
    </w:p>
    <w:p w:rsidR="00042C34" w:rsidRPr="007364A1" w:rsidRDefault="00042C34" w:rsidP="00D0767F">
      <w:pPr>
        <w:ind w:firstLine="708"/>
        <w:jc w:val="both"/>
        <w:rPr>
          <w:rFonts w:ascii="Verdana" w:hAnsi="Verdana"/>
        </w:rPr>
      </w:pPr>
      <w:r w:rsidRPr="007364A1">
        <w:rPr>
          <w:rFonts w:ascii="Verdana" w:hAnsi="Verdana"/>
        </w:rPr>
        <w:t>Al hacer girar la máquina, el magnetismo remanente del electroimán del rotor induce en el estator una tensión que alimenta el rectificador y que hace in</w:t>
      </w:r>
      <w:r>
        <w:rPr>
          <w:rFonts w:ascii="Verdana" w:hAnsi="Verdana"/>
        </w:rPr>
        <w:t xml:space="preserve">crementar el efecto mencionado. </w:t>
      </w:r>
      <w:r w:rsidRPr="007364A1">
        <w:rPr>
          <w:rFonts w:ascii="Verdana" w:hAnsi="Verdana"/>
        </w:rPr>
        <w:t xml:space="preserve">En la figura </w:t>
      </w:r>
      <w:r>
        <w:rPr>
          <w:rFonts w:ascii="Verdana" w:hAnsi="Verdana"/>
        </w:rPr>
        <w:t>9</w:t>
      </w:r>
      <w:r w:rsidRPr="007364A1">
        <w:rPr>
          <w:rFonts w:ascii="Verdana" w:hAnsi="Verdana"/>
        </w:rPr>
        <w:t>.3</w:t>
      </w:r>
      <w:r>
        <w:rPr>
          <w:rFonts w:ascii="Verdana" w:hAnsi="Verdana"/>
        </w:rPr>
        <w:t>3</w:t>
      </w:r>
      <w:r w:rsidRPr="007364A1">
        <w:rPr>
          <w:rFonts w:ascii="Verdana" w:hAnsi="Verdana"/>
        </w:rPr>
        <w:t>, se observa la disposición mencionada.</w:t>
      </w:r>
    </w:p>
    <w:p w:rsidR="00042C34" w:rsidRPr="007364A1"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r>
        <w:rPr>
          <w:noProof/>
          <w:lang w:val="es-ES"/>
        </w:rPr>
        <w:pict>
          <v:group id="Group 2329" o:spid="_x0000_s2589" style="position:absolute;left:0;text-align:left;margin-left:59.8pt;margin-top:8.5pt;width:328.5pt;height:230.2pt;z-index:251677696" coordorigin="2890,9204" coordsize="6570,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">
            <v:rect id="Rectangle 2023" o:spid="_x0000_s2590" style="position:absolute;left:3736;top:11891;width:4218;height:19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ldcIA&#10;AADcAAAADwAAAGRycy9kb3ducmV2LnhtbERPTWsCMRC9F/wPYQQvRbMVEVmNIkJBsFC6KuhtSMbd&#10;xc1kTaKu/745FHp8vO/FqrONeJAPtWMFH6MMBLF2puZSwWH/OZyBCBHZYOOYFLwowGrZe1tgbtyT&#10;f+hRxFKkEA45KqhibHMpg67IYhi5ljhxF+ctxgR9KY3HZwq3jRxn2VRarDk1VNjSpiJ9Le5Wwftk&#10;as3xdHv5c7E7Hb9nev0VtFKDfreeg4jUxX/xn3trFEzGaW06k46AX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5SV1wgAAANwAAAAPAAAAAAAAAAAAAAAAAJgCAABkcnMvZG93&#10;bnJldi54bWxQSwUGAAAAAAQABAD1AAAAhwMAAAAA&#10;" filled="f" strokeweight="1.5pt"/>
            <v:rect id="Rectangle 2024" o:spid="_x0000_s2591" style="position:absolute;left:2890;top:12785;width:840;height:1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grSsYA&#10;AADcAAAADwAAAGRycy9kb3ducmV2LnhtbESPT2sCMRTE70K/Q3gFL1KzlaLtapStIHorWqE9Pjdv&#10;/+DmZUniuu2nbwqCx2FmfsMsVr1pREfO15YVPI8TEMS51TWXCo6fm6dXED4ga2wsk4If8rBaPgwW&#10;mGp75T11h1CKCGGfooIqhDaV0ucVGfRj2xJHr7DOYIjSlVI7vEa4aeQkSabSYM1xocKW1hXl58PF&#10;KAjvxdF97IpT9n3pTtlMb/l39KXU8LHP5iAC9eEevrV3WsHL5A3+z8Qj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EgrSsYAAADcAAAADwAAAAAAAAAAAAAAAACYAgAAZHJz&#10;L2Rvd25yZXYueG1sUEsFBgAAAAAEAAQA9QAAAIsDAAAAAA==&#10;" fillcolor="#eaeaea" strokeweight=".25pt"/>
            <v:group id="Group 2025" o:spid="_x0000_s2592" style="position:absolute;left:6562;top:12659;width:1128;height:402" coordorigin="3485,5907" coordsize="1128,4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jG82XCAAAA3AAAAA8A&#10;AAAAAAAAAAAAAAAAqgIAAGRycy9kb3ducmV2LnhtbFBLBQYAAAAABAAEAPoAAACZAwAAAAA=&#10;">
              <v:oval id="Oval 2026" o:spid="_x0000_s2593" style="position:absolute;left:3563;top:5907;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GfwcYA&#10;AADcAAAADwAAAGRycy9kb3ducmV2LnhtbESPQWvCQBSE74L/YXlCb7pJK2mbukoRhVxEtL309pp9&#10;TUKzb8PuNqb+elcQPA4z8w2zWA2mFT0531hWkM4SEMSl1Q1XCj4/ttMXED4ga2wtk4J/8rBajkcL&#10;zLU98YH6Y6hEhLDPUUEdQpdL6cuaDPqZ7Yij92OdwRClq6R2eIpw08rHJMmkwYbjQo0drWsqf49/&#10;RgE974pNZrav2X7Y6PSrcOtz/63Uw2R4fwMRaAj38K1daAXzpxSuZ+IRkM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GGfwcYAAADcAAAADwAAAAAAAAAAAAAAAACYAgAAZHJz&#10;L2Rvd25yZXYueG1sUEsFBgAAAAAEAAQA9QAAAIsDAAAAAA==&#10;" strokeweight="1pt"/>
              <v:oval id="Oval 2027" o:spid="_x0000_s2594" style="position:absolute;left:3737;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MBtsYA&#10;AADcAAAADwAAAGRycy9kb3ducmV2LnhtbESPT2vCQBTE7wW/w/KE3urGP6Q2dRURhVykVL14e82+&#10;JsHs27C7xtRP7xYKPQ4z8xtmsepNIzpyvrasYDxKQBAXVtdcKjgddy9zED4ga2wsk4If8rBaDp4W&#10;mGl740/qDqEUEcI+QwVVCG0mpS8qMuhHtiWO3rd1BkOUrpTa4S3CTSMnSZJKgzXHhQpb2lRUXA5X&#10;o4Be9/k2Nbu39KPf6vE5d5t796XU87Bfv4MI1If/8F871wpm0wn8nolHQC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LMBtsYAAADcAAAADwAAAAAAAAAAAAAAAACYAgAAZHJz&#10;L2Rvd25yZXYueG1sUEsFBgAAAAAEAAQA9QAAAIsDAAAAAA==&#10;" strokeweight="1pt"/>
              <v:oval id="Oval 2028" o:spid="_x0000_s2595" style="position:absolute;left:3911;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LcUA&#10;AADcAAAADwAAAGRycy9kb3ducmV2LnhtbESPQWvCQBSE7wX/w/IEb3VjLalGVxFRyKWUqhdvz+wz&#10;CWbfht1tjP313UKhx2FmvmGW6940oiPna8sKJuMEBHFhdc2lgtNx/zwD4QOyxsYyKXiQh/Vq8LTE&#10;TNs7f1J3CKWIEPYZKqhCaDMpfVGRQT+2LXH0rtYZDFG6UmqH9wg3jXxJklQarDkuVNjStqLidvgy&#10;CujtPd+lZj9PP/qdnpxzt/3uLkqNhv1mASJQH/7Df+1cK3idTuH3TDwC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6QtxQAAANwAAAAPAAAAAAAAAAAAAAAAAJgCAABkcnMv&#10;ZG93bnJldi54bWxQSwUGAAAAAAQABAD1AAAAigMAAAAA&#10;" strokeweight="1pt"/>
              <v:oval id="Oval 2029" o:spid="_x0000_s2596" style="position:absolute;left:4079;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Y8WcYA&#10;AADcAAAADwAAAGRycy9kb3ducmV2LnhtbESPT2vCQBTE70K/w/KE3urGVqKmrlJEIRcp/rl4e2Zf&#10;k2D2bdjdxrSf3i0UPA4z8xtmsepNIzpyvrasYDxKQBAXVtdcKjgdty8zED4ga2wsk4If8rBaPg0W&#10;mGl74z11h1CKCGGfoYIqhDaT0hcVGfQj2xJH78s6gyFKV0rt8BbhppGvSZJKgzXHhQpbWldUXA/f&#10;RgFNd/kmNdt5+tlv9Picu/Vvd1Hqedh/vIMI1IdH+L+dawWTtwn8nYlHQC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BY8WcYAAADcAAAADwAAAAAAAAAAAAAAAACYAgAAZHJz&#10;L2Rvd25yZXYueG1sUEsFBgAAAAAEAAQA9QAAAIsDAAAAAA==&#10;" strokeweight="1pt"/>
              <v:oval id="Oval 2030" o:spid="_x0000_s2597" style="position:absolute;left:4247;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qZwsYA&#10;AADcAAAADwAAAGRycy9kb3ducmV2LnhtbESPT2vCQBTE74LfYXlCb7pR22hTVxFRyKUU/1y8vWZf&#10;k2D2bdjdxrSfvlso9DjMzG+Y1aY3jejI+dqygukkAUFcWF1zqeByPoyXIHxA1thYJgVf5GGzHg5W&#10;mGl75yN1p1CKCGGfoYIqhDaT0hcVGfQT2xJH78M6gyFKV0rt8B7hppGzJEmlwZrjQoUt7SoqbqdP&#10;o4AWr/k+NYfn9K3f6+k1d7vv7l2ph1G/fQERqA//4b92rhU8zp/g90w8AnL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1qZwsYAAADcAAAADwAAAAAAAAAAAAAAAACYAgAAZHJz&#10;L2Rvd25yZXYueG1sUEsFBgAAAAAEAAQA9QAAAIsDAAAAAA==&#10;" strokeweight="1pt"/>
              <v:oval id="Oval 2031" o:spid="_x0000_s2598" style="position:absolute;left:4421;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gHtcYA&#10;AADcAAAADwAAAGRycy9kb3ducmV2LnhtbESPQWvCQBSE74X+h+UVetONVdKaukoRhVyKmPbi7TX7&#10;TILZt2F3jam/visIPQ4z8w2zWA2mFT0531hWMBknIIhLqxuuFHx/bUdvIHxA1thaJgW/5GG1fHxY&#10;YKbthffUF6ESEcI+QwV1CF0mpS9rMujHtiOO3tE6gyFKV0nt8BLhppUvSZJKgw3HhRo7WtdUnoqz&#10;UUCvn/kmNdt5uhs2enLI3fra/yj1/DR8vIMINIT/8L2dawWzaQq3M/EI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4gHtcYAAADcAAAADwAAAAAAAAAAAAAAAACYAgAAZHJz&#10;L2Rvd25yZXYueG1sUEsFBgAAAAAEAAQA9QAAAIsDAAAAAA==&#10;" strokeweight="1pt"/>
              <v:rect id="Rectangle 2032" o:spid="_x0000_s2599" style="position:absolute;left:3485;top:6105;width:1128;height:20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RfcUA&#10;AADcAAAADwAAAGRycy9kb3ducmV2LnhtbESPT2sCMRTE74LfITyht5pU7VbXjVIKQsH20LXg9bF5&#10;+4duXtZN1O23b4SCx2FmfsNk28G24kK9bxxreJoqEMSFMw1XGr4Pu8clCB+QDbaOScMvedhuxqMM&#10;U+Ou/EWXPFQiQtinqKEOoUul9EVNFv3UdcTRK11vMUTZV9L0eI1w28qZUom02HBcqLGjt5qKn/xs&#10;NWCyMKfPcv5x2J8TXFWD2j0fldYPk+F1DSLQEO7h//a70bCYv8DtTDwCcv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41F9xQAAANwAAAAPAAAAAAAAAAAAAAAAAJgCAABkcnMv&#10;ZG93bnJldi54bWxQSwUGAAAAAAQABAD1AAAAigMAAAAA&#10;" stroked="f"/>
            </v:group>
            <v:group id="Group 2033" o:spid="_x0000_s2600" style="position:absolute;left:6568;top:12187;width:1134;height:378" coordorigin="3485,5907" coordsize="1128,4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aw/2PCAAAA3AAAAA8A&#10;AAAAAAAAAAAAAAAAqgIAAGRycy9kb3ducmV2LnhtbFBLBQYAAAAABAAEAPoAAACZAwAAAAA=&#10;">
              <v:oval id="Oval 2034" o:spid="_x0000_s2601" style="position:absolute;left:3563;top:5907;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eTx8YA&#10;AADcAAAADwAAAGRycy9kb3ducmV2LnhtbESPQWvCQBSE7wX/w/KE3upGW6KmriKikEspRi/eXrPP&#10;JJh9G3a3Me2v7xYKPQ4z8w2z2gymFT0531hWMJ0kIIhLqxuuFJxPh6cFCB+QNbaWScEXedisRw8r&#10;zLS985H6IlQiQthnqKAOocuk9GVNBv3EdsTRu1pnMETpKqkd3iPctHKWJKk02HBcqLGjXU3lrfg0&#10;Cmj+lu9Tc1im78NeTy+52333H0o9joftK4hAQ/gP/7VzreDleQm/Z+IRkO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heTx8YAAADcAAAADwAAAAAAAAAAAAAAAACYAgAAZHJz&#10;L2Rvd25yZXYueG1sUEsFBgAAAAAEAAQA9QAAAIsDAAAAAA==&#10;" strokeweight="1pt"/>
              <v:oval id="Oval 2035" o:spid="_x0000_s2602" style="position:absolute;left:3737;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tJJ8IA&#10;AADcAAAADwAAAGRycy9kb3ducmV2LnhtbERPz2vCMBS+D/wfwhO8zVSRbqtGEVHoZci6XXZ7a55t&#10;sXkpSax1f705CB4/vt+rzWBa0ZPzjWUFs2kCgri0uuFKwc/34fUdhA/IGlvLpOBGHjbr0csKM22v&#10;/EV9ESoRQ9hnqKAOocuk9GVNBv3UdsSRO1lnMEToKqkdXmO4aeU8SVJpsOHYUGNHu5rKc3ExCujt&#10;M9+n5vCRHoe9nv3mbvff/yk1GQ/bJYhAQ3iKH+5cK1gs4vx4Jh4Bub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K0knwgAAANwAAAAPAAAAAAAAAAAAAAAAAJgCAABkcnMvZG93&#10;bnJldi54bWxQSwUGAAAAAAQABAD1AAAAhwMAAAAA&#10;" strokeweight="1pt"/>
              <v:oval id="Oval 2036" o:spid="_x0000_s2603" style="position:absolute;left:3911;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fsvMUA&#10;AADcAAAADwAAAGRycy9kb3ducmV2LnhtbESPQWvCQBSE7wX/w/IEb3WTIqlNXUVEIRcpVS/eXrOv&#10;STD7NuxuY/TXdwsFj8PMfMMsVoNpRU/ON5YVpNMEBHFpdcOVgtNx9zwH4QOyxtYyKbiRh9Vy9LTA&#10;XNsrf1J/CJWIEPY5KqhD6HIpfVmTQT+1HXH0vq0zGKJ0ldQOrxFuWvmSJJk02HBcqLGjTU3l5fBj&#10;FNDrvthmZveWfQxbnZ4Lt7n3X0pNxsP6HUSgITzC/+1CK5jNUvg7E4+A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Z+y8xQAAANwAAAAPAAAAAAAAAAAAAAAAAJgCAABkcnMv&#10;ZG93bnJldi54bWxQSwUGAAAAAAQABAD1AAAAigMAAAAA&#10;" strokeweight="1pt"/>
              <v:oval id="Oval 2037" o:spid="_x0000_s2604" style="position:absolute;left:4079;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Vyy8UA&#10;AADcAAAADwAAAGRycy9kb3ducmV2LnhtbESPQWvCQBSE7wX/w/KE3upGkVijq4go5CJF24u3Z/Y1&#10;Cc2+DbtrTP31XUHocZiZb5jlujeN6Mj52rKC8SgBQVxYXXOp4Otz//YOwgdkjY1lUvBLHtarwcsS&#10;M21vfKTuFEoRIewzVFCF0GZS+qIig35kW+LofVtnMETpSqkd3iLcNHKSJKk0WHNcqLClbUXFz+lq&#10;FNDskO9Ss5+nH/1Oj8+52967i1Kvw36zABGoD//hZzvXCqbTCTzOxCM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tXLLxQAAANwAAAAPAAAAAAAAAAAAAAAAAJgCAABkcnMv&#10;ZG93bnJldi54bWxQSwUGAAAAAAQABAD1AAAAigMAAAAA&#10;" strokeweight="1pt"/>
              <v:oval id="Oval 2038" o:spid="_x0000_s2605" style="position:absolute;left:4247;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XUMYA&#10;AADcAAAADwAAAGRycy9kb3ducmV2LnhtbESPT2vCQBTE70K/w/KE3urGVqKmrlJEIRcp/rl4e2Zf&#10;k2D2bdjdxrSf3i0UPA4z8xtmsepNIzpyvrasYDxKQBAXVtdcKjgdty8zED4ga2wsk4If8rBaPg0W&#10;mGl74z11h1CKCGGfoYIqhDaT0hcVGfQj2xJH78s6gyFKV0rt8BbhppGvSZJKgzXHhQpbWldUXA/f&#10;RgFNd/kmNdt5+tlv9Picu/Vvd1Hqedh/vIMI1IdH+L+dawWTyRv8nYlHQC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nXUMYAAADcAAAADwAAAAAAAAAAAAAAAACYAgAAZHJz&#10;L2Rvd25yZXYueG1sUEsFBgAAAAAEAAQA9QAAAIsDAAAAAA==&#10;" strokeweight="1pt"/>
              <v:oval id="Oval 2039" o:spid="_x0000_s2606" style="position:absolute;left:4421;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PJMUA&#10;AADcAAAADwAAAGRycy9kb3ducmV2LnhtbESPQWvCQBSE7wX/w/IKvdWNJaQaXUVEIZci1V56e2af&#10;SWj2bdjdxrS/3hUEj8PMfMMsVoNpRU/ON5YVTMYJCOLS6oYrBV/H3esUhA/IGlvLpOCPPKyWo6cF&#10;5tpe+JP6Q6hEhLDPUUEdQpdL6cuaDPqx7Yijd7bOYIjSVVI7vES4aeVbkmTSYMNxocaONjWVP4df&#10;o4DeP4ptZnazbD9s9eS7cJv//qTUy/OwnoMINIRH+N4utII0TeF2Jh4Bu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EE8kxQAAANwAAAAPAAAAAAAAAAAAAAAAAJgCAABkcnMv&#10;ZG93bnJldi54bWxQSwUGAAAAAAQABAD1AAAAigMAAAAA&#10;" strokeweight="1pt"/>
              <v:rect id="Rectangle 2040" o:spid="_x0000_s2607" style="position:absolute;left:3485;top:6105;width:1128;height:20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sZ7MQA&#10;AADcAAAADwAAAGRycy9kb3ducmV2LnhtbESPQWvCQBSE7wX/w/KE3uqubQwaXUUKQsH2YBS8PrLP&#10;JJh9G7Orpv/eLRQ8DjPzDbNY9bYRN+p87VjDeKRAEBfO1FxqOOw3b1MQPiAbbByThl/ysFoOXhaY&#10;GXfnHd3yUIoIYZ+hhiqENpPSFxVZ9CPXEkfv5DqLIcqulKbDe4TbRr4rlUqLNceFClv6rKg451er&#10;AdPEXH5OH9/77TXFWdmrzeSotH4d9us5iEB9eIb/219GQ5JM4O9MPAJ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h7GezEAAAA3AAAAA8AAAAAAAAAAAAAAAAAmAIAAGRycy9k&#10;b3ducmV2LnhtbFBLBQYAAAAABAAEAPUAAACJAwAAAAA=&#10;" stroked="f"/>
            </v:group>
            <v:group id="Group 2041" o:spid="_x0000_s2608" style="position:absolute;left:6562;top:13175;width:1128;height:402" coordorigin="3485,5907" coordsize="1128,4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GW998YAAADcAAAADwAAAGRycy9kb3ducmV2LnhtbESPT2vCQBTE7wW/w/IK&#10;3uommoqkriJSpQcpNBFKb4/sMwlm34bsNn++fbdQ6HGYmd8w2/1oGtFT52rLCuJFBIK4sLrmUsE1&#10;Pz1tQDiPrLGxTAomcrDfzR62mGo78Af1mS9FgLBLUUHlfZtK6YqKDLqFbYmDd7OdQR9kV0rd4RDg&#10;ppHLKFpLgzWHhQpbOlZU3LNvo+A84HBYxa/95X47Tl/58/vnJSal5o/j4QWEp9H/h//ab1pBkqzh&#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QZb33xgAAANwA&#10;AAAPAAAAAAAAAAAAAAAAAKoCAABkcnMvZG93bnJldi54bWxQSwUGAAAAAAQABAD6AAAAnQMAAAAA&#10;">
              <v:oval id="Oval 2042" o:spid="_x0000_s2609" style="position:absolute;left:3563;top:5907;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LRU8UA&#10;AADcAAAADwAAAGRycy9kb3ducmV2LnhtbESPQWvCQBSE74L/YXlCb7pRJNboKiIKuRSp9uLtmX1N&#10;QrNvw+42pv31XaHgcZiZb5j1tjeN6Mj52rKC6SQBQVxYXXOp4ONyHL+C8AFZY2OZFPyQh+1mOFhj&#10;pu2d36k7h1JECPsMFVQhtJmUvqjIoJ/Yljh6n9YZDFG6UmqH9wg3jZwlSSoN1hwXKmxpX1Hxdf42&#10;Cmjxlh9Sc1ymp/6gp9fc7X+7m1Ivo363AhGoD8/wfzvXCubzBTzOxCMgN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wtFTxQAAANwAAAAPAAAAAAAAAAAAAAAAAJgCAABkcnMv&#10;ZG93bnJldi54bWxQSwUGAAAAAAQABAD1AAAAigMAAAAA&#10;" strokeweight="1pt"/>
              <v:oval id="Oval 2043" o:spid="_x0000_s2610" style="position:absolute;left:3737;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1FIcIA&#10;AADcAAAADwAAAGRycy9kb3ducmV2LnhtbERPz2vCMBS+D/wfwhO8zVSRbqtGEVHoZci6XXZ7a55t&#10;sXkpSax1f705CB4/vt+rzWBa0ZPzjWUFs2kCgri0uuFKwc/34fUdhA/IGlvLpOBGHjbr0csKM22v&#10;/EV9ESoRQ9hnqKAOocuk9GVNBv3UdsSRO1lnMEToKqkdXmO4aeU8SVJpsOHYUGNHu5rKc3ExCujt&#10;M9+n5vCRHoe9nv3mbvff/yk1GQ/bJYhAQ3iKH+5cK1gs4tp4Jh4Bub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XUUhwgAAANwAAAAPAAAAAAAAAAAAAAAAAJgCAABkcnMvZG93&#10;bnJldi54bWxQSwUGAAAAAAQABAD1AAAAhwMAAAAA&#10;" strokeweight="1pt"/>
              <v:oval id="Oval 2044" o:spid="_x0000_s2611" style="position:absolute;left:3911;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HgusUA&#10;AADcAAAADwAAAGRycy9kb3ducmV2LnhtbESPQWvCQBSE70L/w/IK3nRjkbRGVymikItItZfeXrPP&#10;JDT7NuxuY/TXu4LgcZiZb5jFqjeN6Mj52rKCyTgBQVxYXXOp4Pu4HX2A8AFZY2OZFFzIw2r5Mlhg&#10;pu2Zv6g7hFJECPsMFVQhtJmUvqjIoB/bljh6J+sMhihdKbXDc4SbRr4lSSoN1hwXKmxpXVHxd/g3&#10;Cuh9l29Ss52l+36jJz+5W1+7X6WGr/3nHESgPjzDj3auFUynM7ifiUdAL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EeC6xQAAANwAAAAPAAAAAAAAAAAAAAAAAJgCAABkcnMv&#10;ZG93bnJldi54bWxQSwUGAAAAAAQABAD1AAAAigMAAAAA&#10;" strokeweight="1pt"/>
              <v:oval id="Oval 2045" o:spid="_x0000_s2612" style="position:absolute;left:4079;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Lf+sMA&#10;AADcAAAADwAAAGRycy9kb3ducmV2LnhtbERPy2rCQBTdF/yH4QrudGLRaFNHEVHIpoiPjbvbzG0S&#10;zNwJM9MY+/WdRaHLw3mvNr1pREfO15YVTCcJCOLC6ppLBdfLYbwE4QOyxsYyKXiSh8168LLCTNsH&#10;n6g7h1LEEPYZKqhCaDMpfVGRQT+xLXHkvqwzGCJ0pdQOHzHcNPI1SVJpsObYUGFLu4qK+/nbKKDF&#10;R75PzeEtPfZ7Pb3lbvfTfSo1GvbbdxCB+vAv/nPnWsFsHufHM/EIy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vLf+sMAAADcAAAADwAAAAAAAAAAAAAAAACYAgAAZHJzL2Rv&#10;d25yZXYueG1sUEsFBgAAAAAEAAQA9QAAAIgDAAAAAA==&#10;" strokeweight="1pt"/>
              <v:oval id="Oval 2046" o:spid="_x0000_s2613" style="position:absolute;left:4247;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56YcYA&#10;AADcAAAADwAAAGRycy9kb3ducmV2LnhtbESPQWvCQBSE74L/YXlCb7pJqWmbukoRhVxEtL309pp9&#10;TUKzb8PuNqb+elcQPA4z8w2zWA2mFT0531hWkM4SEMSl1Q1XCj4/ttMXED4ga2wtk4J/8rBajkcL&#10;zLU98YH6Y6hEhLDPUUEdQpdL6cuaDPqZ7Yij92OdwRClq6R2eIpw08rHJMmkwYbjQo0drWsqf49/&#10;RgE974pNZrav2X7Y6PSrcOtz/63Uw2R4fwMRaAj38K1daAVP8xSuZ+IRkM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b56YcYAAADcAAAADwAAAAAAAAAAAAAAAACYAgAAZHJz&#10;L2Rvd25yZXYueG1sUEsFBgAAAAAEAAQA9QAAAIsDAAAAAA==&#10;" strokeweight="1pt"/>
              <v:oval id="Oval 2047" o:spid="_x0000_s2614" style="position:absolute;left:4421;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zkFsUA&#10;AADcAAAADwAAAGRycy9kb3ducmV2LnhtbESPQWvCQBSE7wX/w/KE3upG0dSmriKikIuUqhdvr9nX&#10;JJh9G3bXmPrr3UKhx2FmvmEWq940oiPna8sKxqMEBHFhdc2lgtNx9zIH4QOyxsYyKfghD6vl4GmB&#10;mbY3/qTuEEoRIewzVFCF0GZS+qIig35kW+LofVtnMETpSqkd3iLcNHKSJKk0WHNcqLClTUXF5XA1&#10;Cuh1n29Ts3tLP/qtHp9zt7l3X0o9D/v1O4hAffgP/7VzrWA6m8DvmXgE5P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bOQWxQAAANwAAAAPAAAAAAAAAAAAAAAAAJgCAABkcnMv&#10;ZG93bnJldi54bWxQSwUGAAAAAAQABAD1AAAAigMAAAAA&#10;" strokeweight="1pt"/>
              <v:rect id="Rectangle 2048" o:spid="_x0000_s2615" style="position:absolute;left:3485;top:6105;width:1128;height:20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y3sQA&#10;AADcAAAADwAAAGRycy9kb3ducmV2LnhtbESPT4vCMBTE78J+h/AWvGmyqxatRlkEQXA9+Ae8Pppn&#10;W2xeuk3U+u3NguBxmJnfMLNFaytxo8aXjjV89RUI4syZknMNx8OqNwbhA7LByjFpeJCHxfyjM8PU&#10;uDvv6LYPuYgQ9ilqKEKoUyl9VpBF33c1cfTOrrEYomxyaRq8R7it5LdSibRYclwosKZlQdllf7Ua&#10;MBmav+158HvYXBOc5K1ajU5K6+5n+zMFEagN7/CrvTYahqMB/J+JR0D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0Hst7EAAAA3AAAAA8AAAAAAAAAAAAAAAAAmAIAAGRycy9k&#10;b3ducmV2LnhtbFBLBQYAAAAABAAEAPUAAACJAwAAAAA=&#10;" stroked="f"/>
            </v:group>
            <v:line id="Line 2049" o:spid="_x0000_s2616" style="position:absolute;flip:x;visibility:visible" from="6472,12368" to="6640,123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sLO8cAAADcAAAADwAAAGRycy9kb3ducmV2LnhtbESPzWrDMBCE74W+g9hCL6GRW9ySOlFC&#10;KBRyyCU/OPS2sbaWsbVyJTVx3j4qBHocZuYbZrYYbCdO5EPjWMHzOANBXDndcK1gv/t8moAIEVlj&#10;55gUXCjAYn5/N8NCuzNv6LSNtUgQDgUqMDH2hZShMmQxjF1PnLxv5y3GJH0ttcdzgttOvmTZm7TY&#10;cFow2NOHoard/loFcrIe/fjlMW/L9nB4N2VV9l9rpR4fhuUURKQh/odv7ZVWkL/m8HcmHQE5v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OOws7xwAAANwAAAAPAAAAAAAA&#10;AAAAAAAAAKECAABkcnMvZG93bnJldi54bWxQSwUGAAAAAAQABAD5AAAAlQMAAAAA&#10;"/>
            <v:line id="Line 2050" o:spid="_x0000_s2617" style="position:absolute;flip:x;visibility:visible" from="6472,12866" to="6640,128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euoMYAAADcAAAADwAAAGRycy9kb3ducmV2LnhtbESPQWsCMRSE7wX/Q3iCl1KzFRXdGkUK&#10;BQ9eqrLS23Pzull287JNom7/fVMo9DjMzDfMatPbVtzIh9qxgudxBoK4dLrmSsHp+Pa0ABEissbW&#10;MSn4pgCb9eBhhbl2d36n2yFWIkE45KjAxNjlUobSkMUwdh1x8j6dtxiT9JXUHu8Jbls5ybK5tFhz&#10;WjDY0auhsjlcrQK52D9++e1l2hTN+bw0RVl0H3ulRsN++wIiUh//w3/tnVYwnc3g90w6AnL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F3rqDGAAAA3AAAAA8AAAAAAAAA&#10;AAAAAAAAoQIAAGRycy9kb3ducmV2LnhtbFBLBQYAAAAABAAEAPkAAACUAwAAAAA=&#10;"/>
            <v:line id="Line 2051" o:spid="_x0000_s2618" style="position:absolute;flip:x;visibility:visible" from="6466,13382" to="6634,13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aUw18YAAADcAAAADwAAAGRycy9kb3ducmV2LnhtbESPQWsCMRSE74X+h/AKvUjNVqzY1Sgi&#10;CD14UctKb8/N62bZzcuapLr996Yg9DjMzDfMfNnbVlzIh9qxgtdhBoK4dLrmSsHnYfMyBREissbW&#10;MSn4pQDLxePDHHPtrryjyz5WIkE45KjAxNjlUobSkMUwdB1x8r6dtxiT9JXUHq8Jbls5yrKJtFhz&#10;WjDY0dpQ2ex/rAI53Q7OfnUaN0VzPL6boiy6r61Sz0/9agYiUh//w/f2h1YwfpvA35l0BOTi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GlMNfGAAAA3AAAAA8AAAAAAAAA&#10;AAAAAAAAoQIAAGRycy9kb3ducmV2LnhtbFBLBQYAAAAABAAEAPkAAACUAwAAAAA=&#10;"/>
            <v:line id="Line 2052" o:spid="_x0000_s2619" style="position:absolute;visibility:visible" from="7842,12368" to="7842,13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80UM8cAAADcAAAADwAAAGRycy9kb3ducmV2LnhtbESPT0vDQBTE70K/w/IEb3bjvyix21Ja&#10;Co0HMVVoj6/ZZ5KafRt21yR++64geBxm5jfMbDGaVvTkfGNZwc00AUFcWt1wpeDjfXP9BMIHZI2t&#10;ZVLwQx4W88nFDDNtBy6o34VKRAj7DBXUIXSZlL6syaCf2o44ep/WGQxRukpqh0OEm1beJkkqDTYc&#10;F2rsaFVT+bX7Ngpe797Sfpm/bMd9nh7LdXE8nAan1NXluHwGEWgM/+G/9lYruH94hN8z8QjI+Rk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nzRQzxwAAANwAAAAPAAAAAAAA&#10;AAAAAAAAAKECAABkcnMvZG93bnJldi54bWxQSwUGAAAAAAQABAD5AAAAlQMAAAAA&#10;"/>
            <v:line id="Line 2053" o:spid="_x0000_s2620" style="position:absolute;flip:x;visibility:visible" from="7672,12362" to="7840,12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3YBPsMAAADcAAAADwAAAGRycy9kb3ducmV2LnhtbERPz2vCMBS+C/4P4Qm7jJk6nLhqFBGE&#10;HbxMpbLbW/NsSpuXmmTa/ffLYeDx4/u9XPe2FTfyoXasYDLOQBCXTtdcKTgddy9zECEia2wdk4Jf&#10;CrBeDQdLzLW78yfdDrESKYRDjgpMjF0uZSgNWQxj1xEn7uK8xZigr6T2eE/htpWvWTaTFmtODQY7&#10;2hoqm8OPVSDn++er33xPm6I5n99NURbd116pp1G/WYCI1MeH+N/9oRVM39LadCYdAbn6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92AT7DAAAA3AAAAA8AAAAAAAAAAAAA&#10;AAAAoQIAAGRycy9kb3ducmV2LnhtbFBLBQYAAAAABAAEAPkAAACRAwAAAAA=&#10;"/>
            <v:line id="Line 2054" o:spid="_x0000_s2621" style="position:absolute;flip:x;visibility:visible" from="7666,13390" to="7834,13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qkpcYAAADcAAAADwAAAGRycy9kb3ducmV2LnhtbESPQWsCMRSE74X+h/AKXqRmW2zR1Sgi&#10;FDx4qZaV3p6b182ym5c1ibr++6Yg9DjMzDfMfNnbVlzIh9qxgpdRBoK4dLrmSsHX/uN5AiJEZI2t&#10;Y1JwowDLxePDHHPtrvxJl12sRIJwyFGBibHLpQylIYth5Dri5P04bzEm6SupPV4T3LbyNcvepcWa&#10;04LBjtaGymZ3tgrkZDs8+dVx3BTN4TA1RVl031ulBk/9agYiUh//w/f2RisYv03h70w6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A6pKXGAAAA3AAAAA8AAAAAAAAA&#10;AAAAAAAAoQIAAGRycy9kb3ducmV2LnhtbFBLBQYAAAAABAAEAPkAAACUAwAAAAA=&#10;"/>
            <v:line id="Line 2055" o:spid="_x0000_s2622" style="position:absolute;flip:x;visibility:visible" from="7672,12866" to="7840,128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zHhcMAAADcAAAADwAAAGRycy9kb3ducmV2LnhtbERPy2oCMRTdC/2HcAtupGYqIjo1ihQK&#10;XbjxwYi728ntZJjJzTRJdfx7sxBcHs57ue5tKy7kQ+1Ywfs4A0FcOl1zpeB4+HqbgwgRWWPrmBTc&#10;KMB69TJYYq7dlXd02cdKpBAOOSowMXa5lKE0ZDGMXUecuF/nLcYEfSW1x2sKt62cZNlMWqw5NRjs&#10;6NNQ2ez/rQI5347+/OZn2hTN6bQwRVl0561Sw9d+8wEiUh+f4of7WyuYztL8dCYdAbm6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9sx4XDAAAA3AAAAA8AAAAAAAAAAAAA&#10;AAAAoQIAAGRycy9kb3ducmV2LnhtbFBLBQYAAAAABAAEAPkAAACRAwAAAAA=&#10;"/>
            <v:shape id="Text Box 2056" o:spid="_x0000_s2623" type="#_x0000_t202" style="position:absolute;left:3814;top:11857;width:1698;height:6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38X8QA&#10;AADcAAAADwAAAGRycy9kb3ducmV2LnhtbESPQWvCQBSE70L/w/IKvemuJQ1t6ipiKfSkGFvB2yP7&#10;TEKzb0N2m8R/3xUEj8PMfMMsVqNtRE+drx1rmM8UCOLCmZpLDd+Hz+krCB+QDTaOScOFPKyWD5MF&#10;ZsYNvKc+D6WIEPYZaqhCaDMpfVGRRT9zLXH0zq6zGKLsSmk6HCLcNvJZqVRarDkuVNjSpqLiN/+z&#10;Gn6259MxUbvyw760gxuVZPsmtX56HNfvIAKN4R6+tb+MhiSdw/VMP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t/F/EAAAA3AAAAA8AAAAAAAAAAAAAAAAAmAIAAGRycy9k&#10;b3ducmV2LnhtbFBLBQYAAAAABAAEAPUAAACJAwAAAAA=&#10;" filled="f" stroked="f">
              <v:textbox>
                <w:txbxContent>
                  <w:p w:rsidR="00042C34" w:rsidRPr="00331283" w:rsidRDefault="00042C34" w:rsidP="007364A1">
                    <w:pPr>
                      <w:jc w:val="center"/>
                      <w:rPr>
                        <w:rFonts w:ascii="Arial" w:hAnsi="Arial"/>
                        <w:sz w:val="16"/>
                        <w:szCs w:val="16"/>
                      </w:rPr>
                    </w:pPr>
                    <w:r w:rsidRPr="00331283">
                      <w:rPr>
                        <w:rFonts w:ascii="Arial" w:hAnsi="Arial"/>
                        <w:sz w:val="16"/>
                        <w:szCs w:val="16"/>
                      </w:rPr>
                      <w:t>Bobinado de excitación</w:t>
                    </w:r>
                    <w:r>
                      <w:rPr>
                        <w:rFonts w:ascii="Arial" w:hAnsi="Arial"/>
                        <w:sz w:val="16"/>
                        <w:szCs w:val="16"/>
                      </w:rPr>
                      <w:t xml:space="preserve"> del generador</w:t>
                    </w:r>
                  </w:p>
                </w:txbxContent>
              </v:textbox>
            </v:shape>
            <v:shape id="Text Box 2057" o:spid="_x0000_s2624" type="#_x0000_t202" style="position:absolute;left:3832;top:13146;width:1248;height:3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My2cMA&#10;AADcAAAADwAAAGRycy9kb3ducmV2LnhtbESP3YrCMBSE7xd8h3AEbxabKlq1GmVdcPHWnwc4bY5t&#10;sTkpTdbWt98IC14OM/MNs9n1phYPal1lWcEkikEQ51ZXXCi4Xg7jJQjnkTXWlknBkxzstoOPDaba&#10;dnyix9kXIkDYpaig9L5JpXR5SQZdZBvi4N1sa9AH2RZSt9gFuKnlNI4TabDisFBiQ98l5ffzr1Fw&#10;O3af81WX/fjr4jRL9lgtMvtUajTsv9YgPPX+Hf5vH7WCWTKF15lwBO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LMy2cMAAADcAAAADwAAAAAAAAAAAAAAAACYAgAAZHJzL2Rv&#10;d25yZXYueG1sUEsFBgAAAAAEAAQA9QAAAIgDAAAAAA==&#10;" stroked="f">
              <v:textbox>
                <w:txbxContent>
                  <w:p w:rsidR="00042C34" w:rsidRPr="004C5853" w:rsidRDefault="00042C34" w:rsidP="007364A1">
                    <w:pPr>
                      <w:jc w:val="center"/>
                      <w:rPr>
                        <w:rFonts w:ascii="Arial" w:hAnsi="Arial"/>
                        <w:lang w:val="es-MX"/>
                      </w:rPr>
                    </w:pPr>
                    <w:r w:rsidRPr="004C5853">
                      <w:rPr>
                        <w:rFonts w:ascii="Arial" w:hAnsi="Arial"/>
                        <w:lang w:val="es-MX"/>
                      </w:rPr>
                      <w:t>ROTOR</w:t>
                    </w:r>
                  </w:p>
                </w:txbxContent>
              </v:textbox>
            </v:shape>
            <v:shape id="Text Box 2058" o:spid="_x0000_s2625" type="#_x0000_t202" style="position:absolute;left:3832;top:11260;width:1470;height:4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QsMA&#10;AADcAAAADwAAAGRycy9kb3ducmV2LnhtbESP0YrCMBRE34X9h3AX9kU03dWtWo2iguJrXT/g2lzb&#10;ss1NaaKtf28EwcdhZs4wi1VnKnGjxpWWFXwPIxDEmdUl5wpOf7vBFITzyBory6TgTg5Wy4/eAhNt&#10;W07pdvS5CBB2CSoovK8TKV1WkEE3tDVx8C62MeiDbHKpG2wD3FTyJ4piabDksFBgTduCsv/j1Si4&#10;HNr+76w97/1pko7jDZaTs70r9fXZrecgPHX+HX61D1rBOB7B80w4An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XQsMAAADcAAAADwAAAAAAAAAAAAAAAACYAgAAZHJzL2Rv&#10;d25yZXYueG1sUEsFBgAAAAAEAAQA9QAAAIgDAAAAAA==&#10;" stroked="f">
              <v:textbox>
                <w:txbxContent>
                  <w:p w:rsidR="00042C34" w:rsidRPr="00E40342" w:rsidRDefault="00042C34" w:rsidP="007364A1">
                    <w:pPr>
                      <w:jc w:val="center"/>
                      <w:rPr>
                        <w:rFonts w:ascii="Arial" w:hAnsi="Arial"/>
                        <w:lang w:val="es-MX"/>
                      </w:rPr>
                    </w:pPr>
                    <w:r w:rsidRPr="00E40342">
                      <w:rPr>
                        <w:rFonts w:ascii="Arial" w:hAnsi="Arial"/>
                        <w:lang w:val="es-MX"/>
                      </w:rPr>
                      <w:t>ESTATOR</w:t>
                    </w:r>
                  </w:p>
                </w:txbxContent>
              </v:textbox>
            </v:shape>
            <v:rect id="Rectangle 2059" o:spid="_x0000_s2626" style="position:absolute;left:3736;top:9204;width:4243;height:25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KWsMYA&#10;AADcAAAADwAAAGRycy9kb3ducmV2LnhtbESPUWvCMBSF3wf+h3CFvYyZOkqRahQZCIMNhnWCvl2S&#10;a1tsbrok0/rvF2Gwx8M55zucxWqwnbiQD61jBdNJBoJYO9NyreBrt3megQgR2WDnmBTcKMBqOXpY&#10;YGnclbd0qWItEoRDiQqaGPtSyqAbshgmridO3sl5izFJX0vj8ZrgtpMvWVZIiy2nhQZ7em1In6sf&#10;q+ApL6zZH75v/li9H/afM73+CFqpx/GwnoOINMT/8F/7zSjIixzuZ9IR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MKWsMYAAADcAAAADwAAAAAAAAAAAAAAAACYAgAAZHJz&#10;L2Rvd25yZXYueG1sUEsFBgAAAAAEAAQA9QAAAIsDAAAAAA==&#10;" filled="f" strokeweight="1.5pt"/>
            <v:group id="Group 2060" o:spid="_x0000_s2627" style="position:absolute;left:4305;top:9756;width:1128;height:402" coordorigin="3485,5907" coordsize="1128,4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wJ/4MYAAADcAAAADwAAAGRycy9kb3ducmV2LnhtbESPT2vCQBTE7wW/w/KE&#10;3uomWkWiq4jU0kMoNBFKb4/sMwlm34bsNn++fbdQ6HGYmd8w++NoGtFT52rLCuJFBIK4sLrmUsE1&#10;vzxtQTiPrLGxTAomcnA8zB72mGg78Af1mS9FgLBLUEHlfZtI6YqKDLqFbYmDd7OdQR9kV0rd4RDg&#10;ppHLKNpIgzWHhQpbOldU3LNvo+B1wOG0il/69H47T1/5+v0zjUmpx/l42oHwNPr/8F/7TSt43qzh&#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An/gxgAAANwA&#10;AAAPAAAAAAAAAAAAAAAAAKoCAABkcnMvZG93bnJldi54bWxQSwUGAAAAAAQABAD6AAAAnQMAAAAA&#10;">
              <v:oval id="Oval 2061" o:spid="_x0000_s2628" style="position:absolute;left:3563;top:5907;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soqMUA&#10;AADcAAAADwAAAGRycy9kb3ducmV2LnhtbESPQWsCMRSE7wX/Q3hCbzWrlNhujSKisBcRbS+9vW5e&#10;d5duXpYkXbf+eiMIPQ4z8w2zWA22FT350DjWMJ1kIIhLZxquNHy8755eQISIbLB1TBr+KMBqOXpY&#10;YG7cmY/Un2IlEoRDjhrqGLtcylDWZDFMXEecvG/nLcYkfSWNx3OC21bOskxJiw2nhRo72tRU/px+&#10;rQaa74utsrtXdRi2ZvpZ+M2l/9L6cTys30BEGuJ/+N4ujIZnpeB2Jh0Bu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OyioxQAAANwAAAAPAAAAAAAAAAAAAAAAAJgCAABkcnMv&#10;ZG93bnJldi54bWxQSwUGAAAAAAQABAD1AAAAigMAAAAA&#10;" strokeweight="1pt"/>
              <v:oval id="Oval 2062" o:spid="_x0000_s2629" style="position:absolute;left:3737;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eNM8UA&#10;AADcAAAADwAAAGRycy9kb3ducmV2LnhtbESPQWvCQBSE74L/YXmF3nRjKVGjq4go5CJS7aW3Z/aZ&#10;hGbfht1tTPvrXaHgcZiZb5jlujeN6Mj52rKCyTgBQVxYXXOp4PO8H81A+ICssbFMCn7Jw3o1HCwx&#10;0/bGH9SdQikihH2GCqoQ2kxKX1Rk0I9tSxy9q3UGQ5SulNrhLcJNI9+SJJUGa44LFba0raj4Pv0Y&#10;BTQ95LvU7Ofpsd/pyVfutn/dRanXl36zABGoD8/wfzvXCt7TKTzOxCM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d40zxQAAANwAAAAPAAAAAAAAAAAAAAAAAJgCAABkcnMv&#10;ZG93bnJldi54bWxQSwUGAAAAAAQABAD1AAAAigMAAAAA&#10;" strokeweight="1pt"/>
              <v:oval id="Oval 2063" o:spid="_x0000_s2630" style="position:absolute;left:3911;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gZQcMA&#10;AADcAAAADwAAAGRycy9kb3ducmV2LnhtbERPz2vCMBS+C/sfwhvspmnHqFs1lSEKvYxh3WW3Z/Ns&#10;i81LSbLa7a9fDoLHj+/3ejOZXozkfGdZQbpIQBDXVnfcKPg67uevIHxA1thbJgW/5GFTPMzWmGt7&#10;5QONVWhEDGGfo4I2hCGX0tctGfQLOxBH7mydwRCha6R2eI3hppfPSZJJgx3HhhYH2rZUX6ofo4CW&#10;H+UuM/u37HPa6fS7dNu/8aTU0+P0vgIRaAp38c1dagUvWVwbz8QjII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ugZQcMAAADcAAAADwAAAAAAAAAAAAAAAACYAgAAZHJzL2Rv&#10;d25yZXYueG1sUEsFBgAAAAAEAAQA9QAAAIgDAAAAAA==&#10;" strokeweight="1pt"/>
              <v:oval id="Oval 2064" o:spid="_x0000_s2631" style="position:absolute;left:4079;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82sUA&#10;AADcAAAADwAAAGRycy9kb3ducmV2LnhtbESPQWvCQBSE7wX/w/KE3urGIqlGVymikItItZfentnX&#10;JDT7NuyuMfXXu4LgcZiZb5jFqjeN6Mj52rKC8SgBQVxYXXOp4Pu4fZuC8AFZY2OZFPyTh9Vy8LLA&#10;TNsLf1F3CKWIEPYZKqhCaDMpfVGRQT+yLXH0fq0zGKJ0pdQOLxFuGvmeJKk0WHNcqLCldUXF3+Fs&#10;FNDHLt+kZjtL9/1Gj39yt752J6Veh/3nHESgPjzDj3auFUzSGdzPxCMgl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pLzaxQAAANwAAAAPAAAAAAAAAAAAAAAAAJgCAABkcnMv&#10;ZG93bnJldi54bWxQSwUGAAAAAAQABAD1AAAAigMAAAAA&#10;" strokeweight="1pt"/>
              <v:oval id="Oval 2065" o:spid="_x0000_s2632" style="position:absolute;left:4247;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eDmsIA&#10;AADcAAAADwAAAGRycy9kb3ducmV2LnhtbERPz2vCMBS+D/wfwhO8zdQhdavGIkWhlyFzu+z21jzb&#10;YvNSkqxW//rlIOz48f3e5KPpxEDOt5YVLOYJCOLK6pZrBV+fh+dXED4ga+wsk4Ibeci3k6cNZtpe&#10;+YOGU6hFDGGfoYImhD6T0lcNGfRz2xNH7mydwRChq6V2eI3hppMvSZJKgy3HhgZ7KhqqLqdfo4BW&#10;7+U+NYe39Dju9eK7dMV9+FFqNh13axCBxvAvfrhLrWC5ivPjmXgE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R4OawgAAANwAAAAPAAAAAAAAAAAAAAAAAJgCAABkcnMvZG93&#10;bnJldi54bWxQSwUGAAAAAAQABAD1AAAAhwMAAAAA&#10;" strokeweight="1pt"/>
              <v:oval id="Oval 2066" o:spid="_x0000_s2633" style="position:absolute;left:4421;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smAcUA&#10;AADcAAAADwAAAGRycy9kb3ducmV2LnhtbESPQWvCQBSE74L/YXlCb7pJKbGmriKikIsUbS+9PbOv&#10;STD7NuxuY9pf7xYEj8PMfMMs14NpRU/ON5YVpLMEBHFpdcOVgs+P/fQVhA/IGlvLpOCXPKxX49ES&#10;c22vfKT+FCoRIexzVFCH0OVS+rImg35mO+LofVtnMETpKqkdXiPctPI5STJpsOG4UGNH25rKy+nH&#10;KKD5odhlZr/I3oedTr8Kt/3rz0o9TYbNG4hAQ3iE7+1CK3iZp/B/Jh4Bub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CyYBxQAAANwAAAAPAAAAAAAAAAAAAAAAAJgCAABkcnMv&#10;ZG93bnJldi54bWxQSwUGAAAAAAQABAD1AAAAigMAAAAA&#10;" strokeweight="1pt"/>
              <v:rect id="Rectangle 2067" o:spid="_x0000_s2634" style="position:absolute;left:3485;top:6105;width:1128;height:20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5LJcUA&#10;AADcAAAADwAAAGRycy9kb3ducmV2LnhtbESPT2sCMRTE74LfITyht5rU2q2uG0UKQsH20LXg9bF5&#10;+4duXtZN1O23b4SCx2FmfsNkm8G24kK9bxxreJoqEMSFMw1XGr4Pu8cFCB+QDbaOScMvedisx6MM&#10;U+Ou/EWXPFQiQtinqKEOoUul9EVNFv3UdcTRK11vMUTZV9L0eI1w28qZUom02HBcqLGjt5qKn/xs&#10;NWAyN6fP8vnjsD8nuKwGtXs5Kq0fJsN2BSLQEO7h//a70TB/ncHtTDwC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kslxQAAANwAAAAPAAAAAAAAAAAAAAAAAJgCAABkcnMv&#10;ZG93bnJldi54bWxQSwUGAAAAAAQABAD1AAAAigMAAAAA&#10;" stroked="f"/>
            </v:group>
            <v:group id="Group 2068" o:spid="_x0000_s2635" style="position:absolute;left:4311;top:9312;width:1134;height:378" coordorigin="3485,5907" coordsize="1128,4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n7U0sUAAADcAAAADwAAAGRycy9kb3ducmV2LnhtbESPQWvCQBSE7wX/w/IE&#10;b7qJWi3RVURUPEihWii9PbLPJJh9G7JrEv+9WxB6HGbmG2a57kwpGqpdYVlBPIpAEKdWF5wp+L7s&#10;hx8gnEfWWFomBQ9ysF713paYaNvyFzVnn4kAYZeggtz7KpHSpTkZdCNbEQfvamuDPsg6k7rGNsBN&#10;KcdRNJMGCw4LOVa0zSm9ne9GwaHFdjOJd83pdt0+fi/vnz+nmJQa9LvNAoSnzv+HX+2jVjCdT+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5+1NLFAAAA3AAA&#10;AA8AAAAAAAAAAAAAAAAAqgIAAGRycy9kb3ducmV2LnhtbFBLBQYAAAAABAAEAPoAAACcAwAAAAA=&#10;">
              <v:oval id="Oval 2069" o:spid="_x0000_s2636" style="position:absolute;left:3563;top:5907;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yFmcUA&#10;AADcAAAADwAAAGRycy9kb3ducmV2LnhtbESPQWvCQBSE74L/YXlCb7pRJNboKiIKuRSp9uLtmX1N&#10;QrNvw+42pv31XaHgcZiZb5j1tjeN6Mj52rKC6SQBQVxYXXOp4ONyHL+C8AFZY2OZFPyQh+1mOFhj&#10;pu2d36k7h1JECPsMFVQhtJmUvqjIoJ/Yljh6n9YZDFG6UmqH9wg3jZwlSSoN1hwXKmxpX1Hxdf42&#10;Cmjxlh9Sc1ymp/6gp9fc7X+7m1Ivo363AhGoD8/wfzvXCuaLOTzOxCMgN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fIWZxQAAANwAAAAPAAAAAAAAAAAAAAAAAJgCAABkcnMv&#10;ZG93bnJldi54bWxQSwUGAAAAAAQABAD1AAAAigMAAAAA&#10;" strokeweight="1pt"/>
              <v:oval id="Oval 2070" o:spid="_x0000_s2637" style="position:absolute;left:3737;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gAsUA&#10;AADcAAAADwAAAGRycy9kb3ducmV2LnhtbESPQWvCQBSE7wX/w/IEb3VjsVGjq4go5FJK1Yu3Z/aZ&#10;BLNvw+42pv313UKhx2FmvmFWm940oiPna8sKJuMEBHFhdc2lgvPp8DwH4QOyxsYyKfgiD5v14GmF&#10;mbYP/qDuGEoRIewzVFCF0GZS+qIig35sW+Lo3awzGKJ0pdQOHxFuGvmSJKk0WHNcqLClXUXF/fhp&#10;FNDsLd+n5rBI3/u9nlxyt/vurkqNhv12CSJQH/7Df+1cK5jOXuH3TDwCc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MCACxQAAANwAAAAPAAAAAAAAAAAAAAAAAJgCAABkcnMv&#10;ZG93bnJldi54bWxQSwUGAAAAAAQABAD1AAAAigMAAAAA&#10;" strokeweight="1pt"/>
              <v:oval id="Oval 2071" o:spid="_x0000_s2638" style="position:absolute;left:3911;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K+dcUA&#10;AADcAAAADwAAAGRycy9kb3ducmV2LnhtbESPQWvCQBSE74L/YXmF3nRjKVGjq4go5CJS7aW3Z/aZ&#10;hGbfht1tTPvrXaHgcZiZb5jlujeN6Mj52rKCyTgBQVxYXXOp4PO8H81A+ICssbFMCn7Jw3o1HCwx&#10;0/bGH9SdQikihH2GCqoQ2kxKX1Rk0I9tSxy9q3UGQ5SulNrhLcJNI9+SJJUGa44LFba0raj4Pv0Y&#10;BTQ95LvU7Ofpsd/pyVfutn/dRanXl36zABGoD8/wfzvXCt6nKTzOxCM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4r51xQAAANwAAAAPAAAAAAAAAAAAAAAAAJgCAABkcnMv&#10;ZG93bnJldi54bWxQSwUGAAAAAAQABAD1AAAAigMAAAAA&#10;" strokeweight="1pt"/>
              <v:oval id="Oval 2072" o:spid="_x0000_s2639" style="position:absolute;left:4079;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4b7sUA&#10;AADcAAAADwAAAGRycy9kb3ducmV2LnhtbESPQWvCQBSE7wX/w/IKvdWNUhKNriKikEuRai+9PbPP&#10;JDT7NuyuMe2v7woFj8PMfMMs14NpRU/ON5YVTMYJCOLS6oYrBZ+n/esMhA/IGlvLpOCHPKxXo6cl&#10;5tre+IP6Y6hEhLDPUUEdQpdL6cuaDPqx7Yijd7HOYIjSVVI7vEW4aeU0SVJpsOG4UGNH25rK7+PV&#10;KKDsvdilZj9PD8NOT74Kt/3tz0q9PA+bBYhAQ3iE/9uFVvCWZXA/E4+A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rhvuxQAAANwAAAAPAAAAAAAAAAAAAAAAAJgCAABkcnMv&#10;ZG93bnJldi54bWxQSwUGAAAAAAQABAD1AAAAigMAAAAA&#10;" strokeweight="1pt"/>
              <v:oval id="Oval 2073" o:spid="_x0000_s2640" style="position:absolute;left:4247;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GPnMIA&#10;AADcAAAADwAAAGRycy9kb3ducmV2LnhtbERPz2vCMBS+D/wfwhO8zdQhdavGIkWhlyFzu+z21jzb&#10;YvNSkqxW//rlIOz48f3e5KPpxEDOt5YVLOYJCOLK6pZrBV+fh+dXED4ga+wsk4Ibeci3k6cNZtpe&#10;+YOGU6hFDGGfoYImhD6T0lcNGfRz2xNH7mydwRChq6V2eI3hppMvSZJKgy3HhgZ7KhqqLqdfo4BW&#10;7+U+NYe39Dju9eK7dMV9+FFqNh13axCBxvAvfrhLrWC5imvjmXgE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MY+cwgAAANwAAAAPAAAAAAAAAAAAAAAAAJgCAABkcnMvZG93&#10;bnJldi54bWxQSwUGAAAAAAQABAD1AAAAhwMAAAAA&#10;" strokeweight="1pt"/>
              <v:oval id="Oval 2074" o:spid="_x0000_s2641" style="position:absolute;left:4421;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0qB8UA&#10;AADcAAAADwAAAGRycy9kb3ducmV2LnhtbESPQWvCQBSE74L/YXkFb7pRJNbUVUQUcpGi9tLba/Y1&#10;Cc2+DbtrTPvr3YLgcZiZb5jVpjeN6Mj52rKC6SQBQVxYXXOp4ONyGL+C8AFZY2OZFPySh816OFhh&#10;pu2NT9SdQykihH2GCqoQ2kxKX1Rk0E9sSxy9b+sMhihdKbXDW4SbRs6SJJUGa44LFba0q6j4OV+N&#10;Aloc831qDsv0vd/r6Wfudn/dl1Kjl377BiJQH57hRzvXCuaLJfyfiUdAr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fSoHxQAAANwAAAAPAAAAAAAAAAAAAAAAAJgCAABkcnMv&#10;ZG93bnJldi54bWxQSwUGAAAAAAQABAD1AAAAigMAAAAA&#10;" strokeweight="1pt"/>
              <v:rect id="Rectangle 2075" o:spid="_x0000_s2642" style="position:absolute;left:3485;top:6105;width:1128;height:20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UA7sIA&#10;AADcAAAADwAAAGRycy9kb3ducmV2LnhtbERPz2vCMBS+C/4P4Qm7aeLWFdcZyxgIA7fD6mDXR/Ns&#10;y5qX2qS2/vfLQfD48f3e5pNtxYV63zjWsF4pEMSlMw1XGn6O++UGhA/IBlvHpOFKHvLdfLbFzLiR&#10;v+lShErEEPYZaqhD6DIpfVmTRb9yHXHkTq63GCLsK2l6HGO4beWjUqm02HBsqLGj95rKv2KwGjBN&#10;zPnr9PR5PAwpvlST2j//Kq0fFtPbK4hAU7iLb+4PoyHZxPnxTDwCcvc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tQDuwgAAANwAAAAPAAAAAAAAAAAAAAAAAJgCAABkcnMvZG93&#10;bnJldi54bWxQSwUGAAAAAAQABAD1AAAAhwMAAAAA&#10;" stroked="f"/>
            </v:group>
            <v:group id="Group 2076" o:spid="_x0000_s2643" style="position:absolute;left:4305;top:10244;width:1128;height:402" coordorigin="3485,5907" coordsize="1128,4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DWfGcQAAADcAAAADwAAAGRycy9kb3ducmV2LnhtbESPQYvCMBSE78L+h/CE&#10;vWnaXV2kGkXEXTyIoC6It0fzbIvNS2liW/+9EQSPw8x8w8wWnSlFQ7UrLCuIhxEI4tTqgjMF/8ff&#10;wQSE88gaS8uk4E4OFvOP3gwTbVveU3PwmQgQdgkqyL2vEildmpNBN7QVcfAutjbog6wzqWtsA9yU&#10;8iuKfqTBgsNCjhWtckqvh5tR8Ndiu/yO1832elndz8fx7rSNSanPfrecgvDU+Xf41d5oBaNJDM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DWfGcQAAADcAAAA&#10;DwAAAAAAAAAAAAAAAACqAgAAZHJzL2Rvd25yZXYueG1sUEsFBgAAAAAEAAQA+gAAAJsDAAAAAA==&#10;">
              <v:oval id="Oval 2077" o:spid="_x0000_s2644" style="position:absolute;left:3563;top:5907;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zIUcUA&#10;AADcAAAADwAAAGRycy9kb3ducmV2LnhtbESPQWvCQBSE70L/w/IK3nSjlFRTVymikItItZfentnX&#10;JDT7NuxuY/TXu4LgcZiZb5jFqjeN6Mj52rKCyTgBQVxYXXOp4Pu4Hc1A+ICssbFMCi7kYbV8GSww&#10;0/bMX9QdQikihH2GCqoQ2kxKX1Rk0I9tSxy9X+sMhihdKbXDc4SbRk6TJJUGa44LFba0rqj4O/wb&#10;BfS+yzep2c7Tfb/Rk5/cra/dSanha//5ASJQH57hRzvXCt5mU7ifiUdAL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DMhRxQAAANwAAAAPAAAAAAAAAAAAAAAAAJgCAABkcnMv&#10;ZG93bnJldi54bWxQSwUGAAAAAAQABAD1AAAAigMAAAAA&#10;" strokeweight="1pt"/>
              <v:oval id="Oval 2078" o:spid="_x0000_s2645" style="position:absolute;left:3737;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BtysUA&#10;AADcAAAADwAAAGRycy9kb3ducmV2LnhtbESPQWvCQBSE70L/w/IKvdWNraQaXaWIQi5Fql68PbPP&#10;JJh9G3a3MfXXd4WCx2FmvmHmy940oiPna8sKRsMEBHFhdc2lgsN+8zoB4QOyxsYyKfglD8vF02CO&#10;mbZX/qZuF0oRIewzVFCF0GZS+qIig35oW+Lona0zGKJ0pdQOrxFuGvmWJKk0WHNcqLClVUXFZfdj&#10;FNDHV75OzWaabvu1Hh1zt7p1J6VenvvPGYhAfXiE/9u5VjCevMP9TDwC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QG3KxQAAANwAAAAPAAAAAAAAAAAAAAAAAJgCAABkcnMv&#10;ZG93bnJldi54bWxQSwUGAAAAAAQABAD1AAAAigMAAAAA&#10;" strokeweight="1pt"/>
              <v:oval id="Oval 2079" o:spid="_x0000_s2646" style="position:absolute;left:3911;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n1vsUA&#10;AADcAAAADwAAAGRycy9kb3ducmV2LnhtbESPQWvCQBSE70L/w/IK3nRjkVRTVymikItItZfentnX&#10;JDT7NuxuY/TXu4LgcZiZb5jFqjeN6Mj52rKCyTgBQVxYXXOp4Pu4Hc1A+ICssbFMCi7kYbV8GSww&#10;0/bMX9QdQikihH2GCqoQ2kxKX1Rk0I9tSxy9X+sMhihdKbXDc4SbRr4lSSoN1hwXKmxpXVHxd/g3&#10;Cuh9l29Ss52n+36jJz+5W1+7k1LD1/7zA0SgPjzDj3auFUxnU7ifiUdAL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qfW+xQAAANwAAAAPAAAAAAAAAAAAAAAAAJgCAABkcnMv&#10;ZG93bnJldi54bWxQSwUGAAAAAAQABAD1AAAAigMAAAAA&#10;" strokeweight="1pt"/>
              <v:oval id="Oval 2080" o:spid="_x0000_s2647" style="position:absolute;left:4079;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VQJcUA&#10;AADcAAAADwAAAGRycy9kb3ducmV2LnhtbESPQWvCQBSE70L/w/IKvdWNpaYaXaWIQi5Fql68PbPP&#10;JJh9G3a3MfXXd4WCx2FmvmHmy940oiPna8sKRsMEBHFhdc2lgsN+8zoB4QOyxsYyKfglD8vF02CO&#10;mbZX/qZuF0oRIewzVFCF0GZS+qIig35oW+Lona0zGKJ0pdQOrxFuGvmWJKk0WHNcqLClVUXFZfdj&#10;FNDHV75OzWaabvu1Hh1zt7p1J6VenvvPGYhAfXiE/9u5VvA+GcP9TDwC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5VAlxQAAANwAAAAPAAAAAAAAAAAAAAAAAJgCAABkcnMv&#10;ZG93bnJldi54bWxQSwUGAAAAAAQABAD1AAAAigMAAAAA&#10;" strokeweight="1pt"/>
              <v:oval id="Oval 2081" o:spid="_x0000_s2648" style="position:absolute;left:4247;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fOUsUA&#10;AADcAAAADwAAAGRycy9kb3ducmV2LnhtbESPQWvCQBSE7wX/w/KE3urGIqmNrlJEIReRqpfentnX&#10;JDT7NuyuMfXXu4LgcZiZb5j5sjeN6Mj52rKC8SgBQVxYXXOp4HjYvE1B+ICssbFMCv7Jw3IxeJlj&#10;pu2Fv6nbh1JECPsMFVQhtJmUvqjIoB/Zljh6v9YZDFG6UmqHlwg3jXxPklQarDkuVNjSqqLib382&#10;Cuhjm69Ts/lMd/1aj39yt7p2J6Veh/3XDESgPjzDj3auFUymKdzPxCM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N85SxQAAANwAAAAPAAAAAAAAAAAAAAAAAJgCAABkcnMv&#10;ZG93bnJldi54bWxQSwUGAAAAAAQABAD1AAAAigMAAAAA&#10;" strokeweight="1pt"/>
              <v:oval id="Oval 2082" o:spid="_x0000_s2649" style="position:absolute;left:4421;top:5913;width:162;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trycUA&#10;AADcAAAADwAAAGRycy9kb3ducmV2LnhtbESPQWvCQBSE74L/YXkFb7pRJNrUVUQUcpGi9tLba/Y1&#10;Cc2+DbtrTPvr3YLgcZiZb5jVpjeN6Mj52rKC6SQBQVxYXXOp4ONyGC9B+ICssbFMCn7Jw2Y9HKww&#10;0/bGJ+rOoRQRwj5DBVUIbSalLyoy6Ce2JY7et3UGQ5SulNrhLcJNI2dJkkqDNceFClvaVVT8nK9G&#10;AS2O+T41h9f0vd/r6Wfudn/dl1Kjl377BiJQH57hRzvXCubLBfyfiUdAr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e2vJxQAAANwAAAAPAAAAAAAAAAAAAAAAAJgCAABkcnMv&#10;ZG93bnJldi54bWxQSwUGAAAAAAQABAD1AAAAigMAAAAA&#10;" strokeweight="1pt"/>
              <v:rect id="Rectangle 2083" o:spid="_x0000_s2650" style="position:absolute;left:3485;top:6105;width:1128;height:20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MM6MIA&#10;AADcAAAADwAAAGRycy9kb3ducmV2LnhtbERPz2vCMBS+C/4P4Qm7aeLWFdcZyxgIA7fD6mDXR/Ns&#10;y5qX2qS2/vfLQfD48f3e5pNtxYV63zjWsF4pEMSlMw1XGn6O++UGhA/IBlvHpOFKHvLdfLbFzLiR&#10;v+lShErEEPYZaqhD6DIpfVmTRb9yHXHkTq63GCLsK2l6HGO4beWjUqm02HBsqLGj95rKv2KwGjBN&#10;zPnr9PR5PAwpvlST2j//Kq0fFtPbK4hAU7iLb+4PoyHZxLXxTDwCcvc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wwzowgAAANwAAAAPAAAAAAAAAAAAAAAAAJgCAABkcnMvZG93&#10;bnJldi54bWxQSwUGAAAAAAQABAD1AAAAhwMAAAAA&#10;" stroked="f"/>
            </v:group>
            <v:line id="Line 2084" o:spid="_x0000_s2651" style="position:absolute;flip:x;visibility:visible" from="4215,9507" to="4383,95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lqI4sYAAADcAAAADwAAAGRycy9kb3ducmV2LnhtbESPQWsCMRSE74X+h/AKvZSarUhZV6NI&#10;QfDgpVZWentuXjfLbl62SdTtv28EweMwM98w8+VgO3EmHxrHCt5GGQjiyumGawX7r/VrDiJEZI2d&#10;Y1LwRwGWi8eHORbaXfiTzrtYiwThUKACE2NfSBkqQxbDyPXEyftx3mJM0tdSe7wkuO3kOMvepcWG&#10;04LBnj4MVe3uZBXIfPvy61fHSVu2h8PUlFXZf2+Ven4aVjMQkYZ4D9/aG61gkk/heiYdAbn4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5aiOLGAAAA3AAAAA8AAAAAAAAA&#10;AAAAAAAAoQIAAGRycy9kb3ducmV2LnhtbFBLBQYAAAAABAAEAPkAAACUAwAAAAA=&#10;"/>
            <v:line id="Line 2085" o:spid="_x0000_s2652" style="position:absolute;flip:x;visibility:visible" from="4215,9948" to="4383,99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m3osMAAADcAAAADwAAAGRycy9kb3ducmV2LnhtbERPz2vCMBS+D/wfwhO8DE03ZGg1igyE&#10;HbzMScXbs3k2pc1LTaLW/345DHb8+H4v171txZ18qB0reJtkIIhLp2uuFBx+tuMZiBCRNbaOScGT&#10;AqxXg5cl5to9+Jvu+1iJFMIhRwUmxi6XMpSGLIaJ64gTd3HeYkzQV1J7fKRw28r3LPuQFmtODQY7&#10;+jRUNvubVSBnu9er35ynTdEcj3NTlEV32ik1GvabBYhIffwX/7m/tILpPM1PZ9IRkK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q5t6LDAAAA3AAAAA8AAAAAAAAAAAAA&#10;AAAAoQIAAGRycy9kb3ducmV2LnhtbFBLBQYAAAAABAAEAPkAAACRAwAAAAA=&#10;"/>
            <v:line id="Line 2086" o:spid="_x0000_s2653" style="position:absolute;flip:x;visibility:visible" from="4209,10437" to="4377,10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USOcYAAADcAAAADwAAAGRycy9kb3ducmV2LnhtbESPQWsCMRSE70L/Q3iFXqRmFSm6GkUK&#10;ggcvtWWlt9fNc7Ps5mWbRN3++0YQPA4z8w2zXPe2FRfyoXasYDzKQBCXTtdcKfj63L7OQISIrLF1&#10;TAr+KMB69TRYYq7dlT/ocoiVSBAOOSowMXa5lKE0ZDGMXEecvJPzFmOSvpLa4zXBbSsnWfYmLdac&#10;Fgx29G6obA5nq0DO9sNfv/mZNkVzPM5NURbd916pl+d+swARqY+P8L290wqm8zHczqQjIF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X1EjnGAAAA3AAAAA8AAAAAAAAA&#10;AAAAAAAAoQIAAGRycy9kb3ducmV2LnhtbFBLBQYAAAAABAAEAPkAAACUAwAAAAA=&#10;"/>
            <v:line id="Line 2087" o:spid="_x0000_s2654" style="position:absolute;visibility:visible" from="4209,9507" to="4209,104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MNMccAAADcAAAADwAAAGRycy9kb3ducmV2LnhtbESPQWvCQBSE7wX/w/IKvdVNbQk1uoq0&#10;FLSHolbQ4zP7TGKzb8PuNkn/vSsUPA4z8w0znfemFi05X1lW8DRMQBDnVldcKNh9fzy+gvABWWNt&#10;mRT8kYf5bHA3xUzbjjfUbkMhIoR9hgrKEJpMSp+XZNAPbUMcvZN1BkOUrpDaYRfhppajJEmlwYrj&#10;QokNvZWU/2x/jYKv53XaLlafy36/So/5++Z4OHdOqYf7fjEBEagPt/B/e6kVvIxH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MAw0xxwAAANwAAAAPAAAAAAAA&#10;AAAAAAAAAKECAABkcnMvZG93bnJldi54bWxQSwUGAAAAAAQABAD5AAAAlQMAAAAA&#10;"/>
            <v:line id="Line 2088" o:spid="_x0000_s2655" style="position:absolute;flip:x;visibility:visible" from="5415,9501" to="9406,9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sp1cYAAADcAAAADwAAAGRycy9kb3ducmV2LnhtbESPQWsCMRSE70L/Q3gFL6Vmq1J0NYoU&#10;BA9eqmWlt+fmdbPs5mWbRN3++6ZQ8DjMzDfMct3bVlzJh9qxgpdRBoK4dLrmSsHHcfs8AxEissbW&#10;MSn4oQDr1cNgibl2N36n6yFWIkE45KjAxNjlUobSkMUwch1x8r6ctxiT9JXUHm8Jbls5zrJXabHm&#10;tGCwozdDZXO4WAVytn/69pvztCma02luirLoPvdKDR/7zQJEpD7ew//tnVYwnU/g70w6AnL1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prKdXGAAAA3AAAAA8AAAAAAAAA&#10;AAAAAAAAoQIAAGRycy9kb3ducmV2LnhtbFBLBQYAAAAABAAEAPkAAACUAwAAAAA=&#10;"/>
            <v:line id="Line 2089" o:spid="_x0000_s2656" style="position:absolute;flip:x;visibility:visible" from="5409,10417" to="9448,104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KxocYAAADcAAAADwAAAGRycy9kb3ducmV2LnhtbESPQWsCMRSE70L/Q3gFL1KzLUvR1ShS&#10;KPTgRSsrvT03r5tlNy/bJNX135tCweMwM98wy/VgO3EmHxrHCp6nGQjiyumGawWHz/enGYgQkTV2&#10;jknBlQKsVw+jJRbaXXhH532sRYJwKFCBibEvpAyVIYth6nri5H07bzEm6WupPV4S3HbyJctepcWG&#10;04LBnt4MVe3+1yqQs+3kx29OeVu2x+PclFXZf22VGj8OmwWISEO8h//bH1pBPs/h70w6AnJ1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WCsaHGAAAA3AAAAA8AAAAAAAAA&#10;AAAAAAAAoQIAAGRycy9kb3ducmV2LnhtbFBLBQYAAAAABAAEAPkAAACUAwAAAAA=&#10;"/>
            <v:line id="Line 2090" o:spid="_x0000_s2657" style="position:absolute;flip:x;visibility:visible" from="5416,9948" to="9418,99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s4UOsYAAADcAAAADwAAAGRycy9kb3ducmV2LnhtbESPQWsCMRSE74X+h/AKXqRmW2zR1Sgi&#10;FDx4qZaV3p6b182ym5c1ibr++6Yg9DjMzDfMfNnbVlzIh9qxgpdRBoK4dLrmSsHX/uN5AiJEZI2t&#10;Y1JwowDLxePDHHPtrvxJl12sRIJwyFGBibHLpQylIYth5Dri5P04bzEm6SupPV4T3LbyNcvepcWa&#10;04LBjtaGymZ3tgrkZDs8+dVx3BTN4TA1RVl031ulBk/9agYiUh//w/f2RisYT9/g70w6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rOFDrGAAAA3AAAAA8AAAAAAAAA&#10;AAAAAAAAoQIAAGRycy9kb3ducmV2LnhtbFBLBQYAAAAABAAEAPkAAACUAwAAAAA=&#10;"/>
            <v:oval id="Oval 2091" o:spid="_x0000_s2658" style="position:absolute;left:7123;top:11398;width:162;height:360;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a2j8YA&#10;AADcAAAADwAAAGRycy9kb3ducmV2LnhtbESP3WrCQBSE74W+w3KE3tWNrfgTXaUp1Qq9EDUPcMge&#10;k2j2bMhuY/L23ULBy2FmvmFWm85UoqXGlZYVjEcRCOLM6pJzBel5+zIH4TyyxsoyKejJwWb9NFhh&#10;rO2dj9SefC4ChF2MCgrv61hKlxVk0I1sTRy8i20M+iCbXOoG7wFuKvkaRVNpsOSwUGBNHwVlt9OP&#10;UZD4bt9/ve305PvQ3z6v8ySd5YlSz8PufQnCU+cf4f/2XiuYLKbwdyYcAb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Oa2j8YAAADcAAAADwAAAAAAAAAAAAAAAACYAgAAZHJz&#10;L2Rvd25yZXYueG1sUEsFBgAAAAAEAAQA9QAAAIsDAAAAAA==&#10;" strokeweight="1pt"/>
            <v:oval id="Oval 2092" o:spid="_x0000_s2659" style="position:absolute;left:7123;top:11233;width:162;height:360;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oTFMYA&#10;AADcAAAADwAAAGRycy9kb3ducmV2LnhtbESP0WrCQBRE34X+w3KFvunGVqpGV2lKtYIPouYDLtlr&#10;Es3eDdltTP6+Wyj0cZiZM8xq05lKtNS40rKCyTgCQZxZXXKuIL1sR3MQziNrrCyTgp4cbNZPgxXG&#10;2j74RO3Z5yJA2MWooPC+jqV0WUEG3djWxMG72sagD7LJpW7wEeCmki9R9CYNlhwWCqzpo6Dsfv42&#10;ChLf7fuv152eHo79/fM2T9JZnij1POzelyA8df4//NfeawXTxQx+z4QjIN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6oTFMYAAADcAAAADwAAAAAAAAAAAAAAAACYAgAAZHJz&#10;L2Rvd25yZXYueG1sUEsFBgAAAAAEAAQA9QAAAIsDAAAAAA==&#10;" strokeweight="1pt"/>
            <v:oval id="Oval 2093" o:spid="_x0000_s2660" style="position:absolute;left:7123;top:11055;width:162;height:360;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WHZsQA&#10;AADcAAAADwAAAGRycy9kb3ducmV2LnhtbERPS27CMBDdV+odrEHqrnGgEU1TDGoQn0hdVKUcYBRP&#10;k5R4HMUGktvjBVKXT++/WA2mFRfqXWNZwTSKQRCXVjdcKTj+bJ9TEM4ja2wtk4KRHKyWjw8LzLS9&#10;8jddDr4SIYRdhgpq77tMSlfWZNBFtiMO3K/tDfoA+0rqHq8h3LRyFsdzabDh0FBjR+uaytPhbBTk&#10;fijG/ctOJ59f42nzl+bH1ypX6mkyfLyD8DT4f/HdXWgFyVtYG86EIy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41h2bEAAAA3AAAAA8AAAAAAAAAAAAAAAAAmAIAAGRycy9k&#10;b3ducmV2LnhtbFBLBQYAAAAABAAEAPUAAACJAwAAAAA=&#10;" strokeweight="1pt"/>
            <v:rect id="Rectangle 2094" o:spid="_x0000_s2661" style="position:absolute;left:7066;top:11268;width:610;height:310;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aiDsMA&#10;AADcAAAADwAAAGRycy9kb3ducmV2LnhtbESPT2vCQBTE7wW/w/KE3uomtlQTXUVKCz367+LtkX0m&#10;0ezbkH018du7hUKPw8z8hlmuB9eoG3Wh9mwgnSSgiAtvay4NHA9fL3NQQZAtNp7JwJ0CrFejpyXm&#10;1ve8o9teShUhHHI0UIm0udahqMhhmPiWOHpn3zmUKLtS2w77CHeNnibJu3ZYc1yosKWPiorr/scZ&#10;2G5nGb7uOPQynC6YpmLLz8yY5/GwWYASGuQ//Nf+tgbesgx+z8QjoF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eaiDsMAAADcAAAADwAAAAAAAAAAAAAAAACYAgAAZHJzL2Rv&#10;d25yZXYueG1sUEsFBgAAAAAEAAQA9QAAAIgDAAAAAA==&#10;" stroked="f"/>
            <v:line id="Line 2095" o:spid="_x0000_s2662" style="position:absolute;visibility:visible" from="7194,11154" to="8652,111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Xasx8QAAADcAAAADwAAAGRycy9kb3ducmV2LnhtbERPy2rCQBTdF/yH4Qru6sRKg0RHkZaC&#10;dlHqA3R5zVyTaOZOmJkm6d93FgWXh/NerHpTi5acrywrmIwTEMS51RUXCo6Hj+cZCB+QNdaWScEv&#10;eVgtB08LzLTteEftPhQihrDPUEEZQpNJ6fOSDPqxbYgjd7XOYIjQFVI77GK4qeVLkqTSYMWxocSG&#10;3krK7/sfo+Br+p226+3npj9t00v+vrucb51TajTs13MQgfrwEP+7N1rBaxLnxzPxCMj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dqzHxAAAANwAAAAPAAAAAAAAAAAA&#10;AAAAAKECAABkcnMvZG93bnJldi54bWxQSwUGAAAAAAQABAD5AAAAkgMAAAAA&#10;"/>
            <v:line id="Line 2096" o:spid="_x0000_s2663" style="position:absolute;visibility:visible" from="7210,11686" to="9136,11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joJXMYAAADcAAAADwAAAGRycy9kb3ducmV2LnhtbESPQWvCQBSE7wX/w/IKvdWNlgZJXUVa&#10;BPUgagvt8Zl9TVKzb8PumqT/3hUEj8PMfMNM572pRUvOV5YVjIYJCOLc6ooLBV+fy+cJCB+QNdaW&#10;ScE/eZjPBg9TzLTteE/tIRQiQthnqKAMocmk9HlJBv3QNsTR+7XOYIjSFVI77CLc1HKcJKk0WHFc&#10;KLGh95Ly0+FsFGxfdmm7WG9W/fc6PeYf++PPX+eUenrsF28gAvXhHr61V1rBazKC65l4BOTs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I6CVzGAAAA3AAAAA8AAAAAAAAA&#10;AAAAAAAAoQIAAGRycy9kb3ducmV2LnhtbFBLBQYAAAAABAAEAPkAAACUAwAAAAA=&#10;"/>
            <v:line id="Line 2097" o:spid="_x0000_s2664" style="position:absolute;visibility:visible" from="8502,9465" to="8502,107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iXK8YAAADcAAAADwAAAGRycy9kb3ducmV2LnhtbESPQWvCQBSE7wX/w/IEb3VTpaFEVxFL&#10;QT2Uagt6fGafSWr2bdhdk/TfdwtCj8PMfMPMl72pRUvOV5YVPI0TEMS51RUXCr4+3x5fQPiArLG2&#10;TAp+yMNyMXiYY6Ztx3tqD6EQEcI+QwVlCE0mpc9LMujHtiGO3sU6gyFKV0jtsItwU8tJkqTSYMVx&#10;ocSG1iXl18PNKHiffqTtarvb9Mdtes5f9+fTd+eUGg371QxEoD78h+/tjVbwnEzg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LolyvGAAAA3AAAAA8AAAAAAAAA&#10;AAAAAAAAoQIAAGRycy9kb3ducmV2LnhtbFBLBQYAAAAABAAEAPkAAACUAwAAAAA=&#10;"/>
            <v:line id="Line 2098" o:spid="_x0000_s2665" style="position:absolute;visibility:visible" from="8788,9927" to="8788,108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QysMcAAADcAAAADwAAAGRycy9kb3ducmV2LnhtbESPT2vCQBTE74LfYXlCb7qx0iCpq4il&#10;oD2U+gfa4zP7mkSzb8PuNkm/fbcgeBxm5jfMYtWbWrTkfGVZwXSSgCDOra64UHA6vo7nIHxA1lhb&#10;JgW/5GG1HA4WmGnb8Z7aQyhEhLDPUEEZQpNJ6fOSDPqJbYij922dwRClK6R22EW4qeVjkqTSYMVx&#10;ocSGNiXl18OPUfA++0jb9e5t23/u0nP+sj9/XTqn1MOoXz+DCNSHe/jW3moFT8kM/s/EI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9pDKwxwAAANwAAAAPAAAAAAAA&#10;AAAAAAAAAKECAABkcnMvZG93bnJldi54bWxQSwUGAAAAAAQABAD5AAAAlQMAAAAA&#10;"/>
            <v:line id="Line 2099" o:spid="_x0000_s2666" style="position:absolute;visibility:visible" from="9076,10476" to="9076,108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k2qxMcAAADcAAAADwAAAGRycy9kb3ducmV2LnhtbESPQWvCQBSE74L/YXlCb7ppq6GkriIt&#10;Be1B1Bba4zP7mkSzb8PumqT/3hUKPQ4z8w0zX/amFi05X1lWcD9JQBDnVldcKPj8eBs/gfABWWNt&#10;mRT8koflYjiYY6Ztx3tqD6EQEcI+QwVlCE0mpc9LMugntiGO3o91BkOUrpDaYRfhppYPSZJKgxXH&#10;hRIbeikpPx8uRsH2cZe2q837uv/apMf8dX/8PnVOqbtRv3oGEagP/+G/9lormCVTuJ2JR0Aur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yTarExwAAANwAAAAPAAAAAAAA&#10;AAAAAAAAAKECAABkcnMvZG93bnJldi54bWxQSwUGAAAAAAQABAD5AAAAlQMAAAAA&#10;"/>
            <v:oval id="Oval 2100" o:spid="_x0000_s2667" style="position:absolute;left:8474;top:9451;width:74;height: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lmb8MA&#10;AADcAAAADwAAAGRycy9kb3ducmV2LnhtbESPQWvCQBSE74L/YXmF3nRjQ6SkriJKwR48GO39kX0m&#10;wezbkH2N6b/vFgSPw8x8w6w2o2vVQH1oPBtYzBNQxKW3DVcGLufP2TuoIMgWW89k4JcCbNbTyQpz&#10;6+98oqGQSkUIhxwN1CJdrnUoa3IY5r4jjt7V9w4lyr7Stsd7hLtWvyXJUjtsOC7U2NGupvJW/DgD&#10;+2pbLAedSpZe9wfJbt/Hr3RhzOvLuP0AJTTKM/xoH6yBLMng/0w8Anr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llmb8MAAADcAAAADwAAAAAAAAAAAAAAAACYAgAAZHJzL2Rv&#10;d25yZXYueG1sUEsFBgAAAAAEAAQA9QAAAIgDAAAAAA==&#10;"/>
            <v:oval id="Oval 2101" o:spid="_x0000_s2668" style="position:absolute;left:9040;top:10381;width:74;height: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v4GMQA&#10;AADcAAAADwAAAGRycy9kb3ducmV2LnhtbESPwWrDMBBE74H+g9hCb7GcGpviRgmhoZAccqjb3hdr&#10;Y5tYK2NtHffvq0Cgx2Fm3jDr7ex6NdEYOs8GVkkKirj2tuPGwNfn+/IFVBBki71nMvBLAbabh8Ua&#10;S+uv/EFTJY2KEA4lGmhFhlLrULfkMCR+II7e2Y8OJcqx0XbEa4S7Xj+naaEddhwXWhzoraX6Uv04&#10;A/tmVxWTziTPzvuD5Jfv0zFbGfP0OO9eQQnN8h++tw/WQJ4WcDsTj4De/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L+BjEAAAA3AAAAA8AAAAAAAAAAAAAAAAAmAIAAGRycy9k&#10;b3ducmV2LnhtbFBLBQYAAAAABAAEAPUAAACJAwAAAAA=&#10;"/>
            <v:oval id="Oval 2102" o:spid="_x0000_s2669" style="position:absolute;left:8758;top:9913;width:74;height: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ddg8QA&#10;AADcAAAADwAAAGRycy9kb3ducmV2LnhtbESPQWvCQBSE74X+h+UVvNWNDVFJXUUqgj300Kj3R/aZ&#10;BLNvQ/Y1xn/vFgo9DjPzDbPajK5VA/Wh8WxgNk1AEZfeNlwZOB33r0tQQZAttp7JwJ0CbNbPTyvM&#10;rb/xNw2FVCpCOORooBbpcq1DWZPDMPUdcfQuvncoUfaVtj3eIty1+i1J5tphw3Ghxo4+aiqvxY8z&#10;sKu2xXzQqWTpZXeQ7Hr++kxnxkxexu07KKFR/sN/7YM1kCUL+D0Tj4Be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HXYPEAAAA3AAAAA8AAAAAAAAAAAAAAAAAmAIAAGRycy9k&#10;b3ducmV2LnhtbFBLBQYAAAAABAAEAPUAAACJAwAAAAA=&#10;"/>
            <v:oval id="Oval 2103" o:spid="_x0000_s2670" style="position:absolute;left:4513;top:12740;width:162;height:360;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4dfMMA&#10;AADcAAAADwAAAGRycy9kb3ducmV2LnhtbERPyW7CMBC9I/UfrKnUGzilZVHARKTqgsShKvABo3hI&#10;0sTjKHaz/H19QOL49PZtMphadNS60rKC51kEgjizuuRcweX8MV2DcB5ZY22ZFIzkINk9TLYYa9vz&#10;D3Unn4sQwi5GBYX3TSylywoy6Ga2IQ7c1bYGfYBtLnWLfQg3tZxH0VIaLDk0FNjQW0FZdfozClI/&#10;HMavl0/9evweq/ffdXpZ5alST4/DfgPC0+Dv4pv7oBUsorA2nAlHQO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4dfMMAAADcAAAADwAAAAAAAAAAAAAAAACYAgAAZHJzL2Rv&#10;d25yZXYueG1sUEsFBgAAAAAEAAQA9QAAAIgDAAAAAA==&#10;" strokeweight="1pt"/>
            <v:oval id="Oval 2104" o:spid="_x0000_s2671" style="position:absolute;left:4513;top:12590;width:162;height:360;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K458cA&#10;AADcAAAADwAAAGRycy9kb3ducmV2LnhtbESP3WrCQBSE7wu+w3KE3tWNtv40uoopbRV6UUzzAIfs&#10;MYlmz4bsVpO37xYEL4eZ+YZZbTpTiwu1rrKsYDyKQBDnVldcKMh+Pp4WIJxH1lhbJgU9OdisBw8r&#10;jLW98oEuqS9EgLCLUUHpfRNL6fKSDLqRbYiDd7StQR9kW0jd4jXATS0nUTSTBisOCyU29FZSfk5/&#10;jYLEd/t+9/ypX76++/P7aZFk8yJR6nHYbZcgPHX+Hr6191rBNHqF/zPhCMj1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SuOfHAAAA3AAAAA8AAAAAAAAAAAAAAAAAmAIAAGRy&#10;cy9kb3ducmV2LnhtbFBLBQYAAAAABAAEAPUAAACMAwAAAAA=&#10;" strokeweight="1pt"/>
            <v:oval id="Oval 2105" o:spid="_x0000_s2672" style="position:absolute;left:4513;top:12413;width:162;height:360;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Hp8MA&#10;AADcAAAADwAAAGRycy9kb3ducmV2LnhtbERPS27CMBDdV+IO1iCxK06gpSjFIIL6idQFKuUAo3hI&#10;QuJxFBuS3L5eVOry6f03u8E04k6dqywriOcRCOLc6ooLBeef98c1COeRNTaWScFIDnbbycMGE217&#10;/qb7yRcihLBLUEHpfZtI6fKSDLq5bYkDd7GdQR9gV0jdYR/CTSMXUbSSBisODSW2dCgpr083oyD1&#10;QzZ+Lj/009dxrN+u6/T8UqRKzabD/hWEp8H/i//cmVbwHIf54Uw4AnL7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GHp8MAAADcAAAADwAAAAAAAAAAAAAAAACYAgAAZHJzL2Rv&#10;d25yZXYueG1sUEsFBgAAAAAEAAQA9QAAAIgDAAAAAA==&#10;" strokeweight="1pt"/>
            <v:rect id="Rectangle 2106" o:spid="_x0000_s2673" style="position:absolute;left:4369;top:12713;width:648;height:174;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Kiz8MA&#10;AADcAAAADwAAAGRycy9kb3ducmV2LnhtbESPzWrDMBCE74W8g9hAb42shDaNGyWEkkKP+bv0tlhb&#10;24m1MtY2dt4+KhR6HGbmG2a5HnyjrtTFOrAFM8lAERfB1VxaOB0/nl5BRUF22AQmCzeKsF6NHpaY&#10;u9Dznq4HKVWCcMzRQiXS5lrHoiKPcRJa4uR9h86jJNmV2nXYJ7hv9DTLXrTHmtNChS29V1RcDj/e&#10;wm43X+Bsz7GX4euMxogrtwtrH8fD5g2U0CD/4b/2p7PwbAz8nklHQK/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KKiz8MAAADcAAAADwAAAAAAAAAAAAAAAACYAgAAZHJzL2Rv&#10;d25yZXYueG1sUEsFBgAAAAAEAAQA9QAAAIgDAAAAAA==&#10;" stroked="f"/>
            <v:line id="Line 2107" o:spid="_x0000_s2674" style="position:absolute;visibility:visible" from="4606,12518" to="5446,12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EB9scAAADcAAAADwAAAGRycy9kb3ducmV2LnhtbESPT2vCQBTE70K/w/IK3nSj0iCpq0hL&#10;QXsQ/xTa4zP7TGKzb8PuNkm/vSsUehxm5jfMYtWbWrTkfGVZwWScgCDOra64UPBxehvNQfiArLG2&#10;TAp+ycNq+TBYYKZtxwdqj6EQEcI+QwVlCE0mpc9LMujHtiGO3sU6gyFKV0jtsItwU8tpkqTSYMVx&#10;ocSGXkrKv48/RsFutk/b9fZ9039u03P+ejh/XTun1PCxXz+DCNSH//Bfe6MVPE2mcD8Tj4Bc3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XMQH2xwAAANwAAAAPAAAAAAAA&#10;AAAAAAAAAKECAABkcnMvZG93bnJldi54bWxQSwUGAAAAAAQABAD5AAAAlQMAAAAA&#10;"/>
            <v:line id="Line 2108" o:spid="_x0000_s2675" style="position:absolute;visibility:visible" from="4606,13016" to="5458,130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2kbcYAAADcAAAADwAAAGRycy9kb3ducmV2LnhtbESPQWvCQBSE74L/YXmCN91YaZDUVcQi&#10;aA+laqE9PrPPJJp9G3a3Sfrvu4VCj8PMfMMs172pRUvOV5YVzKYJCOLc6ooLBe/n3WQBwgdkjbVl&#10;UvBNHtar4WCJmbYdH6k9hUJECPsMFZQhNJmUPi/JoJ/ahjh6V+sMhihdIbXDLsJNLR+SJJUGK44L&#10;JTa0LSm/n76Mgtf5W9puDi/7/uOQXvLn4+Xz1jmlxqN+8wQiUB/+w3/tvVbwOJvD75l4BOTq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h9pG3GAAAA3AAAAA8AAAAAAAAA&#10;AAAAAAAAoQIAAGRycy9kb3ducmV2LnhtbFBLBQYAAAAABAAEAPkAAACUAwAAAAA=&#10;"/>
            <v:rect id="Rectangle 2109" o:spid="_x0000_s2676" style="position:absolute;left:7960;top:12791;width:840;height:1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RB9MYA&#10;AADcAAAADwAAAGRycy9kb3ducmV2LnhtbESPT2sCMRTE70K/Q3gFL1KzSrVlNcq2IHorWqE9Pjdv&#10;/+DmZUniuu2nbwqCx2FmfsMs171pREfO15YVTMYJCOLc6ppLBcfPzdMrCB+QNTaWScEPeVivHgZL&#10;TLW98p66QyhFhLBPUUEVQptK6fOKDPqxbYmjV1hnMETpSqkdXiPcNHKaJHNpsOa4UGFL7xXl58PF&#10;KAhvxdF97IpT9n3pTtmL3vLv6Eup4WOfLUAE6sM9fGvvtILZ5Bn+z8QjI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sRB9MYAAADcAAAADwAAAAAAAAAAAAAAAACYAgAAZHJz&#10;L2Rvd25yZXYueG1sUEsFBgAAAAAEAAQA9QAAAIsDAAAAAA==&#10;" fillcolor="#eaeaea" strokeweight=".25pt"/>
            <v:oval id="Oval 2110" o:spid="_x0000_s2677" style="position:absolute;left:9358;top:9445;width:74;height: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DwssQA&#10;AADcAAAADwAAAGRycy9kb3ducmV2LnhtbESPwWrDMBBE74X8g9hAb7XsGIfiRAkhoZAeeqjb3hdr&#10;Y5tYK2NtHPfvq0Khx2Fm3jDb/ex6NdEYOs8GsiQFRVx723Fj4PPj5ekZVBBki71nMvBNAfa7xcMW&#10;S+vv/E5TJY2KEA4lGmhFhlLrULfkMCR+II7exY8OJcqx0XbEe4S7Xq/SdK0ddhwXWhzo2FJ9rW7O&#10;wKk5VOtJ51Lkl9NZiuvX22ueGfO4nA8bUEKz/If/2mdroMgK+D0Tj4De/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8LLEAAAA3AAAAA8AAAAAAAAAAAAAAAAAmAIAAGRycy9k&#10;b3ducmV2LnhtbFBLBQYAAAAABAAEAPUAAACJAwAAAAA=&#10;"/>
            <v:oval id="Oval 2111" o:spid="_x0000_s2678" style="position:absolute;left:9370;top:9913;width:74;height: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JuxcQA&#10;AADcAAAADwAAAGRycy9kb3ducmV2LnhtbESPwWrDMBBE74X8g9hCbo3sGpviRgkhIZAeeqiT3hdr&#10;Y5tYK2NtHffvq0Khx2Fm3jDr7ex6NdEYOs8G0lUCirj2tuPGwOV8fHoBFQTZYu+ZDHxTgO1m8bDG&#10;0vo7f9BUSaMihEOJBlqRodQ61C05DCs/EEfv6keHEuXYaDviPcJdr5+TpNAOO44LLQ60b6m+VV/O&#10;wKHZVcWkM8mz6+Ek+e3z/S1LjVk+zrtXUEKz/If/2idrIE8L+D0Tj4D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9SbsXEAAAA3AAAAA8AAAAAAAAAAAAAAAAAmAIAAGRycy9k&#10;b3ducmV2LnhtbFBLBQYAAAAABAAEAPUAAACJAwAAAAA=&#10;"/>
            <v:oval id="Oval 2112" o:spid="_x0000_s2679" style="position:absolute;left:9386;top:10373;width:74;height: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7LXsQA&#10;AADcAAAADwAAAGRycy9kb3ducmV2LnhtbESPQWvCQBSE74X+h+UJ3uomDdESXUUqgj300Gjvj+wz&#10;CWbfhuxrTP99t1DocZiZb5jNbnKdGmkIrWcD6SIBRVx523Jt4HI+Pr2ACoJssfNMBr4pwG77+LDB&#10;wvo7f9BYSq0ihEOBBhqRvtA6VA05DAvfE0fv6geHEuVQazvgPcJdp5+TZKkdthwXGuzptaHqVn45&#10;A4d6Xy5HnUmeXQ8nyW+f729Zasx8Nu3XoIQm+Q//tU/WQJ6u4PdMPAJ6+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ey17EAAAA3AAAAA8AAAAAAAAAAAAAAAAAmAIAAGRycy9k&#10;b3ducmV2LnhtbFBLBQYAAAAABAAEAPUAAACJAwAAAAA=&#10;"/>
            <v:shape id="Text Box 2113" o:spid="_x0000_s2680" type="#_x0000_t202" style="position:absolute;left:4186;top:10536;width:1308;height:7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ApIsAA&#10;AADcAAAADwAAAGRycy9kb3ducmV2LnhtbERPTYvCMBC9C/6HMMLeNFFU3GoUcRH2pFh3F7wNzdgW&#10;m0lpsrb+e3MQPD7e92rT2UrcqfGlYw3jkQJBnDlTcq7h57wfLkD4gGywckwaHuRhs+73VpgY1/KJ&#10;7mnIRQxhn6CGIoQ6kdJnBVn0I1cTR+7qGoshwiaXpsE2httKTpSaS4slx4YCa9oVlN3Sf6vh93C9&#10;/E3VMf+ys7p1nZJsP6XWH4NuuwQRqAtv8cv9bTTMxnFtPBOPgF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HApIsAAAADcAAAADwAAAAAAAAAAAAAAAACYAgAAZHJzL2Rvd25y&#10;ZXYueG1sUEsFBgAAAAAEAAQA9QAAAIUDAAAAAA==&#10;" filled="f" stroked="f">
              <v:textbox>
                <w:txbxContent>
                  <w:p w:rsidR="00042C34" w:rsidRPr="004C5853" w:rsidRDefault="00042C34" w:rsidP="007364A1">
                    <w:pPr>
                      <w:rPr>
                        <w:rFonts w:ascii="Arial" w:hAnsi="Arial" w:cs="Arial"/>
                      </w:rPr>
                    </w:pPr>
                    <w:r w:rsidRPr="004C5853">
                      <w:rPr>
                        <w:rFonts w:ascii="Arial" w:hAnsi="Arial" w:cs="Arial"/>
                      </w:rPr>
                      <w:t>Bobinados estatóricos</w:t>
                    </w:r>
                  </w:p>
                </w:txbxContent>
              </v:textbox>
            </v:shape>
            <v:shape id="Text Box 2114" o:spid="_x0000_s2681" type="#_x0000_t202" style="position:absolute;left:8320;top:10737;width:1008;height:100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yvf8YA&#10;AADcAAAADwAAAGRycy9kb3ducmV2LnhtbESPT2sCMRTE70K/Q3gFL0Wz2mp1axQRLHrzH+31sXnu&#10;Lt28bJO4rt/eFAoeh5n5DTNbtKYSDTlfWlYw6CcgiDOrS84VnI7r3gSED8gaK8uk4EYeFvOnzgxT&#10;ba+8p+YQchEh7FNUUIRQp1L6rCCDvm9r4uidrTMYonS51A6vEW4qOUySsTRYclwosKZVQdnP4WIU&#10;TN42zbffvu6+svG5moaX9+bz1ynVfW6XHyACteER/m9vtILRYAp/Z+IRkP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ryvf8YAAADcAAAADwAAAAAAAAAAAAAAAACYAgAAZHJz&#10;L2Rvd25yZXYueG1sUEsFBgAAAAAEAAQA9QAAAIsDAAAAAA==&#10;">
              <v:textbox>
                <w:txbxContent>
                  <w:p w:rsidR="00042C34" w:rsidRDefault="00042C34" w:rsidP="007364A1"/>
                  <w:p w:rsidR="00042C34" w:rsidRPr="00E40342" w:rsidRDefault="00042C34" w:rsidP="007364A1">
                    <w:pPr>
                      <w:jc w:val="center"/>
                      <w:rPr>
                        <w:rFonts w:ascii="Arial" w:hAnsi="Arial"/>
                        <w:sz w:val="16"/>
                        <w:szCs w:val="16"/>
                      </w:rPr>
                    </w:pPr>
                    <w:r w:rsidRPr="00E40342">
                      <w:rPr>
                        <w:rFonts w:ascii="Arial" w:hAnsi="Arial"/>
                        <w:sz w:val="16"/>
                        <w:szCs w:val="16"/>
                      </w:rPr>
                      <w:t>RECTIFICADOR</w:t>
                    </w:r>
                  </w:p>
                </w:txbxContent>
              </v:textbox>
            </v:shape>
            <v:shape id="AutoShape 2115" o:spid="_x0000_s2682" style="position:absolute;left:8230;top:12791;width:499;height:188;rotation:3614114fd;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Dy98MA&#10;AADcAAAADwAAAGRycy9kb3ducmV2LnhtbESPwWqDQBCG74G+wzKF3uqq0FCsawiFgpBQSJpDj4M7&#10;Vak7K+4azdt3DoUch3/+b74pd6sb1JWm0Hs2kCUpKOLG255bA5evj+dXUCEiWxw8k4EbBdhVD5sS&#10;C+sXPtH1HFslEA4FGuhiHAutQ9ORw5D4kViyHz85jDJOrbYTLgJ3g87TdKsd9iwXOhzpvaPm9zw7&#10;0Thk2VHTfl749v25LrOf6+iNeXpc92+gIq3xvvzfrq2Bl1z05Rkhg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zDy98MAAADcAAAADwAAAAAAAAAAAAAAAACYAgAAZHJzL2Rv&#10;d25yZXYueG1sUEsFBgAAAAAEAAQA9QAAAIgDAAAAAA==&#10;" adj="0,,0" path="m16200,10800v,-2983,-2418,-5400,-5400,-5400c7817,5400,5400,7817,5400,10800l,10800c,4835,4835,,10800,v5964,,10799,4835,10800,10799l21600,10800r2700,l18900,16200,13500,10800r2700,xe">
              <v:stroke joinstyle="miter"/>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o:connecttype="custom" o:connectlocs="249,0;62,94;249,47;561,94;437,141;312,94" o:connectangles="0,0,0,0,0,0" textboxrect="3160,3217,18440,18383"/>
              <v:handles>
                <v:h position="@3,#0" polar="10800,10800"/>
                <v:h position="#2,#1" polar="10800,10800" radiusrange="0,10800"/>
              </v:handles>
            </v:shape>
            <v:shape id="Text Box 2116" o:spid="_x0000_s2683" type="#_x0000_t202" style="position:absolute;left:5494;top:12083;width:960;height:139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5BbsQA&#10;AADcAAAADwAAAGRycy9kb3ducmV2LnhtbESP0WoCMRRE34X+Q7gF3zSrtEW2RlFBUChru/oBl801&#10;u3RzsySprn9vBKGPw8ycYebL3rbiQj40jhVMxhkI4srpho2C03E7moEIEVlj65gU3CjAcvEymGOu&#10;3ZV/6FJGIxKEQ44K6hi7XMpQ1WQxjF1HnLyz8xZjkt5I7fGa4LaV0yz7kBYbTgs1drSpqfot/6yC&#10;ojzo9bk/FN+F3x/N23b1le2MUsPXfvUJIlIf/8PP9k4reJ9O4HEmHQG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eQW7EAAAA3AAAAA8AAAAAAAAAAAAAAAAAmAIAAGRycy9k&#10;b3ducmV2LnhtbFBLBQYAAAAABAAEAPUAAACJAwAAAAA=&#10;">
              <v:textbox style="layout-flow:vertical;mso-layout-flow-alt:bottom-to-top">
                <w:txbxContent>
                  <w:p w:rsidR="00042C34" w:rsidRDefault="00042C34" w:rsidP="007364A1">
                    <w:pPr>
                      <w:jc w:val="center"/>
                      <w:rPr>
                        <w:rFonts w:ascii="Arial" w:hAnsi="Arial" w:cs="Arial"/>
                        <w:sz w:val="16"/>
                        <w:szCs w:val="16"/>
                      </w:rPr>
                    </w:pPr>
                  </w:p>
                  <w:p w:rsidR="00042C34" w:rsidRPr="00845DDE" w:rsidRDefault="00042C34" w:rsidP="007364A1">
                    <w:pPr>
                      <w:jc w:val="center"/>
                      <w:rPr>
                        <w:rFonts w:ascii="Arial" w:hAnsi="Arial" w:cs="Arial"/>
                        <w:sz w:val="16"/>
                        <w:szCs w:val="16"/>
                      </w:rPr>
                    </w:pPr>
                    <w:r w:rsidRPr="00845DDE">
                      <w:rPr>
                        <w:rFonts w:ascii="Arial" w:hAnsi="Arial" w:cs="Arial"/>
                        <w:sz w:val="16"/>
                        <w:szCs w:val="16"/>
                      </w:rPr>
                      <w:t>RECTIFICADOR</w:t>
                    </w:r>
                  </w:p>
                </w:txbxContent>
              </v:textbox>
            </v:shape>
          </v:group>
        </w:pict>
      </w:r>
    </w:p>
    <w:p w:rsidR="00042C34" w:rsidRPr="007364A1"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p>
    <w:p w:rsidR="00042C34" w:rsidRDefault="00042C34" w:rsidP="000F2369">
      <w:pPr>
        <w:jc w:val="both"/>
        <w:rPr>
          <w:rFonts w:ascii="Verdana" w:hAnsi="Verdana"/>
        </w:rPr>
      </w:pPr>
    </w:p>
    <w:p w:rsidR="00042C34" w:rsidRPr="007364A1" w:rsidRDefault="00042C34" w:rsidP="000F2369">
      <w:pPr>
        <w:jc w:val="both"/>
        <w:rPr>
          <w:rFonts w:ascii="Verdana" w:hAnsi="Verdana"/>
        </w:rPr>
      </w:pPr>
    </w:p>
    <w:p w:rsidR="00042C34" w:rsidRPr="007364A1"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p>
    <w:p w:rsidR="00042C34" w:rsidRDefault="00042C34" w:rsidP="007364A1">
      <w:pPr>
        <w:jc w:val="center"/>
        <w:rPr>
          <w:rFonts w:ascii="Verdana" w:hAnsi="Verdana"/>
        </w:rPr>
      </w:pPr>
      <w:r>
        <w:rPr>
          <w:rFonts w:ascii="Verdana" w:hAnsi="Verdana"/>
        </w:rPr>
        <w:t>Figura 9.33</w:t>
      </w:r>
      <w:r w:rsidRPr="007364A1">
        <w:rPr>
          <w:rFonts w:ascii="Verdana" w:hAnsi="Verdana"/>
        </w:rPr>
        <w:t xml:space="preserve"> Alimentaci</w:t>
      </w:r>
      <w:r>
        <w:rPr>
          <w:rFonts w:ascii="Verdana" w:hAnsi="Verdana"/>
        </w:rPr>
        <w:t xml:space="preserve">ón del bobinado de excitación </w:t>
      </w:r>
    </w:p>
    <w:p w:rsidR="00042C34" w:rsidRDefault="00042C34" w:rsidP="007364A1">
      <w:pPr>
        <w:jc w:val="center"/>
        <w:rPr>
          <w:rFonts w:ascii="Verdana" w:hAnsi="Verdana"/>
        </w:rPr>
      </w:pPr>
      <w:r>
        <w:rPr>
          <w:rFonts w:ascii="Verdana" w:hAnsi="Verdana"/>
        </w:rPr>
        <w:t>ro</w:t>
      </w:r>
      <w:r w:rsidRPr="007364A1">
        <w:rPr>
          <w:rFonts w:ascii="Verdana" w:hAnsi="Verdana"/>
        </w:rPr>
        <w:t>tórico sin escobillas</w:t>
      </w:r>
    </w:p>
    <w:p w:rsidR="00042C34" w:rsidRPr="000F2369" w:rsidRDefault="00042C34" w:rsidP="007364A1">
      <w:pPr>
        <w:jc w:val="both"/>
        <w:rPr>
          <w:rFonts w:ascii="Verdana" w:hAnsi="Verdana"/>
          <w:b/>
          <w:sz w:val="24"/>
          <w:szCs w:val="24"/>
        </w:rPr>
      </w:pPr>
      <w:r>
        <w:rPr>
          <w:rFonts w:ascii="Verdana" w:hAnsi="Verdana"/>
          <w:b/>
          <w:sz w:val="24"/>
          <w:szCs w:val="24"/>
        </w:rPr>
        <w:t>9.10   Alternador</w:t>
      </w:r>
      <w:r w:rsidRPr="000F2369">
        <w:rPr>
          <w:rFonts w:ascii="Verdana" w:hAnsi="Verdana"/>
          <w:b/>
          <w:sz w:val="24"/>
          <w:szCs w:val="24"/>
        </w:rPr>
        <w:t xml:space="preserve"> en paralelo</w:t>
      </w:r>
      <w:r>
        <w:rPr>
          <w:rFonts w:ascii="Verdana" w:hAnsi="Verdana"/>
          <w:b/>
          <w:sz w:val="24"/>
          <w:szCs w:val="24"/>
        </w:rPr>
        <w:t xml:space="preserve"> con una red de gran potencia</w:t>
      </w:r>
    </w:p>
    <w:p w:rsidR="00042C34" w:rsidRPr="007364A1" w:rsidRDefault="00042C34" w:rsidP="007364A1">
      <w:pPr>
        <w:ind w:left="284" w:hanging="284"/>
        <w:jc w:val="both"/>
        <w:rPr>
          <w:rFonts w:ascii="Verdana" w:hAnsi="Verdana"/>
          <w:b/>
          <w:u w:val="single"/>
        </w:rPr>
      </w:pPr>
    </w:p>
    <w:p w:rsidR="00042C34" w:rsidRPr="007364A1" w:rsidRDefault="00042C34" w:rsidP="007364A1">
      <w:pPr>
        <w:ind w:firstLine="708"/>
        <w:jc w:val="both"/>
        <w:rPr>
          <w:rFonts w:ascii="Verdana" w:hAnsi="Verdana"/>
        </w:rPr>
      </w:pPr>
      <w:r w:rsidRPr="007364A1">
        <w:rPr>
          <w:rFonts w:ascii="Verdana" w:hAnsi="Verdana"/>
        </w:rPr>
        <w:t>En numerosas instalaciones se precisa conectar en paralelo varios generadores con el fin de atender una carga variable según las horas o circunstancias.</w:t>
      </w:r>
    </w:p>
    <w:p w:rsidR="00042C34" w:rsidRPr="007364A1" w:rsidRDefault="00042C34" w:rsidP="007364A1">
      <w:pPr>
        <w:ind w:firstLine="704"/>
        <w:jc w:val="both"/>
        <w:rPr>
          <w:rFonts w:ascii="Verdana" w:hAnsi="Verdana"/>
        </w:rPr>
      </w:pPr>
      <w:r w:rsidRPr="007364A1">
        <w:rPr>
          <w:rFonts w:ascii="Verdana" w:hAnsi="Verdana"/>
        </w:rPr>
        <w:t>Para que esto se pueda cumplir se deben cumplir las siguientes condiciones:</w:t>
      </w:r>
    </w:p>
    <w:p w:rsidR="00042C34" w:rsidRPr="007364A1" w:rsidRDefault="00042C34" w:rsidP="007364A1">
      <w:pPr>
        <w:ind w:left="284"/>
        <w:jc w:val="both"/>
        <w:rPr>
          <w:rFonts w:ascii="Verdana" w:hAnsi="Verdana"/>
        </w:rPr>
      </w:pPr>
    </w:p>
    <w:p w:rsidR="00042C34" w:rsidRPr="007364A1" w:rsidRDefault="00042C34" w:rsidP="00D0767F">
      <w:pPr>
        <w:numPr>
          <w:ilvl w:val="1"/>
          <w:numId w:val="18"/>
        </w:numPr>
        <w:jc w:val="both"/>
        <w:rPr>
          <w:rFonts w:ascii="Verdana" w:hAnsi="Verdana"/>
        </w:rPr>
      </w:pPr>
      <w:r w:rsidRPr="007364A1">
        <w:rPr>
          <w:rFonts w:ascii="Verdana" w:hAnsi="Verdana"/>
        </w:rPr>
        <w:t>Igualdad de secuencia</w:t>
      </w:r>
    </w:p>
    <w:p w:rsidR="00042C34" w:rsidRPr="007364A1" w:rsidRDefault="00042C34" w:rsidP="00D0767F">
      <w:pPr>
        <w:numPr>
          <w:ilvl w:val="1"/>
          <w:numId w:val="18"/>
        </w:numPr>
        <w:jc w:val="both"/>
        <w:rPr>
          <w:rFonts w:ascii="Verdana" w:hAnsi="Verdana"/>
        </w:rPr>
      </w:pPr>
      <w:r w:rsidRPr="007364A1">
        <w:rPr>
          <w:rFonts w:ascii="Verdana" w:hAnsi="Verdana"/>
        </w:rPr>
        <w:t>Igualdad de frecuencia</w:t>
      </w:r>
    </w:p>
    <w:p w:rsidR="00042C34" w:rsidRPr="007364A1" w:rsidRDefault="00042C34" w:rsidP="00D0767F">
      <w:pPr>
        <w:numPr>
          <w:ilvl w:val="1"/>
          <w:numId w:val="18"/>
        </w:numPr>
        <w:jc w:val="both"/>
        <w:rPr>
          <w:rFonts w:ascii="Verdana" w:hAnsi="Verdana"/>
        </w:rPr>
      </w:pPr>
      <w:r w:rsidRPr="007364A1">
        <w:rPr>
          <w:rFonts w:ascii="Verdana" w:hAnsi="Verdana"/>
        </w:rPr>
        <w:t>Igualdad de los módulos de tensión</w:t>
      </w:r>
    </w:p>
    <w:p w:rsidR="00042C34" w:rsidRPr="007364A1" w:rsidRDefault="00042C34" w:rsidP="00D0767F">
      <w:pPr>
        <w:numPr>
          <w:ilvl w:val="1"/>
          <w:numId w:val="18"/>
        </w:numPr>
        <w:jc w:val="both"/>
        <w:rPr>
          <w:rFonts w:ascii="Verdana" w:hAnsi="Verdana"/>
        </w:rPr>
      </w:pPr>
      <w:r w:rsidRPr="007364A1">
        <w:rPr>
          <w:rFonts w:ascii="Verdana" w:hAnsi="Verdana"/>
        </w:rPr>
        <w:t xml:space="preserve">Igualdad de fase </w:t>
      </w:r>
    </w:p>
    <w:p w:rsidR="00042C34" w:rsidRPr="007364A1" w:rsidRDefault="00042C34" w:rsidP="007364A1">
      <w:pPr>
        <w:jc w:val="both"/>
        <w:rPr>
          <w:rFonts w:ascii="Verdana" w:hAnsi="Verdana"/>
        </w:rPr>
      </w:pPr>
    </w:p>
    <w:p w:rsidR="00042C34" w:rsidRPr="007364A1" w:rsidRDefault="00042C34" w:rsidP="007364A1">
      <w:pPr>
        <w:ind w:firstLine="704"/>
        <w:jc w:val="both"/>
        <w:rPr>
          <w:rFonts w:ascii="Verdana" w:hAnsi="Verdana"/>
        </w:rPr>
      </w:pPr>
      <w:r w:rsidRPr="007364A1">
        <w:rPr>
          <w:rFonts w:ascii="Verdana" w:hAnsi="Verdana"/>
        </w:rPr>
        <w:t>Analizaremos el caso de tener que conectar un generador con una red de potencia mucho mayor que la propia, con lo cual la tensión y la frecuencia están impuestas por dicha red.</w:t>
      </w:r>
    </w:p>
    <w:p w:rsidR="00042C34" w:rsidRPr="007364A1" w:rsidRDefault="00042C34" w:rsidP="007364A1">
      <w:pPr>
        <w:jc w:val="both"/>
        <w:rPr>
          <w:rFonts w:ascii="Verdana" w:hAnsi="Verdana"/>
        </w:rPr>
      </w:pPr>
      <w:r w:rsidRPr="007364A1">
        <w:rPr>
          <w:rFonts w:ascii="Verdana" w:hAnsi="Verdana"/>
        </w:rPr>
        <w:t>La forma práctica de la maniobra, se basa en la indicación de tres lámparas conectadas entre los terminales del generador y la red de acue</w:t>
      </w:r>
      <w:r>
        <w:rPr>
          <w:rFonts w:ascii="Verdana" w:hAnsi="Verdana"/>
        </w:rPr>
        <w:t>rdo al esquema de la figura 9.34</w:t>
      </w:r>
      <w:r w:rsidRPr="007364A1">
        <w:rPr>
          <w:rFonts w:ascii="Verdana" w:hAnsi="Verdana"/>
        </w:rPr>
        <w:t>.</w:t>
      </w:r>
    </w:p>
    <w:p w:rsidR="00042C34" w:rsidRPr="007364A1" w:rsidRDefault="00042C34" w:rsidP="007364A1">
      <w:pPr>
        <w:ind w:firstLine="708"/>
        <w:jc w:val="both"/>
        <w:rPr>
          <w:rFonts w:ascii="Verdana" w:hAnsi="Verdana"/>
        </w:rPr>
      </w:pPr>
      <w:r w:rsidRPr="007364A1">
        <w:rPr>
          <w:rFonts w:ascii="Verdana" w:hAnsi="Verdana"/>
        </w:rPr>
        <w:t>Con los frecuencímetros y los voltímetros verificamos la igualdad de frecuencia y módulo de tensión entre la red y el generador.</w:t>
      </w:r>
    </w:p>
    <w:p w:rsidR="00042C34" w:rsidRPr="007364A1" w:rsidRDefault="00042C34" w:rsidP="009D45CF">
      <w:pPr>
        <w:jc w:val="both"/>
        <w:rPr>
          <w:rFonts w:ascii="Verdana" w:hAnsi="Verdana"/>
        </w:rPr>
      </w:pPr>
    </w:p>
    <w:p w:rsidR="00042C34" w:rsidRPr="007364A1" w:rsidRDefault="00042C34" w:rsidP="007364A1">
      <w:pPr>
        <w:ind w:firstLine="704"/>
        <w:jc w:val="both"/>
        <w:rPr>
          <w:rFonts w:ascii="Verdana" w:hAnsi="Verdana"/>
        </w:rPr>
      </w:pPr>
      <w:r w:rsidRPr="007364A1">
        <w:rPr>
          <w:rFonts w:ascii="Verdana" w:hAnsi="Verdana"/>
        </w:rPr>
        <w:t>Para variar los valores en la máquina debemos actuar:</w:t>
      </w:r>
    </w:p>
    <w:p w:rsidR="00042C34" w:rsidRPr="007364A1" w:rsidRDefault="00042C34" w:rsidP="007364A1">
      <w:pPr>
        <w:jc w:val="both"/>
        <w:rPr>
          <w:rFonts w:ascii="Verdana" w:hAnsi="Verdana"/>
        </w:rPr>
      </w:pPr>
    </w:p>
    <w:p w:rsidR="00042C34" w:rsidRPr="007364A1" w:rsidRDefault="00042C34" w:rsidP="007364A1">
      <w:pPr>
        <w:numPr>
          <w:ilvl w:val="0"/>
          <w:numId w:val="7"/>
        </w:numPr>
        <w:jc w:val="both"/>
        <w:rPr>
          <w:rFonts w:ascii="Verdana" w:hAnsi="Verdana"/>
        </w:rPr>
      </w:pPr>
      <w:r w:rsidRPr="007364A1">
        <w:rPr>
          <w:rFonts w:ascii="Verdana" w:hAnsi="Verdana"/>
        </w:rPr>
        <w:t xml:space="preserve">  Para variar la frecuencia sobre la velocidad de la máquina impulsora.</w:t>
      </w:r>
    </w:p>
    <w:p w:rsidR="00042C34" w:rsidRPr="007364A1" w:rsidRDefault="00042C34" w:rsidP="007364A1">
      <w:pPr>
        <w:pStyle w:val="BodyTextIndent3"/>
        <w:numPr>
          <w:ilvl w:val="0"/>
          <w:numId w:val="7"/>
        </w:numPr>
        <w:rPr>
          <w:rFonts w:ascii="Verdana" w:hAnsi="Verdana"/>
          <w:sz w:val="20"/>
        </w:rPr>
      </w:pPr>
      <w:r w:rsidRPr="007364A1">
        <w:rPr>
          <w:rFonts w:ascii="Verdana" w:hAnsi="Verdana"/>
          <w:sz w:val="20"/>
        </w:rPr>
        <w:t xml:space="preserve">  Para variar el módulo de la tensión, fundamentalmente sobre la excitación </w:t>
      </w:r>
    </w:p>
    <w:p w:rsidR="00042C34" w:rsidRDefault="00042C34" w:rsidP="009D45CF">
      <w:pPr>
        <w:pStyle w:val="BodyTextIndent3"/>
        <w:ind w:left="704" w:firstLine="0"/>
        <w:rPr>
          <w:rFonts w:ascii="Verdana" w:hAnsi="Verdana"/>
          <w:sz w:val="20"/>
        </w:rPr>
      </w:pPr>
      <w:r w:rsidRPr="007364A1">
        <w:rPr>
          <w:rFonts w:ascii="Verdana" w:hAnsi="Verdana"/>
          <w:sz w:val="20"/>
        </w:rPr>
        <w:t xml:space="preserve">        (También varía con la velocidad de la máquina impulsora)</w:t>
      </w:r>
    </w:p>
    <w:p w:rsidR="00042C34" w:rsidRPr="007364A1" w:rsidRDefault="00042C34" w:rsidP="007364A1">
      <w:pPr>
        <w:ind w:left="284"/>
        <w:jc w:val="both"/>
        <w:rPr>
          <w:rFonts w:ascii="Verdana" w:hAnsi="Verdana"/>
        </w:rPr>
      </w:pPr>
      <w:r>
        <w:rPr>
          <w:noProof/>
          <w:lang w:val="es-ES"/>
        </w:rPr>
        <w:pict>
          <v:group id="Group 1421" o:spid="_x0000_s2684" style="position:absolute;left:0;text-align:left;margin-left:57.7pt;margin-top:1.55pt;width:363.6pt;height:293.4pt;z-index:251661312" coordorigin="2817,7838" coordsize="7272,5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">
            <v:line id="Line 1422" o:spid="_x0000_s2685" style="position:absolute;visibility:visible" from="3254,8863" to="7929,8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UZuyMAAAADcAAAADwAAAGRycy9kb3ducmV2LnhtbERPzYrCMBC+C/sOYRb2pmlXKNI1isgK&#10;woJo7QOMzWxbTCaliba+vTkIHj++/+V6tEbcqfetYwXpLAFBXDndcq2gPO+mCxA+IGs0jknBgzys&#10;Vx+TJebaDXyiexFqEUPY56igCaHLpfRVQxb9zHXEkft3vcUQYV9L3eMQw62R30mSSYstx4YGO9o2&#10;VF2Lm1UwHIvdePhz2pZum7UmSy/zX6PU1+e4+QERaAxv8cu91wrmaZwfz8QjIF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lGbsjAAAAA3AAAAA8AAAAAAAAAAAAAAAAA&#10;oQIAAGRycy9kb3ducmV2LnhtbFBLBQYAAAAABAAEAPkAAACOAwAAAAA=&#10;" strokeweight="1.25pt"/>
            <v:line id="Line 1423" o:spid="_x0000_s2686" style="position:absolute;visibility:visible" from="3264,8074" to="7939,80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rLU8IAAADcAAAADwAAAGRycy9kb3ducmV2LnhtbESP0YrCMBRE34X9h3AF3zStQpGuUURW&#10;WFhYtPoBd5trW0xuShNt/fuNIPg4zMwZZrUZrBF36nzjWEE6S0AQl043XCk4n/bTJQgfkDUax6Tg&#10;QR4264/RCnPtej7SvQiViBD2OSqoQ2hzKX1Zk0U/cy1x9C6usxii7CqpO+wj3Bo5T5JMWmw4LtTY&#10;0q6m8lrcrIL+UOyH3x+n7dntssZk6d/iyyg1GQ/bTxCBhvAOv9rfWsEiTeF5Jh4Buf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grLU8IAAADcAAAADwAAAAAAAAAAAAAA&#10;AAChAgAAZHJzL2Rvd25yZXYueG1sUEsFBgAAAAAEAAQA+QAAAJADAAAAAA==&#10;" strokeweight="1.25pt"/>
            <v:line id="Line 1424" o:spid="_x0000_s2687" style="position:absolute;visibility:visible" from="3264,8491" to="7939,84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hVJMQAAADcAAAADwAAAGRycy9kb3ducmV2LnhtbESPzWrDMBCE74W8g9hAb438A6Y4UUIJ&#10;MRQKpXXyABtrY5tKK2Mptvv2VaHQ4zAz3zC7w2KNmGj0vWMF6SYBQdw43XOr4HKunp5B+ICs0Tgm&#10;Bd/k4bBfPeyw1G7mT5rq0IoIYV+igi6EoZTSNx1Z9Bs3EEfv5kaLIcqxlXrEOcKtkVmSFNJiz3Gh&#10;w4GOHTVf9d0qmD/qanl/c9pe3LHoTZFe85NR6nG9vGxBBFrCf/iv/aoV5GkGv2fiEZD7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2FUkxAAAANwAAAAPAAAAAAAAAAAA&#10;AAAAAKECAABkcnMvZG93bnJldi54bWxQSwUGAAAAAAQABAD5AAAAkgMAAAAA&#10;" strokeweight="1.25pt"/>
            <v:line id="Line 1425" o:spid="_x0000_s2688" style="position:absolute;visibility:visible" from="5145,8759" to="5146,102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ALMQAAADcAAAADwAAAGRycy9kb3ducmV2LnhtbESP0WoCMRRE3wv+Q7iCbzW7FaRdjSLa&#10;guJDqfoB1811s7q5WZJU1359IxT6OMzMGWY672wjruRD7VhBPsxAEJdO11wpOOw/nl9BhIissXFM&#10;Cu4UYD7rPU2x0O7GX3TdxUokCIcCFZgY20LKUBqyGIauJU7eyXmLMUlfSe3xluC2kS9ZNpYWa04L&#10;BltaGiovu2+rYOOP20v+Uxl55I1/bz5Xb8GelRr0u8UERKQu/of/2mutYJSP4HEmHQE5+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4D8AsxAAAANwAAAAPAAAAAAAAAAAA&#10;AAAAAKECAABkcnMvZG93bnJldi54bWxQSwUGAAAAAAQABAD5AAAAkgMAAAAA&#10;" strokeweight="1pt"/>
            <v:line id="Line 1426" o:spid="_x0000_s2689" style="position:absolute;visibility:visible" from="5487,8987" to="5488,102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YWMUAAADcAAAADwAAAGRycy9kb3ducmV2LnhtbESP3WoCMRSE7wXfIRzBu5rdKmK3RpH+&#10;gNILUfsAx83pZnVzsiSpbvv0jVDwcpiZb5j5srONuJAPtWMF+SgDQVw6XXOl4PPw/jADESKyxsYx&#10;KfihAMtFvzfHQrsr7+iyj5VIEA4FKjAxtoWUoTRkMYxcS5y8L+ctxiR9JbXHa4LbRj5m2VRarDkt&#10;GGzpxVB53n9bBRt//Djnv5WRR974t2b7+hTsSanhoFs9g4jUxXv4v73WCsb5BG5n0hG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ZYWMUAAADcAAAADwAAAAAAAAAA&#10;AAAAAAChAgAAZHJzL2Rvd25yZXYueG1sUEsFBgAAAAAEAAQA+QAAAJMDAAAAAA==&#10;" strokeweight="1pt"/>
            <v:line id="Line 1427" o:spid="_x0000_s2690" style="position:absolute;visibility:visible" from="5829,9329" to="5830,102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Kr9w8UAAADcAAAADwAAAGRycy9kb3ducmV2LnhtbESP3WoCMRSE7wXfIRzBu5rdimK3RpH+&#10;gNILUfsAx83pZnVzsiSpbvv0jVDwcpiZb5j5srONuJAPtWMF+SgDQVw6XXOl4PPw/jADESKyxsYx&#10;KfihAMtFvzfHQrsr7+iyj5VIEA4FKjAxtoWUoTRkMYxcS5y8L+ctxiR9JbXHa4LbRj5m2VRarDkt&#10;GGzpxVB53n9bBRt//Djnv5WRR974t2b7+hTsSanhoFs9g4jUxXv4v73WCsb5BG5n0hG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Kr9w8UAAADcAAAADwAAAAAAAAAA&#10;AAAAAAChAgAAZHJzL2Rvd25yZXYueG1sUEsFBgAAAAAEAAQA+QAAAJMDAAAAAA==&#10;" strokeweight="1pt"/>
            <v:oval id="Oval 1428" o:spid="_x0000_s2691" style="position:absolute;left:4883;top:12137;width:1198;height:1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NDB8IA&#10;AADcAAAADwAAAGRycy9kb3ducmV2LnhtbESPQYvCMBSE74L/ITzBi2iqUpFqFBFEPS1WL94ezbMt&#10;Ni+1idr99xthweMwM98wy3VrKvGixpWWFYxHEQjizOqScwWX8244B+E8ssbKMin4JQfrVbezxETb&#10;N5/olfpcBAi7BBUU3teJlC4ryKAb2Zo4eDfbGPRBNrnUDb4D3FRyEkUzabDksFBgTduCsnv6NArc&#10;4BLPf4inj212pCfF9XV/i5Xq99rNAoSn1n/D/+2DVjAdz+BzJhwBuf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00MHwgAAANwAAAAPAAAAAAAAAAAAAAAAAJgCAABkcnMvZG93&#10;bnJldi54bWxQSwUGAAAAAAQABAD1AAAAhwMAAAAA&#10;" filled="f" strokeweight="1.25pt"/>
            <v:line id="Line 1429" o:spid="_x0000_s2692" style="position:absolute;visibility:visible" from="5487,10546" to="5488,12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TGL8UAAADcAAAADwAAAGRycy9kb3ducmV2LnhtbESP3WoCMRSE7wXfIRzBu5rdCmq3RpH+&#10;gNILUfsAx83pZnVzsiSpbvv0jVDwcpiZb5j5srONuJAPtWMF+SgDQVw6XXOl4PPw/jADESKyxsYx&#10;KfihAMtFvzfHQrsr7+iyj5VIEA4FKjAxtoWUoTRkMYxcS5y8L+ctxiR9JbXHa4LbRj5m2URarDkt&#10;GGzpxVB53n9bBRt//Djnv5WRR974t2b7+hTsSanhoFs9g4jUxXv4v73WCsb5FG5n0hG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zTGL8UAAADcAAAADwAAAAAAAAAA&#10;AAAAAAChAgAAZHJzL2Rvd25yZXYueG1sUEsFBgAAAAAEAAQA+QAAAJMDAAAAAA==&#10;" strokeweight="1pt"/>
            <v:line id="Line 1430" o:spid="_x0000_s2693" style="position:absolute;visibility:visible" from="5145,10546" to="5146,120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tSXcEAAADcAAAADwAAAGRycy9kb3ducmV2LnhtbERPzWoCMRC+F3yHMEJvmt0WRFejFK2g&#10;eCjaPsC4GTdbN5Mlibr69OZQ6PHj+58tOtuIK/lQO1aQDzMQxKXTNVcKfr7XgzGIEJE1No5JwZ0C&#10;LOa9lxkW2t14T9dDrEQK4VCgAhNjW0gZSkMWw9C1xIk7OW8xJugrqT3eUrht5FuWjaTFmlODwZaW&#10;hsrz4WIVbP1xd84flZFH3vrP5ms1CfZXqdd+9zEFEamL/+I/90YreM/T2nQmHQE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2q1JdwQAAANwAAAAPAAAAAAAAAAAAAAAA&#10;AKECAABkcnMvZG93bnJldi54bWxQSwUGAAAAAAQABAD5AAAAjwMAAAAA&#10;" strokeweight="1pt"/>
            <v:line id="Line 1431" o:spid="_x0000_s2694" style="position:absolute;visibility:visible" from="5829,10546" to="5830,119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f3xsQAAADcAAAADwAAAGRycy9kb3ducmV2LnhtbESP0WoCMRRE3wv9h3ALvtXsKpS6GkVa&#10;BcWHou0HXDfXzermZkmirv16Uyj4OMzMGWYy62wjLuRD7VhB3s9AEJdO11wp+Plevr6DCBFZY+OY&#10;FNwowGz6/DTBQrsrb+myi5VIEA4FKjAxtoWUoTRkMfRdS5y8g/MWY5K+ktrjNcFtIwdZ9iYt1pwW&#10;DLb0Yag87c5WwdrvN6f8tzJyz2u/aL4+R8Eeleq9dPMxiEhdfIT/2yutYJiP4O9MOgJye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5/fGxAAAANwAAAAPAAAAAAAAAAAA&#10;AAAAAKECAABkcnMvZG93bnJldi54bWxQSwUGAAAAAAQABAD5AAAAkgMAAAAA&#10;" strokeweight="1pt"/>
            <v:line id="Line 1432" o:spid="_x0000_s2695" style="position:absolute;flip:y;visibility:visible" from="5829,11795" to="5830,120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v+/sMAAADcAAAADwAAAGRycy9kb3ducmV2LnhtbERPS2vCQBC+F/wPywi9lLrRgtiYVUQQ&#10;itBDVVBvQ3aaR7OzIbua+O87h0KPH987Ww+uUXfqQuXZwHSSgCLOva24MHA67l4XoEJEtth4JgMP&#10;CrBejZ4yTK3v+Yvuh1goCeGQooEyxjbVOuQlOQwT3xIL9+07h1FgV2jbYS/hrtGzJJlrhxVLQ4kt&#10;bUvKfw43JyX1trh+1pSf38/tvp9PX/rL5WbM83jYLEFFGuK/+M/9YQ28zWS+nJEjo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Tr/v7DAAAA3AAAAA8AAAAAAAAAAAAA&#10;AAAAoQIAAGRycy9kb3ducmV2LnhtbFBLBQYAAAAABAAEAPkAAACRAwAAAAA=&#10;" strokeweight="1pt"/>
            <v:line id="Line 1433" o:spid="_x0000_s2696" style="position:absolute;flip:x;visibility:visible" from="5733,12001" to="5832,12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dbZcQAAADcAAAADwAAAGRycy9kb3ducmV2LnhtbESPzYrCMBSF9wO+Q7iCGxnTKoh2jCKC&#10;IIILnYE6u0tzp602N6WJtr69EYRZHs7Px1msOlOJOzWutKwgHkUgiDOrS84V/HxvP2cgnEfWWFkm&#10;BQ9ysFr2PhaYaNvyke4nn4swwi5BBYX3dSKlywoy6Ea2Jg7en20M+iCbXOoG2zBuKjmOoqk0WHIg&#10;FFjTpqDserqZALls8t/DhbJ0ntb7dhoP2/P5ptSg362/QHjq/H/43d5pBZNxDK8z4QjI5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p1tlxAAAANwAAAAPAAAAAAAAAAAA&#10;AAAAAKECAABkcnMvZG93bnJldi54bWxQSwUGAAAAAAQABAD5AAAAkgMAAAAA&#10;" strokeweight="1pt"/>
            <v:line id="Line 1434" o:spid="_x0000_s2697" style="position:absolute;visibility:visible" from="5145,12023" to="5245,121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vCsUAAADcAAAADwAAAGRycy9kb3ducmV2LnhtbESP3WoCMRSE74W+QzgF7zTrFqRdjSL9&#10;AcWL0m0f4Lg5blY3J0uS6tqnbwTBy2FmvmHmy9624kQ+NI4VTMYZCOLK6YZrBT/fH6NnECEia2wd&#10;k4ILBVguHgZzLLQ78xedyliLBOFQoAITY1dIGSpDFsPYdcTJ2ztvMSbpa6k9nhPctjLPsqm02HBa&#10;MNjRq6HqWP5aBRu/2x4nf7WRO9749/bz7SXYg1LDx341AxGpj/fwrb3WCp7yHK5n0hG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S+vCsUAAADcAAAADwAAAAAAAAAA&#10;AAAAAAChAgAAZHJzL2Rvd25yZXYueG1sUEsFBgAAAAAEAAQA+QAAAJMDAAAAAA==&#10;" strokeweight="1pt"/>
            <v:line id="Line 1435" o:spid="_x0000_s2698" style="position:absolute;visibility:visible" from="5043,10345" to="5728,10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TR+sMAAADcAAAADwAAAGRycy9kb3ducmV2LnhtbESP3YrCMBSE7xd8h3AEb0TTVlakGsVd&#10;WBS88ucBDs0xLTYnJclqffvNguDlMDPfMKtNb1txJx8axwryaQaCuHK6YaPgcv6ZLECEiKyxdUwK&#10;nhRgsx58rLDU7sFHup+iEQnCoUQFdYxdKWWoarIYpq4jTt7VeYsxSW+k9vhIcNvKIsvm0mLDaaHG&#10;jr5rqm6nX6vAHH1+yHe9PdMOzVdVjD+LxVip0bDfLkFE6uM7/GrvtYJZMYP/M+kIyP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IU0frDAAAA3AAAAA8AAAAAAAAAAAAA&#10;AAAAoQIAAGRycy9kb3ducmV2LnhtbFBLBQYAAAAABAAEAPkAAACRAwAAAAA=&#10;" strokeweight=".5pt">
              <v:stroke dashstyle="1 1"/>
            </v:line>
            <v:line id="Line 1436" o:spid="_x0000_s2699" style="position:absolute;flip:x;visibility:visible" from="3549,9149" to="5146,9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9D4/cYAAADcAAAADwAAAGRycy9kb3ducmV2LnhtbESPzWrCQBSF94W+w3AL3ZQ6SSyhRsdQ&#10;AgURuqgK6u6SuSaxmTshM5r49p1CweXh/HycRT6aVlypd41lBfEkAkFcWt1wpWC3/Xx9B+E8ssbW&#10;Mim4kYN8+fiwwEzbgb/puvGVCCPsMlRQe99lUrqyJoNuYjvi4J1sb9AH2VdS9ziEcdPKJIpSabDh&#10;QKixo6Km8mdzMQFyLqrj15nK/WzfrYc0fhkOh4tSz0/jxxyEp9Hfw//tlVYwTd7g70w4AnL5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vQ+P3GAAAA3AAAAA8AAAAAAAAA&#10;AAAAAAAAoQIAAGRycy9kb3ducmV2LnhtbFBLBQYAAAAABAAEAPkAAACUAwAAAAA=&#10;" strokeweight="1pt"/>
            <v:line id="Line 1437" o:spid="_x0000_s2700" style="position:absolute;flip:x;visibility:visible" from="3549,9901" to="5146,99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xdZsYAAADcAAAADwAAAGRycy9kb3ducmV2LnhtbESPzWrCQBSF94W+w3AL3ZQ6SaShRsdQ&#10;AgURuqgK6u6SuSaxmTshM5r49p1CweXh/HycRT6aVlypd41lBfEkAkFcWt1wpWC3/Xx9B+E8ssbW&#10;Mim4kYN8+fiwwEzbgb/puvGVCCPsMlRQe99lUrqyJoNuYjvi4J1sb9AH2VdS9ziEcdPKJIpSabDh&#10;QKixo6Km8mdzMQFyLqrj15nK/WzfrYc0fhkOh4tSz0/jxxyEp9Hfw//tlVYwTd7g70w4AnL5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ScXWbGAAAA3AAAAA8AAAAAAAAA&#10;AAAAAAAAoQIAAGRycy9kb3ducmV2LnhtbFBLBQYAAAAABAAEAPkAAACUAwAAAAA=&#10;" strokeweight="1pt"/>
            <v:line id="Line 1438" o:spid="_x0000_s2701" style="position:absolute;flip:y;visibility:visible" from="3549,9185" to="3550,9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7DEcUAAADcAAAADwAAAGRycy9kb3ducmV2LnhtbESPS4vCMBSF9wP+h3AFN4OmOlC0GkUE&#10;QYRZ+IDq7tJc22pzU5poO/9+IgzM8nAeH2ex6kwlXtS40rKC8SgCQZxZXXKu4HzaDqcgnEfWWFkm&#10;BT/kYLXsfSww0bblA72OPhdhhF2CCgrv60RKlxVk0I1sTRy8m20M+iCbXOoG2zBuKjmJolgaLDkQ&#10;CqxpU1D2OD5NgNw3+fX7Tlk6S+t9G48/28vlqdSg363nIDx1/j/8195pBV+TGN5nwhGQy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E7DEcUAAADcAAAADwAAAAAAAAAA&#10;AAAAAAChAgAAZHJzL2Rvd25yZXYueG1sUEsFBgAAAAAEAAQA+QAAAJMDAAAAAA==&#10;" strokeweight="1pt"/>
            <v:line id="Line 1439" o:spid="_x0000_s2702" style="position:absolute;flip:y;visibility:visible" from="3549,9736" to="3550,99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JmisYAAADcAAAADwAAAGRycy9kb3ducmV2LnhtbESPzWrCQBSF9wXfYbhCN8VMTMG2qaMU&#10;oVAKXWgLibtL5ppEM3dCZmLi2zsFweXh/Hyc5Xo0jThT52rLCuZRDIK4sLrmUsHf7+fsFYTzyBob&#10;y6TgQg7Wq8nDElNtB97SeedLEUbYpaig8r5NpXRFRQZdZFvi4B1sZ9AH2ZVSdziEcdPIJI4X0mDN&#10;gVBhS5uKitOuNwFy3JT7nyMV2VvWfg+L+dOQ571Sj9Px4x2Ep9Hfw7f2l1bwnLzA/5lwBOTq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sCZorGAAAA3AAAAA8AAAAAAAAA&#10;AAAAAAAAoQIAAGRycy9kb3ducmV2LnhtbFBLBQYAAAAABAAEAPkAAACUAwAAAAA=&#10;" strokeweight="1pt"/>
            <v:line id="Line 1440" o:spid="_x0000_s2703" style="position:absolute;flip:y;visibility:visible" from="4230,9167" to="4231,9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p3y+MMAAADcAAAADwAAAGRycy9kb3ducmV2LnhtbERPS2vCQBC+F/wPywi9lLrRgtiYVUQQ&#10;itBDVVBvQ3aaR7OzIbua+O87h0KPH987Ww+uUXfqQuXZwHSSgCLOva24MHA67l4XoEJEtth4JgMP&#10;CrBejZ4yTK3v+Yvuh1goCeGQooEyxjbVOuQlOQwT3xIL9+07h1FgV2jbYS/hrtGzJJlrhxVLQ4kt&#10;bUvKfw43JyX1trh+1pSf38/tvp9PX/rL5WbM83jYLEFFGuK/+M/9YQ28zWStnJEjo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qd8vjDAAAA3AAAAA8AAAAAAAAAAAAA&#10;AAAAoQIAAGRycy9kb3ducmV2LnhtbFBLBQYAAAAABAAEAPkAAACRAwAAAAA=&#10;" strokeweight="1pt"/>
            <v:line id="Line 1441" o:spid="_x0000_s2704" style="position:absolute;visibility:visible" from="4230,9760" to="4231,99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4s9e8UAAADcAAAADwAAAGRycy9kb3ducmV2LnhtbESP3WoCMRSE7wu+QzhC72pWC0VXs4vY&#10;Fiq9KP48wHFz3KxuTpYk1W2fvikIXg4z8w2zKHvbigv50DhWMB5lIIgrpxuuFex3709TECEia2wd&#10;k4IfClAWg4cF5tpdeUOXbaxFgnDIUYGJsculDJUhi2HkOuLkHZ23GJP0tdQerwluWznJshdpseG0&#10;YLCjlaHqvP22Ctb+8Hke/9ZGHnjt39qv11mwJ6Ueh/1yDiJSH+/hW/tDK3iezOD/TDoCsv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4s9e8UAAADcAAAADwAAAAAAAAAA&#10;AAAAAAChAgAAZHJzL2Rvd25yZXYueG1sUEsFBgAAAAAEAAQA+QAAAJMDAAAAAA==&#10;" strokeweight="1pt"/>
            <v:line id="Line 1442" o:spid="_x0000_s2705" style="position:absolute;flip:y;visibility:visible" from="3550,9149" to="3550,91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JoI8IAAADcAAAADwAAAGRycy9kb3ducmV2LnhtbERPS2vCQBC+F/wPywi9lLpRQWx0FREE&#10;KXjwAeptyE6T2OxsyK4m/nvnUOjx43vPl52r1IOaUHo2MBwkoIgzb0vODZyOm88pqBCRLVaeycCT&#10;AiwXvbc5pta3vKfHIeZKQjikaKCIsU61DllBDsPA18TC/fjGYRTY5No22Eq4q/QoSSbaYcnSUGBN&#10;64Ky38PdScltnV93N8rOX+f6u50MP9rL5W7Me79bzUBF6uK/+M+9tQbGY5kvZ+QI6MU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TJoI8IAAADcAAAADwAAAAAAAAAAAAAA&#10;AAChAgAAZHJzL2Rvd25yZXYueG1sUEsFBgAAAAAEAAQA+QAAAJADAAAAAA==&#10;" strokeweight="1pt"/>
            <v:line id="Line 1443" o:spid="_x0000_s2706" style="position:absolute;flip:x;visibility:visible" from="3549,10983" to="5146,109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7NuMYAAADcAAAADwAAAGRycy9kb3ducmV2LnhtbESPS2vCQBSF9wX/w3ALbqSZxIC0qaOI&#10;UChCFz7AdHfJ3CaxmTshMybx33cEocvDeXyc5Xo0jeipc7VlBUkUgyAurK65VHA6fry8gnAeWWNj&#10;mRTcyMF6NXlaYqbtwHvqD74UYYRdhgoq79tMSldUZNBFtiUO3o/tDPogu1LqDocwbho5j+OFNFhz&#10;IFTY0rai4vdwNQFy2ZbfXxcqzm/ndjcsktmQ51elps/j5h2Ep9H/hx/tT60gTRO4nwlHQK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5+zbjGAAAA3AAAAA8AAAAAAAAA&#10;AAAAAAAAoQIAAGRycy9kb3ducmV2LnhtbFBLBQYAAAAABAAEAPkAAACUAwAAAAA=&#10;" strokeweight="1pt"/>
            <v:line id="Line 1444" o:spid="_x0000_s2707" style="position:absolute;visibility:visible" from="3549,11729" to="5488,11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Y518QAAADcAAAADwAAAGRycy9kb3ducmV2LnhtbESP0WoCMRRE3wv+Q7iCb5pVQerWKGIr&#10;KD4UtR9w3dxutm5uliTq2q9vBKGPw8ycYWaL1tbiSj5UjhUMBxkI4sLpiksFX8d1/xVEiMgaa8ek&#10;4E4BFvPOywxz7W68p+shliJBOOSowMTY5FKGwpDFMHANcfK+nbcYk/Sl1B5vCW5rOcqyibRYcVow&#10;2NDKUHE+XKyCrT/tzsPf0sgTb/1H/fk+DfZHqV63Xb6BiNTG//CzvdEKxuMRPM6kIyD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9jnXxAAAANwAAAAPAAAAAAAAAAAA&#10;AAAAAKECAABkcnMvZG93bnJldi54bWxQSwUGAAAAAAQABAD5AAAAkgMAAAAA&#10;" strokeweight="1pt"/>
            <v:line id="Line 1445" o:spid="_x0000_s2708" style="position:absolute;visibility:visible" from="3549,11558" to="3550,11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7qcTMUAAADcAAAADwAAAGRycy9kb3ducmV2LnhtbESP3WoCMRSE74W+QzgF7zRrF6RdjSL9&#10;AcWL0m0f4Lg5blY3J0uS6tqnbwTBy2FmvmHmy9624kQ+NI4VTMYZCOLK6YZrBT/fH6NnECEia2wd&#10;k4ILBVguHgZzLLQ78xedyliLBOFQoAITY1dIGSpDFsPYdcTJ2ztvMSbpa6k9nhPctvIpy6bSYsNp&#10;wWBHr4aqY/lrFWz8bnuc/NVG7njj39vPt5dgD0oNH/vVDESkPt7Dt/ZaK8jzHK5n0hG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7qcTMUAAADcAAAADwAAAAAAAAAA&#10;AAAAAAChAgAAZHJzL2Rvd25yZXYueG1sUEsFBgAAAAAEAAQA+QAAAJMDAAAAAA==&#10;" strokeweight="1pt"/>
            <v:line id="Line 1446" o:spid="_x0000_s2709" style="position:absolute;flip:y;visibility:visible" from="3549,10989" to="3550,110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gluIMYAAADcAAAADwAAAGRycy9kb3ducmV2LnhtbESPzWrCQBSF94LvMFyhG6mTVJE2dQwi&#10;FIrgoraQdHfJ3CbRzJ2QGU18e6cguDycn4+zSgfTiAt1rrasIJ5FIIgLq2suFfx8fzy/gnAeWWNj&#10;mRRcyUG6Ho9WmGjb8xddDr4UYYRdggoq79tESldUZNDNbEscvD/bGfRBdqXUHfZh3DTyJYqW0mDN&#10;gVBhS9uKitPhbALkuC1/90cqsres3fXLeNrn+Vmpp8mweQfhafCP8L39qRXM5wv4PxOOgFz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4JbiDGAAAA3AAAAA8AAAAAAAAA&#10;AAAAAAAAoQIAAGRycy9kb3ducmV2LnhtbFBLBQYAAAAABAAEAPkAAACUAwAAAAA=&#10;" strokeweight="1pt"/>
            <v:line id="Line 1447" o:spid="_x0000_s2710" style="position:absolute;flip:y;visibility:visible" from="4286,10982" to="4287,111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XLu8YAAADcAAAADwAAAGRycy9kb3ducmV2LnhtbESPzWrCQBSF94LvMFyhG6mTVJQ2dQwi&#10;FIrgoraQdHfJ3CbRzJ2QGU18e6cguDycn4+zSgfTiAt1rrasIJ5FIIgLq2suFfx8fzy/gnAeWWNj&#10;mRRcyUG6Ho9WmGjb8xddDr4UYYRdggoq79tESldUZNDNbEscvD/bGfRBdqXUHfZh3DTyJYqW0mDN&#10;gVBhS9uKitPhbALkuC1/90cqsres3fXLeNrn+Vmpp8mweQfhafCP8L39qRXM5wv4PxOOgFz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FFy7vGAAAA3AAAAA8AAAAAAAAA&#10;AAAAAAAAoQIAAGRycy9kb3ducmV2LnhtbFBLBQYAAAAABAAEAPkAAACUAwAAAAA=&#10;" strokeweight="1pt"/>
            <v:line id="Line 1448" o:spid="_x0000_s2711" style="position:absolute;visibility:visible" from="4286,11558" to="4287,11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80/1MUAAADcAAAADwAAAGRycy9kb3ducmV2LnhtbESP0WoCMRRE3wv9h3ALvtWsFaRdzS6l&#10;Vaj4ULR+wHVz3axubpYk6tavN0Khj8PMnGFmZW9bcSYfGscKRsMMBHHldMO1gu3P4vkVRIjIGlvH&#10;pOCXApTF48MMc+0uvKbzJtYiQTjkqMDE2OVShsqQxTB0HXHy9s5bjEn6WmqPlwS3rXzJsom02HBa&#10;MNjRh6HquDlZBUu/Wx1H19rIHS/9vP3+fAv2oNTgqX+fgojUx//wX/tLKxiPJ3A/k46ALG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80/1MUAAADcAAAADwAAAAAAAAAA&#10;AAAAAAChAgAAZHJzL2Rvd25yZXYueG1sUEsFBgAAAAAEAAQA+QAAAJMDAAAAAA==&#10;" strokeweight="1pt"/>
            <v:line id="Line 1449" o:spid="_x0000_s2712" style="position:absolute;flip:y;visibility:visible" from="5145,8544" to="5146,9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vwV8YAAADcAAAADwAAAGRycy9kb3ducmV2LnhtbESPzWrCQBSF9wXfYbhCN0UnNmBt6igi&#10;CKXQRVMhcXfJ3CaxmTshMzHx7Z1CweXh/Hyc9XY0jbhQ52rLChbzCARxYXXNpYLj92G2AuE8ssbG&#10;Mim4koPtZvKwxkTbgb/okvpShBF2CSqovG8TKV1RkUE3ty1x8H5sZ9AH2ZVSdziEcdPI5yhaSoM1&#10;B0KFLe0rKn7T3gTIeV+ePs9UZK9Z+zEsF09DnvdKPU7H3RsIT6O/h//b71pBHL/A35lwBOTm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7b8FfGAAAA3AAAAA8AAAAAAAAA&#10;AAAAAAAAoQIAAGRycy9kb3ducmV2LnhtbFBLBQYAAAAABAAEAPkAAACUAwAAAAA=&#10;" strokeweight="1pt"/>
            <v:line id="Line 1450" o:spid="_x0000_s2713" style="position:absolute;flip:y;visibility:visible" from="5487,8857" to="5488,97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0RkJcIAAADcAAAADwAAAGRycy9kb3ducmV2LnhtbERPS2vCQBC+F/wPywi9lLpRQWx0FREE&#10;KXjwAeptyE6T2OxsyK4m/nvnUOjx43vPl52r1IOaUHo2MBwkoIgzb0vODZyOm88pqBCRLVaeycCT&#10;AiwXvbc5pta3vKfHIeZKQjikaKCIsU61DllBDsPA18TC/fjGYRTY5No22Eq4q/QoSSbaYcnSUGBN&#10;64Ky38PdScltnV93N8rOX+f6u50MP9rL5W7Me79bzUBF6uK/+M+9tQbGY1krZ+QI6MU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0RkJcIAAADcAAAADwAAAAAAAAAAAAAA&#10;AAChAgAAZHJzL2Rvd25yZXYueG1sUEsFBgAAAAAEAAQA+QAAAJADAAAAAA==&#10;" strokeweight="1pt"/>
            <v:line id="Line 1451" o:spid="_x0000_s2714" style="position:absolute;flip:y;visibility:visible" from="5829,8972" to="5830,96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jBvsUAAADcAAAADwAAAGRycy9kb3ducmV2LnhtbESPS4vCMBSF98L8h3AHZiOaOoJobZRB&#10;EGTAhQ9Qd5fm2sc0N6WJtvPvjSC4PJzHx0mWnanEnRpXWFYwGkYgiFOrC84UHA/rwRSE88gaK8uk&#10;4J8cLBcfvQRjbVve0X3vMxFG2MWoIPe+jqV0aU4G3dDWxMG72sagD7LJpG6wDeOmkt9RNJEGCw6E&#10;HGta5ZT+7W8mQMpVdtmWlJ5mp/q3nYz67fl8U+rrs/uZg/DU+Xf41d5oBePxDJ5nw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AjBvsUAAADcAAAADwAAAAAAAAAA&#10;AAAAAAChAgAAZHJzL2Rvd25yZXYueG1sUEsFBgAAAAAEAAQA+QAAAJMDAAAAAA==&#10;" strokeweight="1pt"/>
            <v:line id="Line 1452" o:spid="_x0000_s2715" style="position:absolute;flip:y;visibility:visible" from="5145,8074" to="5146,8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bXsMAAADcAAAADwAAAGRycy9kb3ducmV2LnhtbERPTWvCQBC9F/wPyxS8FN3YFtHoKiIU&#10;pNBDVVBvQ3ZMYrOzIbua+O+dQ8Hj433Pl52r1I2aUHo2MBomoIgzb0vODex3X4MJqBCRLVaeycCd&#10;AiwXvZc5pta3/Eu3bcyVhHBI0UARY51qHbKCHIahr4mFO/vGYRTY5No22Eq4q/R7koy1w5KlocCa&#10;1gVlf9urk5LLOj/9XCg7TA/1dzsevbXH49WY/mu3moGK1MWn+N+9sQY+PmW+nJEjoB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k0G17DAAAA3AAAAA8AAAAAAAAAAAAA&#10;AAAAoQIAAGRycy9kb3ducmV2LnhtbFBLBQYAAAAABAAEAPkAAACRAwAAAAA=&#10;" strokeweight="1pt"/>
            <v:line id="Line 1453" o:spid="_x0000_s2716" style="position:absolute;flip:y;visibility:visible" from="5487,8491" to="5488,9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i+xcYAAADcAAAADwAAAGRycy9kb3ducmV2LnhtbESPzWrCQBSF9wXfYbhCN6VO0kqwqaNI&#10;QBChi1ohdnfJXJNo5k7ITEz69p2C0OXh/Hyc5Xo0jbhR52rLCuJZBIK4sLrmUsHxa/u8AOE8ssbG&#10;Min4IQfr1eRhiam2A3/S7eBLEUbYpaig8r5NpXRFRQbdzLbEwTvbzqAPsiul7nAI46aRL1GUSIM1&#10;B0KFLWUVFddDbwLkkpXfHxcq8re83Q9J/DScTr1Sj9Nx8w7C0+j/w/f2Tit4ncfwdyYcAbn6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Z4vsXGAAAA3AAAAA8AAAAAAAAA&#10;AAAAAAAAoQIAAGRycy9kb3ducmV2LnhtbFBLBQYAAAAABAAEAPkAAACUAwAAAAA=&#10;" strokeweight="1pt"/>
            <v:line id="Line 1454" o:spid="_x0000_s2717" style="position:absolute;flip:y;visibility:visible" from="5829,8860" to="5830,9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qogssYAAADcAAAADwAAAGRycy9kb3ducmV2LnhtbESPzWrCQBSF94W+w3AL3ZQ6SSyhRsdQ&#10;AgURuqgK6u6SuSaxmTshM5r49p1CweXh/HycRT6aVlypd41lBfEkAkFcWt1wpWC3/Xx9B+E8ssbW&#10;Mim4kYN8+fiwwEzbgb/puvGVCCPsMlRQe99lUrqyJoNuYjvi4J1sb9AH2VdS9ziEcdPKJIpSabDh&#10;QKixo6Km8mdzMQFyLqrj15nK/WzfrYc0fhkOh4tSz0/jxxyEp9Hfw//tlVYwfUvg70w4AnL5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aqILLGAAAA3AAAAA8AAAAAAAAA&#10;AAAAAAAAoQIAAGRycy9kb3ducmV2LnhtbFBLBQYAAAAABAAEAPkAAACUAwAAAAA=&#10;" strokeweight="1pt"/>
            <v:line id="Line 1455" o:spid="_x0000_s2718" style="position:absolute;visibility:visible" from="5145,9149" to="8281,9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7zvMcUAAADcAAAADwAAAGRycy9kb3ducmV2LnhtbESP3WoCMRSE7wXfIRyhdzVrLaKrUcS2&#10;UOmF+PMAx81xs7o5WZJUt336Rih4OczMN8xs0dpaXMmHyrGCQT8DQVw4XXGp4LD/eB6DCBFZY+2Y&#10;FPxQgMW825lhrt2Nt3TdxVIkCIccFZgYm1zKUBiyGPquIU7eyXmLMUlfSu3xluC2li9ZNpIWK04L&#10;BhtaGSouu2+rYO2PX5fBb2nkkdf+vd68TYI9K/XUa5dTEJHa+Aj/tz+1guHrEO5n0hG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7zvMcUAAADcAAAADwAAAAAAAAAA&#10;AAAAAAChAgAAZHJzL2Rvd25yZXYueG1sUEsFBgAAAAAEAAQA+QAAAJMDAAAAAA==&#10;" strokeweight="1pt"/>
            <v:line id="Line 1456" o:spid="_x0000_s2719" style="position:absolute;visibility:visible" from="5487,9500" to="7654,9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V3RcUAAADcAAAADwAAAGRycy9kb3ducmV2LnhtbESP0WoCMRRE3wX/IVyhb5q1ldJujSK2&#10;hYoP0m0/4Lq5blY3N0uS6urXm4Lg4zAzZ5jpvLONOJIPtWMF41EGgrh0uuZKwe/P5/AFRIjIGhvH&#10;pOBMAeazfm+KuXYn/qZjESuRIBxyVGBibHMpQ2nIYhi5ljh5O+ctxiR9JbXHU4LbRj5m2bO0WHNa&#10;MNjS0lB5KP6sgpXfrg/jS2Xkllf+o9m8vwa7V+ph0C3eQETq4j18a39pBU+TCfyfSUdAzq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FV3RcUAAADcAAAADwAAAAAAAAAA&#10;AAAAAAChAgAAZHJzL2Rvd25yZXYueG1sUEsFBgAAAAAEAAQA+QAAAJMDAAAAAA==&#10;" strokeweight="1pt"/>
            <v:line id="Line 1457" o:spid="_x0000_s2720" style="position:absolute;visibility:visible" from="5829,9834" to="6913,98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nS3sUAAADcAAAADwAAAGRycy9kb3ducmV2LnhtbESP3WoCMRSE74W+QzgF72rWasVujVK0&#10;QsUL8ecBjpvTzdbNyZKkuvXpTaHg5TAz3zCTWWtrcSYfKscK+r0MBHHhdMWlgsN++TQGESKyxtox&#10;KfilALPpQ2eCuXYX3tJ5F0uRIBxyVGBibHIpQ2HIYui5hjh5X85bjEn6UmqPlwS3tXzOspG0WHFa&#10;MNjQ3FBx2v1YBSt/XJ/619LII6/8R71ZvAb7rVT3sX1/AxGpjffwf/tTKxgMX+DvTDoCcn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xnS3sUAAADcAAAADwAAAAAAAAAA&#10;AAAAAAChAgAAZHJzL2Rvd25yZXYueG1sUEsFBgAAAAAEAAQA+QAAAJMDAAAAAA==&#10;" strokeweight="1pt"/>
            <v:line id="Line 1458" o:spid="_x0000_s2721" style="position:absolute;flip:y;visibility:visible" from="6912,9832" to="6913,10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EmscYAAADcAAAADwAAAGRycy9kb3ducmV2LnhtbESPS2vCQBSF9wX/w3CFboqZWEuoMRMR&#10;QSiFLrQFdXfJ3ObRzJ2QGU389x2h0OXhPD5Oth5NK67Uu9qygnkUgyAurK65VPD1uZu9gnAeWWNr&#10;mRTcyME6nzxkmGo78J6uB1+KMMIuRQWV910qpSsqMugi2xEH79v2Bn2QfSl1j0MYN618juNEGqw5&#10;ECrsaFtR8XO4mABptuX5o6HiuDx270MyfxpOp4tSj9NxswLhafT/4b/2m1aweEngfiYcAZn/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mRJrHGAAAA3AAAAA8AAAAAAAAA&#10;AAAAAAAAoQIAAGRycy9kb3ducmV2LnhtbFBLBQYAAAAABAAEAPkAAACUAwAAAAA=&#10;" strokeweight="1pt"/>
            <v:line id="Line 1459" o:spid="_x0000_s2722" style="position:absolute;visibility:visible" from="7649,9500" to="7650,102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fpMsUAAADcAAAADwAAAGRycy9kb3ducmV2LnhtbESP3WoCMRSE74W+QzgF72rWKtVujVK0&#10;QsUL8ecBjpvTzdbNyZKkuvXpTaHg5TAz3zCTWWtrcSYfKscK+r0MBHHhdMWlgsN++TQGESKyxtox&#10;KfilALPpQ2eCuXYX3tJ5F0uRIBxyVGBibHIpQ2HIYui5hjh5X85bjEn6UmqPlwS3tXzOshdpseK0&#10;YLChuaHitPuxClb+uD71r6WRR175j3qzeA32W6nuY/v+BiJSG+/h//anVjAYjuDvTDoCcn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IfpMsUAAADcAAAADwAAAAAAAAAA&#10;AAAAAAChAgAAZHJzL2Rvd25yZXYueG1sUEsFBgAAAAAEAAQA+QAAAJMDAAAAAA==&#10;" strokeweight="1pt"/>
            <v:line id="Line 1460" o:spid="_x0000_s2723" style="position:absolute;visibility:visible" from="8280,9157" to="8281,10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h9QMEAAADcAAAADwAAAGRycy9kb3ducmV2LnhtbERPzWoCMRC+F3yHMIK3mrUVqatRxFZQ&#10;PEjVBxg342Z1M1mSqGufvjkUevz4/qfz1tbiTj5UjhUM+hkI4sLpiksFx8Pq9QNEiMgaa8ek4EkB&#10;5rPOyxRz7R78Tfd9LEUK4ZCjAhNjk0sZCkMWQ981xIk7O28xJuhLqT0+Urit5VuWjaTFilODwYaW&#10;horr/mYVbPxpex38lEaeeOO/6t3nONiLUr1uu5iAiNTGf/Gfe60VvA/T2nQmHQE5+w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GH1AwQAAANwAAAAPAAAAAAAAAAAAAAAA&#10;AKECAABkcnMvZG93bnJldi54bWxQSwUGAAAAAAQABAD5AAAAjwMAAAAA&#10;" strokeweight="1pt"/>
            <v:line id="Line 1461" o:spid="_x0000_s2724" style="position:absolute;visibility:visible" from="7650,10543" to="7651,110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TY28QAAADcAAAADwAAAGRycy9kb3ducmV2LnhtbESP0WoCMRRE34X+Q7iFvmnWtkhdjVKq&#10;QqUPUvUDrpvrZuvmZkmirn59Iwg+DjNzhhlPW1uLE/lQOVbQ72UgiAunKy4VbDeL7geIEJE11o5J&#10;wYUCTCdPnTHm2p35l07rWIoE4ZCjAhNjk0sZCkMWQ881xMnbO28xJulLqT2eE9zW8jXLBtJixWnB&#10;YENfhorD+mgVLP3u59C/lkbueOnn9Wo2DPZPqZfn9nMEIlIbH+F7+1sreHsfwu1MOgJy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VNjbxAAAANwAAAAPAAAAAAAAAAAA&#10;AAAAAKECAABkcnMvZG93bnJldi54bWxQSwUGAAAAAAQABAD5AAAAkgMAAAAA&#10;" strokeweight="1pt"/>
            <v:line id="Line 1462" o:spid="_x0000_s2725" style="position:absolute;flip:x;visibility:visible" from="5829,10984" to="6913,10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2Ng8MAAADcAAAADwAAAGRycy9kb3ducmV2LnhtbERPTWvCQBC9F/wPyxS8FN3YUtHoKiIU&#10;pNBDVVBvQ3ZMYrOzIbua+O+dQ8Hj433Pl52r1I2aUHo2MBomoIgzb0vODex3X4MJqBCRLVaeycCd&#10;AiwXvZc5pta3/Eu3bcyVhHBI0UARY51qHbKCHIahr4mFO/vGYRTY5No22Eq4q/R7koy1w5KlocCa&#10;1gVlf9urk5LLOj/9XCg7TA/1dzsevbXH49WY/mu3moGK1MWn+N+9sQY+PmW+nJEjoB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ztjYPDAAAA3AAAAA8AAAAAAAAAAAAA&#10;AAAAoQIAAGRycy9kb3ducmV2LnhtbFBLBQYAAAAABAAEAPkAAACRAwAAAAA=&#10;" strokeweight="1pt"/>
            <v:line id="Line 1463" o:spid="_x0000_s2726" style="position:absolute;visibility:visible" from="8282,10521" to="8283,113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tCAMUAAADcAAAADwAAAGRycy9kb3ducmV2LnhtbESP3WoCMRSE7wXfIRzBu5rdimK3RpH+&#10;gNILUfsAx83pZnVzsiSpbvv0jVDwcpiZb5j5srONuJAPtWMF+SgDQVw6XXOl4PPw/jADESKyxsYx&#10;KfihAMtFvzfHQrsr7+iyj5VIEA4FKjAxtoWUoTRkMYxcS5y8L+ctxiR9JbXHa4LbRj5m2VRarDkt&#10;GGzpxVB53n9bBRt//Djnv5WRR974t2b7+hTsSanhoFs9g4jUxXv4v73WCsaTHG5n0hG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ftCAMUAAADcAAAADwAAAAAAAAAA&#10;AAAAAAChAgAAZHJzL2Rvd25yZXYueG1sUEsFBgAAAAAEAAQA+QAAAJMDAAAAAA==&#10;" strokeweight="1pt"/>
            <v:line id="Line 1464" o:spid="_x0000_s2727" style="position:absolute;flip:x;visibility:visible" from="5484,11320" to="7651,113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3O2b8YAAADcAAAADwAAAGRycy9kb3ducmV2LnhtbESPzWrCQBSF94W+w3AL3ZQ6SaShRsdQ&#10;AgURuqgK6u6SuSaxmTshM5r49p1CweXh/HycRT6aVlypd41lBfEkAkFcWt1wpWC3/Xx9B+E8ssbW&#10;Mim4kYN8+fiwwEzbgb/puvGVCCPsMlRQe99lUrqyJoNuYjvi4J1sb9AH2VdS9ziEcdPKJIpSabDh&#10;QKixo6Km8mdzMQFyLqrj15nK/WzfrYc0fhkOh4tSz0/jxxyEp9Hfw//tlVYwfUvg70w4AnL5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Nztm/GAAAA3AAAAA8AAAAAAAAA&#10;AAAAAAAAoQIAAGRycy9kb3ducmV2LnhtbFBLBQYAAAAABAAEAPkAAACUAwAAAAA=&#10;" strokeweight="1pt"/>
            <v:line id="Line 1465" o:spid="_x0000_s2728" style="position:absolute;visibility:visible" from="5145,11562" to="8281,115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V57MUAAADcAAAADwAAAGRycy9kb3ducmV2LnhtbESP3WoCMRSE7wXfIRyhdzVrpaKrUcS2&#10;UOmF+PMAx81xs7o5WZJUt336Rih4OczMN8xs0dpaXMmHyrGCQT8DQVw4XXGp4LD/eB6DCBFZY+2Y&#10;FPxQgMW825lhrt2Nt3TdxVIkCIccFZgYm1zKUBiyGPquIU7eyXmLMUlfSu3xluC2li9ZNpIWK04L&#10;BhtaGSouu2+rYO2PX5fBb2nkkdf+vd68TYI9K/XUa5dTEJHa+Aj/tz+1guHrEO5n0hG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mV57MUAAADcAAAADwAAAAAAAAAA&#10;AAAAAAChAgAAZHJzL2Rvd25yZXYueG1sUEsFBgAAAAAEAAQA+QAAAJMDAAAAAA==&#10;" strokeweight="1pt"/>
            <v:line id="Line 1466" o:spid="_x0000_s2729" style="position:absolute;visibility:visible" from="6912,10530" to="6913,10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zhmMUAAADcAAAADwAAAGRycy9kb3ducmV2LnhtbESP3WoCMRSE74W+QzgF72rWasVujVK0&#10;QsUL8ecBjpvTzdbNyZKkuvXpTaHg5TAz3zCTWWtrcSYfKscK+r0MBHHhdMWlgsN++TQGESKyxtox&#10;KfilALPpQ2eCuXYX3tJ5F0uRIBxyVGBibHIpQ2HIYui5hjh5X85bjEn6UmqPlwS3tXzOspG0WHFa&#10;MNjQ3FBx2v1YBSt/XJ/619LII6/8R71ZvAb7rVT3sX1/AxGpjffwf/tTKxi8DOHvTDoCcn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YzhmMUAAADcAAAADwAAAAAAAAAA&#10;AAAAAAChAgAAZHJzL2Rvd25yZXYueG1sUEsFBgAAAAAEAAQA+QAAAJMDAAAAAA==&#10;" strokeweight="1pt"/>
            <v:line id="Line 1467" o:spid="_x0000_s2730" style="position:absolute;visibility:visible" from="7650,11039" to="7651,113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BEA8UAAADcAAAADwAAAGRycy9kb3ducmV2LnhtbESP0WoCMRRE3wX/IVyhb5q1xdJujSK2&#10;hYoP0m0/4Lq5blY3N0uS6urXm4Lg4zAzZ5jpvLONOJIPtWMF41EGgrh0uuZKwe/P5/AFRIjIGhvH&#10;pOBMAeazfm+KuXYn/qZjESuRIBxyVGBibHMpQ2nIYhi5ljh5O+ctxiR9JbXHU4LbRj5m2bO0WHNa&#10;MNjS0lB5KP6sgpXfrg/jS2Xkllf+o9m8vwa7V+ph0C3eQETq4j18a39pBU+TCfyfSUdAzq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sBEA8UAAADcAAAADwAAAAAAAAAA&#10;AAAAAAChAgAAZHJzL2Rvd25yZXYueG1sUEsFBgAAAAAEAAQA+QAAAJMDAAAAAA==&#10;" strokeweight="1pt"/>
            <v:line id="Line 1468" o:spid="_x0000_s2731" style="position:absolute;visibility:visible" from="3753,12191" to="4552,13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FpSMQAAADcAAAADwAAAGRycy9kb3ducmV2LnhtbESPUWvCMBSF3wf+h3CFvc3UDUWqUUQY&#10;CMJgnYiP1+TaljY3NYm1+/fLYLDHwznnO5zVZrCt6MmH2rGC6SQDQaydqblUcPx6f1mACBHZYOuY&#10;FHxTgM169LTC3LgHf1JfxFIkCIccFVQxdrmUQVdkMUxcR5y8q/MWY5K+lMbjI8FtK1+zbC4t1pwW&#10;KuxoV5FuirtV0DeHw03jx+Xclb6JVls/K05KPY+H7RJEpCH+h//ae6PgbTaH3zPpCMj1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0WlIxAAAANwAAAAPAAAAAAAAAAAA&#10;AAAAAKECAABkcnMvZG93bnJldi54bWxQSwUGAAAAAAQABAD5AAAAkgMAAAAA&#10;" strokeweight="1pt">
              <v:stroke dashstyle="longDashDot"/>
            </v:line>
            <v:line id="Line 1469" o:spid="_x0000_s2732" style="position:absolute;flip:y;visibility:visible" from="3831,13122" to="3832,13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b+J8UAAADcAAAADwAAAGRycy9kb3ducmV2LnhtbESPUU/CQBCE30n8D5c18U32wIikcBCj&#10;UYkPEIEfsOktbaG3V3tXqP/eMzHhcTIz32Tmy97V6sxtqLwYGA01KJbc20oKA/vd2/0UVIgklmov&#10;bOCHAywXN4M5ZdZf5IvP21ioBJGQkYEyxiZDDHnJjsLQNyzJO/jWUUyyLdC2dElwV+NY6wk6qiQt&#10;lNTwS8n5ads5A6tO2893vf9+/discTIeoTt2aMzdbf88AxW5j9fwf3tlDTw8PsHfmXQEcPE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ob+J8UAAADcAAAADwAAAAAAAAAA&#10;AAAAAAChAgAAZHJzL2Rvd25yZXYueG1sUEsFBgAAAAAEAAQA+QAAAJMDAAAAAA==&#10;" strokeweight=".25pt">
              <v:stroke endarrow="block" endarrowwidth="narrow" endarrowlength="short"/>
            </v:line>
            <v:shape id="Arc 1470" o:spid="_x0000_s2733" style="position:absolute;left:3741;top:12347;width:343;height:286;flip:x;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u8WcIA&#10;AADcAAAADwAAAGRycy9kb3ducmV2LnhtbESP3W7CMAxG75H2DpEn7Q7SgVqhjoAQEhuX/D2A1Xht&#10;ReNUSVa6t8cXSFxan79jn9VmdJ0aKMTWs4HPWQaKuPK25drA9bKfLkHFhGyx80wG/inCZv02WWFp&#10;/Z1PNJxTrQTCsUQDTUp9qXWsGnIYZ74nluzXB4dJxlBrG/AucNfpeZYV2mHLcqHBnnYNVbfznzNw&#10;aYvj95x3hYCGlPv9T7jmC2M+3sftF6hEY3otP9sHa2CRy7ciIyKg1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q7xZwgAAANwAAAAPAAAAAAAAAAAAAAAAAJgCAABkcnMvZG93&#10;bnJldi54bWxQSwUGAAAAAAQABAD1AAAAhwMAAAAA&#10;" adj="0,,0" path="m-1,nfc11929,,21600,9670,21600,21600em-1,nsc11929,,21600,9670,21600,21600l,21600,-1,xe" filled="f">
              <v:stroke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343,286;0,286" o:connectangles="0,0,0" textboxrect="3163,3163,18437,18437"/>
              <v:handles>
                <v:h position="@3,#0" polar="10800,10800"/>
                <v:h position="#2,#1" polar="10800,10800" radiusrange="0,10800"/>
              </v:handles>
            </v:shape>
            <v:line id="Line 1471" o:spid="_x0000_s2734" style="position:absolute;visibility:visible" from="4035,12353" to="4150,123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q72McAAADcAAAADwAAAGRycy9kb3ducmV2LnhtbESPQWsCMRSE74L/ITyhF6lZFVvdGkWk&#10;lqK96Hrw+Ny8bhY3L8sm6vbfNwWhx2FmvmHmy9ZW4kaNLx0rGA4SEMS50yUXCo7Z5nkKwgdkjZVj&#10;UvBDHpaLbmeOqXZ33tPtEAoRIexTVGBCqFMpfW7Ioh+4mjh6366xGKJsCqkbvEe4reQoSV6kxZLj&#10;gsGa1obyy+FqFXxdT2eT7U774y5bbT/avn7dvs+Ueuq1qzcQgdrwH360P7WC8WQGf2fiEZC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OrvYxwAAANwAAAAPAAAAAAAA&#10;AAAAAAAAAKECAABkcnMvZG93bnJldi54bWxQSwUGAAAAAAQABAD5AAAAlQMAAAAA&#10;">
              <v:stroke endarrow="block" endarrowwidth="narrow" endarrowlength="short"/>
            </v:line>
            <v:line id="Line 1472" o:spid="_x0000_s2735" style="position:absolute;visibility:visible" from="5088,9901" to="5488,99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stJsEAAADcAAAADwAAAGRycy9kb3ducmV2LnhtbERPzWoCMRC+F3yHMIK3mrUFqatRxLag&#10;9CCuPsC4GTerm8mSpLr69M1B6PHj+58tOtuIK/lQO1YwGmYgiEuna64UHPbfrx8gQkTW2DgmBXcK&#10;sJj3XmaYa3fjHV2LWIkUwiFHBSbGNpcylIYshqFriRN3ct5iTNBXUnu8pXDbyLcsG0uLNacGgy2t&#10;DJWX4tcq2Pjjz2X0qIw88sZ/NdvPSbBnpQb9bjkFEamL/+Kne60VvI/T/HQmHQE5/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2y0mwQAAANwAAAAPAAAAAAAAAAAAAAAA&#10;AKECAABkcnMvZG93bnJldi54bWxQSwUGAAAAAAQABAD5AAAAjwMAAAAA&#10;" strokeweight="1pt"/>
            <v:oval id="Oval 1473" o:spid="_x0000_s2736" style="position:absolute;left:4005;top:12666;width:114;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HNMQA&#10;AADcAAAADwAAAGRycy9kb3ducmV2LnhtbESPQWvCQBSE7wX/w/KE3uomDYYSXUWUgj30YNreH9ln&#10;Esy+DdnXGP+9Wyh4HGbmG2a9nVynRhpC69lAukhAEVfetlwb+P56f3kDFQTZYueZDNwowHYze1pj&#10;Yf2VTzSWUqsI4VCggUakL7QOVUMOw8L3xNE7+8GhRDnU2g54jXDX6dckybXDluNCgz3tG6ou5a8z&#10;cKh3ZT7qTJbZ+XCU5eXn8yNLjXmeT7sVKKFJHuH/9tEayPIU/s7EI6A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72RzTEAAAA3AAAAA8AAAAAAAAAAAAAAAAAmAIAAGRycy9k&#10;b3ducmV2LnhtbFBLBQYAAAAABAAEAPUAAACJAwAAAAA=&#10;"/>
            <v:oval id="Oval 1474" o:spid="_x0000_s2737" style="position:absolute;left:4119;top:12666;width:114;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TZQ8MA&#10;AADcAAAADwAAAGRycy9kb3ducmV2LnhtbESPQWvCQBSE70L/w/IK3nSjwVBSV5GKoAcPje39kX0m&#10;wezbkH2N6b/vCkKPw8x8w6y3o2vVQH1oPBtYzBNQxKW3DVcGvi6H2RuoIMgWW89k4JcCbDcvkzXm&#10;1t/5k4ZCKhUhHHI0UIt0udahrMlhmPuOOHpX3zuUKPtK2x7vEe5avUySTDtsOC7U2NFHTeWt+HEG&#10;9tWuyAadyiq97o+yun2fT+nCmOnruHsHJTTKf/jZPloDabaEx5l4BP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iTZQ8MAAADcAAAADwAAAAAAAAAAAAAAAACYAgAAZHJzL2Rv&#10;d25yZXYueG1sUEsFBgAAAAAEAAQA9QAAAIgDAAAAAA==&#10;"/>
            <v:oval id="Oval 1475" o:spid="_x0000_s2738" style="position:absolute;left:4461;top:12666;width:114;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h82MQA&#10;AADcAAAADwAAAGRycy9kb3ducmV2LnhtbESPQWvCQBSE7wX/w/IK3urGLoaSuooogj30YNreH9ln&#10;Esy+DdnXmP77bqHgcZiZb5j1dvKdGmmIbWALy0UGirgKruXawufH8ekFVBRkh11gsvBDEbab2cMa&#10;CxdufKaxlFolCMcCLTQifaF1rBryGBehJ07eJQweJcmh1m7AW4L7Tj9nWa49tpwWGuxp31B1Lb+9&#10;hUO9K/NRG1mZy+Ekq+vX+5tZWjt/nHavoIQmuYf/2ydnweQG/s6kI6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ofNjEAAAA3AAAAA8AAAAAAAAAAAAAAAAAmAIAAGRycy9k&#10;b3ducmV2LnhtbFBLBQYAAAAABAAEAPUAAACJAwAAAAA=&#10;"/>
            <v:oval id="Oval 1476" o:spid="_x0000_s2739" style="position:absolute;left:4233;top:12666;width:114;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HkrMQA&#10;AADcAAAADwAAAGRycy9kb3ducmV2LnhtbESPQWvCQBSE74X+h+UVvNWNpgaJriJKwR56aNT7I/tM&#10;gtm3Ifsa47/vFgo9DjPzDbPejq5VA/Wh8WxgNk1AEZfeNlwZOJ/eX5eggiBbbD2TgQcF2G6en9aY&#10;W3/nLxoKqVSEcMjRQC3S5VqHsiaHYeo74uhdfe9QouwrbXu8R7hr9TxJMu2w4bhQY0f7mspb8e0M&#10;HKpdkQ06lUV6PRxlcbt8fqQzYyYv424FSmiU//Bf+2gNpNkb/J6JR0Bv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6B5KzEAAAA3AAAAA8AAAAAAAAAAAAAAAAAmAIAAGRycy9k&#10;b3ducmV2LnhtbFBLBQYAAAAABAAEAPUAAACJAwAAAAA=&#10;"/>
            <v:oval id="Oval 1477" o:spid="_x0000_s2740" style="position:absolute;left:4347;top:12666;width:114;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1BN8QA&#10;AADcAAAADwAAAGRycy9kb3ducmV2LnhtbESPwWrDMBBE74H+g9hCb7GcGpviRgmhoZAccqjb3hdr&#10;Y5tYK2NtHffvq0Cgx2Fm3jDr7ex6NdEYOs8GVkkKirj2tuPGwNfn+/IFVBBki71nMvBLAbabh8Ua&#10;S+uv/EFTJY2KEA4lGmhFhlLrULfkMCR+II7e2Y8OJcqx0XbEa4S7Xj+naaEddhwXWhzoraX6Uv04&#10;A/tmVxWTziTPzvuD5Jfv0zFbGfP0OO9eQQnN8h++tw/WQFbkcDsTj4De/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NQTfEAAAA3AAAAA8AAAAAAAAAAAAAAAAAmAIAAGRycy9k&#10;b3ducmV2LnhtbFBLBQYAAAAABAAEAPUAAACJAwAAAAA=&#10;"/>
            <v:rect id="Rectangle 1478" o:spid="_x0000_s2741" style="position:absolute;left:3948;top:12837;width:684;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7YWnsQA&#10;AADcAAAADwAAAGRycy9kb3ducmV2LnhtbESPT2sCMRTE70K/Q3iF3jSpf0K7NYoUBEE9qIVeH5vn&#10;7tLNy3YTdf32RhA8DjPzG2Y671wtztSGyrOB94ECQZx7W3Fh4Oew7H+ACBHZYu2ZDFwpwHz20pti&#10;Zv2Fd3Tex0IkCIcMDZQxNpmUIS/JYRj4hjh5R986jEm2hbQtXhLc1XKolJYOK04LJTb0XVL+tz85&#10;A6jH9n97HG0O65PGz6JTy8mvMubttVt8gYjUxWf40V5ZAyOt4X4mHQE5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2Fp7EAAAA3AAAAA8AAAAAAAAAAAAAAAAAmAIAAGRycy9k&#10;b3ducmV2LnhtbFBLBQYAAAAABAAEAPUAAACJAwAAAAA=&#10;" stroked="f"/>
            <v:line id="Line 1479" o:spid="_x0000_s2742" style="position:absolute;visibility:visible" from="4575,12837" to="4575,136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sT68cAAADcAAAADwAAAGRycy9kb3ducmV2LnhtbESPT2vCQBTE74LfYXlCb7qxQiqpq4il&#10;oD2U+gfa4zP7mkSzb8PuNkm/fbcgeBxm5jfMYtWbWrTkfGVZwXSSgCDOra64UHA6vo7nIHxA1lhb&#10;JgW/5GG1HA4WmGnb8Z7aQyhEhLDPUEEZQpNJ6fOSDPqJbYij922dwRClK6R22EW4qeVjkqTSYMVx&#10;ocSGNiXl18OPUfA++0jb9e5t23/u0nP+sj9/XTqn1MOoXz+DCNSHe/jW3moFs/QJ/s/EI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pCxPrxwAAANwAAAAPAAAAAAAA&#10;AAAAAAAAAKECAABkcnMvZG93bnJldi54bWxQSwUGAAAAAAQABAD5AAAAlQMAAAAA&#10;"/>
            <v:line id="Line 1480" o:spid="_x0000_s2743" style="position:absolute;visibility:visible" from="4005,12837" to="4005,136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SHmcQAAADcAAAADwAAAGRycy9kb3ducmV2LnhtbERPyWrDMBC9F/oPYgq5NXISMMWNHEJK&#10;IemhZIPmOLYmtltrZCTVdv8+OhRyfLx9uRpNK3pyvrGsYDZNQBCXVjdcKTif3p9fQPiArLG1TAr+&#10;yMMqf3xYYqbtwAfqj6ESMYR9hgrqELpMSl/WZNBPbUccuat1BkOErpLa4RDDTSvnSZJKgw3Hhho7&#10;2tRU/hx/jYLPxT7t17uP7fi1S4vy7VBcvgen1ORpXL+CCDSGu/jfvdUKFmlcG8/EIy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lIeZxAAAANwAAAAPAAAAAAAAAAAA&#10;AAAAAKECAABkcnMvZG93bnJldi54bWxQSwUGAAAAAAQABAD5AAAAkgMAAAAA&#10;"/>
            <v:line id="Line 1481" o:spid="_x0000_s2744" style="position:absolute;flip:y;visibility:visible" from="8283,11295" to="8283,115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7vuo8UAAADcAAAADwAAAGRycy9kb3ducmV2LnhtbESPS4vCMBSF94L/IVxhNjKmjlDGahQR&#10;hGFgFj6gurs017ba3JQm2s6/N4Lg8nAeH2e+7Ewl7tS40rKC8SgCQZxZXXKu4LDffH6DcB5ZY2WZ&#10;FPyTg+Wi35tjom3LW7rvfC7CCLsEFRTe14mULivIoBvZmjh4Z9sY9EE2udQNtmHcVPIrimJpsORA&#10;KLCmdUHZdXczAXJZ56e/C2XpNK1/23g8bI/Hm1Ifg241A+Gp8+/wq/2jFUziKTzPhCMgF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7vuo8UAAADcAAAADwAAAAAAAAAA&#10;AAAAAAChAgAAZHJzL2Rvd25yZXYueG1sUEsFBgAAAAAEAAQA+QAAAJMDAAAAAA==&#10;" strokeweight="1pt"/>
            <v:oval id="Oval 1482" o:spid="_x0000_s2745" style="position:absolute;left:5109;top:8036;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N0csEA&#10;AADcAAAADwAAAGRycy9kb3ducmV2LnhtbERPTWvCQBC9F/wPywje6kaDtqSuIopgDz001fuQHZNg&#10;djZkxxj/ffcgeHy879VmcI3qqQu1ZwOzaQKKuPC25tLA6e/w/gkqCLLFxjMZeFCAzXr0tsLM+jv/&#10;Up9LqWIIhwwNVCJtpnUoKnIYpr4ljtzFdw4lwq7UtsN7DHeNnifJUjusOTZU2NKuouKa35yBfbnN&#10;l71OZZFe9kdZXM8/3+nMmMl42H6BEhrkJX66j9ZA+hHnxzPxCOj1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RjdHLBAAAA3AAAAA8AAAAAAAAAAAAAAAAAmAIAAGRycy9kb3du&#10;cmV2LnhtbFBLBQYAAAAABAAEAPUAAACGAwAAAAA=&#10;"/>
            <v:oval id="Oval 1483" o:spid="_x0000_s2746" style="position:absolute;left:5451;top:8446;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R6cQA&#10;AADcAAAADwAAAGRycy9kb3ducmV2LnhtbESPQWvCQBSE70L/w/IKvekmBm1JXUUqBXvowdjeH9ln&#10;Esy+DdlnjP/eLRQ8DjPzDbPajK5VA/Wh8WwgnSWgiEtvG64M/Bw/p2+ggiBbbD2TgRsF2KyfJivM&#10;rb/ygYZCKhUhHHI0UIt0udahrMlhmPmOOHon3zuUKPtK2x6vEe5aPU+SpXbYcFyosaOPmspzcXEG&#10;dtW2WA46k0V22u1lcf79/spSY16ex+07KKFRHuH/9t4ayF5T+DsTj4Be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v0enEAAAA3AAAAA8AAAAAAAAAAAAAAAAAmAIAAGRycy9k&#10;b3ducmV2LnhtbFBLBQYAAAAABAAEAPUAAACJAwAAAAA=&#10;"/>
            <v:oval id="Oval 1484" o:spid="_x0000_s2747" style="position:absolute;left:5784;top:8813;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PnsQA&#10;AADcAAAADwAAAGRycy9kb3ducmV2LnhtbESPT2vCQBTE70K/w/IKvelGg3+IriKVgh56MLb3R/aZ&#10;BLNvQ/Y1pt++KxQ8DjPzG2azG1yjeupC7dnAdJKAIi68rbk08HX5GK9ABUG22HgmA78UYLd9GW0w&#10;s/7OZ+pzKVWEcMjQQCXSZlqHoiKHYeJb4uhdfedQouxKbTu8R7hr9CxJFtphzXGhwpbeKypu+Y8z&#10;cCj3+aLXqczT6+Eo89v35ymdGvP2OuzXoIQGeYb/20drIF3O4HEmHgG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v9T57EAAAA3AAAAA8AAAAAAAAAAAAAAAAAmAIAAGRycy9k&#10;b3ducmV2LnhtbFBLBQYAAAAABAAEAPUAAACJAwAAAAA=&#10;"/>
            <v:oval id="Oval 1485" o:spid="_x0000_s2748" style="position:absolute;left:5103;top:9119;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HqBcQA&#10;AADcAAAADwAAAGRycy9kb3ducmV2LnhtbESPQWvCQBSE74X+h+UJ3urGLmqJriIVwR56aLT3R/aZ&#10;BLNvQ/Y1pv++Wyj0OMzMN8xmN/pWDdTHJrCF+SwDRVwG13Bl4XI+Pr2AioLssA1MFr4pwm77+LDB&#10;3IU7f9BQSKUShGOOFmqRLtc6ljV5jLPQESfvGnqPkmRfadfjPcF9q5+zbKk9NpwWauzotabyVnx5&#10;C4dqXywHbWRhroeTLG6f729mbu10Mu7XoIRG+Q//tU/OglkZ+D2TjoD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Sx6gXEAAAA3AAAAA8AAAAAAAAAAAAAAAAAmAIAAGRycy9k&#10;b3ducmV2LnhtbFBLBQYAAAAABAAEAPUAAACJAwAAAAA=&#10;"/>
            <v:oval id="Oval 1486" o:spid="_x0000_s2749" style="position:absolute;left:5451;top:9460;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hyccQA&#10;AADcAAAADwAAAGRycy9kb3ducmV2LnhtbESPQWvCQBSE74X+h+UVeqsbG7WSuoooBXvowVjvj+wz&#10;CWbfhuwzxn/vCoUeh5n5hlmsBteonrpQezYwHiWgiAtvay4N/B6+3uaggiBbbDyTgRsFWC2fnxaY&#10;WX/lPfW5lCpCOGRooBJpM61DUZHDMPItcfROvnMoUXalth1eI9w1+j1JZtphzXGhwpY2FRXn/OIM&#10;bMt1Put1KtP0tN3J9Hz8+U7Hxry+DOtPUEKD/If/2jtrIP2YwONMPAJ6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tYcnHEAAAA3AAAAA8AAAAAAAAAAAAAAAAAmAIAAGRycy9k&#10;b3ducmV2LnhtbFBLBQYAAAAABAAEAPUAAACJAwAAAAA=&#10;"/>
            <v:oval id="Oval 1487" o:spid="_x0000_s2750" style="position:absolute;left:5787;top:9793;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TX6sQA&#10;AADcAAAADwAAAGRycy9kb3ducmV2LnhtbESPQWvCQBSE74X+h+UVvNWNDVFJXUUqgj300Kj3R/aZ&#10;BLNvQ/Y1xn/vFgo9DjPzDbPajK5VA/Wh8WxgNk1AEZfeNlwZOB33r0tQQZAttp7JwJ0CbNbPTyvM&#10;rb/xNw2FVCpCOORooBbpcq1DWZPDMPUdcfQuvncoUfaVtj3eIty1+i1J5tphw3Ghxo4+aiqvxY8z&#10;sKu2xXzQqWTpZXeQ7Hr++kxnxkxexu07KKFR/sN/7YM1kC4y+D0Tj4Be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U1+rEAAAA3AAAAA8AAAAAAAAAAAAAAAAAmAIAAGRycy9k&#10;b3ducmV2LnhtbFBLBQYAAAAABAAEAPUAAACJAwAAAAA=&#10;"/>
            <v:oval id="Oval 1488" o:spid="_x0000_s2751" style="position:absolute;left:5109;top:10201;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ZJncQA&#10;AADcAAAADwAAAGRycy9kb3ducmV2LnhtbESPQWvCQBSE7wX/w/KE3pqNDaYluoooBXvowdjeH9ln&#10;Esy+DdnXmP77bqHgcZiZb5j1dnKdGmkIrWcDiyQFRVx523Jt4PP89vQKKgiyxc4zGfihANvN7GGN&#10;hfU3PtFYSq0ihEOBBhqRvtA6VA05DInviaN38YNDiXKotR3wFuGu089pmmuHLceFBnvaN1Rdy29n&#10;4FDvynzUmSyzy+Eoy+vXx3u2MOZxPu1WoIQmuYf/20drIHvJ4e9MPAJ6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GSZ3EAAAA3AAAAA8AAAAAAAAAAAAAAAAAmAIAAGRycy9k&#10;b3ducmV2LnhtbFBLBQYAAAAABAAEAPUAAACJAwAAAAA=&#10;"/>
            <v:oval id="Oval 1489" o:spid="_x0000_s2752" style="position:absolute;left:5799;top:10195;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rsBsUA&#10;AADcAAAADwAAAGRycy9kb3ducmV2LnhtbESPT2vCQBTE74V+h+UJvdWNDWqJWUUqBT30YNreH9mX&#10;P5h9G7KvMf32XaHgcZiZ3zD5bnKdGmkIrWcDi3kCirj0tuXawNfn+/MrqCDIFjvPZOCXAuy2jw85&#10;ZtZf+UxjIbWKEA4ZGmhE+kzrUDbkMMx9Txy9yg8OJcqh1nbAa4S7Tr8kyUo7bDkuNNjTW0Plpfhx&#10;Bg71vliNOpVlWh2Osrx8f5zShTFPs2m/ASU0yT383z5aA+l6Dbcz8Qjo7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iuwGxQAAANwAAAAPAAAAAAAAAAAAAAAAAJgCAABkcnMv&#10;ZG93bnJldi54bWxQSwUGAAAAAAQABAD1AAAAigMAAAAA&#10;"/>
            <v:oval id="Oval 1490" o:spid="_x0000_s2753" style="position:absolute;left:5445;top:9853;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V4dMEA&#10;AADcAAAADwAAAGRycy9kb3ducmV2LnhtbERPTWvCQBC9F/wPywje6kaDtqSuIopgDz001fuQHZNg&#10;djZkxxj/ffcgeHy879VmcI3qqQu1ZwOzaQKKuPC25tLA6e/w/gkqCLLFxjMZeFCAzXr0tsLM+jv/&#10;Up9LqWIIhwwNVCJtpnUoKnIYpr4ljtzFdw4lwq7UtsN7DHeNnifJUjusOTZU2NKuouKa35yBfbnN&#10;l71OZZFe9kdZXM8/3+nMmMl42H6BEhrkJX66j9ZA+hHXxjPxCOj1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oVeHTBAAAA3AAAAA8AAAAAAAAAAAAAAAAAmAIAAGRycy9kb3du&#10;cmV2LnhtbFBLBQYAAAAABAAEAPUAAACGAwAAAAA=&#10;"/>
            <v:oval id="Oval 1491" o:spid="_x0000_s2754" style="position:absolute;left:5445;top:10195;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nd78QA&#10;AADcAAAADwAAAGRycy9kb3ducmV2LnhtbESPQWvCQBSE70L/w/IKvenGBq1NXUUqgh48NK33R/aZ&#10;BLNvQ/Y1xn/fLQgeh5n5hlmuB9eonrpQezYwnSSgiAtvay4N/HzvxgtQQZAtNp7JwI0CrFdPoyVm&#10;1l/5i/pcShUhHDI0UIm0mdahqMhhmPiWOHpn3zmUKLtS2w6vEe4a/Zokc+2w5rhQYUufFRWX/NcZ&#10;2JabfN7rVGbpebuX2eV0PKRTY16eh80HKKFBHuF7e28NpG/v8H8mHgG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VZ3e/EAAAA3AAAAA8AAAAAAAAAAAAAAAAAmAIAAGRycy9k&#10;b3ducmV2LnhtbFBLBQYAAAAABAAEAPUAAACJAwAAAAA=&#10;"/>
            <v:line id="Line 1492" o:spid="_x0000_s2755" style="position:absolute;flip:x y;visibility:visible" from="4989,10267" to="5145,10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rUnMAAAADcAAAADwAAAGRycy9kb3ducmV2LnhtbERPy4rCMBTdD/gP4QpuBk19MJRqFBEU&#10;V4qO4vbSXNtic1OaaKtfbxaCy8N5zxatKcWDaldYVjAcRCCIU6sLzhSc/tf9GITzyBpLy6TgSQ4W&#10;887PDBNtGz7Q4+gzEULYJagg975KpHRpTgbdwFbEgbva2qAPsM6krrEJ4aaUoyj6kwYLDg05VrTK&#10;Kb0d70YB8u41jpshTeSGLm602/8uz1elet12OQXhqfVf8ce91QrGcZgfzoQjIOd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W61JzAAAAA3AAAAA8AAAAAAAAAAAAAAAAA&#10;oQIAAGRycy9kb3ducmV2LnhtbFBLBQYAAAAABAAEAPkAAACOAwAAAAA=&#10;"/>
            <v:line id="Line 1493" o:spid="_x0000_s2756" style="position:absolute;flip:x y;visibility:visible" from="5337,10273" to="5493,105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ZxB8UAAADcAAAADwAAAGRycy9kb3ducmV2LnhtbESPT2vCQBTE7wW/w/KEXorZxBQJqauI&#10;YOkpUm3x+si+/KHZtyG7NWk/vVsoeBxm5jfMejuZTlxpcK1lBUkUgyAurW65VvBxPiwyEM4ja+ws&#10;k4IfcrDdzB7WmGs78jtdT74WAcIuRwWN930upSsbMugi2xMHr7KDQR/kUEs94BjgppPLOF5Jgy2H&#10;hQZ72jdUfp2+jQLk4jfNxoSe5Std3LI4Pu0+K6Ue59PuBYSnyd/D/+03rSDNEvg7E46A3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vZxB8UAAADcAAAADwAAAAAAAAAA&#10;AAAAAAChAgAAZHJzL2Rvd25yZXYueG1sUEsFBgAAAAAEAAQA+QAAAJMDAAAAAA==&#10;"/>
            <v:line id="Line 1494" o:spid="_x0000_s2757" style="position:absolute;flip:x y;visibility:visible" from="5673,10285" to="5829,105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TvcMUAAADcAAAADwAAAGRycy9kb3ducmV2LnhtbESPS2vDMBCE74X8B7GBXkos2ynBuFFC&#10;CKT0lNI8yHWx1g9qrYyl2m5/fVUo5DjMzDfMejuZVgzUu8aygiSKQRAXVjdcKbicD4sMhPPIGlvL&#10;pOCbHGw3s4c15tqO/EHDyVciQNjlqKD2vsuldEVNBl1kO+LglbY36IPsK6l7HAPctDKN45U02HBY&#10;qLGjfU3F5+nLKEA+/iyzMaFn+Uo3lx7fn3bXUqnH+bR7AeFp8vfwf/tNK1hmKfydCUdAb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iTvcMUAAADcAAAADwAAAAAAAAAA&#10;AAAAAAChAgAAZHJzL2Rvd25yZXYueG1sUEsFBgAAAAAEAAQA+QAAAJMDAAAAAA==&#10;"/>
            <v:line id="Line 1495" o:spid="_x0000_s2758" style="position:absolute;visibility:visible" from="5067,10381" to="5752,10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KOwMMAAADcAAAADwAAAGRycy9kb3ducmV2LnhtbESP3YrCMBSE7wXfIZyFvRFNW1FK1yiu&#10;IApe+fMAh+ZsWrY5KUlWu2+/WRC8HGbmG2a1GWwn7uRD61hBPstAENdOt2wU3K77aQkiRGSNnWNS&#10;8EsBNuvxaIWVdg8+0/0SjUgQDhUqaGLsKylD3ZDFMHM9cfK+nLcYk/RGao+PBLedLLJsKS22nBYa&#10;7GnXUP19+bEKzNnnp/ww2Csd0HzWxWRRlBOl3t+G7QeISEN8hZ/to1YwL+fwfyYdAb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RyjsDDAAAA3AAAAA8AAAAAAAAAAAAA&#10;AAAAoQIAAGRycy9kb3ducmV2LnhtbFBLBQYAAAAABAAEAPkAAACRAwAAAAA=&#10;" strokeweight=".5pt">
              <v:stroke dashstyle="1 1"/>
            </v:line>
            <v:oval id="Oval 1496" o:spid="_x0000_s2759" style="position:absolute;left:5109;top:10939;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0CVsQA&#10;AADcAAAADwAAAGRycy9kb3ducmV2LnhtbESPQWvCQBSE74L/YXlCb7qxUZHUVaQi2IOHpu39kX0m&#10;wezbkH3G9N93BaHHYWa+YTa7wTWqpy7Ung3MZwko4sLbmksD31/H6RpUEGSLjWcy8EsBdtvxaIOZ&#10;9Xf+pD6XUkUIhwwNVCJtpnUoKnIYZr4ljt7Fdw4lyq7UtsN7hLtGvybJSjusOS5U2NJ7RcU1vzkD&#10;h3Kfr3qdyjK9HE6yvP6cP9K5MS+TYf8GSmiQ//CzfbIG0vUCHmfiEdD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6NAlbEAAAA3AAAAA8AAAAAAAAAAAAAAAAAmAIAAGRycy9k&#10;b3ducmV2LnhtbFBLBQYAAAAABAAEAPUAAACJAwAAAAA=&#10;"/>
            <v:oval id="Oval 1497" o:spid="_x0000_s2760" style="position:absolute;left:5106;top:11527;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GnzcQA&#10;AADcAAAADwAAAGRycy9kb3ducmV2LnhtbESPwWrDMBBE74X8g9hAb42cGofgRA4hoZAeeqjT3hdr&#10;YxtbK2NtHffvq0Khx2Fm3jD7w+x6NdEYWs8G1qsEFHHlbcu1gY/ry9MWVBBki71nMvBNAQ7F4mGP&#10;ufV3fqeplFpFCIccDTQiQ651qBpyGFZ+II7ezY8OJcqx1nbEe4S7Xj8nyUY7bDkuNDjQqaGqK7+c&#10;gXN9LDeTTiVLb+eLZN3n22u6NuZxOR93oIRm+Q//tS/WQLrN4PdMPAK6+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Bp83EAAAA3AAAAA8AAAAAAAAAAAAAAAAAmAIAAGRycy9k&#10;b3ducmV2LnhtbFBLBQYAAAAABAAEAPUAAACJAwAAAAA=&#10;"/>
            <v:oval id="Oval 1498" o:spid="_x0000_s2761" style="position:absolute;left:5787;top:10945;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M5usMA&#10;AADcAAAADwAAAGRycy9kb3ducmV2LnhtbESPQWvCQBSE70L/w/IKvelGg0FSV5FKwR56MLb3R/aZ&#10;BLNvQ/YZ4793CwWPw8x8w6y3o2vVQH1oPBuYzxJQxKW3DVcGfk6f0xWoIMgWW89k4E4BtpuXyRpz&#10;6298pKGQSkUIhxwN1CJdrnUoa3IYZr4jjt7Z9w4lyr7StsdbhLtWL5Ik0w4bjgs1dvRRU3kprs7A&#10;vtoV2aBTWabn/UGWl9/vr3RuzNvruHsHJTTKM/zfPlgD6SqDvzPxCOj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RM5usMAAADcAAAADwAAAAAAAAAAAAAAAACYAgAAZHJzL2Rv&#10;d25yZXYueG1sUEsFBgAAAAAEAAQA9QAAAIgDAAAAAA==&#10;"/>
            <v:oval id="Oval 1499" o:spid="_x0000_s2762" style="position:absolute;left:5445;top:11280;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cIcQA&#10;AADcAAAADwAAAGRycy9kb3ducmV2LnhtbESPT2vCQBTE70K/w/KE3nSjwT9EV5FKwR56aGzvj+wz&#10;CWbfhuwzxm/vFgo9DjPzG2a7H1yjeupC7dnAbJqAIi68rbk08H1+n6xBBUG22HgmAw8KsN+9jLaY&#10;WX/nL+pzKVWEcMjQQCXSZlqHoiKHYepb4uhdfOdQouxKbTu8R7hr9DxJltphzXGhwpbeKiqu+c0Z&#10;OJaHfNnrVBbp5XiSxfXn8yOdGfM6Hg4bUEKD/If/2idrIF2v4PdMPAJ69w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5fnCHEAAAA3AAAAA8AAAAAAAAAAAAAAAAAmAIAAGRycy9k&#10;b3ducmV2LnhtbFBLBQYAAAAABAAEAPUAAACJAwAAAAA=&#10;"/>
            <v:oval id="Oval 1500" o:spid="_x0000_s2763" style="position:absolute;left:5445;top:11695;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8AIU8AA&#10;AADcAAAADwAAAGRycy9kb3ducmV2LnhtbERPTYvCMBC9C/6HMII3TbUoUo0iyoJ78LDd9T40Y1ts&#10;JqWZrfXfbw7CHh/ve3cYXKN66kLt2cBinoAiLrytuTTw8/0x24AKgmyx8UwGXhTgsB+PdphZ/+Qv&#10;6nMpVQzhkKGBSqTNtA5FRQ7D3LfEkbv7zqFE2JXadviM4a7RyyRZa4c1x4YKWzpVVDzyX2fgXB7z&#10;da9TWaX380VWj9v1M10YM50Mxy0ooUH+xW/3xRpIN3FtPBOPgN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8AIU8AAAADcAAAADwAAAAAAAAAAAAAAAACYAgAAZHJzL2Rvd25y&#10;ZXYueG1sUEsFBgAAAAAEAAQA9QAAAIUDAAAAAA==&#10;"/>
            <v:oval id="Oval 1501" o:spid="_x0000_s2764" style="position:absolute;left:5694;top:12119;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ytyMUA&#10;AADcAAAADwAAAGRycy9kb3ducmV2LnhtbESPT2vCQBTE74V+h+UJvdWNDYqNWUUqBT30YNreH9mX&#10;P5h9G7KvMf32XaHgcZiZ3zD5bnKdGmkIrWcDi3kCirj0tuXawNfn+/MaVBBki51nMvBLAXbbx4cc&#10;M+uvfKaxkFpFCIcMDTQifaZ1KBtyGOa+J45e5QeHEuVQazvgNcJdp1+SZKUdthwXGuzpraHyUvw4&#10;A4d6X6xGncoyrQ5HWV6+P07pwpin2bTfgBKa5B7+bx+tgXT9Crcz8Qjo7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jK3IxQAAANwAAAAPAAAAAAAAAAAAAAAAAJgCAABkcnMv&#10;ZG93bnJldi54bWxQSwUGAAAAAAQABAD1AAAAigMAAAAA&#10;"/>
            <v:oval id="Oval 1502" o:spid="_x0000_s2765" style="position:absolute;left:5181;top:12119;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SiMEA&#10;AADcAAAADwAAAGRycy9kb3ducmV2LnhtbERPTWvCQBC9F/wPywje6kaD0qauIopgDz001fuQHZNg&#10;djZkxxj/ffcgeHy879VmcI3qqQu1ZwOzaQKKuPC25tLA6e/w/gEqCLLFxjMZeFCAzXr0tsLM+jv/&#10;Up9LqWIIhwwNVCJtpnUoKnIYpr4ljtzFdw4lwq7UtsN7DHeNnifJUjusOTZU2NKuouKa35yBfbnN&#10;l71OZZFe9kdZXM8/3+nMmMl42H6BEhrkJX66j9ZA+hnnxzPxCOj1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RvkojBAAAA3AAAAA8AAAAAAAAAAAAAAAAAmAIAAGRycy9kb3du&#10;cmV2LnhtbFBLBQYAAAAABAAEAPUAAACGAwAAAAA=&#10;"/>
            <v:oval id="Oval 1503" o:spid="_x0000_s2766" style="position:absolute;left:5448;top:12059;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M3E8QA&#10;AADcAAAADwAAAGRycy9kb3ducmV2LnhtbESPQWvCQBSE70L/w/IKvekmBqVNXUUqBXvowdjeH9ln&#10;Esy+DdlnjP/eLRQ8DjPzDbPajK5VA/Wh8WwgnSWgiEtvG64M/Bw/p6+ggiBbbD2TgRsF2KyfJivM&#10;rb/ygYZCKhUhHHI0UIt0udahrMlhmPmOOHon3zuUKPtK2x6vEe5aPU+SpXbYcFyosaOPmspzcXEG&#10;dtW2WA46k0V22u1lcf79/spSY16ex+07KKFRHuH/9t4ayN5S+DsTj4Be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jNxPEAAAA3AAAAA8AAAAAAAAAAAAAAAAAmAIAAGRycy9k&#10;b3ducmV2LnhtbFBLBQYAAAAABAAEAPUAAACJAwAAAAA=&#10;"/>
            <v:oval id="Oval 1504" o:spid="_x0000_s2767" style="position:absolute;left:3969;top:13616;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pZMQA&#10;AADcAAAADwAAAGRycy9kb3ducmV2LnhtbESPQWvCQBSE70L/w/IKvelGg6LRVaRS0EMPxvb+yD6T&#10;YPZtyL7G9N93hYLHYWa+YTa7wTWqpy7Ung1MJwko4sLbmksDX5eP8RJUEGSLjWcy8EsBdtuX0QYz&#10;6+98pj6XUkUIhwwNVCJtpnUoKnIYJr4ljt7Vdw4lyq7UtsN7hLtGz5JkoR3WHBcqbOm9ouKW/zgD&#10;h3KfL3qdyjy9Ho4yv31/ntKpMW+vw34NSmiQZ/i/fbQG0tUMHmfiEdD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xqWTEAAAA3AAAAA8AAAAAAAAAAAAAAAAAmAIAAGRycy9k&#10;b3ducmV2LnhtbFBLBQYAAAAABAAEAPUAAACJAwAAAAA=&#10;"/>
            <v:oval id="Oval 1505" o:spid="_x0000_s2768" style="position:absolute;left:4533;top:13622;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0M/8QA&#10;AADcAAAADwAAAGRycy9kb3ducmV2LnhtbESPQWvCQBSE74X+h+UJ3urGLoqNriIVwR56aLT3R/aZ&#10;BLNvQ/Y1pv++Wyj0OMzMN8xmN/pWDdTHJrCF+SwDRVwG13Bl4XI+Pq1ARUF22AYmC98UYbd9fNhg&#10;7sKdP2gopFIJwjFHC7VIl2sdy5o8xlnoiJN3Db1HSbKvtOvxnuC+1c9ZttQeG04LNXb0WlN5K768&#10;hUO1L5aDNrIw18NJFrfP9zczt3Y6GfdrUEKj/If/2idnwbwY+D2TjoD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9DP/EAAAA3AAAAA8AAAAAAAAAAAAAAAAAmAIAAGRycy9k&#10;b3ducmV2LnhtbFBLBQYAAAAABAAEAPUAAACJAwAAAAA=&#10;"/>
            <v:group id="Group 1506" o:spid="_x0000_s2769" style="position:absolute;left:8139;top:10237;width:292;height:294" coordorigin="8862,11778" coordsize="292,2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TFnOcUAAADcAAAADwAAAGRycy9kb3ducmV2LnhtbESPQWvCQBSE7wX/w/IE&#10;b7qJWrHRVURUPEihWii9PbLPJJh9G7JrEv+9WxB6HGbmG2a57kwpGqpdYVlBPIpAEKdWF5wp+L7s&#10;h3MQziNrLC2Tggc5WK96b0tMtG35i5qzz0SAsEtQQe59lUjp0pwMupGtiIN3tbVBH2SdSV1jG+Cm&#10;lOMomkmDBYeFHCva5pTeznej4NBiu5nEu+Z0u24fv5f3z59TTEoN+t1mAcJT5//Dr/ZRK5h8TOH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ExZznFAAAA3AAA&#10;AA8AAAAAAAAAAAAAAAAAqgIAAGRycy9kb3ducmV2LnhtbFBLBQYAAAAABAAEAPoAAACcAwAAAAA=&#10;">
              <v:oval id="Oval 1507" o:spid="_x0000_s2770" style="position:absolute;left:8868;top:11784;width:286;height:2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YLncYA&#10;AADcAAAADwAAAGRycy9kb3ducmV2LnhtbESPQWvCQBSE7wX/w/KE3upGS6OmriKikEspRi/eXrPP&#10;JJh9G3a3Me2v7xYKPQ4z8w2z2gymFT0531hWMJ0kIIhLqxuuFJxPh6cFCB+QNbaWScEXedisRw8r&#10;zLS985H6IlQiQthnqKAOocuk9GVNBv3EdsTRu1pnMETpKqkd3iPctHKWJKk02HBcqLGjXU3lrfg0&#10;Cmj+lu9Tc1im78NeTy+52333H0o9joftK4hAQ/gP/7VzreB5+QK/Z+IRkO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ZYLncYAAADcAAAADwAAAAAAAAAAAAAAAACYAgAAZHJz&#10;L2Rvd25yZXYueG1sUEsFBgAAAAAEAAQA9QAAAIsDAAAAAA==&#10;" strokeweight="1pt"/>
              <v:line id="Line 1508" o:spid="_x0000_s2771" style="position:absolute;rotation:45;visibility:visible" from="9006,11778" to="9006,120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vCX8QAAADcAAAADwAAAGRycy9kb3ducmV2LnhtbESPQWvCQBSE7wX/w/KE3ppNFUKNrhIi&#10;Qm+lVsz1mX1Ngtm3MbtN4r93C4Ueh5n5htnsJtOKgXrXWFbwGsUgiEurG64UnL4OL28gnEfW2Fom&#10;BXdysNvOnjaYajvyJw1HX4kAYZeigtr7LpXSlTUZdJHtiIP3bXuDPsi+krrHMcBNKxdxnEiDDYeF&#10;GjvKayqvxx+j4FoU2Q33y3zxEZ/z081jdrkkSj3Pp2wNwtPk/8N/7XetYLlK4PdMOAJy+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u8JfxAAAANwAAAAPAAAAAAAAAAAA&#10;AAAAAKECAABkcnMvZG93bnJldi54bWxQSwUGAAAAAAQABAD5AAAAkgMAAAAA&#10;" strokeweight="1pt"/>
              <v:line id="Line 1509" o:spid="_x0000_s2772" style="position:absolute;rotation:135;visibility:visible" from="9012,11778" to="9012,120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oa6sUAAADcAAAADwAAAGRycy9kb3ducmV2LnhtbESPT2sCMRTE74LfITyhF6lZLVbdGkWk&#10;pcWL+Pf82LxuVjcvyybq9ts3guBxmJnfMNN5Y0txpdoXjhX0ewkI4szpgnMF+93X6xiED8gaS8ek&#10;4I88zGft1hRT7W68oes25CJC2KeowIRQpVL6zJBF33MVcfR+XW0xRFnnUtd4i3BbykGSvEuLBccF&#10;gxUtDWXn7cUqOI6Ww89T9/htLrSadNfnzao4GKVeOs3iA0SgJjzDj/aPVvA2GcH9TDwCcvY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Eoa6sUAAADcAAAADwAAAAAAAAAA&#10;AAAAAAChAgAAZHJzL2Rvd25yZXYueG1sUEsFBgAAAAAEAAQA+QAAAJMDAAAAAA==&#10;" strokeweight="1pt"/>
            </v:group>
            <v:group id="Group 1510" o:spid="_x0000_s2773" style="position:absolute;left:7503;top:10249;width:292;height:294" coordorigin="8862,11778" coordsize="292,2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B8bTzCAAAA3AAAAA8A&#10;AAAAAAAAAAAAAAAAqgIAAGRycy9kb3ducmV2LnhtbFBLBQYAAAAABAAEAPoAAACZAwAAAAA=&#10;">
              <v:oval id="Oval 1511" o:spid="_x0000_s2774" style="position:absolute;left:8868;top:11784;width:286;height:2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sBmMUA&#10;AADcAAAADwAAAGRycy9kb3ducmV2LnhtbESPQWvCQBSE74X+h+UVeqsbLUSTuoqIQi4iai+9vWZf&#10;k9Ds27C7jam/3hUEj8PMfMPMl4NpRU/ON5YVjEcJCOLS6oYrBZ+n7dsMhA/IGlvLpOCfPCwXz09z&#10;zLU984H6Y6hEhLDPUUEdQpdL6cuaDPqR7Yij92OdwRClq6R2eI5w08pJkqTSYMNxocaO1jWVv8c/&#10;o4Cmu2KTmm2W7oeNHn8Vbn3pv5V6fRlWHyACDeERvrcLreA9y+B2Jh4Bub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2wGYxQAAANwAAAAPAAAAAAAAAAAAAAAAAJgCAABkcnMv&#10;ZG93bnJldi54bWxQSwUGAAAAAAQABAD1AAAAigMAAAAA&#10;" strokeweight="1pt"/>
              <v:line id="Line 1512" o:spid="_x0000_s2775" style="position:absolute;rotation:45;visibility:visible" from="9006,11778" to="9006,120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6nUsAAAADcAAAADwAAAGRycy9kb3ducmV2LnhtbERPTYvCMBC9C/sfwizsTRNdkaVrlFIR&#10;9iZq0evYjG2xmdQmq/Xfm4Pg8fG+58veNuJGna8daxiPFAjiwpmaSw35fj38AeEDssHGMWl4kIfl&#10;4mMwx8S4O2/ptguliCHsE9RQhdAmUvqiIot+5FriyJ1dZzFE2JXSdHiP4baRE6Vm0mLNsaHClrKK&#10;isvu32q4HI/pFVff2WSjDll+DZieTjOtvz779BdEoD68xS/3n9EwVXF+PBOPgFw8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G+p1LAAAAA3AAAAA8AAAAAAAAAAAAAAAAA&#10;oQIAAGRycy9kb3ducmV2LnhtbFBLBQYAAAAABAAEAPkAAACOAwAAAAA=&#10;" strokeweight="1pt"/>
              <v:line id="Line 1513" o:spid="_x0000_s2776" style="position:absolute;rotation:135;visibility:visible" from="9012,11778" to="9012,120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9/58YAAADcAAAADwAAAGRycy9kb3ducmV2LnhtbESPT2vCQBTE70K/w/KEXqRulP7RmI2I&#10;tFi8FG31/Mg+s6nZtyG7avz2XaHgcZiZ3zDZvLO1OFPrK8cKRsMEBHHhdMWlgp/vj6cJCB+QNdaO&#10;ScGVPMzzh16GqXYX3tB5G0oRIexTVGBCaFIpfWHIoh+6hjh6B9daDFG2pdQtXiLc1nKcJK/SYsVx&#10;wWBDS0PFcXuyCvZvy5f338F+ZU60ng6+jpt1tTNKPfa7xQxEoC7cw//tT63gORnB7Uw8AjL/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RPf+fGAAAA3AAAAA8AAAAAAAAA&#10;AAAAAAAAoQIAAGRycy9kb3ducmV2LnhtbFBLBQYAAAAABAAEAPkAAACUAwAAAAA=&#10;" strokeweight="1pt"/>
            </v:group>
            <v:group id="Group 1514" o:spid="_x0000_s2777" style="position:absolute;left:6761;top:10237;width:292;height:294" coordorigin="8862,11778" coordsize="292,2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TQCNMYAAADcAAAADwAAAGRycy9kb3ducmV2LnhtbESPT2vCQBTE7wW/w/KE&#10;3uomsZWSuoqIlh6kYCKU3h7ZZxLMvg3ZNX++fbdQ6HGYmd8w6+1oGtFT52rLCuJFBIK4sLrmUsEl&#10;Pz69gnAeWWNjmRRM5GC7mT2sMdV24DP1mS9FgLBLUUHlfZtK6YqKDLqFbYmDd7WdQR9kV0rd4RDg&#10;ppFJFK2kwZrDQoUt7SsqbtndKHgfcNgt40N/ul3303f+8vl1ikmpx/m4ewPhafT/4b/2h1bwHCX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5NAI0xgAAANwA&#10;AAAPAAAAAAAAAAAAAAAAAKoCAABkcnMvZG93bnJldi54bWxQSwUGAAAAAAQABAD6AAAAnQMAAAAA&#10;">
              <v:oval id="Oval 1515" o:spid="_x0000_s2778" style="position:absolute;left:8868;top:11784;width:286;height:2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NukMYA&#10;AADcAAAADwAAAGRycy9kb3ducmV2LnhtbESPT2vCQBTE74V+h+UVvNWNrUSNrlJEIZdS/HPx9sw+&#10;k2D2bdjdxuin7xYKPQ4z8xtmsepNIzpyvrasYDRMQBAXVtdcKjgetq9TED4ga2wsk4I7eVgtn58W&#10;mGl74x11+1CKCGGfoYIqhDaT0hcVGfRD2xJH72KdwRClK6V2eItw08i3JEmlwZrjQoUtrSsqrvtv&#10;o4Amn/kmNdtZ+tVv9OiUu/WjOys1eOk/5iAC9eE//NfOtYJx8g6/Z+IRkM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ZNukMYAAADcAAAADwAAAAAAAAAAAAAAAACYAgAAZHJz&#10;L2Rvd25yZXYueG1sUEsFBgAAAAAEAAQA9QAAAIsDAAAAAA==&#10;" strokeweight="1pt"/>
              <v:line id="Line 1516" o:spid="_x0000_s2779" style="position:absolute;rotation:45;visibility:visible" from="9006,11778" to="9006,120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oWhUcMAAADcAAAADwAAAGRycy9kb3ducmV2LnhtbESPQYvCMBSE74L/ITxhb5roikg1Sumy&#10;4G3RFb0+m2dbbF5qE7X7740g7HGYmW+Y5bqztbhT6yvHGsYjBYI4d6biQsP+93s4B+EDssHaMWn4&#10;Iw/rVb+3xMS4B2/pvguFiBD2CWooQ2gSKX1ekkU/cg1x9M6utRiibAtpWnxEuK3lRKmZtFhxXCix&#10;oayk/LK7WQ2X4zG94tdnNvlRh2x/DZieTjOtPwZdugARqAv/4Xd7YzRM1RReZ+IRkKs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6FoVHDAAAA3AAAAA8AAAAAAAAAAAAA&#10;AAAAoQIAAGRycy9kb3ducmV2LnhtbFBLBQYAAAAABAAEAPkAAACRAwAAAAA=&#10;" strokeweight="1pt"/>
              <v:line id="Line 1517" o:spid="_x0000_s2780" style="position:absolute;rotation:135;visibility:visible" from="9012,11778" to="9012,120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3R55MUAAADcAAAADwAAAGRycy9kb3ducmV2LnhtbESPQWsCMRSE70L/Q3iFXqRmLWp1NYqI&#10;YvEi2ur5sXndbN28LJuo6783QsHjMDPfMJNZY0txodoXjhV0OwkI4szpgnMFP9+r9yEIH5A1lo5J&#10;wY08zKYvrQmm2l15R5d9yEWEsE9RgQmhSqX0mSGLvuMq4uj9utpiiLLOpa7xGuG2lB9JMpAWC44L&#10;BitaGMpO+7NVcPxc9Jd/7ePanGkzam9Pu01xMEq9vTbzMYhATXiG/9tfWkEv6cPjTDwCcno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3R55MUAAADcAAAADwAAAAAAAAAA&#10;AAAAAAChAgAAZHJzL2Rvd25yZXYueG1sUEsFBgAAAAAEAAQA+QAAAJMDAAAAAA==&#10;" strokeweight="1pt"/>
            </v:group>
            <v:oval id="Oval 1518" o:spid="_x0000_s2781" style="position:absolute;left:3321;top:9298;width:45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AYv8MA&#10;AADcAAAADwAAAGRycy9kb3ducmV2LnhtbESPzarCMBSE9xd8h3AENxdN1VuRahQRRF1d/Nm4OzTH&#10;ttic1CZqfXsjCC6HmfmGmc4bU4o71a6wrKDfi0AQp1YXnCk4HlbdMQjnkTWWlknBkxzMZ62fKSba&#10;PnhH973PRICwS1BB7n2VSOnSnAy6nq2Ig3e2tUEfZJ1JXeMjwE0pB1E0kgYLDgs5VrTMKb3sb0aB&#10;+z3G43/i4XWZbulGcXVan2OlOu1mMQHhqfHf8Ke90Qr+ohG8z4QjIG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qAYv8MAAADcAAAADwAAAAAAAAAAAAAAAACYAgAAZHJzL2Rv&#10;d25yZXYueG1sUEsFBgAAAAAEAAQA9QAAAIgDAAAAAA==&#10;" filled="f" strokeweight="1.25pt"/>
            <v:oval id="Oval 1519" o:spid="_x0000_s2782" style="position:absolute;left:4020;top:9290;width:45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y9JMUA&#10;AADcAAAADwAAAGRycy9kb3ducmV2LnhtbESPQWvCQBSE70L/w/IKXkqzsTZVUlcpgtiexJiLt0f2&#10;mYRm38bsJqb/vlsoeBxm5htmtRlNIwbqXG1ZwSyKQRAXVtdcKshPu+clCOeRNTaWScEPOdisHyYr&#10;TLW98ZGGzJciQNilqKDyvk2ldEVFBl1kW+LgXWxn0AfZlVJ3eAtw08iXOH6TBmsOCxW2tK2o+M56&#10;o8A95cnyQDy/bosv6ilpz/tLotT0cfx4B+Fp9Pfwf/tTK3iNF/B3Jhw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7L0kxQAAANwAAAAPAAAAAAAAAAAAAAAAAJgCAABkcnMv&#10;ZG93bnJldi54bWxQSwUGAAAAAAQABAD1AAAAigMAAAAA&#10;" filled="f" strokeweight="1.25pt"/>
            <v:oval id="Oval 1520" o:spid="_x0000_s2783" style="position:absolute;left:3318;top:11093;width:45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MpVsEA&#10;AADcAAAADwAAAGRycy9kb3ducmV2LnhtbERPy4rCMBTdC/5DuIIbmabqVKRjFBFEXQ1WN7O7NLcP&#10;prmpTdT692YxMMvDea82vWnEgzpXW1YwjWIQxLnVNZcKrpf9xxKE88gaG8uk4EUONuvhYIWptk8+&#10;0yPzpQgh7FJUUHnfplK6vCKDLrItceAK2xn0AXal1B0+Q7hp5CyOF9JgzaGhwpZ2FeW/2d0ocJNr&#10;svwmnt92+YnulLQ/hyJRajzqt18gPPX+X/znPmoFn3FYG86EIyDX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RzKVbBAAAA3AAAAA8AAAAAAAAAAAAAAAAAmAIAAGRycy9kb3du&#10;cmV2LnhtbFBLBQYAAAAABAAEAPUAAACGAwAAAAA=&#10;" filled="f" strokeweight="1.25pt"/>
            <v:oval id="Oval 1521" o:spid="_x0000_s2784" style="position:absolute;left:4068;top:11111;width:45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MzcUA&#10;AADcAAAADwAAAGRycy9kb3ducmV2LnhtbESPQWvCQBSE70L/w/IKXkrdWJsSU1cpgtiexJiLt0f2&#10;mYRm38bsJqb/vlsoeBxm5htmtRlNIwbqXG1ZwXwWgSAurK65VJCfds8JCOeRNTaWScEPOdisHyYr&#10;TLW98ZGGzJciQNilqKDyvk2ldEVFBt3MtsTBu9jOoA+yK6Xu8BbgppEvUfQmDdYcFipsaVtR8Z31&#10;RoF7yuPkQLy4bosv6iluz/tLrNT0cfx4B+Fp9Pfwf/tTK3iNlvB3Jhw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P4zNxQAAANwAAAAPAAAAAAAAAAAAAAAAAJgCAABkcnMv&#10;ZG93bnJldi54bWxQSwUGAAAAAAQABAD1AAAAigMAAAAA&#10;" filled="f" strokeweight="1.25pt"/>
            <v:shape id="Text Box 1522" o:spid="_x0000_s2785" type="#_x0000_t202" style="position:absolute;left:3330;top:11117;width:402;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cqucAA&#10;AADcAAAADwAAAGRycy9kb3ducmV2LnhtbERPTYvCMBC9C/6HMII3TRQVtxpFXIQ9KdbdBW9DM7bF&#10;ZlKarO3+e3MQPD7e93rb2Uo8qPGlYw2TsQJBnDlTcq7h+3IYLUH4gGywckwa/snDdtPvrTExruUz&#10;PdKQixjCPkENRQh1IqXPCrLox64mjtzNNRZDhE0uTYNtDLeVnCq1kBZLjg0F1rQvKLunf1bDz/F2&#10;/Z2pU/5p53XrOiXZfkith4NutwIRqAtv8cv9ZTTMJnF+PBOPgNw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OcqucAAAADcAAAADwAAAAAAAAAAAAAAAACYAgAAZHJzL2Rvd25y&#10;ZXYueG1sUEsFBgAAAAAEAAQA9QAAAIUDAAAAAA==&#10;" filled="f" stroked="f">
              <v:textbox>
                <w:txbxContent>
                  <w:p w:rsidR="00042C34" w:rsidRDefault="00042C34" w:rsidP="007364A1">
                    <w:pPr>
                      <w:rPr>
                        <w:rFonts w:ascii="Arial" w:hAnsi="Arial"/>
                        <w:bCs/>
                        <w:sz w:val="16"/>
                        <w:lang w:val="es-MX"/>
                      </w:rPr>
                    </w:pPr>
                    <w:r>
                      <w:rPr>
                        <w:rFonts w:ascii="Arial" w:hAnsi="Arial"/>
                        <w:bCs/>
                        <w:sz w:val="16"/>
                        <w:lang w:val="es-MX"/>
                      </w:rPr>
                      <w:t>U</w:t>
                    </w:r>
                  </w:p>
                </w:txbxContent>
              </v:textbox>
            </v:shape>
            <v:shape id="Text Box 1523" o:spid="_x0000_s2786" type="#_x0000_t202" style="position:absolute;left:3336;top:9311;width:402;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uPIsUA&#10;AADcAAAADwAAAGRycy9kb3ducmV2LnhtbESPzWrDMBCE74W8g9hAbrXk4pTUjRJCQ6CnlOan0Nti&#10;bWwTa2UsxXbfvioUchxm5htmuR5tI3rqfO1YQ5ooEMSFMzWXGk7H3eMChA/IBhvHpOGHPKxXk4cl&#10;5sYN/En9IZQiQtjnqKEKoc2l9EVFFn3iWuLoXVxnMUTZldJ0OES4beSTUs/SYs1xocKW3ioqroeb&#10;1XDeX76/MvVRbu28HdyoJNsXqfVsOm5eQQQawz383343GrI0hb8z8Qj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q48ixQAAANwAAAAPAAAAAAAAAAAAAAAAAJgCAABkcnMv&#10;ZG93bnJldi54bWxQSwUGAAAAAAQABAD1AAAAigMAAAAA&#10;" filled="f" stroked="f">
              <v:textbox>
                <w:txbxContent>
                  <w:p w:rsidR="00042C34" w:rsidRDefault="00042C34" w:rsidP="007364A1">
                    <w:pPr>
                      <w:jc w:val="center"/>
                      <w:rPr>
                        <w:rFonts w:ascii="Arial" w:hAnsi="Arial"/>
                        <w:bCs/>
                        <w:sz w:val="16"/>
                        <w:lang w:val="es-MX"/>
                      </w:rPr>
                    </w:pPr>
                    <w:r>
                      <w:rPr>
                        <w:rFonts w:ascii="Arial" w:hAnsi="Arial"/>
                        <w:bCs/>
                        <w:sz w:val="16"/>
                        <w:lang w:val="es-MX"/>
                      </w:rPr>
                      <w:t>U</w:t>
                    </w:r>
                  </w:p>
                </w:txbxContent>
              </v:textbox>
            </v:shape>
            <v:shape id="Text Box 1524" o:spid="_x0000_s2787" type="#_x0000_t202" style="position:absolute;left:4062;top:9314;width:402;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kRVcQA&#10;AADcAAAADwAAAGRycy9kb3ducmV2LnhtbESPQWvCQBSE7wX/w/IEb3U3YotG1yAWoaeWpip4e2Sf&#10;STD7NmS3Sfrvu4VCj8PMfMNss9E2oqfO1441JHMFgrhwpuZSw+nz+LgC4QOywcYxafgmD9lu8rDF&#10;1LiBP6jPQykihH2KGqoQ2lRKX1Rk0c9dSxy9m+sshii7UpoOhwi3jVwo9Swt1hwXKmzpUFFxz7+s&#10;hvPb7XpZqvfyxT61gxuVZLuWWs+m434DItAY/sN/7VejYZks4PdMPAJy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5EVXEAAAA3AAAAA8AAAAAAAAAAAAAAAAAmAIAAGRycy9k&#10;b3ducmV2LnhtbFBLBQYAAAAABAAEAPUAAACJAwAAAAA=&#10;" filled="f" stroked="f">
              <v:textbox>
                <w:txbxContent>
                  <w:p w:rsidR="00042C34" w:rsidRDefault="00042C34" w:rsidP="007364A1">
                    <w:pPr>
                      <w:pStyle w:val="Footer"/>
                      <w:tabs>
                        <w:tab w:val="clear" w:pos="4419"/>
                        <w:tab w:val="clear" w:pos="8838"/>
                      </w:tabs>
                      <w:rPr>
                        <w:rFonts w:ascii="Arial" w:hAnsi="Arial"/>
                        <w:bCs/>
                        <w:sz w:val="16"/>
                        <w:lang w:val="es-MX"/>
                      </w:rPr>
                    </w:pPr>
                    <w:r>
                      <w:rPr>
                        <w:rFonts w:ascii="Arial" w:hAnsi="Arial"/>
                        <w:bCs/>
                        <w:sz w:val="16"/>
                        <w:lang w:val="es-MX"/>
                      </w:rPr>
                      <w:t>f</w:t>
                    </w:r>
                  </w:p>
                </w:txbxContent>
              </v:textbox>
            </v:shape>
            <v:shape id="Text Box 1525" o:spid="_x0000_s2788" type="#_x0000_t202" style="position:absolute;left:4095;top:11129;width:402;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W0zsQA&#10;AADcAAAADwAAAGRycy9kb3ducmV2LnhtbESPQWvCQBSE74L/YXkFb7qrVbGpq4il0JNiWgu9PbLP&#10;JDT7NmRXE/+9Kwgeh5n5hlmuO1uJCzW+dKxhPFIgiDNnSs41/Hx/DhcgfEA2WDkmDVfysF71e0tM&#10;jGv5QJc05CJC2CeooQihTqT0WUEW/cjVxNE7ucZiiLLJpWmwjXBbyYlSc2mx5LhQYE3bgrL/9Gw1&#10;HHenv9+p2ucfdla3rlOS7ZvUevDSbd5BBOrCM/xofxkN0/Er3M/EI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Q1tM7EAAAA3AAAAA8AAAAAAAAAAAAAAAAAmAIAAGRycy9k&#10;b3ducmV2LnhtbFBLBQYAAAAABAAEAPUAAACJAwAAAAA=&#10;" filled="f" stroked="f">
              <v:textbox>
                <w:txbxContent>
                  <w:p w:rsidR="00042C34" w:rsidRDefault="00042C34" w:rsidP="007364A1">
                    <w:pPr>
                      <w:pStyle w:val="Footer"/>
                      <w:tabs>
                        <w:tab w:val="clear" w:pos="4419"/>
                        <w:tab w:val="clear" w:pos="8838"/>
                      </w:tabs>
                      <w:rPr>
                        <w:rFonts w:ascii="Arial" w:hAnsi="Arial"/>
                        <w:bCs/>
                        <w:sz w:val="16"/>
                        <w:lang w:val="es-MX"/>
                      </w:rPr>
                    </w:pPr>
                    <w:r>
                      <w:rPr>
                        <w:rFonts w:ascii="Arial" w:hAnsi="Arial"/>
                        <w:bCs/>
                        <w:sz w:val="16"/>
                        <w:lang w:val="es-MX"/>
                      </w:rPr>
                      <w:t>f</w:t>
                    </w:r>
                  </w:p>
                </w:txbxContent>
              </v:textbox>
            </v:shape>
            <v:shape id="Text Box 1526" o:spid="_x0000_s2789" type="#_x0000_t202" style="position:absolute;left:3177;top:13151;width:684;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wsusQA&#10;AADcAAAADwAAAGRycy9kb3ducmV2LnhtbESPQWvCQBSE7wX/w/IKvTW7kVhs6ipiKXhSqm2ht0f2&#10;mYRm34bsNon/3hUEj8PMfMMsVqNtRE+drx1rSBMFgrhwpuZSw9fx43kOwgdkg41j0nAmD6vl5GGB&#10;uXEDf1J/CKWIEPY5aqhCaHMpfVGRRZ+4ljh6J9dZDFF2pTQdDhFuGzlV6kVarDkuVNjSpqLi7/Bv&#10;NXzvTr8/mdqX73bWDm5Uku2r1PrpcVy/gQg0hnv41t4aDVmawfVMPAJye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vcLLrEAAAA3AAAAA8AAAAAAAAAAAAAAAAAmAIAAGRycy9k&#10;b3ducmV2LnhtbFBLBQYAAAAABAAEAPUAAACJAwAAAAA=&#10;" filled="f" stroked="f">
              <v:textbox>
                <w:txbxContent>
                  <w:p w:rsidR="00042C34" w:rsidRDefault="00042C34" w:rsidP="007364A1">
                    <w:pPr>
                      <w:rPr>
                        <w:rFonts w:ascii="Arial" w:hAnsi="Arial"/>
                        <w:sz w:val="16"/>
                        <w:vertAlign w:val="subscript"/>
                        <w:lang w:val="es-MX"/>
                      </w:rPr>
                    </w:pPr>
                    <w:r>
                      <w:rPr>
                        <w:rFonts w:ascii="Arial" w:hAnsi="Arial"/>
                        <w:sz w:val="16"/>
                        <w:lang w:val="es-MX"/>
                      </w:rPr>
                      <w:t>I</w:t>
                    </w:r>
                    <w:r>
                      <w:rPr>
                        <w:rFonts w:ascii="Arial" w:hAnsi="Arial"/>
                        <w:sz w:val="16"/>
                        <w:vertAlign w:val="subscript"/>
                        <w:lang w:val="es-MX"/>
                      </w:rPr>
                      <w:t>ex</w:t>
                    </w:r>
                  </w:p>
                </w:txbxContent>
              </v:textbox>
            </v:shape>
            <v:shape id="Text Box 1527" o:spid="_x0000_s2790" type="#_x0000_t202" style="position:absolute;left:2817;top:7838;width:630;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CJIcQA&#10;AADcAAAADwAAAGRycy9kb3ducmV2LnhtbESPQWvCQBSE7wX/w/KE3uquJSkaXUUshZ4sTVXw9sg+&#10;k2D2bchuk/jvu4VCj8PMfMOst6NtRE+drx1rmM8UCOLCmZpLDcevt6cFCB+QDTaOScOdPGw3k4c1&#10;ZsYN/El9HkoRIewz1FCF0GZS+qIii37mWuLoXV1nMUTZldJ0OES4beSzUi/SYs1xocKW9hUVt/zb&#10;ajgdrpdzoj7KV5u2gxuVZLuUWj9Ox90KRKAx/If/2u9GQzJP4fdMPAJ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QiSHEAAAA3AAAAA8AAAAAAAAAAAAAAAAAmAIAAGRycy9k&#10;b3ducmV2LnhtbFBLBQYAAAAABAAEAPUAAACJAwAAAAA=&#10;" filled="f" stroked="f">
              <v:textbox>
                <w:txbxContent>
                  <w:p w:rsidR="00042C34" w:rsidRDefault="00042C34" w:rsidP="007364A1">
                    <w:pPr>
                      <w:pStyle w:val="Footer"/>
                      <w:tabs>
                        <w:tab w:val="clear" w:pos="4419"/>
                        <w:tab w:val="clear" w:pos="8838"/>
                      </w:tabs>
                      <w:rPr>
                        <w:rFonts w:ascii="Arial" w:hAnsi="Arial"/>
                        <w:bCs/>
                        <w:sz w:val="16"/>
                        <w:lang w:val="es-MX"/>
                      </w:rPr>
                    </w:pPr>
                    <w:r>
                      <w:rPr>
                        <w:rFonts w:ascii="Arial" w:hAnsi="Arial"/>
                        <w:bCs/>
                        <w:sz w:val="16"/>
                        <w:lang w:val="es-MX"/>
                      </w:rPr>
                      <w:t>R</w:t>
                    </w:r>
                  </w:p>
                </w:txbxContent>
              </v:textbox>
            </v:shape>
            <v:shape id="Text Box 1528" o:spid="_x0000_s2791" type="#_x0000_t202" style="position:absolute;left:2829;top:8282;width:402;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IXVsQA&#10;AADcAAAADwAAAGRycy9kb3ducmV2LnhtbESPQWvCQBSE70L/w/IKvemuJQ1t6ipiKfSkGFvB2yP7&#10;TEKzb0N2m8R/3xUEj8PMfMMsVqNtRE+drx1rmM8UCOLCmZpLDd+Hz+krCB+QDTaOScOFPKyWD5MF&#10;ZsYNvKc+D6WIEPYZaqhCaDMpfVGRRT9zLXH0zq6zGKLsSmk6HCLcNvJZqVRarDkuVNjSpqLiN/+z&#10;Gn6259MxUbvyw760gxuVZPsmtX56HNfvIAKN4R6+tb+MhmSewvVMP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RCF1bEAAAA3AAAAA8AAAAAAAAAAAAAAAAAmAIAAGRycy9k&#10;b3ducmV2LnhtbFBLBQYAAAAABAAEAPUAAACJAwAAAAA=&#10;" filled="f" stroked="f">
              <v:textbox>
                <w:txbxContent>
                  <w:p w:rsidR="00042C34" w:rsidRDefault="00042C34" w:rsidP="007364A1">
                    <w:pPr>
                      <w:pStyle w:val="Footer"/>
                      <w:tabs>
                        <w:tab w:val="clear" w:pos="4419"/>
                        <w:tab w:val="clear" w:pos="8838"/>
                      </w:tabs>
                      <w:rPr>
                        <w:rFonts w:ascii="Arial" w:hAnsi="Arial"/>
                        <w:bCs/>
                        <w:sz w:val="16"/>
                        <w:lang w:val="es-MX"/>
                      </w:rPr>
                    </w:pPr>
                    <w:r>
                      <w:rPr>
                        <w:rFonts w:ascii="Arial" w:hAnsi="Arial"/>
                        <w:bCs/>
                        <w:sz w:val="16"/>
                        <w:lang w:val="es-MX"/>
                      </w:rPr>
                      <w:t>S</w:t>
                    </w:r>
                  </w:p>
                </w:txbxContent>
              </v:textbox>
            </v:shape>
            <v:shape id="Text Box 1529" o:spid="_x0000_s2792" type="#_x0000_t202" style="position:absolute;left:2823;top:8642;width:402;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6yzcUA&#10;AADcAAAADwAAAGRycy9kb3ducmV2LnhtbESPW2vCQBSE3wX/w3IKvumuYr2kriJKoU8V4wX6dsge&#10;k9Ds2ZDdmvTfdwuCj8PMfMOsNp2txJ0aXzrWMB4pEMSZMyXnGs6n9+EChA/IBivHpOGXPGzW/d4K&#10;E+NaPtI9DbmIEPYJaihCqBMpfVaQRT9yNXH0bq6xGKJscmkabCPcVnKi1ExaLDkuFFjTrqDsO/2x&#10;Gi6ft6/rVB3yvX2tW9cpyXYptR68dNs3EIG68Aw/2h9Gw3Q8h/8z8QjI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DrLNxQAAANwAAAAPAAAAAAAAAAAAAAAAAJgCAABkcnMv&#10;ZG93bnJldi54bWxQSwUGAAAAAAQABAD1AAAAigMAAAAA&#10;" filled="f" stroked="f">
              <v:textbox>
                <w:txbxContent>
                  <w:p w:rsidR="00042C34" w:rsidRDefault="00042C34" w:rsidP="007364A1">
                    <w:pPr>
                      <w:pStyle w:val="Footer"/>
                      <w:tabs>
                        <w:tab w:val="clear" w:pos="4419"/>
                        <w:tab w:val="clear" w:pos="8838"/>
                      </w:tabs>
                      <w:rPr>
                        <w:rFonts w:ascii="Arial" w:hAnsi="Arial"/>
                        <w:bCs/>
                        <w:sz w:val="16"/>
                        <w:lang w:val="es-MX"/>
                      </w:rPr>
                    </w:pPr>
                    <w:r>
                      <w:rPr>
                        <w:rFonts w:ascii="Arial" w:hAnsi="Arial"/>
                        <w:bCs/>
                        <w:sz w:val="16"/>
                        <w:lang w:val="es-MX"/>
                      </w:rPr>
                      <w:t>T</w:t>
                    </w:r>
                  </w:p>
                </w:txbxContent>
              </v:textbox>
            </v:shape>
            <v:shape id="Text Box 1530" o:spid="_x0000_s2793" type="#_x0000_t202" style="position:absolute;left:7917;top:8060;width:1734;height:95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mv8AA&#10;AADcAAAADwAAAGRycy9kb3ducmV2LnhtbERPTYvCMBC9C/6HMII3TRQVtxpFXIQ9KdbdBW9DM7bF&#10;ZlKarO3+e3MQPD7e93rb2Uo8qPGlYw2TsQJBnDlTcq7h+3IYLUH4gGywckwa/snDdtPvrTExruUz&#10;PdKQixjCPkENRQh1IqXPCrLox64mjtzNNRZDhE0uTYNtDLeVnCq1kBZLjg0F1rQvKLunf1bDz/F2&#10;/Z2pU/5p53XrOiXZfkith4NutwIRqAtv8cv9ZTTMJnFtPBOPgNw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Emv8AAAADcAAAADwAAAAAAAAAAAAAAAACYAgAAZHJzL2Rvd25y&#10;ZXYueG1sUEsFBgAAAAAEAAQA9QAAAIUDAAAAAA==&#10;" filled="f" stroked="f">
              <v:textbox>
                <w:txbxContent>
                  <w:p w:rsidR="00042C34" w:rsidRDefault="00042C34" w:rsidP="007364A1">
                    <w:pPr>
                      <w:rPr>
                        <w:rFonts w:ascii="Arial" w:hAnsi="Arial"/>
                        <w:sz w:val="16"/>
                        <w:lang w:val="es-MX"/>
                      </w:rPr>
                    </w:pPr>
                    <w:r>
                      <w:rPr>
                        <w:rFonts w:ascii="Arial" w:hAnsi="Arial"/>
                        <w:sz w:val="16"/>
                        <w:lang w:val="es-MX"/>
                      </w:rPr>
                      <w:t>Barras de potencia mucho mayor que la del generador en estudio</w:t>
                    </w:r>
                  </w:p>
                </w:txbxContent>
              </v:textbox>
            </v:shape>
            <v:shape id="Text Box 1531" o:spid="_x0000_s2794" type="#_x0000_t202" style="position:absolute;left:8475;top:10130;width:1614;height:5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2DJMMA&#10;AADcAAAADwAAAGRycy9kb3ducmV2LnhtbESPQYvCMBSE78L+h/AWvGmiqKzVKIsieFLU3QVvj+bZ&#10;lm1eShNt/fdGEDwOM/MNM1+2thQ3qn3hWMOgr0AQp84UnGn4OW16XyB8QDZYOiYNd/KwXHx05pgY&#10;1/CBbseQiQhhn6CGPIQqkdKnOVn0fVcRR+/iaoshyjqTpsYmwm0ph0pNpMWC40KOFa1ySv+PV6vh&#10;d3c5/43UPlvbcdW4Vkm2U6l197P9noEI1IZ3+NXeGg2jwRSeZ+IR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d2DJMMAAADcAAAADwAAAAAAAAAAAAAAAACYAgAAZHJzL2Rv&#10;d25yZXYueG1sUEsFBgAAAAAEAAQA9QAAAIgDAAAAAA==&#10;" filled="f" stroked="f">
              <v:textbox>
                <w:txbxContent>
                  <w:p w:rsidR="00042C34" w:rsidRDefault="00042C34" w:rsidP="007364A1">
                    <w:pPr>
                      <w:rPr>
                        <w:rFonts w:ascii="Arial" w:hAnsi="Arial"/>
                        <w:sz w:val="16"/>
                        <w:lang w:val="es-MX"/>
                      </w:rPr>
                    </w:pPr>
                    <w:r>
                      <w:rPr>
                        <w:rFonts w:ascii="Arial" w:hAnsi="Arial"/>
                        <w:sz w:val="16"/>
                        <w:lang w:val="es-MX"/>
                      </w:rPr>
                      <w:t>Lámparas de sincronización</w:t>
                    </w:r>
                  </w:p>
                </w:txbxContent>
              </v:textbox>
            </v:shape>
            <v:shape id="Text Box 1532" o:spid="_x0000_s2795" type="#_x0000_t202" style="position:absolute;left:6105;top:12362;width:1932;height:6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vgBMEA&#10;AADcAAAADwAAAGRycy9kb3ducmV2LnhtbERPz2vCMBS+D/wfwhO8rYnSDVcbRRzCTpPpNvD2aJ5t&#10;sXkpTdZ2/705CB4/vt/5ZrSN6KnztWMN80SBIC6cqbnU8H3aPy9B+IBssHFMGv7Jw2Y9ecoxM27g&#10;L+qPoRQxhH2GGqoQ2kxKX1Rk0SeuJY7cxXUWQ4RdKU2HQwy3jVwo9Sot1hwbKmxpV1FxPf5ZDT+f&#10;l/Nvqg7lu31pBzcqyfZNaj2bjtsViEBjeIjv7g+jIV3E+fFMPAJ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qL4ATBAAAA3AAAAA8AAAAAAAAAAAAAAAAAmAIAAGRycy9kb3du&#10;cmV2LnhtbFBLBQYAAAAABAAEAPUAAACGAwAAAAA=&#10;" filled="f" stroked="f">
              <v:textbox>
                <w:txbxContent>
                  <w:p w:rsidR="00042C34" w:rsidRDefault="00042C34" w:rsidP="007364A1">
                    <w:pPr>
                      <w:rPr>
                        <w:rFonts w:ascii="Arial" w:hAnsi="Arial"/>
                        <w:sz w:val="16"/>
                        <w:lang w:val="es-MX"/>
                      </w:rPr>
                    </w:pPr>
                    <w:r>
                      <w:rPr>
                        <w:rFonts w:ascii="Arial" w:hAnsi="Arial"/>
                        <w:sz w:val="16"/>
                        <w:lang w:val="es-MX"/>
                      </w:rPr>
                      <w:t>Alternador que se acopla a la red</w:t>
                    </w:r>
                  </w:p>
                </w:txbxContent>
              </v:textbox>
            </v:shape>
            <v:shape id="Text Box 1533" o:spid="_x0000_s2796" type="#_x0000_t202" style="position:absolute;left:4113;top:12035;width:402;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dFn8QA&#10;AADcAAAADwAAAGRycy9kb3ducmV2LnhtbESPQWvCQBSE7wX/w/IEb3U3YotG1yAWoaeWpip4e2Sf&#10;STD7NmS3Sfrvu4VCj8PMfMNss9E2oqfO1441JHMFgrhwpuZSw+nz+LgC4QOywcYxafgmD9lu8rDF&#10;1LiBP6jPQykihH2KGqoQ2lRKX1Rk0c9dSxy9m+sshii7UpoOhwi3jVwo9Swt1hwXKmzpUFFxz7+s&#10;hvPb7XpZqvfyxT61gxuVZLuWWs+m434DItAY/sN/7VejYblI4PdMPAJy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HRZ/EAAAA3AAAAA8AAAAAAAAAAAAAAAAAmAIAAGRycy9k&#10;b3ducmV2LnhtbFBLBQYAAAAABAAEAPUAAACJAwAAAAA=&#10;" filled="f" stroked="f">
              <v:textbox>
                <w:txbxContent>
                  <w:p w:rsidR="00042C34" w:rsidRDefault="00042C34" w:rsidP="007364A1">
                    <w:pPr>
                      <w:rPr>
                        <w:sz w:val="16"/>
                      </w:rPr>
                    </w:pPr>
                    <w:r>
                      <w:rPr>
                        <w:rFonts w:ascii="Arial" w:hAnsi="Arial"/>
                        <w:sz w:val="16"/>
                        <w:szCs w:val="16"/>
                      </w:rPr>
                      <w:sym w:font="Symbol" w:char="F077"/>
                    </w:r>
                  </w:p>
                </w:txbxContent>
              </v:textbox>
            </v:shape>
            <v:shape id="Text Box 1534" o:spid="_x0000_s2797" type="#_x0000_t202" style="position:absolute;left:3099;top:10130;width:1812;height:5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Xb6MQA&#10;AADcAAAADwAAAGRycy9kb3ducmV2LnhtbESPT2vCQBTE7wW/w/IEb82uQYtGVxGL0JOl/gNvj+wz&#10;CWbfhuzWpN++Wyh4HGbmN8xy3dtaPKj1lWMN40SBIM6dqbjQcDruXmcgfEA2WDsmDT/kYb0avCwx&#10;M67jL3ocQiEihH2GGsoQmkxKn5dk0SeuIY7ezbUWQ5RtIU2LXYTbWqZKvUmLFceFEhvalpTfD99W&#10;w3l/u14m6rN4t9Omc72SbOdS69Gw3yxABOrDM/zf/jAaJmkKf2fiEZ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V2+jEAAAA3AAAAA8AAAAAAAAAAAAAAAAAmAIAAGRycy9k&#10;b3ducmV2LnhtbFBLBQYAAAAABAAEAPUAAACJAwAAAAA=&#10;" filled="f" stroked="f">
              <v:textbox>
                <w:txbxContent>
                  <w:p w:rsidR="00042C34" w:rsidRDefault="00042C34" w:rsidP="007364A1">
                    <w:pPr>
                      <w:jc w:val="right"/>
                      <w:rPr>
                        <w:rFonts w:ascii="Arial" w:hAnsi="Arial"/>
                        <w:sz w:val="16"/>
                        <w:lang w:val="es-MX"/>
                      </w:rPr>
                    </w:pPr>
                    <w:r>
                      <w:rPr>
                        <w:rFonts w:ascii="Arial" w:hAnsi="Arial"/>
                        <w:sz w:val="16"/>
                        <w:lang w:val="es-MX"/>
                      </w:rPr>
                      <w:t>Interruptor de acoplamiento</w:t>
                    </w:r>
                  </w:p>
                </w:txbxContent>
              </v:textbox>
            </v:shape>
            <v:shape id="Text Box 1535" o:spid="_x0000_s2798" type="#_x0000_t202" style="position:absolute;left:4788;top:11807;width:1542;height: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l+c8UA&#10;AADcAAAADwAAAGRycy9kb3ducmV2LnhtbESPS2vDMBCE74H8B7GB3hqpeZTEtRxCQqGnhOYFvS3W&#10;xja1VsZSY/ffV4FCjsPMfMOkq97W4katrxxreBkrEMS5MxUXGk7H9+cFCB+QDdaOScMveVhlw0GK&#10;iXEdf9LtEAoRIewT1FCG0CRS+rwki37sGuLoXV1rMUTZFtK02EW4reVEqVdpseK4UGJDm5Ly78OP&#10;1XDeXb8uM7UvtnbedK5Xku1Sav006tdvIAL14RH+b38YDbPJFO5n4h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WX5zxQAAANwAAAAPAAAAAAAAAAAAAAAAAJgCAABkcnMv&#10;ZG93bnJldi54bWxQSwUGAAAAAAQABAD1AAAAigMAAAAA&#10;" filled="f" stroked="f">
              <v:textbox>
                <w:txbxContent>
                  <w:p w:rsidR="00042C34" w:rsidRDefault="00042C34" w:rsidP="007364A1">
                    <w:pPr>
                      <w:rPr>
                        <w:rFonts w:ascii="Arial" w:hAnsi="Arial" w:cs="Arial"/>
                        <w:sz w:val="16"/>
                        <w:vertAlign w:val="subscript"/>
                      </w:rPr>
                    </w:pPr>
                    <w:r>
                      <w:rPr>
                        <w:rFonts w:ascii="Arial" w:hAnsi="Arial" w:cs="Arial"/>
                        <w:sz w:val="16"/>
                      </w:rPr>
                      <w:t>u</w:t>
                    </w:r>
                    <w:r>
                      <w:rPr>
                        <w:rFonts w:ascii="Arial" w:hAnsi="Arial" w:cs="Arial"/>
                        <w:sz w:val="16"/>
                        <w:vertAlign w:val="subscript"/>
                      </w:rPr>
                      <w:t xml:space="preserve">1       </w:t>
                    </w:r>
                    <w:r>
                      <w:rPr>
                        <w:rFonts w:ascii="Arial" w:hAnsi="Arial" w:cs="Arial"/>
                        <w:sz w:val="16"/>
                      </w:rPr>
                      <w:t>v</w:t>
                    </w:r>
                    <w:r>
                      <w:rPr>
                        <w:rFonts w:ascii="Arial" w:hAnsi="Arial" w:cs="Arial"/>
                        <w:sz w:val="16"/>
                        <w:vertAlign w:val="subscript"/>
                      </w:rPr>
                      <w:t>1</w:t>
                    </w:r>
                    <w:r>
                      <w:rPr>
                        <w:rFonts w:ascii="Arial" w:hAnsi="Arial" w:cs="Arial"/>
                        <w:sz w:val="16"/>
                      </w:rPr>
                      <w:t xml:space="preserve">    w</w:t>
                    </w:r>
                    <w:r>
                      <w:rPr>
                        <w:rFonts w:ascii="Arial" w:hAnsi="Arial" w:cs="Arial"/>
                        <w:sz w:val="16"/>
                        <w:vertAlign w:val="subscript"/>
                      </w:rPr>
                      <w:t>1</w:t>
                    </w:r>
                  </w:p>
                </w:txbxContent>
              </v:textbox>
            </v:shape>
            <v:oval id="Oval 1536" o:spid="_x0000_s2799" style="position:absolute;left:5784;top:10481;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GQCcQA&#10;AADcAAAADwAAAGRycy9kb3ducmV2LnhtbESPQWvCQBSE74L/YXlCb7rRqEh0FakU7KGHxvb+yD6T&#10;YPZtyL7G+O/dQqHHYWa+YXaHwTWqpy7Ung3MZwko4sLbmksDX5e36QZUEGSLjWcy8KAAh/14tMPM&#10;+jt/Up9LqSKEQ4YGKpE20zoUFTkMM98SR+/qO4cSZVdq2+E9wl2jF0my1g5rjgsVtvRaUXHLf5yB&#10;U3nM171OZZVeT2dZ3b4/3tO5MS+T4bgFJTTIf/ivfbYGlosl/J6JR0Dv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BkAnEAAAA3AAAAA8AAAAAAAAAAAAAAAAAmAIAAGRycy9k&#10;b3ducmV2LnhtbFBLBQYAAAAABAAEAPUAAACJAwAAAAA=&#10;"/>
            <v:oval id="Oval 1537" o:spid="_x0000_s2800" style="position:absolute;left:5106;top:10523;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01ksQA&#10;AADcAAAADwAAAGRycy9kb3ducmV2LnhtbESPQWvCQBSE70L/w/IKvelG00hJXUUqBT30YLT3R/aZ&#10;BLNvQ/Y1pv/eLRQ8DjPzDbPajK5VA/Wh8WxgPktAEZfeNlwZOJ8+p2+ggiBbbD2TgV8KsFk/TVaY&#10;W3/jIw2FVCpCOORooBbpcq1DWZPDMPMdcfQuvncoUfaVtj3eIty1epEkS+2w4bhQY0cfNZXX4scZ&#10;2FXbYjnoVLL0sttLdv3+OqRzY16ex+07KKFRHuH/9t4aeF1k8HcmHgG9v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cNNZLEAAAA3AAAAA8AAAAAAAAAAAAAAAAAmAIAAGRycy9k&#10;b3ducmV2LnhtbFBLBQYAAAAABAAEAPUAAACJAwAAAAA=&#10;"/>
            <v:oval id="Oval 1538" o:spid="_x0000_s2801" style="position:absolute;left:5448;top:10511;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r5cQA&#10;AADcAAAADwAAAGRycy9kb3ducmV2LnhtbESPQWvCQBSE70L/w/IKvZmNpoaSuopUCvbQg9HeH9ln&#10;Esy+DdnXmP77bqHgcZiZb5j1dnKdGmkIrWcDiyQFRVx523Jt4Hx6n7+ACoJssfNMBn4owHbzMFtj&#10;Yf2NjzSWUqsI4VCggUakL7QOVUMOQ+J74uhd/OBQohxqbQe8Rbjr9DJNc+2w5bjQYE9vDVXX8tsZ&#10;2Ne7Mh91Jqvssj/I6vr1+ZEtjHl6nHavoIQmuYf/2wdr4HmZw9+ZeAT0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fq+XEAAAA3AAAAA8AAAAAAAAAAAAAAAAAmAIAAGRycy9k&#10;b3ducmV2LnhtbFBLBQYAAAAABAAEAPUAAACJAwAAAAA=&#10;"/>
          </v:group>
        </w:pict>
      </w:r>
      <w:r w:rsidRPr="007364A1">
        <w:rPr>
          <w:rFonts w:ascii="Verdana" w:hAnsi="Verdana"/>
          <w:b/>
        </w:rPr>
        <w:t xml:space="preserve">          </w:t>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p>
    <w:p w:rsidR="00042C34" w:rsidRPr="007364A1" w:rsidRDefault="00042C34" w:rsidP="007364A1">
      <w:pPr>
        <w:ind w:left="284"/>
        <w:jc w:val="both"/>
        <w:rPr>
          <w:rFonts w:ascii="Verdana" w:hAnsi="Verdana"/>
          <w:b/>
        </w:rPr>
      </w:pPr>
      <w:r w:rsidRPr="007364A1">
        <w:rPr>
          <w:rFonts w:ascii="Verdana" w:hAnsi="Verdana"/>
        </w:rPr>
        <w:t xml:space="preserve">         </w:t>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b/>
        </w:rPr>
        <w:t xml:space="preserve"> </w:t>
      </w:r>
    </w:p>
    <w:p w:rsidR="00042C34" w:rsidRPr="007364A1" w:rsidRDefault="00042C34" w:rsidP="007364A1">
      <w:pPr>
        <w:ind w:left="284"/>
        <w:jc w:val="both"/>
        <w:rPr>
          <w:rFonts w:ascii="Verdana" w:hAnsi="Verdana"/>
          <w:b/>
        </w:rPr>
      </w:pPr>
      <w:r w:rsidRPr="007364A1">
        <w:rPr>
          <w:rFonts w:ascii="Verdana" w:hAnsi="Verdana"/>
          <w:b/>
        </w:rPr>
        <w:t xml:space="preserve">          </w:t>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t xml:space="preserve"> </w:t>
      </w:r>
    </w:p>
    <w:p w:rsidR="00042C34" w:rsidRPr="007364A1" w:rsidRDefault="00042C34" w:rsidP="007364A1">
      <w:pPr>
        <w:pStyle w:val="Heading6"/>
        <w:rPr>
          <w:rFonts w:ascii="Verdana" w:hAnsi="Verdana"/>
          <w:i w:val="0"/>
          <w:sz w:val="20"/>
        </w:rPr>
      </w:pPr>
      <w:r w:rsidRPr="007364A1">
        <w:rPr>
          <w:rFonts w:ascii="Verdana" w:hAnsi="Verdana"/>
          <w:i w:val="0"/>
          <w:sz w:val="20"/>
        </w:rPr>
        <w:tab/>
      </w:r>
      <w:r w:rsidRPr="007364A1">
        <w:rPr>
          <w:rFonts w:ascii="Verdana" w:hAnsi="Verdana"/>
          <w:i w:val="0"/>
          <w:sz w:val="20"/>
        </w:rPr>
        <w:tab/>
      </w:r>
      <w:r w:rsidRPr="007364A1">
        <w:rPr>
          <w:rFonts w:ascii="Verdana" w:hAnsi="Verdana"/>
          <w:i w:val="0"/>
          <w:sz w:val="20"/>
        </w:rPr>
        <w:tab/>
      </w:r>
      <w:r w:rsidRPr="007364A1">
        <w:rPr>
          <w:rFonts w:ascii="Verdana" w:hAnsi="Verdana"/>
          <w:i w:val="0"/>
          <w:sz w:val="20"/>
        </w:rPr>
        <w:tab/>
      </w:r>
      <w:r w:rsidRPr="007364A1">
        <w:rPr>
          <w:rFonts w:ascii="Verdana" w:hAnsi="Verdana"/>
          <w:i w:val="0"/>
          <w:sz w:val="20"/>
        </w:rPr>
        <w:tab/>
      </w:r>
      <w:r w:rsidRPr="007364A1">
        <w:rPr>
          <w:rFonts w:ascii="Verdana" w:hAnsi="Verdana"/>
          <w:i w:val="0"/>
          <w:sz w:val="20"/>
        </w:rPr>
        <w:tab/>
      </w:r>
      <w:r w:rsidRPr="007364A1">
        <w:rPr>
          <w:rFonts w:ascii="Verdana" w:hAnsi="Verdana"/>
          <w:i w:val="0"/>
          <w:sz w:val="20"/>
        </w:rPr>
        <w:tab/>
      </w:r>
      <w:r w:rsidRPr="007364A1">
        <w:rPr>
          <w:rFonts w:ascii="Verdana" w:hAnsi="Verdana"/>
          <w:i w:val="0"/>
          <w:sz w:val="20"/>
        </w:rPr>
        <w:tab/>
        <w:t xml:space="preserve"> </w:t>
      </w:r>
    </w:p>
    <w:p w:rsidR="00042C34" w:rsidRPr="007364A1" w:rsidRDefault="00042C34" w:rsidP="007364A1">
      <w:pPr>
        <w:ind w:left="284"/>
        <w:jc w:val="both"/>
        <w:rPr>
          <w:rFonts w:ascii="Verdana" w:hAnsi="Verdana"/>
        </w:rPr>
      </w:pPr>
      <w:r w:rsidRPr="007364A1">
        <w:rPr>
          <w:rFonts w:ascii="Verdana" w:hAnsi="Verdana"/>
        </w:rPr>
        <w:t xml:space="preserve">          </w:t>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t xml:space="preserve"> </w:t>
      </w:r>
      <w:r w:rsidRPr="007364A1">
        <w:rPr>
          <w:rFonts w:ascii="Verdana" w:hAnsi="Verdana"/>
        </w:rPr>
        <w:tab/>
        <w:t xml:space="preserve">    </w:t>
      </w:r>
    </w:p>
    <w:p w:rsidR="00042C34" w:rsidRPr="007364A1" w:rsidRDefault="00042C34" w:rsidP="007364A1">
      <w:pPr>
        <w:ind w:left="284"/>
        <w:jc w:val="both"/>
        <w:rPr>
          <w:rFonts w:ascii="Verdana" w:hAnsi="Verdana"/>
        </w:rPr>
      </w:pPr>
      <w:r w:rsidRPr="007364A1">
        <w:rPr>
          <w:rFonts w:ascii="Verdana" w:hAnsi="Verdana"/>
        </w:rPr>
        <w:tab/>
        <w:t xml:space="preserve">   </w:t>
      </w:r>
    </w:p>
    <w:p w:rsidR="00042C34" w:rsidRPr="007364A1" w:rsidRDefault="00042C34" w:rsidP="007364A1">
      <w:pPr>
        <w:ind w:left="284"/>
        <w:jc w:val="both"/>
        <w:rPr>
          <w:rFonts w:ascii="Verdana" w:hAnsi="Verdana"/>
        </w:rPr>
      </w:pPr>
    </w:p>
    <w:p w:rsidR="00042C34" w:rsidRPr="007364A1" w:rsidRDefault="00042C34" w:rsidP="007364A1">
      <w:pPr>
        <w:ind w:left="284"/>
        <w:jc w:val="both"/>
        <w:rPr>
          <w:rFonts w:ascii="Verdana" w:hAnsi="Verdana"/>
        </w:rPr>
      </w:pPr>
      <w:r w:rsidRPr="007364A1">
        <w:rPr>
          <w:rFonts w:ascii="Verdana" w:hAnsi="Verdana"/>
        </w:rPr>
        <w:tab/>
        <w:t xml:space="preserve">                    </w:t>
      </w:r>
    </w:p>
    <w:p w:rsidR="00042C34" w:rsidRPr="007364A1" w:rsidRDefault="00042C34" w:rsidP="007364A1">
      <w:pPr>
        <w:ind w:left="284"/>
        <w:jc w:val="both"/>
        <w:rPr>
          <w:rFonts w:ascii="Verdana" w:hAnsi="Verdana"/>
        </w:rPr>
      </w:pPr>
    </w:p>
    <w:p w:rsidR="00042C34" w:rsidRPr="007364A1" w:rsidRDefault="00042C34" w:rsidP="007364A1">
      <w:pPr>
        <w:ind w:left="284"/>
        <w:jc w:val="both"/>
        <w:rPr>
          <w:rFonts w:ascii="Verdana" w:hAnsi="Verdana"/>
        </w:rPr>
      </w:pPr>
    </w:p>
    <w:p w:rsidR="00042C34" w:rsidRPr="007364A1" w:rsidRDefault="00042C34" w:rsidP="007364A1">
      <w:pPr>
        <w:ind w:left="284"/>
        <w:jc w:val="both"/>
        <w:rPr>
          <w:rFonts w:ascii="Verdana" w:hAnsi="Verdana"/>
          <w:b/>
        </w:rPr>
      </w:pPr>
      <w:r w:rsidRPr="007364A1">
        <w:rPr>
          <w:rFonts w:ascii="Verdana" w:hAnsi="Verdana"/>
          <w:b/>
        </w:rPr>
        <w:tab/>
      </w:r>
      <w:r w:rsidRPr="007364A1">
        <w:rPr>
          <w:rFonts w:ascii="Verdana" w:hAnsi="Verdana"/>
          <w:b/>
        </w:rPr>
        <w:tab/>
        <w:t xml:space="preserve">                                         </w:t>
      </w:r>
    </w:p>
    <w:p w:rsidR="00042C34" w:rsidRPr="007364A1" w:rsidRDefault="00042C34" w:rsidP="007364A1">
      <w:pPr>
        <w:ind w:left="284"/>
        <w:jc w:val="both"/>
        <w:rPr>
          <w:rFonts w:ascii="Verdana" w:hAnsi="Verdana"/>
          <w:b/>
        </w:rPr>
      </w:pPr>
      <w:r w:rsidRPr="007364A1">
        <w:rPr>
          <w:rFonts w:ascii="Verdana" w:hAnsi="Verdana"/>
          <w:b/>
        </w:rPr>
        <w:tab/>
        <w:t xml:space="preserve">                                                                                </w:t>
      </w:r>
    </w:p>
    <w:p w:rsidR="00042C34" w:rsidRPr="007364A1" w:rsidRDefault="00042C34" w:rsidP="007364A1">
      <w:pPr>
        <w:ind w:left="284"/>
        <w:jc w:val="both"/>
        <w:rPr>
          <w:rFonts w:ascii="Verdana" w:hAnsi="Verdana"/>
        </w:rPr>
      </w:pPr>
    </w:p>
    <w:p w:rsidR="00042C34" w:rsidRPr="007364A1" w:rsidRDefault="00042C34" w:rsidP="007364A1">
      <w:pPr>
        <w:ind w:left="284"/>
        <w:jc w:val="both"/>
        <w:rPr>
          <w:rFonts w:ascii="Verdana" w:hAnsi="Verdana"/>
        </w:rPr>
      </w:pPr>
    </w:p>
    <w:p w:rsidR="00042C34" w:rsidRPr="007364A1" w:rsidRDefault="00042C34" w:rsidP="007364A1">
      <w:pPr>
        <w:ind w:left="284"/>
        <w:jc w:val="both"/>
        <w:rPr>
          <w:rFonts w:ascii="Verdana" w:hAnsi="Verdana"/>
        </w:rPr>
      </w:pPr>
    </w:p>
    <w:p w:rsidR="00042C34" w:rsidRPr="007364A1" w:rsidRDefault="00042C34" w:rsidP="007364A1">
      <w:pPr>
        <w:ind w:left="284" w:hanging="284"/>
        <w:jc w:val="both"/>
        <w:rPr>
          <w:rFonts w:ascii="Verdana" w:hAnsi="Verdana"/>
          <w:b/>
        </w:rPr>
      </w:pPr>
      <w:r w:rsidRPr="007364A1">
        <w:rPr>
          <w:rFonts w:ascii="Verdana" w:hAnsi="Verdana"/>
        </w:rPr>
        <w:tab/>
      </w:r>
      <w:r w:rsidRPr="007364A1">
        <w:rPr>
          <w:rFonts w:ascii="Verdana" w:hAnsi="Verdana"/>
        </w:rPr>
        <w:tab/>
        <w:t xml:space="preserve"> </w:t>
      </w:r>
    </w:p>
    <w:p w:rsidR="00042C34" w:rsidRPr="007364A1" w:rsidRDefault="00042C34" w:rsidP="007364A1">
      <w:pPr>
        <w:ind w:left="284" w:hanging="284"/>
        <w:jc w:val="both"/>
        <w:rPr>
          <w:rFonts w:ascii="Verdana" w:hAnsi="Verdana"/>
          <w:b/>
        </w:rPr>
      </w:pPr>
    </w:p>
    <w:p w:rsidR="00042C34" w:rsidRPr="007364A1" w:rsidRDefault="00042C34" w:rsidP="007364A1">
      <w:pPr>
        <w:ind w:left="284"/>
        <w:jc w:val="both"/>
        <w:rPr>
          <w:rFonts w:ascii="Verdana" w:hAnsi="Verdana"/>
        </w:rPr>
      </w:pP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t xml:space="preserve">  </w:t>
      </w:r>
      <w:r w:rsidRPr="007364A1">
        <w:rPr>
          <w:rFonts w:ascii="Verdana" w:hAnsi="Verdana"/>
          <w:b/>
        </w:rPr>
        <w:tab/>
      </w:r>
      <w:r w:rsidRPr="007364A1">
        <w:rPr>
          <w:rFonts w:ascii="Verdana" w:hAnsi="Verdana"/>
          <w:b/>
        </w:rPr>
        <w:tab/>
        <w:t xml:space="preserve"> </w:t>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t xml:space="preserve">                   </w:t>
      </w:r>
      <w:r w:rsidRPr="007364A1">
        <w:rPr>
          <w:rFonts w:ascii="Verdana" w:hAnsi="Verdana"/>
          <w:b/>
        </w:rPr>
        <w:tab/>
        <w:t xml:space="preserve">            </w:t>
      </w:r>
    </w:p>
    <w:p w:rsidR="00042C34" w:rsidRPr="007364A1" w:rsidRDefault="00042C34" w:rsidP="007364A1">
      <w:pPr>
        <w:ind w:left="284"/>
        <w:jc w:val="both"/>
        <w:rPr>
          <w:rFonts w:ascii="Verdana" w:hAnsi="Verdana"/>
        </w:rPr>
      </w:pPr>
      <w:r w:rsidRPr="007364A1">
        <w:rPr>
          <w:rFonts w:ascii="Verdana" w:hAnsi="Verdana"/>
          <w:vertAlign w:val="subscript"/>
        </w:rPr>
        <w:t xml:space="preserve"> </w:t>
      </w:r>
      <w:r w:rsidRPr="007364A1">
        <w:rPr>
          <w:rFonts w:ascii="Verdana" w:hAnsi="Verdana"/>
        </w:rPr>
        <w:t xml:space="preserve">                                                                 </w:t>
      </w:r>
    </w:p>
    <w:p w:rsidR="00042C34" w:rsidRPr="007364A1" w:rsidRDefault="00042C34" w:rsidP="007364A1">
      <w:pPr>
        <w:ind w:left="284"/>
        <w:jc w:val="both"/>
        <w:rPr>
          <w:rFonts w:ascii="Verdana" w:hAnsi="Verdana"/>
          <w:b/>
        </w:rPr>
      </w:pPr>
    </w:p>
    <w:p w:rsidR="00042C34" w:rsidRPr="007364A1" w:rsidRDefault="00042C34" w:rsidP="009D45CF">
      <w:pPr>
        <w:rPr>
          <w:rFonts w:ascii="Verdana" w:hAnsi="Verdana"/>
          <w:b/>
        </w:rPr>
      </w:pPr>
    </w:p>
    <w:p w:rsidR="00042C34" w:rsidRPr="007364A1" w:rsidRDefault="00042C34" w:rsidP="007364A1">
      <w:pPr>
        <w:pStyle w:val="Heading4"/>
        <w:ind w:hanging="284"/>
        <w:rPr>
          <w:rFonts w:ascii="Verdana" w:hAnsi="Verdana"/>
          <w:i w:val="0"/>
          <w:sz w:val="20"/>
        </w:rPr>
      </w:pPr>
      <w:r w:rsidRPr="007364A1">
        <w:rPr>
          <w:rFonts w:ascii="Verdana" w:hAnsi="Verdana"/>
          <w:i w:val="0"/>
          <w:sz w:val="20"/>
        </w:rPr>
        <w:t xml:space="preserve">Figura </w:t>
      </w:r>
      <w:r>
        <w:rPr>
          <w:rFonts w:ascii="Verdana" w:hAnsi="Verdana"/>
          <w:i w:val="0"/>
          <w:sz w:val="20"/>
        </w:rPr>
        <w:t>9</w:t>
      </w:r>
      <w:r w:rsidRPr="007364A1">
        <w:rPr>
          <w:rFonts w:ascii="Verdana" w:hAnsi="Verdana"/>
          <w:i w:val="0"/>
          <w:sz w:val="20"/>
        </w:rPr>
        <w:t>.3</w:t>
      </w:r>
      <w:r>
        <w:rPr>
          <w:rFonts w:ascii="Verdana" w:hAnsi="Verdana"/>
          <w:i w:val="0"/>
          <w:sz w:val="20"/>
        </w:rPr>
        <w:t>4</w:t>
      </w:r>
      <w:r w:rsidRPr="007364A1">
        <w:rPr>
          <w:rFonts w:ascii="Verdana" w:hAnsi="Verdana"/>
          <w:i w:val="0"/>
          <w:sz w:val="20"/>
        </w:rPr>
        <w:t xml:space="preserve"> Circuito para puesta en paralelo de un generador sincrónico</w:t>
      </w:r>
    </w:p>
    <w:p w:rsidR="00042C34" w:rsidRPr="007364A1" w:rsidRDefault="00042C34" w:rsidP="009D45CF">
      <w:pPr>
        <w:jc w:val="both"/>
        <w:rPr>
          <w:rFonts w:ascii="Verdana" w:hAnsi="Verdana"/>
        </w:rPr>
      </w:pPr>
    </w:p>
    <w:p w:rsidR="00042C34" w:rsidRPr="007364A1" w:rsidRDefault="00042C34" w:rsidP="007364A1">
      <w:pPr>
        <w:pStyle w:val="BodyText3"/>
        <w:ind w:firstLine="704"/>
        <w:rPr>
          <w:rFonts w:ascii="Verdana" w:hAnsi="Verdana"/>
          <w:sz w:val="20"/>
        </w:rPr>
      </w:pPr>
      <w:r w:rsidRPr="007364A1">
        <w:rPr>
          <w:rFonts w:ascii="Verdana" w:hAnsi="Verdana"/>
          <w:sz w:val="20"/>
        </w:rPr>
        <w:t xml:space="preserve">Si la secuencia de la red y de la máquina son coincidentes los fasoriales superpuestos se muestran en la siguiente figura </w:t>
      </w:r>
      <w:r>
        <w:rPr>
          <w:rFonts w:ascii="Verdana" w:hAnsi="Verdana"/>
          <w:sz w:val="20"/>
        </w:rPr>
        <w:t>9</w:t>
      </w:r>
      <w:r w:rsidRPr="007364A1">
        <w:rPr>
          <w:rFonts w:ascii="Verdana" w:hAnsi="Verdana"/>
          <w:sz w:val="20"/>
        </w:rPr>
        <w:t>.3</w:t>
      </w:r>
      <w:r>
        <w:rPr>
          <w:rFonts w:ascii="Verdana" w:hAnsi="Verdana"/>
          <w:sz w:val="20"/>
        </w:rPr>
        <w:t>5</w:t>
      </w:r>
      <w:r w:rsidRPr="007364A1">
        <w:rPr>
          <w:rFonts w:ascii="Verdana" w:hAnsi="Verdana"/>
          <w:sz w:val="20"/>
        </w:rPr>
        <w:t>.</w:t>
      </w:r>
    </w:p>
    <w:p w:rsidR="00042C34" w:rsidRPr="007364A1" w:rsidRDefault="00042C34" w:rsidP="007364A1">
      <w:pPr>
        <w:jc w:val="both"/>
        <w:rPr>
          <w:rFonts w:ascii="Verdana" w:hAnsi="Verdana"/>
        </w:rPr>
      </w:pPr>
    </w:p>
    <w:p w:rsidR="00042C34" w:rsidRPr="007364A1" w:rsidRDefault="00042C34" w:rsidP="007364A1">
      <w:pPr>
        <w:jc w:val="both"/>
        <w:rPr>
          <w:rFonts w:ascii="Verdana" w:hAnsi="Verdana"/>
        </w:rPr>
      </w:pPr>
      <w:r>
        <w:rPr>
          <w:noProof/>
          <w:lang w:val="es-ES"/>
        </w:rPr>
        <w:pict>
          <v:group id="Group 1539" o:spid="_x0000_s2802" style="position:absolute;left:0;text-align:left;margin-left:69.8pt;margin-top:10.2pt;width:331.8pt;height:193.55pt;z-index:251662336" coordorigin="3381,2189" coordsize="6636,3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">
            <v:line id="Line 1540" o:spid="_x0000_s2803" style="position:absolute;visibility:visible" from="6060,4291" to="7600,51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lmH78YAAADcAAAADwAAAGRycy9kb3ducmV2LnhtbESPQWvCQBSE7wX/w/KEXoputFQluooU&#10;lNKSg5qDx2f2mQSzb0N2Ncm/7xYKHoeZ+YZZbTpTiQc1rrSsYDKOQBBnVpecK0hPu9EChPPIGivL&#10;pKAnB5v14GWFsbYtH+hx9LkIEHYxKii8r2MpXVaQQTe2NXHwrrYx6INscqkbbAPcVHIaRTNpsOSw&#10;UGBNnwVlt+PdKDjtXfp+O7ffyVv2s7v0SZmkh16p12G3XYLw1Pln+L/9pRVM5x/wdyYcAbn+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JZh+/GAAAA3AAAAA8AAAAAAAAA&#10;AAAAAAAAoQIAAGRycy9kb3ducmV2LnhtbFBLBQYAAAAABAAEAPkAAACUAwAAAAA=&#10;">
              <v:stroke endarrow="block" endarrowlength="short"/>
            </v:line>
            <v:line id="Line 1541" o:spid="_x0000_s2804" style="position:absolute;flip:x;visibility:visible" from="4521,4316" to="6061,52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pLICsIAAADcAAAADwAAAGRycy9kb3ducmV2LnhtbESP0YrCMBRE3xf8h3AF39bUEqpUo4ig&#10;Lr7p7gdcmmtbbW5KE7X+vVkQfBxm5gyzWPW2EXfqfO1Yw2ScgCAunKm51PD3u/2egfAB2WDjmDQ8&#10;ycNqOfhaYG7cg490P4VSRAj7HDVUIbS5lL6oyKIfu5Y4emfXWQxRdqU0HT4i3DYyTZJMWqw5LlTY&#10;0qai4nq6WQ1KZWrr8JKur2p2y9T+sEvLg9ajYb+egwjUh0/43f4xGtJpBv9n4hGQy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pLICsIAAADcAAAADwAAAAAAAAAAAAAA&#10;AAChAgAAZHJzL2Rvd25yZXYueG1sUEsFBgAAAAAEAAQA+QAAAJADAAAAAA==&#10;">
              <v:stroke endarrow="block" endarrowlength="short"/>
            </v:line>
            <v:line id="Line 1542" o:spid="_x0000_s2805" style="position:absolute;flip:x y;visibility:visible" from="5204,2821" to="6061,4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IpIMIAAADcAAAADwAAAGRycy9kb3ducmV2LnhtbESP0YrCMBRE3wX/IVzBN01XFpWuqcjC&#10;grAva/UDrs21LW1uSpLW+vdmQfBxmJkzzG4/mlYM5HxtWcHHMgFBXFhdc6ngcv5ZbEH4gKyxtUwK&#10;HuRhn00nO0y1vfOJhjyUIkLYp6igCqFLpfRFRQb90nbE0btZZzBE6UqpHd4j3LRylSRrabDmuFBh&#10;R98VFU3eGwWu0X/d4XrhvPa3z1PxS30/kFLz2Xj4AhFoDO/wq33UClabDfyfiUdAZk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DIpIMIAAADcAAAADwAAAAAAAAAAAAAA&#10;AAChAgAAZHJzL2Rvd25yZXYueG1sUEsFBgAAAAAEAAQA+QAAAJADAAAAAA==&#10;" strokeweight=".5pt">
              <v:stroke dashstyle="1 1" endarrow="block" endarrowlength="short"/>
            </v:line>
            <v:line id="Line 1543" o:spid="_x0000_s2806" style="position:absolute;flip:x;visibility:visible" from="5171,4316" to="6061,58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rM4cAAAADcAAAADwAAAGRycy9kb3ducmV2LnhtbERP3WrCMBS+H/gO4QjeDE0UmVKN4sQN&#10;vbT6AIfk2JY2J6XJbPf2y4Wwy4/vf7sfXCOe1IXKs4b5TIEgNt5WXGi4376maxAhIltsPJOGXwqw&#10;343etphZ3/OVnnksRArhkKGGMsY2kzKYkhyGmW+JE/fwncOYYFdI22Gfwl0jF0p9SIcVp4YSWzqW&#10;ZOr8x2n4DvaS12au3lenR1Mvzan/tErryXg4bEBEGuK/+OU+Ww2LVVqbzqQjIHd/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aqzOHAAAAA3AAAAA8AAAAAAAAAAAAAAAAA&#10;oQIAAGRycy9kb3ducmV2LnhtbFBLBQYAAAAABAAEAPkAAACOAwAAAAA=&#10;" strokeweight=".5pt">
              <v:stroke dashstyle="1 1" endarrow="block" endarrowlength="short"/>
            </v:line>
            <v:line id="Line 1544" o:spid="_x0000_s2807" style="position:absolute;visibility:visible" from="6060,4316" to="7771,4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1bjcUAAADcAAAADwAAAGRycy9kb3ducmV2LnhtbESPQWsCMRSE7wX/Q3hCbzXrUtq6GkWU&#10;0h7soasg3h6b52Z187Jsoqb/vhEKPQ4z8w0zW0Tbiiv1vnGsYDzKQBBXTjdcK9ht35/eQPiArLF1&#10;TAp+yMNiPniYYaHdjb/pWoZaJAj7AhWYELpCSl8ZsuhHriNO3tH1FkOSfS11j7cEt63Ms+xFWmw4&#10;LRjsaGWoOpcXq2ByONnKfMXndbxs8szzflUePpR6HMblFESgGP7Df+1PrSB/ncD9TDoCcv4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F1bjcUAAADcAAAADwAAAAAAAAAA&#10;AAAAAAChAgAAZHJzL2Rvd25yZXYueG1sUEsFBgAAAAAEAAQA+QAAAJMDAAAAAA==&#10;" strokeweight=".5pt">
              <v:stroke dashstyle="1 1" endarrow="block" endarrowlength="short"/>
            </v:line>
            <v:line id="Line 1545" o:spid="_x0000_s2808" style="position:absolute;flip:y;visibility:visible" from="6060,2593" to="6061,4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FwsAAAADcAAAADwAAAGRycy9kb3ducmV2LnhtbERP3WqDMBS+H/Qdwin0bo2TIOKaigz6&#10;g3dze4CDOVNXcyImbe3bNxeDXX58/7tysaO40ewHxxretgkI4taZgTsN31+H1xyED8gGR8ek4UEe&#10;yv3qZYeFcXf+pFsTOhFD2BeooQ9hKqT0bU8W/dZNxJH7cbPFEOHcSTPjPYbbUaZJkkmLA8eGHif6&#10;6Km9NFerQalMHRz+ptVF5ddMnepj2tVab9ZL9Q4i0BL+xX/us9GQ5nF+PBOPgNw/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ihcLAAAAA3AAAAA8AAAAAAAAAAAAAAAAA&#10;oQIAAGRycy9kb3ducmV2LnhtbFBLBQYAAAAABAAEAPkAAACOAwAAAAA=&#10;">
              <v:stroke endarrow="block" endarrowlength="short"/>
            </v:line>
            <v:line id="Line 1546" o:spid="_x0000_s2809" style="position:absolute;visibility:visible" from="8151,3474" to="8209,35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kM6MYAAADcAAAADwAAAGRycy9kb3ducmV2LnhtbESPQWvCQBSE7wX/w/IEb3WjgtroKqUg&#10;WBSsthW8PbLPJJp9G7JrjP76rlDwOMzMN8x03phC1FS53LKCXjcCQZxYnXOq4Od78ToG4TyyxsIy&#10;KbiRg/ms9TLFWNsrb6ne+VQECLsYFWTel7GULsnIoOvakjh4R1sZ9EFWqdQVXgPcFLIfRUNpMOew&#10;kGFJHxkl593FKNgM3vzncGW+7r+X9emwL+pyPaqV6rSb9wkIT41/hv/bS62gP+7B40w4AnL2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sZDOjGAAAA3AAAAA8AAAAAAAAA&#10;AAAAAAAAoQIAAGRycy9kb3ducmV2LnhtbFBLBQYAAAAABAAEAPkAAACUAwAAAAA=&#10;">
              <v:stroke startarrow="block" startarrowwidth="narrow" startarrowlength="short" endarrowlength="short"/>
            </v:line>
            <v:shape id="Arc 1547" o:spid="_x0000_s2810" style="position:absolute;left:8199;top:3546;width:115;height:229;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h+ZsQA&#10;AADcAAAADwAAAGRycy9kb3ducmV2LnhtbESPQWsCMRSE7wX/Q3iCt5p1DyJbo4ggWiy1ar0/N8/d&#10;xeRlSVLd9tebQqHHYWa+YabzzhpxIx8axwpGwwwEcel0w5WCz+PqeQIiRGSNxjEp+KYA81nvaYqF&#10;dnfe0+0QK5EgHApUUMfYFlKGsiaLYeha4uRdnLcYk/SV1B7vCW6NzLNsLC02nBZqbGlZU3k9fFkF&#10;bzv/+p6Nj2tz2ZD9KKvT9udslBr0u8ULiEhd/A//tTdaQT7J4fdMOg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4fmbEAAAA3AAAAA8AAAAAAAAAAAAAAAAAmAIAAGRycy9k&#10;b3ducmV2LnhtbFBLBQYAAAAABAAEAPUAAACJAwAAAAA=&#10;" adj="0,,0" path="m-1,nfc11929,,21600,9670,21600,21600em-1,nsc11929,,21600,9670,21600,21600l,21600,-1,xe" filled="f">
              <v:stroke endarrowlength="short"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115,229;0,229" o:connectangles="0,0,0" textboxrect="3163,3163,18437,18437"/>
              <v:handles>
                <v:h position="@3,#0" polar="10800,10800"/>
                <v:h position="#2,#1" polar="10800,10800" radiusrange="0,10800"/>
              </v:handles>
            </v:shape>
            <v:line id="Line 1548" o:spid="_x0000_s2811" style="position:absolute;flip:x;visibility:visible" from="9420,3445" to="9478,3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VbjsUAAADcAAAADwAAAGRycy9kb3ducmV2LnhtbESP0WrCQBRE34X+w3IFX0LdaEBC6ioS&#10;DPhgA9V+wCV7m6TN3k2zq8a/7wpCH4eZOcOst6PpxJUG11pWsJjHIIgrq1uuFXyei9cUhPPIGjvL&#10;pOBODrabl8kaM21v/EHXk69FgLDLUEHjfZ9J6aqGDLq57YmD92UHgz7IoZZ6wFuAm04u43glDbYc&#10;FhrsKW+o+jldjILvMSmPafu7L8r8XL7H94hQRkrNpuPuDYSn0f+Hn+2DVrBME3icCUdAb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wVbjsUAAADcAAAADwAAAAAAAAAA&#10;AAAAAAChAgAAZHJzL2Rvd25yZXYueG1sUEsFBgAAAAAEAAQA+QAAAJMDAAAAAA==&#10;">
              <v:stroke startarrow="block" startarrowwidth="narrow" startarrowlength="short" endarrowlength="short"/>
            </v:line>
            <v:shape id="Arc 1549" o:spid="_x0000_s2812" style="position:absolute;left:9464;top:3502;width:115;height:229;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Z02cUA&#10;AADcAAAADwAAAGRycy9kb3ducmV2LnhtbESPT4vCMBTE78J+h/AWvIimFpG2GmVXEDwJ/kHs7dG8&#10;bcs2L6WJ2v32G0HwOMzMb5jlujeNuFPnassKppMIBHFhdc2lgvNpO05AOI+ssbFMCv7IwXr1MVhi&#10;pu2DD3Q/+lIECLsMFVTet5mUrqjIoJvYljh4P7Yz6IPsSqk7fAS4aWQcRXNpsOawUGFLm4qK3+PN&#10;KLjk+D1KT/XWx/t8luQ3l6bXQqnhZ/+1AOGp9+/wq73TCuJkBs8z4QjI1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RnTZxQAAANwAAAAPAAAAAAAAAAAAAAAAAJgCAABkcnMv&#10;ZG93bnJldi54bWxQSwUGAAAAAAQABAD1AAAAigMAAAAA&#10;" adj="0,,0" path="m-1,nfc11929,,21600,9670,21600,21600em-1,nsc11929,,21600,9670,21600,21600l,21600,-1,xe" filled="f" strokeweight=".5pt">
              <v:stroke dashstyle="1 1" endarrowlength="short"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115,229;0,229" o:connectangles="0,0,0" textboxrect="3163,3163,18437,18437"/>
              <v:handles>
                <v:h position="@3,#0" polar="10800,10800"/>
                <v:h position="#2,#1" polar="10800,10800" radiusrange="0,10800"/>
              </v:handles>
            </v:shape>
            <v:shape id="Freeform 1550" o:spid="_x0000_s2813" style="position:absolute;left:5110;top:2396;width:323;height:399;visibility:visible;mso-wrap-style:square;v-text-anchor:top" coordsize="323,3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P08IA&#10;AADcAAAADwAAAGRycy9kb3ducmV2LnhtbESPT4vCMBTE78J+h/AW9qapBUWqsSwugnjzD56fydu2&#10;tHkpTbbtfnsjCB6HmfkNs8lH24ieOl85VjCfJSCItTMVFwqul/10BcIHZIONY1LwTx7y7cdkg5lx&#10;A5+oP4dCRAj7DBWUIbSZlF6XZNHPXEscvV/XWQxRdoU0HQ4RbhuZJslSWqw4LpTY0q4kXZ//rIL7&#10;/apvJuGhqX9OYdGj1cdjqtTX5/i9BhFoDO/wq30wCtLVAp5n4hGQ2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3A/TwgAAANwAAAAPAAAAAAAAAAAAAAAAAJgCAABkcnMvZG93&#10;bnJldi54bWxQSwUGAAAAAAQABAD1AAAAhwMAAAAA&#10;" path="m323,c199,24,76,48,38,114,,180,86,352,95,399e" filled="f">
              <v:stroke endarrowlength="short"/>
              <v:path arrowok="t" o:connecttype="custom" o:connectlocs="323,0;38,114;95,399" o:connectangles="0,0,0"/>
            </v:shape>
            <v:line id="Line 1551" o:spid="_x0000_s2814" style="position:absolute;visibility:visible" from="5148,2634" to="5205,2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15pv8UAAADcAAAADwAAAGRycy9kb3ducmV2LnhtbESPQYvCMBSE7wv+h/AW9rJoqoJINcoi&#10;KMtKD2oPHp/Nsy02L6XJ2vbfG0HwOMzMN8xy3ZlK3KlxpWUF41EEgjizuuRcQXraDucgnEfWWFkm&#10;BT05WK8GH0uMtW35QPejz0WAsItRQeF9HUvpsoIMupGtiYN3tY1BH2STS91gG+CmkpMomkmDJYeF&#10;AmvaFJTdjv9GwWnn0unt3P4l39l+e+mTMkkPvVJfn93PAoSnzr/Dr/avVjCZz+B5JhwBuXo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15pv8UAAADcAAAADwAAAAAAAAAA&#10;AAAAAAChAgAAZHJzL2Rvd25yZXYueG1sUEsFBgAAAAAEAAQA+QAAAJMDAAAAAA==&#10;">
              <v:stroke endarrow="block" endarrowlength="short"/>
            </v:line>
            <v:shape id="Freeform 1552" o:spid="_x0000_s2815" style="position:absolute;left:5601;top:2189;width:456;height:371;visibility:visible;mso-wrap-style:square;v-text-anchor:top" coordsize="456,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7Z0sIA&#10;AADcAAAADwAAAGRycy9kb3ducmV2LnhtbESPS4vCQBCE7wv+h6EX9rZOVvBBdJRVULz6QK9Npk3i&#10;pntCZtSsv94RBI9FVX1FTWYtV+pKjS+dGPjpJqBIMmdLyQ3sd8vvESgfUCxWTsjAP3mYTTsfE0yt&#10;u8mGrtuQqwgRn6KBIoQ61dpnBTH6rqtJondyDWOIssm1bfAW4VzpXpIMNGMpcaHAmhYFZX/bCxs4&#10;8O6wuuPqfNFzm1R853n/yMZ8fba/Y1CB2vAOv9pra6A3GsLzTDwCev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jtnSwgAAANwAAAAPAAAAAAAAAAAAAAAAAJgCAABkcnMvZG93&#10;bnJldi54bWxQSwUGAAAAAAQABAD1AAAAhwMAAAAA&#10;" path="m,200c76,100,152,,228,29v76,29,190,285,228,342e" filled="f">
              <v:stroke endarrowlength="short"/>
              <v:path arrowok="t" o:connecttype="custom" o:connectlocs="0,200;228,29;456,371" o:connectangles="0,0,0"/>
            </v:shape>
            <v:line id="Line 1553" o:spid="_x0000_s2816" style="position:absolute;visibility:visible" from="6003,2453" to="6060,25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1YVsQAAADcAAAADwAAAGRycy9kb3ducmV2LnhtbERPTWuDQBC9F/oflgn0Upq1KQQx2Ugo&#10;WEqDh0QPOU7diUrcWXG3Uf999lDI8fG+t+lkOnGjwbWWFbwvIxDEldUt1wrKInuLQTiPrLGzTApm&#10;cpDunp+2mGg78pFuJ1+LEMIuQQWN930ipasaMuiWticO3MUOBn2AQy31gGMIN51cRdFaGmw5NDTY&#10;02dD1fX0ZxQUX678uJ7Hn/y1OmS/c97m5XFW6mUx7TcgPE3+If53f2sFqzisDWfCEZC7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jVhWxAAAANwAAAAPAAAAAAAAAAAA&#10;AAAAAKECAABkcnMvZG93bnJldi54bWxQSwUGAAAAAAQABAD5AAAAkgMAAAAA&#10;">
              <v:stroke endarrow="block" endarrowlength="short"/>
            </v:line>
            <v:shape id="Freeform 1554" o:spid="_x0000_s2817" style="position:absolute;left:7938;top:4321;width:399;height:456;visibility:visible;mso-wrap-style:square;v-text-anchor:top" coordsize="399,4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Z+/8QA&#10;AADcAAAADwAAAGRycy9kb3ducmV2LnhtbESP3YrCMBSE7xd8h3AE79ZUEdFqFFGUBWXBP8S7Q3Ns&#10;i81JabJafXojLHg5zMw3zHham0LcqHK5ZQWddgSCOLE651TBYb/8HoBwHlljYZkUPMjBdNL4GmOs&#10;7Z23dNv5VAQIuxgVZN6XsZQuyciga9uSOHgXWxn0QVap1BXeA9wUshtFfWkw57CQYUnzjJLr7s8o&#10;8MPI6N/rabNabDrnp1nr3vGglWo169kIhKfaf8L/7R+toDsYwvtMOAJy8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Gfv/EAAAA3AAAAA8AAAAAAAAAAAAAAAAAmAIAAGRycy9k&#10;b3ducmV2LnhtbFBLBQYAAAAABAAEAPUAAACJAwAAAAA=&#10;" path="m399,456c375,323,351,190,285,114,219,38,47,19,,e" filled="f">
              <v:stroke endarrowlength="short"/>
              <v:path arrowok="t" o:connecttype="custom" o:connectlocs="399,456;285,114;0,0" o:connectangles="0,0,0"/>
            </v:shape>
            <v:line id="Line 1555" o:spid="_x0000_s2818" style="position:absolute;flip:x;visibility:visible" from="7881,4321" to="7938,43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sTH8AAAADcAAAADwAAAGRycy9kb3ducmV2LnhtbERPy4rCMBTdD8w/hDvgbkwtoWjHVGTA&#10;Udz5+IBLc6etbW5KE7X+vVkILg/nvVyNthM3GnzjWMNsmoAgLp1puNJwPm2+5yB8QDbYOSYND/Kw&#10;Kj4/lpgbd+cD3Y6hEjGEfY4a6hD6XEpf1mTRT11PHLl/N1gMEQ6VNAPeY7jtZJokmbTYcGyosaff&#10;msr2eLUalMrUxuElXbdqfs3Udv+XVnutJ1/j+gdEoDG8xS/3zmhIF3F+PBOPgCy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o7Ex/AAAAA3AAAAA8AAAAAAAAAAAAAAAAA&#10;oQIAAGRycy9kb3ducmV2LnhtbFBLBQYAAAAABAAEAPkAAACOAwAAAAA=&#10;">
              <v:stroke endarrow="block" endarrowlength="short"/>
            </v:line>
            <v:shape id="Freeform 1556" o:spid="_x0000_s2819" style="position:absolute;left:7653;top:4881;width:741;height:323;visibility:visible;mso-wrap-style:square;v-text-anchor:top" coordsize="741,3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R40sUA&#10;AADcAAAADwAAAGRycy9kb3ducmV2LnhtbESPT2sCMRTE7wW/Q3hCbzWrB+muRhGxRQQF/2GPj83r&#10;7rablyVJde2nN4LgcZiZ3zDjaWtqcSbnK8sK+r0EBHFudcWFgsP+4+0dhA/IGmvLpOBKHqaTzssY&#10;M20vvKXzLhQiQthnqKAMocmk9HlJBn3PNsTR+7bOYIjSFVI7vES4qeUgSYbSYMVxocSG5iXlv7s/&#10;o6BY/KxT94nhdN2vZv/H09dGplap1247G4EI1IZn+NFeagWDtA/3M/EIyM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HjSxQAAANwAAAAPAAAAAAAAAAAAAAAAAJgCAABkcnMv&#10;ZG93bnJldi54bWxQSwUGAAAAAAQABAD1AAAAigMAAAAA&#10;" path="m741,c631,123,522,247,399,285,276,323,138,275,,228e" filled="f">
              <v:stroke endarrowlength="short"/>
              <v:path arrowok="t" o:connecttype="custom" o:connectlocs="741,0;399,285;0,228" o:connectangles="0,0,0"/>
            </v:shape>
            <v:line id="Line 1557" o:spid="_x0000_s2820" style="position:absolute;flip:x y;visibility:visible" from="7653,5082" to="7710,51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8fxsQAAADcAAAADwAAAGRycy9kb3ducmV2LnhtbESP0WrCQBRE3wv+w3IF3+rGPIimriJi&#10;pAiF1uYDbrLXJJq9G3a3Gv++KxT6OMzMGWa1GUwnbuR8a1nBbJqAIK6sbrlWUHznrwsQPiBr7CyT&#10;ggd52KxHLyvMtL3zF91OoRYRwj5DBU0IfSalrxoy6Ke2J47e2TqDIUpXS+3wHuGmk2mSzKXBluNC&#10;gz3tGqqupx+jQBbHQ5GWZX457Jezj/nRfVJeKjUZD9s3EIGG8B/+a79rBekyheeZeATk+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6Hx/GxAAAANwAAAAPAAAAAAAAAAAA&#10;AAAAAKECAABkcnMvZG93bnJldi54bWxQSwUGAAAAAAQABAD5AAAAkgMAAAAA&#10;">
              <v:stroke endarrow="block" endarrowlength="short"/>
            </v:line>
            <v:shape id="Freeform 1558" o:spid="_x0000_s2821" style="position:absolute;left:4432;top:5769;width:684;height:190;visibility:visible;mso-wrap-style:square;v-text-anchor:top" coordsize="684,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77t8UA&#10;AADcAAAADwAAAGRycy9kb3ducmV2LnhtbESPQWsCMRSE70L/Q3iCN81qy9JujVIWC0J7Uffg8bl5&#10;3SwmL8sm6vrvTaHQ4zAz3zDL9eCsuFIfWs8K5rMMBHHtdcuNgurwOX0FESKyRuuZFNwpwHr1NFpi&#10;of2Nd3Tdx0YkCIcCFZgYu0LKUBtyGGa+I07ej+8dxiT7RuoebwnurFxkWS4dtpwWDHZUGqrP+4tT&#10;cNqVbvP1crS5Lc/fNj9VR28qpSbj4eMdRKQh/of/2lutYPH2DL9n0hGQq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vvu3xQAAANwAAAAPAAAAAAAAAAAAAAAAAJgCAABkcnMv&#10;ZG93bnJldi54bWxQSwUGAAAAAAQABAD1AAAAigMAAAAA&#10;" path="m,114v114,38,228,76,342,57c456,152,570,76,684,e" filled="f">
              <v:stroke endarrowlength="short"/>
              <v:path arrowok="t" o:connecttype="custom" o:connectlocs="0,114;342,171;684,0" o:connectangles="0,0,0"/>
            </v:shape>
            <v:shape id="Freeform 1559" o:spid="_x0000_s2822" style="position:absolute;left:4062;top:5249;width:370;height:570;visibility:visible;mso-wrap-style:square;v-text-anchor:top" coordsize="370,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opQcMA&#10;AADcAAAADwAAAGRycy9kb3ducmV2LnhtbESP3YrCMBSE7xd8h3AE79bUHxatRpFdFC/2JuoDHJpj&#10;U2xOShNrfXsjLOzlMDPfMOtt72rRURsqzwom4wwEceFNxaWCy3n/uQARIrLB2jMpeFKA7Wbwscbc&#10;+Adr6k6xFAnCIUcFNsYmlzIUlhyGsW+Ik3f1rcOYZFtK0+IjwV0tp1n2JR1WnBYsNvRtqbid7k7B&#10;Hbsbaf37/KnL5exyWNioC63UaNjvViAi9fE//Nc+GgXT5RzeZ9IRkJ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hopQcMAAADcAAAADwAAAAAAAAAAAAAAAACYAgAAZHJzL2Rv&#10;d25yZXYueG1sUEsFBgAAAAAEAAQA9QAAAIgDAAAAAA==&#10;" path="m199,570c99,475,,380,28,285,56,190,213,95,370,e" filled="f">
              <v:stroke endarrowlength="short"/>
              <v:path arrowok="t" o:connecttype="custom" o:connectlocs="199,570;28,285;370,0" o:connectangles="0,0,0"/>
            </v:shape>
            <v:line id="Line 1560" o:spid="_x0000_s2823" style="position:absolute;flip:y;visibility:visible" from="4375,5192" to="4489,52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kywh8MAAADcAAAADwAAAGRycy9kb3ducmV2LnhtbESP3YrCMBSE7wXfIRxh7zS1xKJdo8iC&#10;u+KdPw9waM621eakNFG7b78RBC+HmfmGWa5724g7db52rGE6SUAQF87UXGo4n7bjOQgfkA02jknD&#10;H3lYr4aDJebGPfhA92MoRYSwz1FDFUKbS+mLiiz6iWuJo/frOoshyq6UpsNHhNtGpkmSSYs1x4UK&#10;W/qqqLgeb1aDUpnaOrykm6ua3zL1s/9Oy73WH6N+8wkiUB/e4Vd7ZzSkixk8z8QjIF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pMsIfDAAAA3AAAAA8AAAAAAAAAAAAA&#10;AAAAoQIAAGRycy9kb3ducmV2LnhtbFBLBQYAAAAABAAEAPkAAACRAwAAAAA=&#10;">
              <v:stroke endarrow="block" endarrowlength="short"/>
            </v:line>
            <v:line id="Line 1561" o:spid="_x0000_s2824" style="position:absolute;flip:y;visibility:visible" from="5002,5769" to="5116,58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4u8MMAAADcAAAADwAAAGRycy9kb3ducmV2LnhtbESPwWrDMBBE74H+g9hCb7FcI0zqWg6h&#10;kKT41iQfsFhb2421MpYSu39fFQo9DjPzhim3ix3EnSbfO9bwnKQgiBtnem41XM779QaED8gGB8ek&#10;4Zs8bKuHVYmFcTN/0P0UWhEh7AvU0IUwFlL6piOLPnEjcfQ+3WQxRDm10kw4R7gdZJamubTYc1zo&#10;cKS3jprr6WY1KJWrvcOvbHdVm1uujvUha2utnx6X3SuIQEv4D/+1342G7CWH3zPxCMj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qeLvDDAAAA3AAAAA8AAAAAAAAAAAAA&#10;AAAAoQIAAGRycy9kb3ducmV2LnhtbFBLBQYAAAAABAAEAPkAAACRAwAAAAA=&#10;">
              <v:stroke endarrow="block" endarrowlength="short"/>
            </v:line>
            <v:shape id="Text Box 1562" o:spid="_x0000_s2825" type="#_x0000_t202" style="position:absolute;left:3381;top:2333;width:936;height:3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ZQqcYA&#10;AADcAAAADwAAAGRycy9kb3ducmV2LnhtbESPW2sCMRSE34X+h3AKvoibrRUvW6OI0GLfrIp9PWzO&#10;XujmZE3Sdfvvm4LQx2FmvmFWm940oiPna8sKnpIUBHFudc2lgvPpdbwA4QOyxsYyKfghD5v1w2CF&#10;mbY3/qDuGEoRIewzVFCF0GZS+rwigz6xLXH0CusMhihdKbXDW4SbRk7SdCYN1hwXKmxpV1H+dfw2&#10;ChbTfffp358Pl3xWNMswmndvV6fU8LHfvoAI1If/8L291womyzn8nYlH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RZQqcYAAADcAAAADwAAAAAAAAAAAAAAAACYAgAAZHJz&#10;L2Rvd25yZXYueG1sUEsFBgAAAAAEAAQA9QAAAIsDAAAAAA==&#10;">
              <v:textbox>
                <w:txbxContent>
                  <w:p w:rsidR="00042C34" w:rsidRDefault="00042C34" w:rsidP="007364A1">
                    <w:pPr>
                      <w:rPr>
                        <w:rFonts w:ascii="Arial" w:hAnsi="Arial"/>
                        <w:sz w:val="16"/>
                        <w:lang w:val="es-AR"/>
                      </w:rPr>
                    </w:pPr>
                    <w:r>
                      <w:rPr>
                        <w:rFonts w:ascii="Arial" w:hAnsi="Arial"/>
                        <w:sz w:val="16"/>
                        <w:lang w:val="es-AR"/>
                      </w:rPr>
                      <w:t>Lámpara</w:t>
                    </w:r>
                  </w:p>
                </w:txbxContent>
              </v:textbox>
            </v:shape>
            <v:line id="Line 1563" o:spid="_x0000_s2826" style="position:absolute;flip:y;visibility:visible" from="4347,2365" to="5259,25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1JCgLwAAADcAAAADwAAAGRycy9kb3ducmV2LnhtbERPSwrCMBDdC94hjOBOUwVFq1FEEEQU&#10;/OF6aMa2mExKE7Xe3iwEl4/3ny8ba8SLal86VjDoJyCIM6dLzhVcL5veBIQPyBqNY1LwIQ/LRbs1&#10;x1S7N5/odQ65iCHsU1RQhFClUvqsIIu+7yriyN1dbTFEWOdS1/iO4dbIYZKMpcWSY0OBFa0Lyh7n&#10;p1Vg+PY47Uc7ouSYfw6DlW6MPCjV7TSrGYhATfiLf+6tVjCcxrXxTDwCcvE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51JCgLwAAADcAAAADwAAAAAAAAAAAAAAAAChAgAA&#10;ZHJzL2Rvd25yZXYueG1sUEsFBgAAAAAEAAQA+QAAAIoDAAAAAA==&#10;">
              <v:stroke endarrow="block" endarrowwidth="narrow" endarrowlength="short"/>
            </v:line>
            <v:shape id="Text Box 1564" o:spid="_x0000_s2827" type="#_x0000_t202" style="position:absolute;left:4107;top:2826;width:1188;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VChsMA&#10;AADcAAAADwAAAGRycy9kb3ducmV2LnhtbESPT4vCMBTE74LfITxhb5oou2KrUWQXwdMu/gVvj+bZ&#10;FpuX0kRbv/1mYcHjMDO/YRarzlbiQY0vHWsYjxQI4syZknMNx8NmOAPhA7LByjFpeJKH1bLfW2Bq&#10;XMs7euxDLiKEfYoaihDqVEqfFWTRj1xNHL2rayyGKJtcmgbbCLeVnCg1lRZLjgsF1vRZUHbb362G&#10;0/f1cn5XP/mX/ahb1ynJNpFavw269RxEoC68wv/trdEwSRL4OxOP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kVChsMAAADcAAAADwAAAAAAAAAAAAAAAACYAgAAZHJzL2Rv&#10;d25yZXYueG1sUEsFBgAAAAAEAAQA9QAAAIgDAAAAAA==&#10;" filled="f" stroked="f">
              <v:textbox>
                <w:txbxContent>
                  <w:p w:rsidR="00042C34" w:rsidRDefault="00042C34" w:rsidP="007364A1">
                    <w:pPr>
                      <w:rPr>
                        <w:rFonts w:ascii="Arial" w:hAnsi="Arial"/>
                        <w:sz w:val="16"/>
                        <w:lang w:val="es-MX"/>
                      </w:rPr>
                    </w:pPr>
                    <w:r>
                      <w:rPr>
                        <w:rFonts w:ascii="Arial" w:hAnsi="Arial"/>
                        <w:b/>
                        <w:sz w:val="16"/>
                        <w:lang w:val="es-MX"/>
                      </w:rPr>
                      <w:t>U</w:t>
                    </w:r>
                    <w:r>
                      <w:rPr>
                        <w:rFonts w:ascii="Arial" w:hAnsi="Arial"/>
                        <w:b/>
                        <w:sz w:val="16"/>
                        <w:vertAlign w:val="subscript"/>
                        <w:lang w:val="es-MX"/>
                      </w:rPr>
                      <w:t>R0</w:t>
                    </w:r>
                    <w:r>
                      <w:rPr>
                        <w:rFonts w:ascii="Arial" w:hAnsi="Arial"/>
                        <w:sz w:val="16"/>
                        <w:lang w:val="es-MX"/>
                      </w:rPr>
                      <w:t>(Gen)</w:t>
                    </w:r>
                  </w:p>
                </w:txbxContent>
              </v:textbox>
            </v:shape>
            <v:shape id="Text Box 1565" o:spid="_x0000_s2828" type="#_x0000_t202" style="position:absolute;left:7155;top:3865;width:1188;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RxAcIA&#10;AADcAAAADwAAAGRycy9kb3ducmV2LnhtbERPW2vCMBR+H+w/hCPsbU28bMzOKEMZ7Emxm4Jvh+bY&#10;ljUnocls/ffmQdjjx3dfrAbbigt1oXGsYZwpEMSlMw1XGn6+P5/fQISIbLB1TBquFGC1fHxYYG5c&#10;z3u6FLESKYRDjhrqGH0uZShrshgy54kTd3adxZhgV0nTYZ/CbSsnSr1Kiw2nhho9rWsqf4s/q+Gw&#10;PZ+OM7WrNvbF925Qku1cav00Gj7eQUQa4r/47v4yGqYqzU9n0hGQy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lHEBwgAAANwAAAAPAAAAAAAAAAAAAAAAAJgCAABkcnMvZG93&#10;bnJldi54bWxQSwUGAAAAAAQABAD1AAAAhwMAAAAA&#10;" filled="f" stroked="f">
              <v:textbox>
                <w:txbxContent>
                  <w:p w:rsidR="00042C34" w:rsidRDefault="00042C34" w:rsidP="007364A1">
                    <w:pPr>
                      <w:rPr>
                        <w:rFonts w:ascii="Arial" w:hAnsi="Arial"/>
                        <w:sz w:val="16"/>
                        <w:lang w:val="es-MX"/>
                      </w:rPr>
                    </w:pPr>
                    <w:r>
                      <w:rPr>
                        <w:rFonts w:ascii="Arial" w:hAnsi="Arial"/>
                        <w:b/>
                        <w:sz w:val="16"/>
                        <w:lang w:val="es-MX"/>
                      </w:rPr>
                      <w:t>U</w:t>
                    </w:r>
                    <w:r>
                      <w:rPr>
                        <w:rFonts w:ascii="Arial" w:hAnsi="Arial"/>
                        <w:b/>
                        <w:sz w:val="16"/>
                        <w:vertAlign w:val="subscript"/>
                        <w:lang w:val="es-MX"/>
                      </w:rPr>
                      <w:t>S0</w:t>
                    </w:r>
                    <w:r>
                      <w:rPr>
                        <w:rFonts w:ascii="Arial" w:hAnsi="Arial"/>
                        <w:sz w:val="16"/>
                        <w:lang w:val="es-MX"/>
                      </w:rPr>
                      <w:t>(Gen)</w:t>
                    </w:r>
                  </w:p>
                </w:txbxContent>
              </v:textbox>
            </v:shape>
            <v:shape id="Text Box 1566" o:spid="_x0000_s2829" type="#_x0000_t202" style="position:absolute;left:5211;top:5604;width:1188;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jUmsMA&#10;AADcAAAADwAAAGRycy9kb3ducmV2LnhtbESPW4vCMBSE3xf2P4Sz4NuaeFnRrlFEEXxy8Qq+HZpj&#10;W7Y5KU209d8bYWEfh5n5hpnOW1uKO9W+cKyh11UgiFNnCs40HA/rzzEIH5ANlo5Jw4M8zGfvb1NM&#10;jGt4R/d9yESEsE9QQx5ClUjp05ws+q6riKN3dbXFEGWdSVNjE+G2lH2lRtJiwXEhx4qWOaW/+5vV&#10;cNpeL+eh+slW9qtqXKsk24nUuvPRLr5BBGrDf/ivvTEaBqoHrzPxCMj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jUmsMAAADcAAAADwAAAAAAAAAAAAAAAACYAgAAZHJzL2Rv&#10;d25yZXYueG1sUEsFBgAAAAAEAAQA9QAAAIgDAAAAAA==&#10;" filled="f" stroked="f">
              <v:textbox>
                <w:txbxContent>
                  <w:p w:rsidR="00042C34" w:rsidRDefault="00042C34" w:rsidP="007364A1">
                    <w:pPr>
                      <w:rPr>
                        <w:rFonts w:ascii="Arial" w:hAnsi="Arial"/>
                        <w:sz w:val="16"/>
                        <w:lang w:val="es-MX"/>
                      </w:rPr>
                    </w:pPr>
                    <w:r>
                      <w:rPr>
                        <w:rFonts w:ascii="Arial" w:hAnsi="Arial"/>
                        <w:b/>
                        <w:sz w:val="16"/>
                        <w:lang w:val="es-MX"/>
                      </w:rPr>
                      <w:t>U</w:t>
                    </w:r>
                    <w:r>
                      <w:rPr>
                        <w:rFonts w:ascii="Arial" w:hAnsi="Arial"/>
                        <w:b/>
                        <w:sz w:val="16"/>
                        <w:vertAlign w:val="subscript"/>
                        <w:lang w:val="es-MX"/>
                      </w:rPr>
                      <w:t>T0</w:t>
                    </w:r>
                    <w:r>
                      <w:rPr>
                        <w:rFonts w:ascii="Arial" w:hAnsi="Arial"/>
                        <w:sz w:val="16"/>
                        <w:lang w:val="es-MX"/>
                      </w:rPr>
                      <w:t>(Gen)</w:t>
                    </w:r>
                  </w:p>
                </w:txbxContent>
              </v:textbox>
            </v:shape>
            <v:shape id="Text Box 1567" o:spid="_x0000_s2830" type="#_x0000_t202" style="position:absolute;left:6159;top:2608;width:1188;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pK7cQA&#10;AADcAAAADwAAAGRycy9kb3ducmV2LnhtbESPQWvCQBSE7wX/w/IEb7qrtkXTbESUQk8tpip4e2Sf&#10;SWj2bchuTfrvuwWhx2FmvmHSzWAbcaPO1441zGcKBHHhTM2lhuPn63QFwgdkg41j0vBDHjbZ6CHF&#10;xLieD3TLQykihH2CGqoQ2kRKX1Rk0c9cSxy9q+sshii7UpoO+wi3jVwo9Swt1hwXKmxpV1HxlX9b&#10;Daf36+X8qD7KvX1qezcoyXYttZ6Mh+0LiEBD+A/f229Gw1It4O9MPAI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4KSu3EAAAA3AAAAA8AAAAAAAAAAAAAAAAAmAIAAGRycy9k&#10;b3ducmV2LnhtbFBLBQYAAAAABAAEAPUAAACJAwAAAAA=&#10;" filled="f" stroked="f">
              <v:textbox>
                <w:txbxContent>
                  <w:p w:rsidR="00042C34" w:rsidRDefault="00042C34" w:rsidP="007364A1">
                    <w:pPr>
                      <w:rPr>
                        <w:rFonts w:ascii="Arial" w:hAnsi="Arial"/>
                        <w:sz w:val="16"/>
                        <w:lang w:val="es-MX"/>
                      </w:rPr>
                    </w:pPr>
                    <w:r>
                      <w:rPr>
                        <w:rFonts w:ascii="Arial" w:hAnsi="Arial"/>
                        <w:b/>
                        <w:sz w:val="16"/>
                        <w:lang w:val="es-MX"/>
                      </w:rPr>
                      <w:t>U</w:t>
                    </w:r>
                    <w:r>
                      <w:rPr>
                        <w:rFonts w:ascii="Arial" w:hAnsi="Arial"/>
                        <w:b/>
                        <w:sz w:val="16"/>
                        <w:vertAlign w:val="subscript"/>
                        <w:lang w:val="es-MX"/>
                      </w:rPr>
                      <w:t>R0</w:t>
                    </w:r>
                    <w:r>
                      <w:rPr>
                        <w:rFonts w:ascii="Arial" w:hAnsi="Arial"/>
                        <w:sz w:val="16"/>
                        <w:lang w:val="es-MX"/>
                      </w:rPr>
                      <w:t>(Red)</w:t>
                    </w:r>
                  </w:p>
                </w:txbxContent>
              </v:textbox>
            </v:shape>
            <v:shape id="Text Box 1568" o:spid="_x0000_s2831" type="#_x0000_t202" style="position:absolute;left:7083;top:5276;width:1188;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bvdsQA&#10;AADcAAAADwAAAGRycy9kb3ducmV2LnhtbESPQWvCQBSE7wX/w/IEb7qrtkXTbESUQk8tpip4e2Sf&#10;SWj2bchuTfrvuwWhx2FmvmHSzWAbcaPO1441zGcKBHHhTM2lhuPn63QFwgdkg41j0vBDHjbZ6CHF&#10;xLieD3TLQykihH2CGqoQ2kRKX1Rk0c9cSxy9q+sshii7UpoO+wi3jVwo9Swt1hwXKmxpV1HxlX9b&#10;Daf36+X8qD7KvX1qezcoyXYttZ6Mh+0LiEBD+A/f229Gw1It4e9MPAI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G73bEAAAA3AAAAA8AAAAAAAAAAAAAAAAAmAIAAGRycy9k&#10;b3ducmV2LnhtbFBLBQYAAAAABAAEAPUAAACJAwAAAAA=&#10;" filled="f" stroked="f">
              <v:textbox>
                <w:txbxContent>
                  <w:p w:rsidR="00042C34" w:rsidRDefault="00042C34" w:rsidP="007364A1">
                    <w:pPr>
                      <w:rPr>
                        <w:rFonts w:ascii="Arial" w:hAnsi="Arial"/>
                        <w:sz w:val="16"/>
                        <w:lang w:val="es-MX"/>
                      </w:rPr>
                    </w:pPr>
                    <w:r>
                      <w:rPr>
                        <w:rFonts w:ascii="Arial" w:hAnsi="Arial"/>
                        <w:b/>
                        <w:sz w:val="16"/>
                        <w:lang w:val="es-MX"/>
                      </w:rPr>
                      <w:t>U</w:t>
                    </w:r>
                    <w:r>
                      <w:rPr>
                        <w:rFonts w:ascii="Arial" w:hAnsi="Arial"/>
                        <w:b/>
                        <w:sz w:val="16"/>
                        <w:vertAlign w:val="subscript"/>
                        <w:lang w:val="es-MX"/>
                      </w:rPr>
                      <w:t>S0</w:t>
                    </w:r>
                    <w:r>
                      <w:rPr>
                        <w:rFonts w:ascii="Arial" w:hAnsi="Arial"/>
                        <w:sz w:val="16"/>
                        <w:lang w:val="es-MX"/>
                      </w:rPr>
                      <w:t>(Red)</w:t>
                    </w:r>
                  </w:p>
                </w:txbxContent>
              </v:textbox>
            </v:shape>
            <v:shape id="Text Box 1569" o:spid="_x0000_s2832" type="#_x0000_t202" style="position:absolute;left:3579;top:4694;width:1188;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93AsQA&#10;AADcAAAADwAAAGRycy9kb3ducmV2LnhtbESPT2vCQBTE74LfYXlCb3XXakWjq0il0JPF+Ae8PbLP&#10;JJh9G7Jbk377rlDwOMzMb5jlurOVuFPjS8caRkMFgjhzpuRcw/Hw+ToD4QOywcoxafglD+tVv7fE&#10;xLiW93RPQy4ihH2CGooQ6kRKnxVk0Q9dTRy9q2sshiibXJoG2wi3lXxTaiotlhwXCqzpo6Dslv5Y&#10;Dafd9XKeqO98a9/r1nVKsp1LrV8G3WYBIlAXnuH/9pfRMFYTeJyJR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6vdwLEAAAA3AAAAA8AAAAAAAAAAAAAAAAAmAIAAGRycy9k&#10;b3ducmV2LnhtbFBLBQYAAAAABAAEAPUAAACJAwAAAAA=&#10;" filled="f" stroked="f">
              <v:textbox>
                <w:txbxContent>
                  <w:p w:rsidR="00042C34" w:rsidRDefault="00042C34" w:rsidP="007364A1">
                    <w:pPr>
                      <w:rPr>
                        <w:rFonts w:ascii="Arial" w:hAnsi="Arial"/>
                        <w:sz w:val="16"/>
                        <w:lang w:val="es-MX"/>
                      </w:rPr>
                    </w:pPr>
                    <w:r>
                      <w:rPr>
                        <w:rFonts w:ascii="Arial" w:hAnsi="Arial"/>
                        <w:b/>
                        <w:sz w:val="16"/>
                        <w:lang w:val="es-MX"/>
                      </w:rPr>
                      <w:t>U</w:t>
                    </w:r>
                    <w:r>
                      <w:rPr>
                        <w:rFonts w:ascii="Arial" w:hAnsi="Arial"/>
                        <w:b/>
                        <w:sz w:val="16"/>
                        <w:vertAlign w:val="subscript"/>
                        <w:lang w:val="es-MX"/>
                      </w:rPr>
                      <w:t>T0</w:t>
                    </w:r>
                    <w:r>
                      <w:rPr>
                        <w:rFonts w:ascii="Arial" w:hAnsi="Arial"/>
                        <w:sz w:val="16"/>
                        <w:lang w:val="es-MX"/>
                      </w:rPr>
                      <w:t>(Red)</w:t>
                    </w:r>
                  </w:p>
                </w:txbxContent>
              </v:textbox>
            </v:shape>
            <v:shape id="Text Box 1570" o:spid="_x0000_s2833" type="#_x0000_t202" style="position:absolute;left:7407;top:3420;width:2610;height:39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PSmcMA&#10;AADcAAAADwAAAGRycy9kb3ducmV2LnhtbESPQWvCQBSE74L/YXlCb7prrUVTV5FKoSfFVAVvj+wz&#10;Cc2+DdmtSf+9Kwgeh5n5hlmsOluJKzW+dKxhPFIgiDNnSs41HH6+hjMQPiAbrByThn/ysFr2ewtM&#10;jGt5T9c05CJC2CeooQihTqT0WUEW/cjVxNG7uMZiiLLJpWmwjXBbyVel3qXFkuNCgTV9FpT9pn9W&#10;w3F7OZ/e1C7f2Gnduk5JtnOp9cugW3+ACNSFZ/jR/jYaJmoK9zPxCMj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ePSmcMAAADcAAAADwAAAAAAAAAAAAAAAACYAgAAZHJzL2Rv&#10;d25yZXYueG1sUEsFBgAAAAAEAAQA9QAAAIgDAAAAAA==&#10;" filled="f" stroked="f">
              <v:textbox>
                <w:txbxContent>
                  <w:p w:rsidR="00042C34" w:rsidRDefault="00042C34" w:rsidP="007364A1">
                    <w:pPr>
                      <w:rPr>
                        <w:rFonts w:ascii="Arial" w:hAnsi="Arial"/>
                        <w:sz w:val="16"/>
                        <w:lang w:val="es-MX"/>
                      </w:rPr>
                    </w:pPr>
                    <w:r>
                      <w:rPr>
                        <w:rFonts w:ascii="Arial" w:hAnsi="Arial"/>
                        <w:sz w:val="16"/>
                        <w:szCs w:val="16"/>
                      </w:rPr>
                      <w:sym w:font="Symbol" w:char="F077"/>
                    </w:r>
                    <w:r>
                      <w:rPr>
                        <w:rFonts w:ascii="Arial" w:hAnsi="Arial"/>
                        <w:sz w:val="16"/>
                      </w:rPr>
                      <w:t xml:space="preserve"> Red</w:t>
                    </w:r>
                    <w:r>
                      <w:rPr>
                        <w:rFonts w:ascii="Arial" w:hAnsi="Arial"/>
                      </w:rPr>
                      <w:t xml:space="preserve">             </w:t>
                    </w:r>
                    <w:r>
                      <w:rPr>
                        <w:rFonts w:ascii="Arial" w:hAnsi="Arial"/>
                        <w:sz w:val="16"/>
                        <w:szCs w:val="16"/>
                      </w:rPr>
                      <w:sym w:font="Symbol" w:char="F077"/>
                    </w:r>
                    <w:r>
                      <w:rPr>
                        <w:rFonts w:ascii="Arial" w:hAnsi="Arial"/>
                        <w:sz w:val="16"/>
                      </w:rPr>
                      <w:t xml:space="preserve"> Gen</w:t>
                    </w:r>
                  </w:p>
                </w:txbxContent>
              </v:textbox>
            </v:shape>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AutoShape 1571" o:spid="_x0000_s2834" type="#_x0000_t123" style="position:absolute;left:5415;top:2309;width:181;height:1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1FMcQA&#10;AADcAAAADwAAAGRycy9kb3ducmV2LnhtbESP3WoCMRSE7wt9h3AK3tXEFZayGqWIil60UN0HOGzO&#10;/tDNyZJEXX36plDo5TAz3zDL9Wh7cSUfOscaZlMFgrhypuNGQ3nevb6BCBHZYO+YNNwpwHr1/LTE&#10;wrgbf9H1FBuRIBwK1NDGOBRShqoli2HqBuLk1c5bjEn6RhqPtwS3vcyUyqXFjtNCiwNtWqq+Txer&#10;oVaSPsvZY1t95HWdHU22Kf1e68nL+L4AEWmM/+G/9sFomKscfs+kIyB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DtRTHEAAAA3AAAAA8AAAAAAAAAAAAAAAAAmAIAAGRycy9k&#10;b3ducmV2LnhtbFBLBQYAAAAABAAEAPUAAACJAwAAAAA=&#10;"/>
            <v:shape id="AutoShape 1572" o:spid="_x0000_s2835" type="#_x0000_t123" style="position:absolute;left:8283;top:4757;width:181;height:1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HgqsQA&#10;AADcAAAADwAAAGRycy9kb3ducmV2LnhtbESP3WoCMRSE7wu+QzgF72riCla2RilixV5YUPcBDpuz&#10;P3RzsiSprj59IxR6OczMN8xyPdhOXMiH1rGG6USBIC6dabnWUJw/XhYgQkQ22DkmDTcKsF6NnpaY&#10;G3flI11OsRYJwiFHDU2MfS5lKBuyGCauJ05e5bzFmKSvpfF4TXDbyUypubTYclposKdNQ+X36cdq&#10;qJSkr2J635aHeVVlnybbFH6n9fh5eH8DEWmI/+G/9t5omKlXeJxJR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4KrEAAAA3AAAAA8AAAAAAAAAAAAAAAAAmAIAAGRycy9k&#10;b3ducmV2LnhtbFBLBQYAAAAABAAEAPUAAACJAwAAAAA=&#10;"/>
            <v:shape id="AutoShape 1573" o:spid="_x0000_s2836" type="#_x0000_t123" style="position:absolute;left:4226;top:5752;width:181;height:1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502MEA&#10;AADcAAAADwAAAGRycy9kb3ducmV2LnhtbERP3WrCMBS+F/YO4Qi708QORDrTIrKJu9hg2gc4NKc/&#10;rDkpSabVp18uBl5+fP/bcrKDuJAPvWMNq6UCQVw703OroTq/LzYgQkQ2ODgmDTcKUBZPsy3mxl35&#10;my6n2IoUwiFHDV2MYy5lqDuyGJZuJE5c47zFmKBvpfF4TeF2kJlSa2mx59TQ4Uj7juqf06/V0ChJ&#10;X9Xq/lZ/rpsm+zDZvvIHrZ/n0+4VRKQpPsT/7qPR8KLS2nQmHQFZ/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4+dNjBAAAA3AAAAA8AAAAAAAAAAAAAAAAAmAIAAGRycy9kb3du&#10;cmV2LnhtbFBLBQYAAAAABAAEAPUAAACGAwAAAAA=&#10;"/>
          </v:group>
        </w:pict>
      </w:r>
    </w:p>
    <w:p w:rsidR="00042C34" w:rsidRPr="007364A1" w:rsidRDefault="00042C34" w:rsidP="007364A1">
      <w:pPr>
        <w:ind w:left="284"/>
        <w:jc w:val="both"/>
        <w:rPr>
          <w:rFonts w:ascii="Verdana" w:hAnsi="Verdana"/>
        </w:rPr>
      </w:pPr>
    </w:p>
    <w:p w:rsidR="00042C34" w:rsidRPr="007364A1" w:rsidRDefault="00042C34" w:rsidP="007364A1">
      <w:pPr>
        <w:ind w:left="284"/>
        <w:jc w:val="both"/>
        <w:rPr>
          <w:rFonts w:ascii="Verdana" w:hAnsi="Verdana"/>
        </w:rPr>
      </w:pPr>
    </w:p>
    <w:p w:rsidR="00042C34" w:rsidRPr="007364A1" w:rsidRDefault="00042C34" w:rsidP="007364A1">
      <w:pPr>
        <w:ind w:left="284"/>
        <w:jc w:val="both"/>
        <w:rPr>
          <w:rFonts w:ascii="Verdana" w:hAnsi="Verdana"/>
        </w:rPr>
      </w:pP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p>
    <w:p w:rsidR="00042C34" w:rsidRPr="007364A1" w:rsidRDefault="00042C34" w:rsidP="007364A1">
      <w:pPr>
        <w:ind w:left="284"/>
        <w:jc w:val="both"/>
        <w:rPr>
          <w:rFonts w:ascii="Verdana" w:hAnsi="Verdana"/>
        </w:rPr>
      </w:pPr>
    </w:p>
    <w:p w:rsidR="00042C34" w:rsidRPr="007364A1" w:rsidRDefault="00042C34" w:rsidP="007364A1">
      <w:pPr>
        <w:ind w:left="284"/>
        <w:jc w:val="both"/>
        <w:rPr>
          <w:rFonts w:ascii="Verdana" w:hAnsi="Verdana"/>
        </w:rPr>
      </w:pPr>
      <w:r w:rsidRPr="007364A1">
        <w:rPr>
          <w:rFonts w:ascii="Verdana" w:hAnsi="Verdana"/>
        </w:rPr>
        <w:tab/>
      </w:r>
      <w:r w:rsidRPr="007364A1">
        <w:rPr>
          <w:rFonts w:ascii="Verdana" w:hAnsi="Verdana"/>
        </w:rPr>
        <w:tab/>
      </w:r>
      <w:r w:rsidRPr="007364A1">
        <w:rPr>
          <w:rFonts w:ascii="Verdana" w:hAnsi="Verdana"/>
        </w:rPr>
        <w:tab/>
      </w:r>
    </w:p>
    <w:p w:rsidR="00042C34" w:rsidRPr="007364A1" w:rsidRDefault="00042C34" w:rsidP="007364A1">
      <w:pPr>
        <w:ind w:left="284"/>
        <w:jc w:val="both"/>
        <w:rPr>
          <w:rFonts w:ascii="Verdana" w:hAnsi="Verdana"/>
        </w:rPr>
      </w:pPr>
    </w:p>
    <w:p w:rsidR="00042C34" w:rsidRPr="007364A1" w:rsidRDefault="00042C34" w:rsidP="007364A1">
      <w:pPr>
        <w:ind w:left="284"/>
        <w:jc w:val="both"/>
        <w:rPr>
          <w:rFonts w:ascii="Verdana" w:hAnsi="Verdana"/>
        </w:rPr>
      </w:pP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t xml:space="preserve">         </w:t>
      </w:r>
    </w:p>
    <w:p w:rsidR="00042C34" w:rsidRPr="007364A1" w:rsidRDefault="00042C34" w:rsidP="007364A1">
      <w:pPr>
        <w:ind w:left="284"/>
        <w:jc w:val="both"/>
        <w:rPr>
          <w:rFonts w:ascii="Verdana" w:hAnsi="Verdana"/>
        </w:rPr>
      </w:pPr>
    </w:p>
    <w:p w:rsidR="00042C34" w:rsidRPr="007364A1" w:rsidRDefault="00042C34" w:rsidP="007364A1">
      <w:pPr>
        <w:ind w:left="284"/>
        <w:jc w:val="both"/>
        <w:rPr>
          <w:rFonts w:ascii="Verdana" w:hAnsi="Verdana"/>
        </w:rPr>
      </w:pPr>
      <w:r w:rsidRPr="007364A1">
        <w:rPr>
          <w:rFonts w:ascii="Verdana" w:hAnsi="Verdana"/>
        </w:rPr>
        <w:t xml:space="preserve">  </w:t>
      </w:r>
    </w:p>
    <w:p w:rsidR="00042C34" w:rsidRPr="007364A1" w:rsidRDefault="00042C34" w:rsidP="007364A1">
      <w:pPr>
        <w:ind w:left="284"/>
        <w:jc w:val="both"/>
        <w:rPr>
          <w:rFonts w:ascii="Verdana" w:hAnsi="Verdana"/>
        </w:rPr>
      </w:pP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t xml:space="preserve">            </w:t>
      </w:r>
    </w:p>
    <w:p w:rsidR="00042C34" w:rsidRPr="007364A1" w:rsidRDefault="00042C34" w:rsidP="007364A1">
      <w:pPr>
        <w:ind w:left="284"/>
        <w:jc w:val="both"/>
        <w:rPr>
          <w:rFonts w:ascii="Verdana" w:hAnsi="Verdana"/>
        </w:rPr>
      </w:pPr>
    </w:p>
    <w:p w:rsidR="00042C34" w:rsidRPr="007364A1" w:rsidRDefault="00042C34" w:rsidP="007364A1">
      <w:pPr>
        <w:ind w:left="284"/>
        <w:jc w:val="both"/>
        <w:rPr>
          <w:rFonts w:ascii="Verdana" w:hAnsi="Verdana"/>
        </w:rPr>
      </w:pPr>
      <w:r w:rsidRPr="007364A1">
        <w:rPr>
          <w:rFonts w:ascii="Verdana" w:hAnsi="Verdana"/>
          <w:b/>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p>
    <w:p w:rsidR="00042C34" w:rsidRPr="007364A1" w:rsidRDefault="00042C34" w:rsidP="007364A1">
      <w:pPr>
        <w:ind w:left="284"/>
        <w:jc w:val="both"/>
        <w:rPr>
          <w:rFonts w:ascii="Verdana" w:hAnsi="Verdana"/>
          <w:b/>
        </w:rPr>
      </w:pPr>
      <w:r w:rsidRPr="007364A1">
        <w:rPr>
          <w:rFonts w:ascii="Verdana" w:hAnsi="Verdana"/>
        </w:rPr>
        <w:tab/>
        <w:t xml:space="preserve">        </w:t>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p>
    <w:p w:rsidR="00042C34" w:rsidRPr="007364A1" w:rsidRDefault="00042C34" w:rsidP="007364A1">
      <w:pPr>
        <w:ind w:left="284"/>
        <w:jc w:val="both"/>
        <w:rPr>
          <w:rFonts w:ascii="Verdana" w:hAnsi="Verdana"/>
        </w:rPr>
      </w:pP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t xml:space="preserve">        </w:t>
      </w:r>
    </w:p>
    <w:p w:rsidR="00042C34" w:rsidRPr="007364A1" w:rsidRDefault="00042C34" w:rsidP="007364A1">
      <w:pPr>
        <w:ind w:left="284"/>
        <w:jc w:val="both"/>
        <w:rPr>
          <w:rFonts w:ascii="Verdana" w:hAnsi="Verdana"/>
        </w:rPr>
      </w:pPr>
    </w:p>
    <w:p w:rsidR="00042C34" w:rsidRPr="007364A1" w:rsidRDefault="00042C34" w:rsidP="007364A1">
      <w:pPr>
        <w:ind w:left="284"/>
        <w:jc w:val="both"/>
        <w:rPr>
          <w:rFonts w:ascii="Verdana" w:hAnsi="Verdana"/>
        </w:rPr>
      </w:pPr>
      <w:r w:rsidRPr="007364A1">
        <w:rPr>
          <w:rFonts w:ascii="Verdana" w:hAnsi="Verdana"/>
        </w:rPr>
        <w:t xml:space="preserve">                      </w:t>
      </w:r>
      <w:r w:rsidRPr="007364A1">
        <w:rPr>
          <w:rFonts w:ascii="Verdana" w:hAnsi="Verdana"/>
        </w:rPr>
        <w:tab/>
      </w:r>
      <w:r w:rsidRPr="007364A1">
        <w:rPr>
          <w:rFonts w:ascii="Verdana" w:hAnsi="Verdana"/>
        </w:rPr>
        <w:tab/>
        <w:t xml:space="preserve">         </w:t>
      </w:r>
    </w:p>
    <w:p w:rsidR="00042C34" w:rsidRPr="007364A1" w:rsidRDefault="00042C34" w:rsidP="007364A1">
      <w:pPr>
        <w:rPr>
          <w:rFonts w:ascii="Verdana" w:hAnsi="Verdana"/>
        </w:rPr>
      </w:pPr>
    </w:p>
    <w:p w:rsidR="00042C34" w:rsidRDefault="00042C34" w:rsidP="007364A1">
      <w:pPr>
        <w:pStyle w:val="Heading4"/>
        <w:rPr>
          <w:rFonts w:ascii="Verdana" w:hAnsi="Verdana"/>
          <w:i w:val="0"/>
          <w:sz w:val="20"/>
        </w:rPr>
      </w:pPr>
      <w:r w:rsidRPr="007364A1">
        <w:rPr>
          <w:rFonts w:ascii="Verdana" w:hAnsi="Verdana"/>
          <w:i w:val="0"/>
          <w:sz w:val="20"/>
        </w:rPr>
        <w:t xml:space="preserve">Figura </w:t>
      </w:r>
      <w:r>
        <w:rPr>
          <w:rFonts w:ascii="Verdana" w:hAnsi="Verdana"/>
          <w:i w:val="0"/>
          <w:sz w:val="20"/>
        </w:rPr>
        <w:t>9</w:t>
      </w:r>
      <w:r w:rsidRPr="007364A1">
        <w:rPr>
          <w:rFonts w:ascii="Verdana" w:hAnsi="Verdana"/>
          <w:i w:val="0"/>
          <w:sz w:val="20"/>
        </w:rPr>
        <w:t>.3</w:t>
      </w:r>
      <w:r>
        <w:rPr>
          <w:rFonts w:ascii="Verdana" w:hAnsi="Verdana"/>
          <w:i w:val="0"/>
          <w:sz w:val="20"/>
        </w:rPr>
        <w:t>5</w:t>
      </w:r>
      <w:r w:rsidRPr="007364A1">
        <w:rPr>
          <w:rFonts w:ascii="Verdana" w:hAnsi="Verdana"/>
          <w:i w:val="0"/>
          <w:sz w:val="20"/>
        </w:rPr>
        <w:t xml:space="preserve"> Diagrama fasoriales superpuestos del </w:t>
      </w:r>
    </w:p>
    <w:p w:rsidR="00042C34" w:rsidRPr="007364A1" w:rsidRDefault="00042C34" w:rsidP="007364A1">
      <w:pPr>
        <w:pStyle w:val="Heading4"/>
        <w:rPr>
          <w:rFonts w:ascii="Verdana" w:hAnsi="Verdana"/>
          <w:i w:val="0"/>
          <w:sz w:val="20"/>
        </w:rPr>
      </w:pPr>
      <w:r w:rsidRPr="007364A1">
        <w:rPr>
          <w:rFonts w:ascii="Verdana" w:hAnsi="Verdana"/>
          <w:i w:val="0"/>
          <w:sz w:val="20"/>
        </w:rPr>
        <w:t>generador y la red eléctrica</w:t>
      </w:r>
    </w:p>
    <w:p w:rsidR="00042C34" w:rsidRPr="007364A1" w:rsidRDefault="00042C34" w:rsidP="007364A1">
      <w:pPr>
        <w:ind w:left="284"/>
        <w:jc w:val="both"/>
        <w:rPr>
          <w:rFonts w:ascii="Verdana" w:hAnsi="Verdana"/>
        </w:rPr>
      </w:pPr>
    </w:p>
    <w:p w:rsidR="00042C34" w:rsidRPr="007364A1" w:rsidRDefault="00042C34" w:rsidP="007364A1">
      <w:pPr>
        <w:tabs>
          <w:tab w:val="left" w:pos="0"/>
        </w:tabs>
        <w:jc w:val="both"/>
        <w:rPr>
          <w:rFonts w:ascii="Verdana" w:hAnsi="Verdana"/>
        </w:rPr>
      </w:pPr>
      <w:r w:rsidRPr="007364A1">
        <w:rPr>
          <w:rFonts w:ascii="Verdana" w:hAnsi="Verdana"/>
        </w:rPr>
        <w:tab/>
        <w:t>Vemos que las tensiones que aparecen sobre las lámparas son iguales y su valor es la diferencia de potencial entre las tensiones de fase de la red y las del generador.</w:t>
      </w:r>
    </w:p>
    <w:p w:rsidR="00042C34"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r w:rsidRPr="007364A1">
        <w:rPr>
          <w:rFonts w:ascii="Verdana" w:hAnsi="Verdana"/>
        </w:rPr>
        <w:t>Si hay diferencia de velocidades angulares, el brillo de las lámparas varía en forma simultánea con un mismo valor para las tres, pasando por un máximo cuando los fasores de la misma fase están en sentido opuesto y un mínimo cuando son coincidentes (En fase).</w:t>
      </w:r>
    </w:p>
    <w:p w:rsidR="00042C34" w:rsidRPr="007364A1" w:rsidRDefault="00042C34" w:rsidP="007364A1">
      <w:pPr>
        <w:ind w:firstLine="708"/>
        <w:jc w:val="both"/>
        <w:rPr>
          <w:rFonts w:ascii="Verdana" w:hAnsi="Verdana"/>
        </w:rPr>
      </w:pPr>
      <w:r w:rsidRPr="007364A1">
        <w:rPr>
          <w:rFonts w:ascii="Verdana" w:hAnsi="Verdana"/>
        </w:rPr>
        <w:t>En el caso de que el brillo de las lámparas sea cero, los módulos de las tensiones son iguales.</w:t>
      </w:r>
    </w:p>
    <w:p w:rsidR="00042C34"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r w:rsidRPr="007364A1">
        <w:rPr>
          <w:rFonts w:ascii="Verdana" w:hAnsi="Verdana"/>
        </w:rPr>
        <w:t>Para acoplar el generador a la red, se debe maniobrar de forma tal que si las lámparas no se llegan a apagar, se debe actuar sobre la excitación de la máquina para variar su tensión hasta que las lámparas lleguen a estar apagadas (Mayor corriente de excitación, mayor tensión), en algún instante. Luego si la variación en el brillo de las lámparas es muy rápido se debe actuar sobre la velocidad de la máquina impulsora (Modificación de frecuencia), hasta que la variación sea lenta, y en el momento en que las lámparas se apaguen se debe cerrar el interruptor de acoplamiento, ya que en ese momento se cumplen las condiciones de sincronismo.</w:t>
      </w:r>
    </w:p>
    <w:p w:rsidR="00042C34"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r w:rsidRPr="007364A1">
        <w:rPr>
          <w:rFonts w:ascii="Verdana" w:hAnsi="Verdana"/>
        </w:rPr>
        <w:t>En esa situación el generador tiene la misma tensión en sus bornes e igualdad de frecuencia (Impuestos por la red)</w:t>
      </w:r>
    </w:p>
    <w:p w:rsidR="00042C34" w:rsidRDefault="00042C34" w:rsidP="007364A1">
      <w:pPr>
        <w:ind w:firstLine="708"/>
        <w:jc w:val="both"/>
        <w:rPr>
          <w:rFonts w:ascii="Verdana" w:hAnsi="Verdana"/>
        </w:rPr>
      </w:pPr>
    </w:p>
    <w:p w:rsidR="00042C34" w:rsidRDefault="00042C34" w:rsidP="007364A1">
      <w:pPr>
        <w:ind w:firstLine="708"/>
        <w:jc w:val="both"/>
        <w:rPr>
          <w:rFonts w:ascii="Verdana" w:hAnsi="Verdana"/>
        </w:rPr>
      </w:pPr>
      <w:r w:rsidRPr="007364A1">
        <w:rPr>
          <w:rFonts w:ascii="Verdana" w:hAnsi="Verdana"/>
        </w:rPr>
        <w:t xml:space="preserve">Si las secuencias son distintas se observa lo de la siguiente figura </w:t>
      </w:r>
      <w:r>
        <w:rPr>
          <w:rFonts w:ascii="Verdana" w:hAnsi="Verdana"/>
        </w:rPr>
        <w:t>9</w:t>
      </w:r>
      <w:r w:rsidRPr="007364A1">
        <w:rPr>
          <w:rFonts w:ascii="Verdana" w:hAnsi="Verdana"/>
        </w:rPr>
        <w:t>.3</w:t>
      </w:r>
      <w:r>
        <w:rPr>
          <w:rFonts w:ascii="Verdana" w:hAnsi="Verdana"/>
        </w:rPr>
        <w:t>6</w:t>
      </w:r>
    </w:p>
    <w:p w:rsidR="00042C34" w:rsidRDefault="00042C34" w:rsidP="007364A1">
      <w:pPr>
        <w:ind w:firstLine="708"/>
        <w:jc w:val="both"/>
        <w:rPr>
          <w:rFonts w:ascii="Verdana" w:hAnsi="Verdana"/>
        </w:rPr>
      </w:pPr>
    </w:p>
    <w:p w:rsidR="00042C34" w:rsidRDefault="00042C34" w:rsidP="007364A1">
      <w:pPr>
        <w:ind w:firstLine="708"/>
        <w:jc w:val="both"/>
        <w:rPr>
          <w:rFonts w:ascii="Verdana" w:hAnsi="Verdana"/>
        </w:rPr>
      </w:pPr>
    </w:p>
    <w:p w:rsidR="00042C34" w:rsidRDefault="00042C34" w:rsidP="007364A1">
      <w:pPr>
        <w:ind w:firstLine="708"/>
        <w:jc w:val="both"/>
        <w:rPr>
          <w:rFonts w:ascii="Verdana" w:hAnsi="Verdana"/>
        </w:rPr>
      </w:pPr>
    </w:p>
    <w:p w:rsidR="00042C34" w:rsidRDefault="00042C34" w:rsidP="007364A1">
      <w:pPr>
        <w:ind w:firstLine="708"/>
        <w:jc w:val="both"/>
        <w:rPr>
          <w:rFonts w:ascii="Verdana" w:hAnsi="Verdana"/>
        </w:rPr>
      </w:pPr>
    </w:p>
    <w:p w:rsidR="00042C34" w:rsidRDefault="00042C34" w:rsidP="007364A1">
      <w:pPr>
        <w:ind w:firstLine="708"/>
        <w:jc w:val="both"/>
        <w:rPr>
          <w:rFonts w:ascii="Verdana" w:hAnsi="Verdana"/>
        </w:rPr>
      </w:pPr>
    </w:p>
    <w:p w:rsidR="00042C34" w:rsidRDefault="00042C34" w:rsidP="007364A1">
      <w:pPr>
        <w:ind w:firstLine="708"/>
        <w:jc w:val="both"/>
        <w:rPr>
          <w:rFonts w:ascii="Verdana" w:hAnsi="Verdana"/>
        </w:rPr>
      </w:pPr>
    </w:p>
    <w:p w:rsidR="00042C34" w:rsidRDefault="00042C34" w:rsidP="007364A1">
      <w:pPr>
        <w:ind w:firstLine="708"/>
        <w:jc w:val="both"/>
        <w:rPr>
          <w:rFonts w:ascii="Verdana" w:hAnsi="Verdana"/>
        </w:rPr>
      </w:pPr>
    </w:p>
    <w:p w:rsidR="00042C34" w:rsidRPr="007364A1" w:rsidRDefault="00042C34" w:rsidP="009D45CF">
      <w:pPr>
        <w:jc w:val="both"/>
        <w:rPr>
          <w:rFonts w:ascii="Verdana" w:hAnsi="Verdana"/>
        </w:rPr>
      </w:pPr>
    </w:p>
    <w:p w:rsidR="00042C34" w:rsidRPr="007364A1"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r>
        <w:rPr>
          <w:noProof/>
          <w:lang w:val="es-ES"/>
        </w:rPr>
        <w:pict>
          <v:group id="Group 1574" o:spid="_x0000_s2837" style="position:absolute;left:0;text-align:left;margin-left:40.3pt;margin-top:7.05pt;width:375.45pt;height:192.75pt;z-index:251663360" coordorigin="2793,10667" coordsize="7509,3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">
            <v:line id="Line 1575" o:spid="_x0000_s2838" style="position:absolute;visibility:visible" from="5667,12834" to="7207,137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LuysMAAADcAAAADwAAAGRycy9kb3ducmV2LnhtbERPy4rCMBTdC/MP4Q7MRsbUBzJUowwD&#10;DqJ0oXbh8tpc22JzU5po2783C8Hl4byX685U4kGNKy0rGI8iEMSZ1SXnCtLT5vsHhPPIGivLpKAn&#10;B+vVx2CJsbYtH+hx9LkIIexiVFB4X8dSuqwgg25ka+LAXW1j0AfY5FI32IZwU8lJFM2lwZJDQ4E1&#10;/RWU3Y53o+D079Lp7dzukmG231z6pEzSQ6/U12f3uwDhqfNv8cu91QomszA/nAlHQK6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xC7srDAAAA3AAAAA8AAAAAAAAAAAAA&#10;AAAAoQIAAGRycy9kb3ducmV2LnhtbFBLBQYAAAAABAAEAPkAAACRAwAAAAA=&#10;">
              <v:stroke endarrow="block" endarrowlength="short"/>
            </v:line>
            <v:line id="Line 1576" o:spid="_x0000_s2839" style="position:absolute;flip:x;visibility:visible" from="4128,12835" to="5668,13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eaw8MAAADcAAAADwAAAGRycy9kb3ducmV2LnhtbESPwWrDMBBE74X+g9hAb40cI0xwI4cQ&#10;SFt8a9IPWKyN7dhaGUuJ3b+PAoUch5l5w2y2s+3FjUbfOtawWiYgiCtnWq41/J4O72sQPiAb7B2T&#10;hj/ysC1eXzaYGzfxD92OoRYRwj5HDU0IQy6lrxqy6JduII7e2Y0WQ5RjLc2IU4TbXqZJkkmLLceF&#10;BgfaN1R1x6vVoFSmDg4v6a5T62umvsrPtC61flvMuw8QgebwDP+3v42GVK3gcSYeAVnc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sXmsPDAAAA3AAAAA8AAAAAAAAAAAAA&#10;AAAAoQIAAGRycy9kb3ducmV2LnhtbFBLBQYAAAAABAAEAPkAAACRAwAAAAA=&#10;">
              <v:stroke endarrow="block" endarrowlength="short"/>
            </v:line>
            <v:line id="Line 1577" o:spid="_x0000_s2840" style="position:absolute;flip:x y;visibility:visible" from="4811,11383" to="5668,128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lABcEAAADcAAAADwAAAGRycy9kb3ducmV2LnhtbESP0YrCMBRE3wX/IdyFfdN0i4h0G0UW&#10;BMGXtfoB1+baljY3JUlr/XuzsODjMDNnmHw3mU6M5HxjWcHXMgFBXFrdcKXgejksNiB8QNbYWSYF&#10;T/Kw285nOWbaPvhMYxEqESHsM1RQh9BnUvqyJoN+aXvi6N2tMxiidJXUDh8RbjqZJslaGmw4LtTY&#10;009NZVsMRoFr9W+/v125aPx9dS5PNAwjKfX5Me2/QQSawjv83z5qBekqhb8z8QjI7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6KUAFwQAAANwAAAAPAAAAAAAAAAAAAAAA&#10;AKECAABkcnMvZG93bnJldi54bWxQSwUGAAAAAAQABAD5AAAAjwMAAAAA&#10;" strokeweight=".5pt">
              <v:stroke dashstyle="1 1" endarrow="block" endarrowlength="short"/>
            </v:line>
            <v:line id="Line 1578" o:spid="_x0000_s2841" style="position:absolute;flip:x;visibility:visible" from="4778,12835" to="5668,143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KULcQAAADcAAAADwAAAGRycy9kb3ducmV2LnhtbESPUWvCMBSF3wf+h3CFvYyZ6ESlGkWH&#10;jvlo3Q+4JNe2tLkpTWa7f28Ggz0ezjnf4Wx2g2vEnbpQedYwnSgQxMbbigsNX9fT6wpEiMgWG8+k&#10;4YcC7Lajpw1m1vd8oXseC5EgHDLUUMbYZlIGU5LDMPEtcfJuvnMYk+wKaTvsE9w1cqbUQjqsOC2U&#10;2NJ7SabOv52Gj2DPeW2m6mV5vDX13Bz7g1VaP4+H/RpEpCH+h//an1bDbP4Gv2fSEZDb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YpQtxAAAANwAAAAPAAAAAAAAAAAA&#10;AAAAAKECAABkcnMvZG93bnJldi54bWxQSwUGAAAAAAQABAD5AAAAkgMAAAAA&#10;" strokeweight=".5pt">
              <v:stroke dashstyle="1 1" endarrow="block" endarrowlength="short"/>
            </v:line>
            <v:line id="Line 1579" o:spid="_x0000_s2842" style="position:absolute;visibility:visible" from="5667,12835" to="7378,128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A+rsUAAADcAAAADwAAAGRycy9kb3ducmV2LnhtbESPQWsCMRSE74L/ITyhN812WYpujVIs&#10;pT3Ug2uheHtsXjfbbl6WTdT03xtB8DjMzDfMch1tJ040+NaxgsdZBoK4drrlRsHX/m06B+EDssbO&#10;MSn4Jw/r1Xi0xFK7M+/oVIVGJAj7EhWYEPpSSl8bsuhnridO3o8bLIYkh0bqAc8JbjuZZ9mTtNhy&#10;WjDY08ZQ/VcdrYLF4dfWZhuL13j8zDPP35vq8K7UwyS+PIMIFMM9fGt/aAV5UcD1TDoCcnU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DA+rsUAAADcAAAADwAAAAAAAAAA&#10;AAAAAAChAgAAZHJzL2Rvd25yZXYueG1sUEsFBgAAAAAEAAQA+QAAAJMDAAAAAA==&#10;" strokeweight=".5pt">
              <v:stroke dashstyle="1 1" endarrow="block" endarrowlength="short"/>
            </v:line>
            <v:line id="Line 1580" o:spid="_x0000_s2843" style="position:absolute;flip:y;visibility:visible" from="5667,11155" to="5668,128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CycwMIAAADcAAAADwAAAGRycy9kb3ducmV2LnhtbESP0YrCMBRE34X9h3AXfLOpJRbpGkUW&#10;XMW3VT/g0txtq81NaaLWvzeCsI/DzJxhFqvBtuJGvW8ca5gmKQji0pmGKw2n42YyB+EDssHWMWl4&#10;kIfV8mO0wMK4O//S7RAqESHsC9RQh9AVUvqyJos+cR1x9P5cbzFE2VfS9HiPcNvKLE1zabHhuFBj&#10;R981lZfD1WpQKlcbh+dsfVHza662+5+s2ms9/hzWXyACDeE//G7vjIZMzeB1Jh4BuX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CycwMIAAADcAAAADwAAAAAAAAAAAAAA&#10;AAChAgAAZHJzL2Rvd25yZXYueG1sUEsFBgAAAAAEAAQA+QAAAJADAAAAAA==&#10;">
              <v:stroke endarrow="block" endarrowlength="short"/>
            </v:line>
            <v:shape id="Freeform 1581" o:spid="_x0000_s2844" style="position:absolute;left:5113;top:10749;width:608;height:408;visibility:visible;mso-wrap-style:square;v-text-anchor:top" coordsize="608,4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U6KsQA&#10;AADcAAAADwAAAGRycy9kb3ducmV2LnhtbESPQWvCQBSE70L/w/IK3uqmQdISXSUUWyJCQdvi9ZF9&#10;JqHZtyG7deO/d4WCx2Hmm2GW69F04kyDay0reJ4lIIgrq1uuFXx/vT+9gnAeWWNnmRRcyMF69TBZ&#10;Yq5t4D2dD74WsYRdjgoa7/tcSlc1ZNDNbE8cvZMdDPooh1rqAUMsN51MkySTBluOCw329NZQ9Xv4&#10;MwrS0ya8fKKnjxF327D5CcdyVyg1fRyLBQhPo7+H/+lSR26ewe1MPAJyd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aVOirEAAAA3AAAAA8AAAAAAAAAAAAAAAAAmAIAAGRycy9k&#10;b3ducmV2LnhtbFBLBQYAAAAABAAEAPUAAACJAwAAAAA=&#10;" path="m,9c209,4,418,,513,66v95,66,48,285,57,342e" filled="f">
              <v:stroke endarrowwidth="narrow" endarrowlength="short"/>
              <v:path arrowok="t" o:connecttype="custom" o:connectlocs="0,9;513,66;570,408" o:connectangles="0,0,0"/>
            </v:shape>
            <v:shape id="Freeform 1582" o:spid="_x0000_s2845" style="position:absolute;left:4608;top:10761;width:445;height:600;visibility:visible;mso-wrap-style:square;v-text-anchor:top" coordsize="313,6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ryjcQA&#10;AADcAAAADwAAAGRycy9kb3ducmV2LnhtbESP3WrCQBSE7wu+w3IE7+pGW2NJXUUrBQUVNH2AQ/bk&#10;h2bPhuyq8e1dQfBymJlvmNmiM7W4UOsqywpGwwgEcWZ1xYWCv/T3/QuE88gaa8uk4EYOFvPe2wwT&#10;ba98pMvJFyJA2CWooPS+SaR0WUkG3dA2xMHLbWvQB9kWUrd4DXBTy3EUxdJgxWGhxIZ+Ssr+T2ej&#10;4EDbNR3yj0m+uu3T0b6Id+c0VmrQ75bfIDx1/hV+tjdawfhzCo8z4QjI+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68o3EAAAA3AAAAA8AAAAAAAAAAAAAAAAAmAIAAGRycy9k&#10;b3ducmV2LnhtbFBLBQYAAAAABAAEAPUAAACJAwAAAAA=&#10;" path="m313,c184,62,56,124,28,228,,332,71,479,142,627e" filled="f">
              <v:stroke endarrowwidth="narrow" endarrowlength="short"/>
              <v:path arrowok="t" o:connecttype="custom" o:connectlocs="445,0;40,218;202,600" o:connectangles="0,0,0"/>
            </v:shape>
            <v:line id="Line 1583" o:spid="_x0000_s2846" style="position:absolute;visibility:visible" from="4761,11258" to="4818,113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6HA8QAAADcAAAADwAAAGRycy9kb3ducmV2LnhtbERPz2vCMBS+D/Y/hDfYZdhUETerUUS2&#10;MXSXWg89Ppu3pqx5KU3U+t8vB2HHj+/3cj3YVlyo941jBeMkBUFcOd1wreBYfIzeQPiArLF1TApu&#10;5GG9enxYYqbdlXO6HEItYgj7DBWYELpMSl8ZsugT1xFH7sf1FkOEfS11j9cYbls5SdOZtNhwbDDY&#10;0dZQ9Xs4WwXf5/Jkin2ZH/fFZvc5vOjX3ftcqeenYbMAEWgI/+K7+0srmEzj2ngmHgG5+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TocDxAAAANwAAAAPAAAAAAAAAAAA&#10;AAAAAKECAABkcnMvZG93bnJldi54bWxQSwUGAAAAAAQABAD5AAAAkgMAAAAA&#10;">
              <v:stroke endarrow="block" endarrowwidth="narrow" endarrowlength="short"/>
            </v:line>
            <v:line id="Line 1584" o:spid="_x0000_s2847" style="position:absolute;visibility:visible" from="5683,10933" to="5683,11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IimMYAAADcAAAADwAAAGRycy9kb3ducmV2LnhtbESPQWsCMRSE7wX/Q3iCl6JZpVRdjSKl&#10;FtFedD14fG6em8XNy7KJuv77plDocZiZb5j5srWVuFPjS8cKhoMEBHHudMmFgmO27k9A+ICssXJM&#10;Cp7kYbnovMwx1e7Be7ofQiEihH2KCkwIdSqlzw1Z9ANXE0fv4hqLIcqmkLrBR4TbSo6S5F1aLDku&#10;GKzpw1B+Pdysgu/b6Wyy3Wl/3GWr7Vf7qsfbz6lSvW67moEI1Ib/8F97oxWM3qbweyYeAbn4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0CIpjGAAAA3AAAAA8AAAAAAAAA&#10;AAAAAAAAoQIAAGRycy9kb3ducmV2LnhtbFBLBQYAAAAABAAEAPkAAACUAwAAAAA=&#10;">
              <v:stroke endarrow="block" endarrowwidth="narrow" endarrowlength="short"/>
            </v:line>
            <v:shape id="Freeform 1585" o:spid="_x0000_s2848" style="position:absolute;left:5949;top:12866;width:1482;height:513;visibility:visible;mso-wrap-style:square;v-text-anchor:top" coordsize="1482,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xC8EA&#10;AADcAAAADwAAAGRycy9kb3ducmV2LnhtbERPy4rCMBTdC/5DuIK7MVUZnalGEVGYjTA+mHF5aa5t&#10;MbkpTbT1781CcHk47/mytUbcqfalYwXDQQKCOHO65FzB6bj9+ALhA7JG45gUPMjDctHtzDHVruE9&#10;3Q8hFzGEfYoKihCqVEqfFWTRD1xFHLmLqy2GCOtc6hqbGG6NHCXJRFosOTYUWNG6oOx6uFkFv800&#10;/LXme73bTMZnY/7PJ2udUv1eu5qBCNSGt/jl/tEKRp9xfjwTj4BcP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lvsQvBAAAA3AAAAA8AAAAAAAAAAAAAAAAAmAIAAGRycy9kb3du&#10;cmV2LnhtbFBLBQYAAAAABAAEAPUAAACGAwAAAAA=&#10;" path="m,513c475,499,950,485,1197,399,1444,313,1463,156,1482,e" filled="f">
              <v:stroke endarrowlength="short"/>
              <v:path arrowok="t" o:connecttype="custom" o:connectlocs="0,513;1197,399;1482,0" o:connectangles="0,0,0"/>
            </v:shape>
            <v:shape id="Freeform 1586" o:spid="_x0000_s2849" style="position:absolute;left:4185;top:13380;width:1539;height:570;visibility:visible;mso-wrap-style:square;v-text-anchor:top" coordsize="1539,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Zz18YA&#10;AADcAAAADwAAAGRycy9kb3ducmV2LnhtbESPQWvCQBSE70L/w/KE3uomqYpEN6KlxVI8GFsEb4/s&#10;MwnNvg3ZrUn/fVcoeBxm5htmtR5MI67UudqygngSgSAurK65VPD1+fa0AOE8ssbGMin4JQfr7GG0&#10;wlTbnnO6Hn0pAoRdigoq79tUSldUZNBNbEscvIvtDPogu1LqDvsAN41MomguDdYcFips6aWi4vv4&#10;YxR86MPW5/X51dDeNbvn6cn150Spx/GwWYLwNPh7+L/9rhUksxhuZ8IRk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ZZz18YAAADcAAAADwAAAAAAAAAAAAAAAACYAgAAZHJz&#10;L2Rvd25yZXYueG1sUEsFBgAAAAAEAAQA9QAAAIsDAAAAAA==&#10;" path="m1539,c1154,228,769,456,513,513,257,570,95,370,,342e" filled="f">
              <v:stroke endarrowlength="short"/>
              <v:path arrowok="t" o:connecttype="custom" o:connectlocs="1539,0;513,513;0,342" o:connectangles="0,0,0"/>
            </v:shape>
            <v:line id="Line 1587" o:spid="_x0000_s2850" style="position:absolute;flip:x y;visibility:visible" from="4185,13664" to="4242,13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alXMUAAADcAAAADwAAAGRycy9kb3ducmV2LnhtbESP0WrCQBRE3wv9h+UW+lY3Bio1uoqI&#10;kSIIVfMBN9lrEs3eDbtbTf++KxT6OMzMGWa+HEwnbuR8a1nBeJSAIK6sbrlWUJzytw8QPiBr7CyT&#10;gh/ysFw8P80x0/bOB7odQy0ihH2GCpoQ+kxKXzVk0I9sTxy9s3UGQ5SultrhPcJNJ9MkmUiDLceF&#10;BntaN1Rdj99GgSx22yIty/yy3UzH+8nOfVFeKvX6MqxmIAIN4T/81/7UCtL3FB5n4hG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aalXMUAAADcAAAADwAAAAAAAAAA&#10;AAAAAAChAgAAZHJzL2Rvd25yZXYueG1sUEsFBgAAAAAEAAQA+QAAAJMDAAAAAA==&#10;">
              <v:stroke endarrow="block" endarrowlength="short"/>
            </v:line>
            <v:line id="Line 1588" o:spid="_x0000_s2851" style="position:absolute;flip:y;visibility:visible" from="7431,12866" to="7431,129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A38sIAAADcAAAADwAAAGRycy9kb3ducmV2LnhtbESP0YrCMBRE3wX/IVzBN03tZotUo4jg&#10;rvi26gdcmmtbbW5KE7X+/UZY2MdhZs4wy3VvG/GgzteONcymCQjiwpmaSw3n024yB+EDssHGMWl4&#10;kYf1ajhYYm7ck3/ocQyliBD2OWqoQmhzKX1RkUU/dS1x9C6usxii7EppOnxGuG1kmiSZtFhzXKiw&#10;pW1Fxe14txqUytTO4TXd3NT8nqnvw1daHrQej/rNAkSgPvyH/9p7oyH9/ID3mXgE5Oo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VA38sIAAADcAAAADwAAAAAAAAAAAAAA&#10;AAChAgAAZHJzL2Rvd25yZXYueG1sUEsFBgAAAAAEAAQA+QAAAJADAAAAAA==&#10;">
              <v:stroke endarrow="block" endarrowlength="short"/>
            </v:line>
            <v:shape id="Freeform 1589" o:spid="_x0000_s2852" style="position:absolute;left:4926;top:14064;width:1083;height:228;visibility:visible;mso-wrap-style:square;v-text-anchor:top" coordsize="1083,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O4uMUA&#10;AADcAAAADwAAAGRycy9kb3ducmV2LnhtbESPQUvDQBSE74L/YXmCN7uxRC1pt0VEwWKhNHrx9si+&#10;ZoPZt2H32Sb/3hUEj8PMfMOsNqPv1Yli6gIbuJ0VoIibYDtuDXy8v9wsQCVBttgHJgMTJdisLy9W&#10;WNlw5gOdamlVhnCq0IATGSqtU+PIY5qFgTh7xxA9Spax1TbiOcN9r+dFca89dpwXHA705Kj5qr+9&#10;gXK7m96mhchndOV+2j08b+tDYcz11fi4BCU0yn/4r/1qDczvSvg9k4+AX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c7i4xQAAANwAAAAPAAAAAAAAAAAAAAAAAJgCAABkcnMv&#10;ZG93bnJldi54bWxQSwUGAAAAAAQABAD1AAAAigMAAAAA&#10;" path="m1083,228c859,114,636,,456,,276,,138,114,,228e" filled="f">
              <v:stroke endarrowlength="short"/>
              <v:path arrowok="t" o:connecttype="custom" o:connectlocs="1083,228;456,0;0,228" o:connectangles="0,0,0"/>
            </v:shape>
            <v:shape id="Freeform 1590" o:spid="_x0000_s2853" style="position:absolute;left:6180;top:13807;width:1083;height:541;visibility:visible;mso-wrap-style:square;v-text-anchor:top" coordsize="1083,5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VuQsIA&#10;AADcAAAADwAAAGRycy9kb3ducmV2LnhtbESPS4vCMBSF94L/IVzBjWg6BUWqUUQRXAyMz/2lubbV&#10;5qY2Ge3MrzeC4PJwHh9nOm9MKe5Uu8Kygq9BBII4tbrgTMHxsO6PQTiPrLG0TAr+yMF81m5NMdH2&#10;wTu6730mwgi7BBXk3leJlC7NyaAb2Io4eGdbG/RB1pnUNT7CuCllHEUjabDgQMixomVO6XX/awIX&#10;V/Fti+b7v8doL6fFeP1zSpXqdprFBISnxn/C7/ZGK4iHQ3idCUdAz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xW5CwgAAANwAAAAPAAAAAAAAAAAAAAAAAJgCAABkcnMvZG93&#10;bnJldi54bWxQSwUGAAAAAAQABAD1AAAAhwMAAAAA&#10;" path="m,513v370,14,741,28,912,-57c1083,371,1054,185,1026,e" filled="f">
              <v:stroke endarrowlength="short"/>
              <v:path arrowok="t" o:connecttype="custom" o:connectlocs="0,513;912,456;1026,0" o:connectangles="0,0,0"/>
            </v:shape>
            <v:line id="Line 1591" o:spid="_x0000_s2854" style="position:absolute;flip:x;visibility:visible" from="4926,14234" to="5040,142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eUasMAAADcAAAADwAAAGRycy9kb3ducmV2LnhtbESPwWrDMBBE74X+g9hCbrUcoxrjWgmh&#10;kKb4VicfsFhb24m1MpaSuH9fFQo9DjPzhqm2ix3FjWY/ONawTlIQxK0zA3caTsf9cwHCB2SDo2PS&#10;8E0etpvHhwpL4+78SbcmdCJC2JeooQ9hKqX0bU8WfeIm4uh9udliiHLupJnxHuF2lFma5tLiwHGh&#10;x4neemovzdVqUCpXe4fnbHdRxTVXh/o962qtV0/L7hVEoCX8h//aH0ZD9pLD75l4BOTm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EnlGrDAAAA3AAAAA8AAAAAAAAAAAAA&#10;AAAAoQIAAGRycy9kb3ducmV2LnhtbFBLBQYAAAAABAAEAPkAAACRAwAAAAA=&#10;">
              <v:stroke endarrow="block" endarrowlength="short"/>
            </v:line>
            <v:line id="Line 1592" o:spid="_x0000_s2855" style="position:absolute;flip:y;visibility:visible" from="7206,13778" to="7206,138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sx8cIAAADcAAAADwAAAGRycy9kb3ducmV2LnhtbESP0YrCMBRE3xf8h3AF39bUkq1SjSKC&#10;uvi26gdcmmtbbW5KE7X+vVlY2MdhZs4wi1VvG/GgzteONUzGCQjiwpmaSw3n0/ZzBsIHZIONY9Lw&#10;Ig+r5eBjgblxT/6hxzGUIkLY56ihCqHNpfRFRRb92LXE0bu4zmKIsiul6fAZ4baRaZJk0mLNcaHC&#10;ljYVFbfj3WpQKlNbh9d0fVOze6b2h11aHrQeDfv1HESgPvyH/9rfRkP6NYXfM/EIyOU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msx8cIAAADcAAAADwAAAAAAAAAAAAAA&#10;AAChAgAAZHJzL2Rvd25yZXYueG1sUEsFBgAAAAAEAAQA+QAAAJADAAAAAA==&#10;">
              <v:stroke endarrow="block" endarrowlength="short"/>
            </v:line>
            <v:line id="Line 1593" o:spid="_x0000_s2856" style="position:absolute;visibility:visible" from="8460,12206" to="8518,122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zv3MIAAADcAAAADwAAAGRycy9kb3ducmV2LnhtbERPW2vCMBR+H/gfwhH2NlOVDamNIsKY&#10;bIx56/uhOTbF5qQ06cV/vzwM9vjx3bPtaGvRU+srxwrmswQEceF0xaWC6+X9ZQXCB2SNtWNS8CAP&#10;283kKcNUu4FP1J9DKWII+xQVmBCaVEpfGLLoZ64hjtzNtRZDhG0pdYtDDLe1XCTJm7RYcWww2NDe&#10;UHE/d1ZB030/6utx/PwweXe/LH/KryQ/KvU8HXdrEIHG8C/+cx+0gsVrXBvPxCMgN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3zv3MIAAADcAAAADwAAAAAAAAAAAAAA&#10;AAChAgAAZHJzL2Rvd25yZXYueG1sUEsFBgAAAAAEAAQA+QAAAJADAAAAAA==&#10;" strokeweight=".25pt">
              <v:stroke startarrow="block" startarrowwidth="narrow" startarrowlength="short" endarrowlength="short"/>
            </v:line>
            <v:shape id="Arc 1594" o:spid="_x0000_s2857" style="position:absolute;left:8525;top:12260;width:115;height:229;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VIpcQA&#10;AADcAAAADwAAAGRycy9kb3ducmV2LnhtbESPX2vCMBTF3wd+h3CFvc1UmTKraRFF2Mtg6xR9vDTX&#10;prS5KU2m3bc3g4GPh/Pnx1nng23FlXpfO1YwnSQgiEuna64UHL73L28gfEDW2DomBb/kIc9GT2tM&#10;tbvxF12LUIk4wj5FBSaELpXSl4Ys+onriKN3cb3FEGVfSd3jLY7bVs6SZCEt1hwJBjvaGiqb4sdG&#10;yOvQ7E2z8+25OO1sudicP46fSj2Ph80KRKAhPML/7XetYDZfwt+ZeAR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w1SKXEAAAA3AAAAA8AAAAAAAAAAAAAAAAAmAIAAGRycy9k&#10;b3ducmV2LnhtbFBLBQYAAAAABAAEAPUAAACJAwAAAAA=&#10;" adj="0,,0" path="m-1,nfc11929,,21600,9670,21600,21600em-1,nsc11929,,21600,9670,21600,21600l,21600,-1,xe" filled="f" strokeweight=".25pt">
              <v:stroke endarrowlength="short"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115,229;0,229" o:connectangles="0,0,0" textboxrect="3163,3163,18437,18437"/>
              <v:handles>
                <v:h position="@3,#0" polar="10800,10800"/>
                <v:h position="#2,#1" polar="10800,10800" radiusrange="0,10800"/>
              </v:handles>
            </v:shape>
            <v:shape id="Arc 1595" o:spid="_x0000_s2858" style="position:absolute;left:9711;top:12205;width:115;height:229;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GUIMIA&#10;AADcAAAADwAAAGRycy9kb3ducmV2LnhtbERPTYvCMBC9L/gfwgheFk23LGKraXEFwZOwKmJvQzO2&#10;xWZSmqj135vDwh4f73uVD6YVD+pdY1nB1ywCQVxa3XCl4HTcThcgnEfW2FomBS9ykGejjxWm2j75&#10;lx4HX4kQwi5FBbX3XSqlK2sy6Ga2Iw7c1fYGfYB9JXWPzxBuWhlH0VwabDg01NjRpqbydrgbBecC&#10;fz6TY7P18b74XhR3lySXUqnJeFgvQXga/L/4z73TCuJ5mB/OhCMgs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cZQgwgAAANwAAAAPAAAAAAAAAAAAAAAAAJgCAABkcnMvZG93&#10;bnJldi54bWxQSwUGAAAAAAQABAD1AAAAhwMAAAAA&#10;" adj="0,,0" path="m-1,nfc11929,,21600,9670,21600,21600em-1,nsc11929,,21600,9670,21600,21600l,21600,-1,xe" filled="f" strokeweight=".5pt">
              <v:stroke dashstyle="1 1" endarrowlength="short"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115,229;0,229" o:connectangles="0,0,0" textboxrect="3163,3163,18437,18437"/>
              <v:handles>
                <v:h position="@3,#0" polar="10800,10800"/>
                <v:h position="#2,#1" polar="10800,10800" radiusrange="0,10800"/>
              </v:handles>
            </v:shape>
            <v:shape id="Text Box 1596" o:spid="_x0000_s2859" type="#_x0000_t202" style="position:absolute;left:2793;top:10829;width:972;height:42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YdYcYA&#10;AADcAAAADwAAAGRycy9kb3ducmV2LnhtbESPT2vCQBTE7wW/w/KEXkrd+IfURleRQsXeNJb2+sg+&#10;k2D2bdzdxvTbdwuCx2FmfsMs171pREfO15YVjEcJCOLC6ppLBZ/H9+c5CB+QNTaWScEveVivBg9L&#10;zLS98oG6PJQiQthnqKAKoc2k9EVFBv3ItsTRO1lnMETpSqkdXiPcNHKSJKk0WHNcqLClt4qKc/5j&#10;FMxnu+7bf0z3X0V6al7D00u3vTilHof9ZgEiUB/u4Vt7pxVM0jH8n4lH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GYdYcYAAADcAAAADwAAAAAAAAAAAAAAAACYAgAAZHJz&#10;L2Rvd25yZXYueG1sUEsFBgAAAAAEAAQA9QAAAIsDAAAAAA==&#10;">
              <v:textbox>
                <w:txbxContent>
                  <w:p w:rsidR="00042C34" w:rsidRDefault="00042C34" w:rsidP="007364A1">
                    <w:pPr>
                      <w:rPr>
                        <w:rFonts w:ascii="Arial" w:hAnsi="Arial"/>
                        <w:sz w:val="16"/>
                        <w:lang w:val="es-AR"/>
                      </w:rPr>
                    </w:pPr>
                    <w:r>
                      <w:rPr>
                        <w:rFonts w:ascii="Arial" w:hAnsi="Arial"/>
                        <w:sz w:val="16"/>
                        <w:lang w:val="es-AR"/>
                      </w:rPr>
                      <w:t>Lámpara</w:t>
                    </w:r>
                  </w:p>
                </w:txbxContent>
              </v:textbox>
            </v:shape>
            <v:line id="Line 1597" o:spid="_x0000_s2860" style="position:absolute;flip:y;visibility:visible" from="3798,10755" to="4710,109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28FTcIAAADcAAAADwAAAGRycy9kb3ducmV2LnhtbESP3YrCMBSE7wXfIZyFvbOphZWlGoss&#10;CCIK/uH1oTm2pclJaaLWt98sCHs5zMw3zKIYrBEP6n3jWME0SUEQl043XCm4nNeTbxA+IGs0jknB&#10;izwUy/Fogbl2Tz7S4xQqESHsc1RQh9DlUvqyJos+cR1x9G6utxii7Cupe3xGuDUyS9OZtNhwXKix&#10;o5+ayvZ0twoMX9vj7mtLlB6q13660oORe6U+P4bVHESgIfyH3+2NVpDNMvg7E4+AXP4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28FTcIAAADcAAAADwAAAAAAAAAAAAAA&#10;AAChAgAAZHJzL2Rvd25yZXYueG1sUEsFBgAAAAAEAAQA+QAAAJADAAAAAA==&#10;">
              <v:stroke endarrow="block" endarrowwidth="narrow" endarrowlength="short"/>
            </v:line>
            <v:shape id="Text Box 1598" o:spid="_x0000_s2861" type="#_x0000_t202" style="position:absolute;left:3960;top:11477;width:1188;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gFS8MA&#10;AADcAAAADwAAAGRycy9kb3ducmV2LnhtbESPQWsCMRSE74L/ITzBmyZaFbsaRSyFnpTaWvD22Dx3&#10;Fzcvyya66783gtDjMDPfMMt1a0txo9oXjjWMhgoEcepMwZmG35/PwRyED8gGS8ek4U4e1qtuZ4mJ&#10;cQ1/0+0QMhEh7BPUkIdQJVL6NCeLfugq4uidXW0xRFln0tTYRLgt5VipmbRYcFzIsaJtTunlcLUa&#10;jrvz6W+i9tmHnVaNa5Vk+y617vfazQJEoDb8h1/tL6NhPHuD55l4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gFS8MAAADcAAAADwAAAAAAAAAAAAAAAACYAgAAZHJzL2Rv&#10;d25yZXYueG1sUEsFBgAAAAAEAAQA9QAAAIgDAAAAAA==&#10;" filled="f" stroked="f">
              <v:textbox>
                <w:txbxContent>
                  <w:p w:rsidR="00042C34" w:rsidRDefault="00042C34" w:rsidP="007364A1">
                    <w:pPr>
                      <w:rPr>
                        <w:rFonts w:ascii="Arial" w:hAnsi="Arial"/>
                        <w:sz w:val="16"/>
                        <w:lang w:val="es-MX"/>
                      </w:rPr>
                    </w:pPr>
                    <w:r>
                      <w:rPr>
                        <w:rFonts w:ascii="Arial" w:hAnsi="Arial"/>
                        <w:b/>
                        <w:sz w:val="16"/>
                        <w:lang w:val="es-MX"/>
                      </w:rPr>
                      <w:t>U</w:t>
                    </w:r>
                    <w:r>
                      <w:rPr>
                        <w:rFonts w:ascii="Arial" w:hAnsi="Arial"/>
                        <w:b/>
                        <w:sz w:val="16"/>
                        <w:vertAlign w:val="subscript"/>
                        <w:lang w:val="es-MX"/>
                      </w:rPr>
                      <w:t>R0</w:t>
                    </w:r>
                    <w:r>
                      <w:rPr>
                        <w:rFonts w:ascii="Arial" w:hAnsi="Arial"/>
                        <w:sz w:val="16"/>
                        <w:lang w:val="es-MX"/>
                      </w:rPr>
                      <w:t>(Gen)</w:t>
                    </w:r>
                  </w:p>
                </w:txbxContent>
              </v:textbox>
            </v:shape>
            <v:shape id="Text Box 1599" o:spid="_x0000_s2862" type="#_x0000_t202" style="position:absolute;left:6336;top:12398;width:1188;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GdP8MA&#10;AADcAAAADwAAAGRycy9kb3ducmV2LnhtbESPQYvCMBSE74L/IbwFb5qsqOx2jSKK4ElRdwVvj+bZ&#10;lm1eShNt/fdGEDwOM/MNM523thQ3qn3hWMPnQIEgTp0pONPwe1z3v0D4gGywdEwa7uRhPut2ppgY&#10;1/CeboeQiQhhn6CGPIQqkdKnOVn0A1cRR+/iaoshyjqTpsYmwm0ph0pNpMWC40KOFS1zSv8PV6vh&#10;b3s5n0Zql63suGpcqyTbb6l176Nd/IAI1IZ3+NXeGA3DyQieZ+IR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ZGdP8MAAADcAAAADwAAAAAAAAAAAAAAAACYAgAAZHJzL2Rv&#10;d25yZXYueG1sUEsFBgAAAAAEAAQA9QAAAIgDAAAAAA==&#10;" filled="f" stroked="f">
              <v:textbox>
                <w:txbxContent>
                  <w:p w:rsidR="00042C34" w:rsidRDefault="00042C34" w:rsidP="007364A1">
                    <w:pPr>
                      <w:rPr>
                        <w:rFonts w:ascii="Arial" w:hAnsi="Arial"/>
                        <w:sz w:val="16"/>
                        <w:lang w:val="es-MX"/>
                      </w:rPr>
                    </w:pPr>
                    <w:r>
                      <w:rPr>
                        <w:rFonts w:ascii="Arial" w:hAnsi="Arial"/>
                        <w:b/>
                        <w:sz w:val="16"/>
                        <w:lang w:val="es-MX"/>
                      </w:rPr>
                      <w:t>U</w:t>
                    </w:r>
                    <w:r>
                      <w:rPr>
                        <w:rFonts w:ascii="Arial" w:hAnsi="Arial"/>
                        <w:b/>
                        <w:sz w:val="16"/>
                        <w:vertAlign w:val="subscript"/>
                        <w:lang w:val="es-MX"/>
                      </w:rPr>
                      <w:t>T0</w:t>
                    </w:r>
                    <w:r>
                      <w:rPr>
                        <w:rFonts w:ascii="Arial" w:hAnsi="Arial"/>
                        <w:sz w:val="16"/>
                        <w:lang w:val="es-MX"/>
                      </w:rPr>
                      <w:t>(Gen)</w:t>
                    </w:r>
                  </w:p>
                </w:txbxContent>
              </v:textbox>
            </v:shape>
            <v:shape id="Text Box 1600" o:spid="_x0000_s2863" type="#_x0000_t202" style="position:absolute;left:3642;top:14066;width:1188;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4pMQA&#10;AADcAAAADwAAAGRycy9kb3ducmV2LnhtbESPQWvCQBSE70L/w/IK3nS3YkKbukpRCp4qpq3g7ZF9&#10;JqHZtyG7TeK/7wpCj8PMfMOsNqNtRE+drx1reJorEMSFMzWXGr4+32fPIHxANtg4Jg1X8rBZP0xW&#10;mBk38JH6PJQiQthnqKEKoc2k9EVFFv3ctcTRu7jOYoiyK6XpcIhw28iFUqm0WHNcqLClbUXFT/5r&#10;NXx/XM6npTqUO5u0gxuVZPsitZ4+jm+vIAKN4T98b++NhkWawO1MP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dOKTEAAAA3AAAAA8AAAAAAAAAAAAAAAAAmAIAAGRycy9k&#10;b3ducmV2LnhtbFBLBQYAAAAABAAEAPUAAACJAwAAAAA=&#10;" filled="f" stroked="f">
              <v:textbox>
                <w:txbxContent>
                  <w:p w:rsidR="00042C34" w:rsidRDefault="00042C34" w:rsidP="007364A1">
                    <w:pPr>
                      <w:rPr>
                        <w:rFonts w:ascii="Arial" w:hAnsi="Arial"/>
                        <w:sz w:val="16"/>
                        <w:lang w:val="es-MX"/>
                      </w:rPr>
                    </w:pPr>
                    <w:r>
                      <w:rPr>
                        <w:rFonts w:ascii="Arial" w:hAnsi="Arial"/>
                        <w:b/>
                        <w:sz w:val="16"/>
                        <w:lang w:val="es-MX"/>
                      </w:rPr>
                      <w:t>U</w:t>
                    </w:r>
                    <w:r>
                      <w:rPr>
                        <w:rFonts w:ascii="Arial" w:hAnsi="Arial"/>
                        <w:b/>
                        <w:sz w:val="16"/>
                        <w:vertAlign w:val="subscript"/>
                        <w:lang w:val="es-MX"/>
                      </w:rPr>
                      <w:t>S0</w:t>
                    </w:r>
                    <w:r>
                      <w:rPr>
                        <w:rFonts w:ascii="Arial" w:hAnsi="Arial"/>
                        <w:sz w:val="16"/>
                        <w:lang w:val="es-MX"/>
                      </w:rPr>
                      <w:t>(Gen)</w:t>
                    </w:r>
                  </w:p>
                </w:txbxContent>
              </v:textbox>
            </v:shape>
            <v:shape id="Text Box 1601" o:spid="_x0000_s2864" type="#_x0000_t202" style="position:absolute;left:5814;top:11132;width:1188;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m08QA&#10;AADcAAAADwAAAGRycy9kb3ducmV2LnhtbESPQWvCQBSE7wX/w/IEb81uQxtqdBVRCp5atK3g7ZF9&#10;JqHZtyG7Jum/7xYEj8PMfMMs16NtRE+drx1reEoUCOLCmZpLDV+fb4+vIHxANtg4Jg2/5GG9mjws&#10;MTdu4AP1x1CKCGGfo4YqhDaX0hcVWfSJa4mjd3GdxRBlV0rT4RDhtpGpUpm0WHNcqLClbUXFz/Fq&#10;NXy/X86nZ/VR7uxLO7hRSbZzqfVsOm4WIAKN4R6+tfdGQ5pl8H8mHgG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PptPEAAAA3AAAAA8AAAAAAAAAAAAAAAAAmAIAAGRycy9k&#10;b3ducmV2LnhtbFBLBQYAAAAABAAEAPUAAACJAwAAAAA=&#10;" filled="f" stroked="f">
              <v:textbox>
                <w:txbxContent>
                  <w:p w:rsidR="00042C34" w:rsidRDefault="00042C34" w:rsidP="007364A1">
                    <w:pPr>
                      <w:rPr>
                        <w:rFonts w:ascii="Arial" w:hAnsi="Arial"/>
                        <w:sz w:val="16"/>
                        <w:lang w:val="es-MX"/>
                      </w:rPr>
                    </w:pPr>
                    <w:r>
                      <w:rPr>
                        <w:rFonts w:ascii="Arial" w:hAnsi="Arial"/>
                        <w:b/>
                        <w:sz w:val="16"/>
                        <w:lang w:val="es-MX"/>
                      </w:rPr>
                      <w:t>U</w:t>
                    </w:r>
                    <w:r>
                      <w:rPr>
                        <w:rFonts w:ascii="Arial" w:hAnsi="Arial"/>
                        <w:b/>
                        <w:sz w:val="16"/>
                        <w:vertAlign w:val="subscript"/>
                        <w:lang w:val="es-MX"/>
                      </w:rPr>
                      <w:t>R0</w:t>
                    </w:r>
                    <w:r>
                      <w:rPr>
                        <w:rFonts w:ascii="Arial" w:hAnsi="Arial"/>
                        <w:sz w:val="16"/>
                        <w:lang w:val="es-MX"/>
                      </w:rPr>
                      <w:t>(Red)</w:t>
                    </w:r>
                  </w:p>
                </w:txbxContent>
              </v:textbox>
            </v:shape>
            <v:shape id="Text Box 1602" o:spid="_x0000_s2865" type="#_x0000_t202" style="position:absolute;left:7134;top:13394;width:1188;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MDSMMA&#10;AADcAAAADwAAAGRycy9kb3ducmV2LnhtbESPQWsCMRSE74L/ITzBmyZKtXY1ilgKPSm1teDtsXnu&#10;Lm5elk10139vBMHjMDPfMItVa0txpdoXjjWMhgoEcepMwZmGv9+vwQyED8gGS8ek4UYeVstuZ4GJ&#10;cQ3/0HUfMhEh7BPUkIdQJVL6NCeLfugq4uidXG0xRFln0tTYRLgt5VipqbRYcFzIsaJNTul5f7Ea&#10;DtvT8f9N7bJPO6ka1yrJ9kNq3e+16zmIQG14hZ/tb6NhPH2Hx5l4BO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UMDSMMAAADcAAAADwAAAAAAAAAAAAAAAACYAgAAZHJzL2Rv&#10;d25yZXYueG1sUEsFBgAAAAAEAAQA9QAAAIgDAAAAAA==&#10;" filled="f" stroked="f">
              <v:textbox>
                <w:txbxContent>
                  <w:p w:rsidR="00042C34" w:rsidRDefault="00042C34" w:rsidP="007364A1">
                    <w:pPr>
                      <w:rPr>
                        <w:rFonts w:ascii="Arial" w:hAnsi="Arial"/>
                        <w:sz w:val="16"/>
                        <w:lang w:val="es-MX"/>
                      </w:rPr>
                    </w:pPr>
                    <w:r>
                      <w:rPr>
                        <w:rFonts w:ascii="Arial" w:hAnsi="Arial"/>
                        <w:b/>
                        <w:sz w:val="16"/>
                        <w:lang w:val="es-MX"/>
                      </w:rPr>
                      <w:t>U</w:t>
                    </w:r>
                    <w:r>
                      <w:rPr>
                        <w:rFonts w:ascii="Arial" w:hAnsi="Arial"/>
                        <w:b/>
                        <w:sz w:val="16"/>
                        <w:vertAlign w:val="subscript"/>
                        <w:lang w:val="es-MX"/>
                      </w:rPr>
                      <w:t>S0</w:t>
                    </w:r>
                    <w:r>
                      <w:rPr>
                        <w:rFonts w:ascii="Arial" w:hAnsi="Arial"/>
                        <w:sz w:val="16"/>
                        <w:lang w:val="es-MX"/>
                      </w:rPr>
                      <w:t>(Red)</w:t>
                    </w:r>
                  </w:p>
                </w:txbxContent>
              </v:textbox>
            </v:shape>
            <v:shape id="Text Box 1603" o:spid="_x0000_s2866" type="#_x0000_t202" style="position:absolute;left:3492;top:13155;width:1188;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yXOsEA&#10;AADcAAAADwAAAGRycy9kb3ducmV2LnhtbERPy2rCQBTdF/yH4QrdNTOKhjZmFFGEriq1D3B3yVyT&#10;YOZOyIxJ+vfOQujycN75ZrSN6KnztWMNs0SBIC6cqbnU8P11eHkF4QOywcYxafgjD5v15CnHzLiB&#10;P6k/hVLEEPYZaqhCaDMpfVGRRZ+4ljhyF9dZDBF2pTQdDjHcNnKuVCot1hwbKmxpV1FxPd2shp+P&#10;y/l3oY7l3i7bwY1Ksn2TWj9Px+0KRKAx/Isf7nejYZ7GtfFMPAJyf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TclzrBAAAA3AAAAA8AAAAAAAAAAAAAAAAAmAIAAGRycy9kb3du&#10;cmV2LnhtbFBLBQYAAAAABAAEAPUAAACGAwAAAAA=&#10;" filled="f" stroked="f">
              <v:textbox>
                <w:txbxContent>
                  <w:p w:rsidR="00042C34" w:rsidRDefault="00042C34" w:rsidP="007364A1">
                    <w:pPr>
                      <w:rPr>
                        <w:rFonts w:ascii="Arial" w:hAnsi="Arial"/>
                        <w:sz w:val="16"/>
                        <w:lang w:val="es-MX"/>
                      </w:rPr>
                    </w:pPr>
                    <w:r>
                      <w:rPr>
                        <w:rFonts w:ascii="Arial" w:hAnsi="Arial"/>
                        <w:b/>
                        <w:sz w:val="16"/>
                        <w:lang w:val="es-MX"/>
                      </w:rPr>
                      <w:t>U</w:t>
                    </w:r>
                    <w:r>
                      <w:rPr>
                        <w:rFonts w:ascii="Arial" w:hAnsi="Arial"/>
                        <w:b/>
                        <w:sz w:val="16"/>
                        <w:vertAlign w:val="subscript"/>
                        <w:lang w:val="es-MX"/>
                      </w:rPr>
                      <w:t>T0</w:t>
                    </w:r>
                    <w:r>
                      <w:rPr>
                        <w:rFonts w:ascii="Arial" w:hAnsi="Arial"/>
                        <w:sz w:val="16"/>
                        <w:lang w:val="es-MX"/>
                      </w:rPr>
                      <w:t>(Red)</w:t>
                    </w:r>
                  </w:p>
                </w:txbxContent>
              </v:textbox>
            </v:shape>
            <v:shape id="Text Box 1604" o:spid="_x0000_s2867" type="#_x0000_t202" style="position:absolute;left:7692;top:12164;width:2610;height:39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AyocQA&#10;AADcAAAADwAAAGRycy9kb3ducmV2LnhtbESPQWvCQBSE70L/w/IKveluxYYa3QSxCD1VjG3B2yP7&#10;TEKzb0N2a9J/3xUEj8PMfMOs89G24kK9bxxreJ4pEMSlMw1XGj6Pu+krCB+QDbaOScMfecizh8ka&#10;U+MGPtClCJWIEPYpaqhD6FIpfVmTRT9zHXH0zq63GKLsK2l6HCLctnKuVCItNhwXauxoW1P5U/xa&#10;DV8f59P3Qu2rN/vSDW5Uku1Sav30OG5WIAKN4R6+td+NhnmyhOuZeARk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QMqHEAAAA3AAAAA8AAAAAAAAAAAAAAAAAmAIAAGRycy9k&#10;b3ducmV2LnhtbFBLBQYAAAAABAAEAPUAAACJAwAAAAA=&#10;" filled="f" stroked="f">
              <v:textbox>
                <w:txbxContent>
                  <w:p w:rsidR="00042C34" w:rsidRDefault="00042C34" w:rsidP="007364A1">
                    <w:pPr>
                      <w:rPr>
                        <w:rFonts w:ascii="Arial" w:hAnsi="Arial"/>
                        <w:sz w:val="16"/>
                        <w:lang w:val="es-MX"/>
                      </w:rPr>
                    </w:pPr>
                    <w:r>
                      <w:rPr>
                        <w:rFonts w:ascii="Arial" w:hAnsi="Arial"/>
                        <w:sz w:val="16"/>
                      </w:rPr>
                      <w:t xml:space="preserve">   </w:t>
                    </w:r>
                    <w:r>
                      <w:rPr>
                        <w:rFonts w:ascii="Arial" w:hAnsi="Arial"/>
                        <w:sz w:val="16"/>
                        <w:szCs w:val="16"/>
                      </w:rPr>
                      <w:sym w:font="Symbol" w:char="F077"/>
                    </w:r>
                    <w:r>
                      <w:rPr>
                        <w:rFonts w:ascii="Arial" w:hAnsi="Arial"/>
                        <w:sz w:val="16"/>
                      </w:rPr>
                      <w:t xml:space="preserve"> Red                 </w:t>
                    </w:r>
                    <w:r>
                      <w:rPr>
                        <w:rFonts w:ascii="Arial" w:hAnsi="Arial"/>
                        <w:sz w:val="16"/>
                        <w:szCs w:val="16"/>
                      </w:rPr>
                      <w:sym w:font="Symbol" w:char="F077"/>
                    </w:r>
                    <w:r>
                      <w:rPr>
                        <w:rFonts w:ascii="Arial" w:hAnsi="Arial"/>
                        <w:sz w:val="16"/>
                      </w:rPr>
                      <w:t xml:space="preserve"> Gen</w:t>
                    </w:r>
                  </w:p>
                </w:txbxContent>
              </v:textbox>
            </v:shape>
            <v:line id="Line 1605" o:spid="_x0000_s2868" style="position:absolute;visibility:visible" from="9638,12152" to="9696,122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usIAAADcAAAADwAAAGRycy9kb3ducmV2LnhtbERPW2vCMBR+H/gfwhH2NlMVNqmNIsKY&#10;bIx56/uhOTbF5qQ06cV/vzwM9vjx3bPtaGvRU+srxwrmswQEceF0xaWC6+X9ZQXCB2SNtWNS8CAP&#10;283kKcNUu4FP1J9DKWII+xQVmBCaVEpfGLLoZ64hjtzNtRZDhG0pdYtDDLe1XCTJq7RYcWww2NDe&#10;UHE/d1ZB030/6utx/PwweXe/LH/KryQ/KvU8HXdrEIHG8C/+cx+0gsVbnB/PxCMgN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r+/usIAAADcAAAADwAAAAAAAAAAAAAA&#10;AAChAgAAZHJzL2Rvd25yZXYueG1sUEsFBgAAAAAEAAQA+QAAAJADAAAAAA==&#10;" strokeweight=".25pt">
              <v:stroke startarrow="block" startarrowwidth="narrow" startarrowlength="short" endarrowlength="short"/>
            </v:line>
            <v:shape id="AutoShape 1606" o:spid="_x0000_s2869" type="#_x0000_t123" style="position:absolute;left:4995;top:10667;width:181;height:1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OhpcQA&#10;AADcAAAADwAAAGRycy9kb3ducmV2LnhtbESP3WrCQBSE74W+w3IKvdNNcmEldZUirdSLCqZ5gEP2&#10;5Idmz4bdVaNP7wqCl8PMfMMs16PpxYmc7ywrSGcJCOLK6o4bBeXf93QBwgdkjb1lUnAhD+vVy2SJ&#10;ubZnPtCpCI2IEPY5KmhDGHIpfdWSQT+zA3H0ausMhihdI7XDc4SbXmZJMpcGO44LLQ60aan6L45G&#10;QZ1I2pfp9av6ndd1ttPZpnRbpd5ex88PEIHG8Aw/2j9aQfaewv1MPAJy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joaXEAAAA3AAAAA8AAAAAAAAAAAAAAAAAmAIAAGRycy9k&#10;b3ducmV2LnhtbFBLBQYAAAAABAAEAPUAAACJAwAAAAA=&#10;"/>
            <v:shape id="AutoShape 1607" o:spid="_x0000_s2870" type="#_x0000_t123" style="position:absolute;left:5738;top:13289;width:181;height:1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E/0sQA&#10;AADcAAAADwAAAGRycy9kb3ducmV2LnhtbESP3WoCMRSE7wXfIRyhd5o1F1q2RhHRUi8UavcBDpuz&#10;P7g5WZJUt316Uyh4OczMN8xqM9hO3MiH1rGG+SwDQVw603Ktofg6TF9BhIhssHNMGn4owGY9Hq0w&#10;N+7On3S7xFokCIccNTQx9rmUoWzIYpi5njh5lfMWY5K+lsbjPcFtJ1WWLaTFltNCgz3tGiqvl2+r&#10;ocoknYv57748LapKHY3aFf5d65fJsH0DEWmIz/B/+8NoUEsFf2fSEZD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xP9LEAAAA3AAAAA8AAAAAAAAAAAAAAAAAmAIAAGRycy9k&#10;b3ducmV2LnhtbFBLBQYAAAAABAAEAPUAAACJAwAAAAA=&#10;"/>
            <v:shape id="AutoShape 1608" o:spid="_x0000_s2871" type="#_x0000_t123" style="position:absolute;left:5966;top:14225;width:181;height:1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2aScQA&#10;AADcAAAADwAAAGRycy9kb3ducmV2LnhtbESP3WoCMRSE74W+QziCd5p1BS2rUUSqtBcV3O4DHDZn&#10;f3BzsiRR1z59Uyj0cpiZb5jNbjCduJPzrWUF81kCgri0uuVaQfF1nL6C8AFZY2eZFDzJw277Mtpg&#10;pu2DL3TPQy0ihH2GCpoQ+kxKXzZk0M9sTxy9yjqDIUpXS+3wEeGmk2mSLKXBluNCgz0dGiqv+c0o&#10;qBJJ52L+/VZ+Lqsq/dDpoXAnpSbjYb8GEWgI/+G/9rtWkK4W8HsmHgG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59mknEAAAA3AAAAA8AAAAAAAAAAAAAAAAAmAIAAGRycy9k&#10;b3ducmV2LnhtbFBLBQYAAAAABAAEAPUAAACJAwAAAAA=&#10;"/>
          </v:group>
        </w:pict>
      </w:r>
    </w:p>
    <w:p w:rsidR="00042C34" w:rsidRPr="007364A1" w:rsidRDefault="00042C34" w:rsidP="007364A1">
      <w:pPr>
        <w:jc w:val="both"/>
        <w:rPr>
          <w:rFonts w:ascii="Verdana" w:hAnsi="Verdana"/>
        </w:rPr>
      </w:pPr>
    </w:p>
    <w:p w:rsidR="00042C34" w:rsidRPr="007364A1" w:rsidRDefault="00042C34" w:rsidP="007364A1">
      <w:pPr>
        <w:jc w:val="both"/>
        <w:rPr>
          <w:rFonts w:ascii="Verdana" w:hAnsi="Verdana"/>
        </w:rPr>
      </w:pPr>
    </w:p>
    <w:p w:rsidR="00042C34" w:rsidRPr="007364A1" w:rsidRDefault="00042C34" w:rsidP="007364A1">
      <w:pPr>
        <w:ind w:left="284"/>
        <w:jc w:val="both"/>
        <w:rPr>
          <w:rFonts w:ascii="Verdana" w:hAnsi="Verdana"/>
        </w:rPr>
      </w:pP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t xml:space="preserve">                                 </w:t>
      </w:r>
    </w:p>
    <w:p w:rsidR="00042C34" w:rsidRPr="007364A1" w:rsidRDefault="00042C34" w:rsidP="007364A1">
      <w:pPr>
        <w:ind w:left="284"/>
        <w:jc w:val="both"/>
        <w:rPr>
          <w:rFonts w:ascii="Verdana" w:hAnsi="Verdana"/>
        </w:rPr>
      </w:pPr>
    </w:p>
    <w:p w:rsidR="00042C34" w:rsidRPr="007364A1" w:rsidRDefault="00042C34" w:rsidP="007364A1">
      <w:pPr>
        <w:ind w:left="284"/>
        <w:jc w:val="both"/>
        <w:rPr>
          <w:rFonts w:ascii="Verdana" w:hAnsi="Verdana"/>
        </w:rPr>
      </w:pPr>
    </w:p>
    <w:p w:rsidR="00042C34" w:rsidRPr="007364A1" w:rsidRDefault="00042C34" w:rsidP="007364A1">
      <w:pPr>
        <w:ind w:left="284"/>
        <w:jc w:val="both"/>
        <w:rPr>
          <w:rFonts w:ascii="Verdana" w:hAnsi="Verdana"/>
        </w:rPr>
      </w:pPr>
    </w:p>
    <w:p w:rsidR="00042C34" w:rsidRPr="007364A1" w:rsidRDefault="00042C34" w:rsidP="007364A1">
      <w:pPr>
        <w:ind w:left="284"/>
        <w:jc w:val="both"/>
        <w:rPr>
          <w:rFonts w:ascii="Verdana" w:hAnsi="Verdana"/>
        </w:rPr>
      </w:pPr>
      <w:r w:rsidRPr="007364A1">
        <w:rPr>
          <w:rFonts w:ascii="Verdana" w:hAnsi="Verdana"/>
        </w:rPr>
        <w:t xml:space="preserve">    </w:t>
      </w:r>
    </w:p>
    <w:p w:rsidR="00042C34" w:rsidRPr="007364A1" w:rsidRDefault="00042C34" w:rsidP="007364A1">
      <w:pPr>
        <w:ind w:left="284"/>
        <w:jc w:val="both"/>
        <w:rPr>
          <w:rFonts w:ascii="Verdana" w:hAnsi="Verdana"/>
        </w:rPr>
      </w:pPr>
    </w:p>
    <w:p w:rsidR="00042C34" w:rsidRPr="007364A1" w:rsidRDefault="00042C34" w:rsidP="007364A1">
      <w:pPr>
        <w:ind w:left="284"/>
        <w:jc w:val="both"/>
        <w:rPr>
          <w:rFonts w:ascii="Verdana" w:hAnsi="Verdana"/>
        </w:rPr>
      </w:pP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p>
    <w:p w:rsidR="00042C34" w:rsidRPr="007364A1" w:rsidRDefault="00042C34" w:rsidP="007364A1">
      <w:pPr>
        <w:ind w:left="284"/>
        <w:jc w:val="both"/>
        <w:rPr>
          <w:rFonts w:ascii="Verdana" w:hAnsi="Verdana"/>
        </w:rPr>
      </w:pPr>
    </w:p>
    <w:p w:rsidR="00042C34" w:rsidRPr="007364A1" w:rsidRDefault="00042C34" w:rsidP="007364A1">
      <w:pPr>
        <w:ind w:left="284"/>
        <w:jc w:val="both"/>
        <w:rPr>
          <w:rFonts w:ascii="Verdana" w:hAnsi="Verdana"/>
        </w:rPr>
      </w:pPr>
    </w:p>
    <w:p w:rsidR="00042C34" w:rsidRPr="007364A1" w:rsidRDefault="00042C34" w:rsidP="007364A1">
      <w:pPr>
        <w:ind w:left="284"/>
        <w:jc w:val="both"/>
        <w:rPr>
          <w:rFonts w:ascii="Verdana" w:hAnsi="Verdana"/>
        </w:rPr>
      </w:pP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t xml:space="preserve">                           </w:t>
      </w:r>
    </w:p>
    <w:p w:rsidR="00042C34" w:rsidRPr="007364A1" w:rsidRDefault="00042C34" w:rsidP="007364A1">
      <w:pPr>
        <w:ind w:left="284"/>
        <w:jc w:val="both"/>
        <w:rPr>
          <w:rFonts w:ascii="Verdana" w:hAnsi="Verdana"/>
        </w:rPr>
      </w:pPr>
    </w:p>
    <w:p w:rsidR="00042C34" w:rsidRPr="007364A1" w:rsidRDefault="00042C34" w:rsidP="007364A1">
      <w:pPr>
        <w:ind w:left="284"/>
        <w:jc w:val="both"/>
        <w:rPr>
          <w:rFonts w:ascii="Verdana" w:hAnsi="Verdana"/>
        </w:rPr>
      </w:pPr>
      <w:r w:rsidRPr="007364A1">
        <w:rPr>
          <w:rFonts w:ascii="Verdana" w:hAnsi="Verdana"/>
          <w:b/>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p>
    <w:p w:rsidR="00042C34" w:rsidRPr="007364A1" w:rsidRDefault="00042C34" w:rsidP="007364A1">
      <w:pPr>
        <w:ind w:left="284"/>
        <w:jc w:val="both"/>
        <w:rPr>
          <w:rFonts w:ascii="Verdana" w:hAnsi="Verdana"/>
        </w:rPr>
      </w:pP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t xml:space="preserve">    </w:t>
      </w:r>
      <w:r w:rsidRPr="007364A1">
        <w:rPr>
          <w:rFonts w:ascii="Verdana" w:hAnsi="Verdana"/>
        </w:rPr>
        <w:tab/>
        <w:t xml:space="preserve"> </w:t>
      </w:r>
    </w:p>
    <w:p w:rsidR="00042C34" w:rsidRPr="007364A1" w:rsidRDefault="00042C34" w:rsidP="007364A1">
      <w:pPr>
        <w:ind w:left="284"/>
        <w:jc w:val="both"/>
        <w:rPr>
          <w:rFonts w:ascii="Verdana" w:hAnsi="Verdana"/>
        </w:rPr>
      </w:pPr>
      <w:r w:rsidRPr="007364A1">
        <w:rPr>
          <w:rFonts w:ascii="Verdana" w:hAnsi="Verdana"/>
        </w:rPr>
        <w:t xml:space="preserve">       </w:t>
      </w:r>
    </w:p>
    <w:p w:rsidR="00042C34" w:rsidRPr="007364A1" w:rsidRDefault="00042C34" w:rsidP="007364A1">
      <w:pPr>
        <w:ind w:left="284" w:hanging="284"/>
        <w:jc w:val="center"/>
        <w:rPr>
          <w:rFonts w:ascii="Verdana" w:hAnsi="Verdana"/>
        </w:rPr>
      </w:pPr>
    </w:p>
    <w:p w:rsidR="00042C34" w:rsidRDefault="00042C34" w:rsidP="007364A1">
      <w:pPr>
        <w:pStyle w:val="BodyTextIndent"/>
        <w:ind w:hanging="284"/>
        <w:rPr>
          <w:rFonts w:ascii="Verdana" w:hAnsi="Verdana"/>
          <w:i w:val="0"/>
          <w:sz w:val="20"/>
        </w:rPr>
      </w:pPr>
      <w:r w:rsidRPr="007364A1">
        <w:rPr>
          <w:rFonts w:ascii="Verdana" w:hAnsi="Verdana"/>
          <w:i w:val="0"/>
          <w:sz w:val="20"/>
        </w:rPr>
        <w:t xml:space="preserve">Figura </w:t>
      </w:r>
      <w:r>
        <w:rPr>
          <w:rFonts w:ascii="Verdana" w:hAnsi="Verdana"/>
          <w:i w:val="0"/>
          <w:sz w:val="20"/>
        </w:rPr>
        <w:t>9</w:t>
      </w:r>
      <w:r w:rsidRPr="007364A1">
        <w:rPr>
          <w:rFonts w:ascii="Verdana" w:hAnsi="Verdana"/>
          <w:i w:val="0"/>
          <w:sz w:val="20"/>
        </w:rPr>
        <w:t>.3</w:t>
      </w:r>
      <w:r>
        <w:rPr>
          <w:rFonts w:ascii="Verdana" w:hAnsi="Verdana"/>
          <w:i w:val="0"/>
          <w:sz w:val="20"/>
        </w:rPr>
        <w:t>6</w:t>
      </w:r>
      <w:r w:rsidRPr="007364A1">
        <w:rPr>
          <w:rFonts w:ascii="Verdana" w:hAnsi="Verdana"/>
          <w:i w:val="0"/>
          <w:sz w:val="20"/>
        </w:rPr>
        <w:t xml:space="preserve"> Diagramas fasoriales superpuestos del generador y la red </w:t>
      </w:r>
    </w:p>
    <w:p w:rsidR="00042C34" w:rsidRDefault="00042C34" w:rsidP="007364A1">
      <w:pPr>
        <w:pStyle w:val="BodyTextIndent"/>
        <w:ind w:hanging="284"/>
        <w:rPr>
          <w:rFonts w:ascii="Verdana" w:hAnsi="Verdana"/>
          <w:i w:val="0"/>
          <w:sz w:val="20"/>
        </w:rPr>
      </w:pPr>
      <w:r w:rsidRPr="007364A1">
        <w:rPr>
          <w:rFonts w:ascii="Verdana" w:hAnsi="Verdana"/>
          <w:i w:val="0"/>
          <w:sz w:val="20"/>
        </w:rPr>
        <w:t>con secuencias distintas</w:t>
      </w:r>
    </w:p>
    <w:p w:rsidR="00042C34" w:rsidRDefault="00042C34" w:rsidP="007364A1">
      <w:pPr>
        <w:pStyle w:val="BodyTextIndent"/>
        <w:ind w:hanging="284"/>
        <w:rPr>
          <w:rFonts w:ascii="Verdana" w:hAnsi="Verdana"/>
          <w:i w:val="0"/>
          <w:sz w:val="20"/>
        </w:rPr>
      </w:pPr>
    </w:p>
    <w:p w:rsidR="00042C34" w:rsidRPr="007364A1" w:rsidRDefault="00042C34" w:rsidP="007364A1">
      <w:pPr>
        <w:pStyle w:val="BodyTextIndent"/>
        <w:ind w:hanging="284"/>
        <w:rPr>
          <w:rFonts w:ascii="Verdana" w:hAnsi="Verdana"/>
          <w:i w:val="0"/>
          <w:sz w:val="20"/>
        </w:rPr>
      </w:pPr>
    </w:p>
    <w:p w:rsidR="00042C34" w:rsidRPr="007364A1" w:rsidRDefault="00042C34" w:rsidP="007364A1">
      <w:pPr>
        <w:pStyle w:val="BodyTextIndent2"/>
        <w:rPr>
          <w:rFonts w:ascii="Verdana" w:hAnsi="Verdana"/>
          <w:noProof w:val="0"/>
          <w:sz w:val="20"/>
        </w:rPr>
      </w:pPr>
      <w:r w:rsidRPr="007364A1">
        <w:rPr>
          <w:rFonts w:ascii="Verdana" w:hAnsi="Verdana"/>
          <w:noProof w:val="0"/>
          <w:sz w:val="20"/>
        </w:rPr>
        <w:t>Aquí observamos que las lámparas no tienen el mismo brillo, sino que se produce un efecto de rotación del mismo. Para modificar esta situación se deben permutar dos fases cualesquiera, de forma tal que se tengan iguales secuencias.</w:t>
      </w:r>
    </w:p>
    <w:p w:rsidR="00042C34"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r w:rsidRPr="007364A1">
        <w:rPr>
          <w:rFonts w:ascii="Verdana" w:hAnsi="Verdana"/>
        </w:rPr>
        <w:t>El método que hemos analizado se denomina de lámparas apagadas, motivo por el cual se debe tener sumo cuidado de verificar que ninguna de ellas se encuentra “quemada”, ya que en caso contrario podríamos estar cerrando el interruptor sin cumplir las condiciones y por lo tanto circularían corrientes que podrían dañar el generador.</w:t>
      </w:r>
    </w:p>
    <w:p w:rsidR="00042C34"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r w:rsidRPr="007364A1">
        <w:rPr>
          <w:rFonts w:ascii="Verdana" w:hAnsi="Verdana"/>
        </w:rPr>
        <w:t>En las centrales eléctricas la maniobra de sincronización se efectúa en forma automática mediante sincronoscopios, que en el momento de estar cumplimentadas las condiciones mencionadas, el mismo, envía la orden de cerrar el interruptor de acoplamiento, con lo cual la máquina en paralelo con la red.</w:t>
      </w:r>
    </w:p>
    <w:p w:rsidR="00042C34"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r w:rsidRPr="007364A1">
        <w:rPr>
          <w:rFonts w:ascii="Verdana" w:hAnsi="Verdana"/>
        </w:rPr>
        <w:t xml:space="preserve">También se puede efectuar la sincronización mediante un sistema de lámparas encendidas de acuerdo al circuito mostrado en la figura </w:t>
      </w:r>
      <w:r>
        <w:rPr>
          <w:rFonts w:ascii="Verdana" w:hAnsi="Verdana"/>
        </w:rPr>
        <w:t>9</w:t>
      </w:r>
      <w:r w:rsidRPr="007364A1">
        <w:rPr>
          <w:rFonts w:ascii="Verdana" w:hAnsi="Verdana"/>
        </w:rPr>
        <w:t>.3</w:t>
      </w:r>
      <w:r>
        <w:rPr>
          <w:rFonts w:ascii="Verdana" w:hAnsi="Verdana"/>
        </w:rPr>
        <w:t>7</w:t>
      </w:r>
      <w:r w:rsidRPr="007364A1">
        <w:rPr>
          <w:rFonts w:ascii="Verdana" w:hAnsi="Verdana"/>
        </w:rPr>
        <w:t>.</w:t>
      </w:r>
    </w:p>
    <w:p w:rsidR="00042C34"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r w:rsidRPr="007364A1">
        <w:rPr>
          <w:rFonts w:ascii="Verdana" w:hAnsi="Verdana"/>
        </w:rPr>
        <w:t xml:space="preserve">Se observa que una lámpara está conectada igual que en el caso anterior la fase “R” del generador con fase “R” de la red y que las otras dos tiene las conexiones cruzadas, la fase “S” del generador con la fase “T” de la red y la fase “T” del generador con la fase “S” de la red, según puede observarse en la figura </w:t>
      </w:r>
      <w:r>
        <w:rPr>
          <w:rFonts w:ascii="Verdana" w:hAnsi="Verdana"/>
        </w:rPr>
        <w:t>9</w:t>
      </w:r>
      <w:r w:rsidRPr="007364A1">
        <w:rPr>
          <w:rFonts w:ascii="Verdana" w:hAnsi="Verdana"/>
        </w:rPr>
        <w:t>.3</w:t>
      </w:r>
      <w:r>
        <w:rPr>
          <w:rFonts w:ascii="Verdana" w:hAnsi="Verdana"/>
        </w:rPr>
        <w:t>8</w:t>
      </w:r>
      <w:r w:rsidRPr="007364A1">
        <w:rPr>
          <w:rFonts w:ascii="Verdana" w:hAnsi="Verdana"/>
        </w:rPr>
        <w:t>.</w:t>
      </w:r>
    </w:p>
    <w:p w:rsidR="00042C34"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r w:rsidRPr="007364A1">
        <w:rPr>
          <w:rFonts w:ascii="Verdana" w:hAnsi="Verdana"/>
        </w:rPr>
        <w:t>Cuando las dos ternas estén superpuestas y tengan igualdad de módulos de tensión, la lámpara sobre la fase común “R” estará apagada y las otras dos lámparas tendrán el mismo brillo, momento en el cual se deberá cerrar el interruptor.</w:t>
      </w:r>
    </w:p>
    <w:p w:rsidR="00042C34" w:rsidRDefault="00042C34" w:rsidP="007364A1">
      <w:pPr>
        <w:ind w:firstLine="708"/>
        <w:jc w:val="both"/>
        <w:rPr>
          <w:rFonts w:ascii="Verdana" w:hAnsi="Verdana"/>
        </w:rPr>
      </w:pPr>
    </w:p>
    <w:p w:rsidR="00042C34" w:rsidRDefault="00042C34" w:rsidP="007364A1">
      <w:pPr>
        <w:ind w:firstLine="708"/>
        <w:jc w:val="both"/>
        <w:rPr>
          <w:rFonts w:ascii="Verdana" w:hAnsi="Verdana"/>
        </w:rPr>
      </w:pPr>
    </w:p>
    <w:p w:rsidR="00042C34"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r>
        <w:rPr>
          <w:noProof/>
          <w:lang w:val="es-ES"/>
        </w:rPr>
        <w:pict>
          <v:group id="Group 1724" o:spid="_x0000_s2872" style="position:absolute;left:0;text-align:left;margin-left:59.3pt;margin-top:.6pt;width:352.8pt;height:292.7pt;z-index:251666432" coordorigin="3171,6785" coordsize="7056,5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">
            <v:line id="Line 1725" o:spid="_x0000_s2873" style="position:absolute;visibility:visible" from="3614,7810" to="8289,7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XDxeMEAAADcAAAADwAAAGRycy9kb3ducmV2LnhtbERP3WqDMBS+H/QdwhnsbsZakGGbliEV&#10;CoWxWR/g1JypLDkRk1b39stgsLvz8f2e3WGxRtxp8oNjBeskBUHcOj1wp6C5VM8vIHxA1mgck4Jv&#10;8nDYrx52WGg38wfd69CJGMK+QAV9CGMhpW97sugTNxJH7tNNFkOEUyf1hHMMt0ZmaZpLiwPHhh5H&#10;Kntqv+qbVTC/19XydnbaNq7MB5Ovr5ujUerpcXndggi0hH/xn/uk4/wsg99n4gVy/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cPF4wQAAANwAAAAPAAAAAAAAAAAAAAAA&#10;AKECAABkcnMvZG93bnJldi54bWxQSwUGAAAAAAQABAD5AAAAjwMAAAAA&#10;" strokeweight="1.25pt"/>
            <v:line id="Line 1726" o:spid="_x0000_s2874" style="position:absolute;visibility:visible" from="3624,7021" to="8299,7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xU48AAAADcAAAADwAAAGRycy9kb3ducmV2LnhtbERP24rCMBB9F/Yfwiz4pqkKRapRRFZY&#10;WBDt9gNmm7EtJpPSZG39eyMIvs3hXGe9HawRN+p841jBbJqAIC6dbrhSUPweJksQPiBrNI5JwZ08&#10;bDcfozVm2vV8plseKhFD2GeooA6hzaT0ZU0W/dS1xJG7uM5iiLCrpO6wj+HWyHmSpNJiw7Ghxpb2&#10;NZXX/N8q6E/5YTj+OG0Lt08bk87+Fl9GqfHnsFuBCDSEt/jl/tZx/nwBz2fiBXLz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o8VOPAAAAA3AAAAA8AAAAAAAAAAAAAAAAA&#10;oQIAAGRycy9kb3ducmV2LnhtbFBLBQYAAAAABAAEAPkAAACOAwAAAAA=&#10;" strokeweight="1.25pt"/>
            <v:line id="Line 1727" o:spid="_x0000_s2875" style="position:absolute;visibility:visible" from="3624,7438" to="8299,74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XMl8IAAADcAAAADwAAAGRycy9kb3ducmV2LnhtbERP3WrCMBS+H+wdwhl4N1PrKKMzyigr&#10;DASZnQ9w1hzbYnJSmqytb28GA+/Ox/d7NrvZGjHS4DvHClbLBARx7XTHjYLTd/n8CsIHZI3GMSm4&#10;kofd9vFhg7l2Ex9prEIjYgj7HBW0IfS5lL5uyaJfup44cmc3WAwRDo3UA04x3BqZJkkmLXYcG1rs&#10;qWipvlS/VsH0VZXzYe+0Pbki60y2+ll/GKUWT/P7G4hAc7iL/92fOs5PX+DvmXiB3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dXMl8IAAADcAAAADwAAAAAAAAAAAAAA&#10;AAChAgAAZHJzL2Rvd25yZXYueG1sUEsFBgAAAAAEAAQA+QAAAJADAAAAAA==&#10;" strokeweight="1.25pt"/>
            <v:line id="Line 1728" o:spid="_x0000_s2876" style="position:absolute;visibility:visible" from="5505,7706" to="5506,9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JZn8IAAADcAAAADwAAAGRycy9kb3ducmV2LnhtbERP22oCMRB9F/oPYQp9q1mFil3NLtIL&#10;VHyQqh8wbsbN6mayJKmu/fpGKPg2h3OdednbVpzJh8axgtEwA0FcOd1wrWC3/XyegggRWWPrmBRc&#10;KUBZPAzmmGt34W86b2ItUgiHHBWYGLtcylAZshiGriNO3MF5izFBX0vt8ZLCbSvHWTaRFhtODQY7&#10;ejNUnTY/VsHS71en0W9t5J6X/qNdv78Ge1Tq6bFfzEBE6uNd/O/+0mn++AVuz6QLZP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wJZn8IAAADcAAAADwAAAAAAAAAAAAAA&#10;AAChAgAAZHJzL2Rvd25yZXYueG1sUEsFBgAAAAAEAAQA+QAAAJADAAAAAA==&#10;" strokeweight="1pt"/>
            <v:line id="Line 1729" o:spid="_x0000_s2877" style="position:absolute;visibility:visible" from="5847,7934" to="5848,91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9DH6MIAAADcAAAADwAAAGRycy9kb3ducmV2LnhtbERPzWoCMRC+F3yHMIK3mtWDtFuzS2kr&#10;KD1ItQ8wbsbN6mayJFFXn94UCt7m4/udednbVpzJh8axgsk4A0FcOd1wreB3u3h+AREissbWMSm4&#10;UoCyGDzNMdfuwj903sRapBAOOSowMXa5lKEyZDGMXUecuL3zFmOCvpba4yWF21ZOs2wmLTacGgx2&#10;9GGoOm5OVsHK776Pk1tt5I5X/qtdf74Ge1BqNOzf30BE6uND/O9e6jR/OoO/Z9IFsr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9DH6MIAAADcAAAADwAAAAAAAAAAAAAA&#10;AAChAgAAZHJzL2Rvd25yZXYueG1sUEsFBgAAAAAEAAQA+QAAAJADAAAAAA==&#10;" strokeweight="1pt"/>
            <v:line id="Line 1730" o:spid="_x0000_s2878" style="position:absolute;visibility:visible" from="6189,8276" to="6190,9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xic8IAAADcAAAADwAAAGRycy9kb3ducmV2LnhtbERPS27CMBDdI/UO1lTqrjiwKDTgRKgf&#10;qYgFKnCAIR7iQDyObBdCT18jVWI3T+8787K3rTiTD41jBaNhBoK4crrhWsFu+/k8BREissbWMSm4&#10;UoCyeBjMMdfuwt903sRapBAOOSowMXa5lKEyZDEMXUecuIPzFmOCvpba4yWF21aOs+xFWmw4NRjs&#10;6M1Qddr8WAVLv1+dRr+1kXte+o92/f4a7FGpp8d+MQMRqY938b/7S6f54wncnkkX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Jxic8IAAADcAAAADwAAAAAAAAAAAAAA&#10;AAChAgAAZHJzL2Rvd25yZXYueG1sUEsFBgAAAAAEAAQA+QAAAJADAAAAAA==&#10;" strokeweight="1pt"/>
            <v:oval id="Oval 1731" o:spid="_x0000_s2879" style="position:absolute;left:5243;top:11084;width:1198;height:11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jWssUA&#10;AADcAAAADwAAAGRycy9kb3ducmV2LnhtbESPQWvCQBCF7wX/wzKFXkrdNCUiqauIILanYszF25Ad&#10;k9DsbJpdY/rvO4eCtxnem/e+WW0m16mRhtB6NvA6T0ARV962XBsoT/uXJagQkS12nsnALwXYrGcP&#10;K8ytv/GRxiLWSkI45GigibHPtQ5VQw7D3PfEol384DDKOtTaDniTcNfpNEkW2mHL0tBgT7uGqu/i&#10;6gyE5zJbfhG//eyqT7pS1p8Pl8yYp8dp+w4q0hTv5v/rDyv4qdDKMzKBX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qNayxQAAANwAAAAPAAAAAAAAAAAAAAAAAJgCAABkcnMv&#10;ZG93bnJldi54bWxQSwUGAAAAAAQABAD1AAAAigMAAAAA&#10;" filled="f" strokeweight="1.25pt"/>
            <v:line id="Line 1732" o:spid="_x0000_s2880" style="position:absolute;visibility:visible" from="5847,9493" to="5848,110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9TmsEAAADcAAAADwAAAGRycy9kb3ducmV2LnhtbERPzWoCMRC+F3yHMIK3mtWD1NUo4g8o&#10;HkqtDzBuxs3qZrIkUVefvikUepuP73em89bW4k4+VI4VDPoZCOLC6YpLBcfvzfsHiBCRNdaOScGT&#10;Asxnnbcp5to9+Ivuh1iKFMIhRwUmxiaXMhSGLIa+a4gTd3beYkzQl1J7fKRwW8thlo2kxYpTg8GG&#10;loaK6+FmFez8aX8dvEojT7zz6/pzNQ72olSv2y4mICK18V/8597qNH84ht9n0gVy9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6T1OawQAAANwAAAAPAAAAAAAAAAAAAAAA&#10;AKECAABkcnMvZG93bnJldi54bWxQSwUGAAAAAAQABAD5AAAAjwMAAAAA&#10;" strokeweight="1pt"/>
            <v:line id="Line 1733" o:spid="_x0000_s2881" style="position:absolute;visibility:visible" from="5505,9493" to="5506,10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xs2sYAAADcAAAADwAAAGRycy9kb3ducmV2LnhtbESPzWoDMQyE74W8g1Ggt8abFEqzjRNK&#10;fqChh5KfB1DW6nqbtbzYTrLt01eHQm8SM5r5NFv0vlVXiqkJbGA8KkARV8E2XBs4HjYPz6BSRrbY&#10;BiYD35RgMR/czbC04cY7uu5zrSSEU4kGXM5dqXWqHHlMo9ARi/YZoscsa6y1jXiTcN/qSVE8aY8N&#10;S4PDjpaOqvP+4g1s4+n9PP6pnT7xNq7bj9U0+S9j7of96wuoTH3+N/9dv1nBfxR8eUYm0PN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6sbNrGAAAA3AAAAA8AAAAAAAAA&#10;AAAAAAAAoQIAAGRycy9kb3ducmV2LnhtbFBLBQYAAAAABAAEAPkAAACUAwAAAAA=&#10;" strokeweight="1pt"/>
            <v:line id="Line 1734" o:spid="_x0000_s2882" style="position:absolute;visibility:visible" from="6189,9493" to="6190,109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DJQcIAAADcAAAADwAAAGRycy9kb3ducmV2LnhtbERPzWoCMRC+C32HMIXeanYrFLsapbQK&#10;lR7ErQ8wbsbN6mayJFG3Pr0pFLzNx/c703lvW3EmHxrHCvJhBoK4crrhWsH2Z/k8BhEissbWMSn4&#10;pQDz2cNgioV2F97QuYy1SCEcClRgYuwKKUNlyGIYuo44cXvnLcYEfS21x0sKt618ybJXabHh1GCw&#10;ow9D1bE8WQUrv/s+5tfayB2v/KJdf74Fe1Dq6bF/n4CI1Me7+N/9pdP8UQ5/z6QL5Ow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eDJQcIAAADcAAAADwAAAAAAAAAAAAAA&#10;AAChAgAAZHJzL2Rvd25yZXYueG1sUEsFBgAAAAAEAAQA+QAAAJADAAAAAA==&#10;" strokeweight="1pt"/>
            <v:line id="Line 1735" o:spid="_x0000_s2883" style="position:absolute;flip:y;visibility:visible" from="6189,10742" to="6190,109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2g9LsYAAADcAAAADwAAAGRycy9kb3ducmV2LnhtbESPQWvCQBCF7wX/wzKCl6IbUwgaXUWE&#10;QhE8NC2otyE7JtHsbMiuSfz33UKhtxnem/e9WW8HU4uOWldZVjCfRSCIc6srLhR8f71PFyCcR9ZY&#10;WyYFT3Kw3Yxe1phq2/MndZkvRAhhl6KC0vsmldLlJRl0M9sQB+1qW4M+rG0hdYt9CDe1jKMokQYr&#10;DoQSG9qXlN+zhwmQ2764HG+Un5an5tAn89f+fH4oNRkPuxUIT4P/N/9df+hQ/y2G32fCBHLz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NoPS7GAAAA3AAAAA8AAAAAAAAA&#10;AAAAAAAAoQIAAGRycy9kb3ducmV2LnhtbFBLBQYAAAAABAAEAPkAAACUAwAAAAA=&#10;" strokeweight="1pt"/>
            <v:line id="Line 1736" o:spid="_x0000_s2884" style="position:absolute;flip:x;visibility:visible" from="6093,10948" to="6192,11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YtcYAAADcAAAADwAAAGRycy9kb3ducmV2LnhtbESPT2vCQBDF7wW/wzKCl6IbDYhGV5FA&#10;oRR60BbU25Adk2h2NmQ3f/rtu0Khtxnem/d7s90PphIdNa60rGA+i0AQZ1aXnCv4/nqbrkA4j6yx&#10;skwKfsjBfjd62WKibc9H6k4+FyGEXYIKCu/rREqXFWTQzWxNHLSbbQz6sDa51A32IdxUchFFS2mw&#10;5EAosKa0oOxxak2A3NP8+nmn7Lw+1x/9cv7aXy6tUpPxcNiA8DT4f/Pf9bsO9eMYns+ECeTu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wkmLXGAAAA3AAAAA8AAAAAAAAA&#10;AAAAAAAAoQIAAGRycy9kb3ducmV2LnhtbFBLBQYAAAAABAAEAPkAAACUAwAAAAA=&#10;" strokeweight="1pt"/>
            <v:line id="Line 1737" o:spid="_x0000_s2885" style="position:absolute;visibility:visible" from="5505,10970" to="5605,111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dq2cIAAADcAAAADwAAAGRycy9kb3ducmV2LnhtbERPzWoCMRC+F3yHMAVvmrWWYlejSFWo&#10;eBC1DzBuxs3WzWRJom779KYg9DYf3+9MZq2txZV8qBwrGPQzEMSF0xWXCr4Oq94IRIjIGmvHpOCH&#10;AsymnacJ5trdeEfXfSxFCuGQowITY5NLGQpDFkPfNcSJOzlvMSboS6k93lK4reVLlr1JixWnBoMN&#10;fRgqzvuLVbD2x8158FsaeeS1X9bbxXuw30p1n9v5GESkNv6LH+5PneYPX+HvmXSBn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Zdq2cIAAADcAAAADwAAAAAAAAAAAAAA&#10;AAChAgAAZHJzL2Rvd25yZXYueG1sUEsFBgAAAAAEAAQA+QAAAJADAAAAAA==&#10;" strokeweight="1pt"/>
            <v:line id="Line 1738" o:spid="_x0000_s2886" style="position:absolute;visibility:visible" from="5403,9292" to="6088,9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wUKcAAAADcAAAADwAAAGRycy9kb3ducmV2LnhtbERP24rCMBB9F/yHMAu+iKatKNI1ii4s&#10;Cj55+YChmU3LNpOSRK1/b4SFfZvDuc5q09tW3MmHxrGCfJqBIK6cbtgouF6+J0sQISJrbB2TgicF&#10;2KyHgxWW2j34RPdzNCKFcChRQR1jV0oZqposhqnriBP347zFmKA3Unt8pHDbyiLLFtJiw6mhxo6+&#10;aqp+zzerwJx8fsz3vb3QHs2uKsbzYjlWavTRbz9BROrjv/jPfdBp/mwO72fSBXL9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qsFCnAAAAA3AAAAA8AAAAAAAAAAAAAAAAA&#10;oQIAAGRycy9kb3ducmV2LnhtbFBLBQYAAAAABAAEAPkAAACOAwAAAAA=&#10;" strokeweight=".5pt">
              <v:stroke dashstyle="1 1"/>
            </v:line>
            <v:line id="Line 1739" o:spid="_x0000_s2887" style="position:absolute;flip:x;visibility:visible" from="3909,8096" to="5506,80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M7LcYAAADcAAAADwAAAGRycy9kb3ducmV2LnhtbESPT4vCMBDF74LfIYywF9FUhaLVKIuw&#10;IAt78A9Ub0Mz29ZtJqWJtvvtjSB4m+G9eb83q01nKnGnxpWWFUzGEQjizOqScwWn49doDsJ5ZI2V&#10;ZVLwTw42635vhYm2Le/pfvC5CCHsElRQeF8nUrqsIINubGvioP3axqAPa5NL3WAbwk0lp1EUS4Ml&#10;B0KBNW0Lyv4ONxMg121++blSli7S+ruNJ8P2fL4p9THoPpcgPHX+bX5d73SoP4vh+UyYQK4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xTOy3GAAAA3AAAAA8AAAAAAAAA&#10;AAAAAAAAoQIAAGRycy9kb3ducmV2LnhtbFBLBQYAAAAABAAEAPkAAACUAwAAAAA=&#10;" strokeweight="1pt"/>
            <v:line id="Line 1740" o:spid="_x0000_s2888" style="position:absolute;flip:x;visibility:visible" from="3909,8837" to="5506,8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etsUAAADcAAAADwAAAGRycy9kb3ducmV2LnhtbESPT4vCMBDF74LfIYzgRTR1F/xTjSLC&#10;gix40BXU29CMbbWZlCba+u2NIOxthvfm/d7Ml40pxIMql1tWMBxEIIgTq3NOFRz+fvoTEM4jayws&#10;k4InOVgu2q05xtrWvKPH3qcihLCLUUHmfRlL6ZKMDLqBLYmDdrGVQR/WKpW6wjqEm0J+RdFIGsw5&#10;EDIsaZ1RctvfTYBc1+l5e6XkOD2Wv/Vo2KtPp7tS3U6zmoHw1Ph/8+d6o0P97zG8nwkTyM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x+etsUAAADcAAAADwAAAAAAAAAA&#10;AAAAAAChAgAAZHJzL2Rvd25yZXYueG1sUEsFBgAAAAAEAAQA+QAAAJMDAAAAAA==&#10;" strokeweight="1pt"/>
            <v:line id="Line 1741" o:spid="_x0000_s2889" style="position:absolute;flip:y;visibility:visible" from="3909,8132" to="3910,8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AKxMUAAADcAAAADwAAAGRycy9kb3ducmV2LnhtbESPTWvCQBCG7wX/wzKCl1I3WhBNXUWE&#10;QhF68AO0tyE7TaLZ2ZBdTfz3zkHwNsO8H8/Ml52r1I2aUHo2MBomoIgzb0vODRz23x9TUCEiW6w8&#10;k4E7BVguem9zTK1veUu3XcyVhHBI0UARY51qHbKCHIahr4nl9u8bh1HWJte2wVbCXaXHSTLRDkuW&#10;hgJrWheUXXZXJyXndf73e6bsODvWm3Yyem9Pp6sxg363+gIVqYsv8dP9YwX/U2jlGZlALx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oAKxMUAAADcAAAADwAAAAAAAAAA&#10;AAAAAAChAgAAZHJzL2Rvd25yZXYueG1sUEsFBgAAAAAEAAQA+QAAAJMDAAAAAA==&#10;" strokeweight="1pt"/>
            <v:line id="Line 1742" o:spid="_x0000_s2890" style="position:absolute;flip:y;visibility:visible" from="3909,8674" to="3910,88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yvX8YAAADcAAAADwAAAGRycy9kb3ducmV2LnhtbESPT4vCMBDF74LfIYzgZdG0CqJdoyyF&#10;BRH24B/QvQ3N2FabSWmi7X57Iyx4m+G9eb83y3VnKvGgxpWWFcTjCARxZnXJuYLj4Xs0B+E8ssbK&#10;Min4IwfrVb+3xETblnf02PtchBB2CSoovK8TKV1WkEE3tjVx0C62MejD2uRSN9iGcFPJSRTNpMGS&#10;A6HAmtKCstv+bgLkmua/P1fKTotTvW1n8Ud7Pt+VGg66r08Qnjr/Nv9fb3SoP13A65kwgVw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3Mr1/GAAAA3AAAAA8AAAAAAAAA&#10;AAAAAAAAoQIAAGRycy9kb3ducmV2LnhtbFBLBQYAAAAABAAEAPkAAACUAwAAAAA=&#10;" strokeweight="1pt"/>
            <v:line id="Line 1743" o:spid="_x0000_s2891" style="position:absolute;flip:y;visibility:visible" from="4590,8117" to="4591,8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B1v8UAAADcAAAADwAAAGRycy9kb3ducmV2LnhtbESPTWvCQBCG7wX/wzKCl1I3ShFNXUWE&#10;QhF68AO0tyE7TaLZ2ZBdTfz3zkHwNsO8H8/Ml52r1I2aUHo2MBomoIgzb0vODRz23x9TUCEiW6w8&#10;k4E7BVguem9zTK1veUu3XcyVhHBI0UARY51qHbKCHIahr4nl9u8bh1HWJte2wVbCXaXHSTLRDkuW&#10;hgJrWheUXXZXJyXndf73e6bsODvWm3Yyem9Pp6sxg363+gIVqYsv8dP9YwX/U/DlGZlALx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PB1v8UAAADcAAAADwAAAAAAAAAA&#10;AAAAAAChAgAAZHJzL2Rvd25yZXYueG1sUEsFBgAAAAAEAAQA+QAAAJMDAAAAAA==&#10;" strokeweight="1pt"/>
            <v:line id="Line 1744" o:spid="_x0000_s2892" style="position:absolute;visibility:visible" from="4590,8696" to="4591,8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ea6PMIAAADcAAAADwAAAGRycy9kb3ducmV2LnhtbERPzWoCMRC+C32HMIXeanaLFLsapbQK&#10;lR7ErQ8wbsbN6mayJFG3Pr0pFLzNx/c703lvW3EmHxrHCvJhBoK4crrhWsH2Z/k8BhEissbWMSn4&#10;pQDz2cNgioV2F97QuYy1SCEcClRgYuwKKUNlyGIYuo44cXvnLcYEfS21x0sKt618ybJXabHh1GCw&#10;ow9D1bE8WQUrv/s+5tfayB2v/KJdf74Fe1Dq6bF/n4CI1Me7+N/9pdP8UQ5/z6QL5Ow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ea6PMIAAADcAAAADwAAAAAAAAAAAAAA&#10;AAChAgAAZHJzL2Rvd25yZXYueG1sUEsFBgAAAAAEAAQA+QAAAJADAAAAAA==&#10;" strokeweight="1pt"/>
            <v:line id="Line 1745" o:spid="_x0000_s2893" style="position:absolute;flip:y;visibility:visible" from="3910,8096" to="3910,81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25OU8YAAADcAAAADwAAAGRycy9kb3ducmV2LnhtbESPQWvCQBCF7wX/wzKCl6IbQwkaXUWE&#10;QhE8NC2otyE7JtHsbMiuSfz33UKhtxnem/e9WW8HU4uOWldZVjCfRSCIc6srLhR8f71PFyCcR9ZY&#10;WyYFT3Kw3Yxe1phq2/MndZkvRAhhl6KC0vsmldLlJRl0M9sQB+1qW4M+rG0hdYt9CDe1jKMokQYr&#10;DoQSG9qXlN+zhwmQ2764HG+Un5an5tAn89f+fH4oNRkPuxUIT4P/N/9df+hQ/y2G32fCBHLz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tuTlPGAAAA3AAAAA8AAAAAAAAA&#10;AAAAAAAAoQIAAGRycy9kb3ducmV2LnhtbFBLBQYAAAAABAAEAPkAAACUAwAAAAA=&#10;" strokeweight="1pt"/>
            <v:line id="Line 1746" o:spid="_x0000_s2894" style="position:absolute;flip:x;visibility:visible" from="3909,9930" to="5506,99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LryMUAAADcAAAADwAAAGRycy9kb3ducmV2LnhtbESPQYvCMBCF74L/IYzgRTTVFdFqFBEE&#10;EfagK6i3oRnbajMpTbTdf78RhL3N8N68781i1ZhCvKhyuWUFw0EEgjixOudUweln25+CcB5ZY2GZ&#10;FPySg9Wy3VpgrG3NB3odfSpCCLsYFWTel7GULsnIoBvYkjhoN1sZ9GGtUqkrrEO4KeQoiibSYM6B&#10;kGFJm4ySx/FpAuS+Sa/fd0rOs3O5ryfDXn25PJXqdpr1HISnxv+bP9c7HeqPv+D9TJhAL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CLryMUAAADcAAAADwAAAAAAAAAA&#10;AAAAAAChAgAAZHJzL2Rvd25yZXYueG1sUEsFBgAAAAAEAAQA+QAAAJMDAAAAAA==&#10;" strokeweight="1pt"/>
            <v:line id="Line 1747" o:spid="_x0000_s2895" style="position:absolute;visibility:visible" from="3909,10676" to="5848,106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EZpMIAAADcAAAADwAAAGRycy9kb3ducmV2LnhtbERPzWoCMRC+C32HMAVvNatIsavZRVoL&#10;Sg9S9QHGzbhZ3UyWJNVtn74pFLzNx/c7i7K3rbiSD41jBeNRBoK4crrhWsFh//40AxEissbWMSn4&#10;pgBl8TBYYK7djT/puou1SCEcclRgYuxyKUNlyGIYuY44cSfnLcYEfS21x1sKt62cZNmztNhwajDY&#10;0auh6rL7sgo2/vhxGf/URh5541ft9u0l2LNSw8d+OQcRqY938b97rdP86RT+nkkXyO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ZEZpMIAAADcAAAADwAAAAAAAAAAAAAA&#10;AAChAgAAZHJzL2Rvd25yZXYueG1sUEsFBgAAAAAEAAQA+QAAAJADAAAAAA==&#10;" strokeweight="1pt"/>
            <v:line id="Line 1748" o:spid="_x0000_s2896" style="position:absolute;visibility:visible" from="3909,10505" to="3910,106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28P8IAAADcAAAADwAAAGRycy9kb3ducmV2LnhtbERPzWoCMRC+F3yHMAVvmrXYYlejSFWo&#10;eBC1DzBuxs3WzWRJom779KYg9DYf3+9MZq2txZV8qBwrGPQzEMSF0xWXCr4Oq94IRIjIGmvHpOCH&#10;AsymnacJ5trdeEfXfSxFCuGQowITY5NLGQpDFkPfNcSJOzlvMSboS6k93lK4reVLlr1JixWnBoMN&#10;fRgqzvuLVbD2x8158FsaeeS1X9bbxXuw30p1n9v5GESkNv6LH+5PneYPX+HvmXSBn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t28P8IAAADcAAAADwAAAAAAAAAAAAAA&#10;AAChAgAAZHJzL2Rvd25yZXYueG1sUEsFBgAAAAAEAAQA+QAAAJADAAAAAA==&#10;" strokeweight="1pt"/>
            <v:line id="Line 1749" o:spid="_x0000_s2897" style="position:absolute;flip:y;visibility:visible" from="3909,9936" to="3910,100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VIUMYAAADcAAAADwAAAGRycy9kb3ducmV2LnhtbESPT4vCMBDF74LfIYywF9FUkaLVKIuw&#10;IAt78A9Ub0Mz29ZtJqWJtvvtjSB4m+G9eb83q01nKnGnxpWWFUzGEQjizOqScwWn49doDsJ5ZI2V&#10;ZVLwTw42635vhYm2Le/pfvC5CCHsElRQeF8nUrqsIINubGvioP3axqAPa5NL3WAbwk0lp1EUS4Ml&#10;B0KBNW0Lyv4ONxMg121++blSli7S+ruNJ8P2fL4p9THoPpcgPHX+bX5d73SoP4vh+UyYQK4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RVSFDGAAAA3AAAAA8AAAAAAAAA&#10;AAAAAAAAoQIAAGRycy9kb3ducmV2LnhtbFBLBQYAAAAABAAEAPkAAACUAwAAAAA=&#10;" strokeweight="1pt"/>
            <v:line id="Line 1750" o:spid="_x0000_s2898" style="position:absolute;flip:y;visibility:visible" from="4646,9929" to="4647,100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xnty8UAAADcAAAADwAAAGRycy9kb3ducmV2LnhtbESPT4vCMBDF74LfIYzgRTR1WfxTjSLC&#10;gix40BXU29CMbbWZlCba+u2NIOxthvfm/d7Ml40pxIMql1tWMBxEIIgTq3NOFRz+fvoTEM4jayws&#10;k4InOVgu2q05xtrWvKPH3qcihLCLUUHmfRlL6ZKMDLqBLYmDdrGVQR/WKpW6wjqEm0J+RdFIGsw5&#10;EDIsaZ1RctvfTYBc1+l5e6XkOD2Wv/Vo2KtPp7tS3U6zmoHw1Ph/8+d6o0P97zG8nwkTyM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xnty8UAAADcAAAADwAAAAAAAAAA&#10;AAAAAAChAgAAZHJzL2Rvd25yZXYueG1sUEsFBgAAAAAEAAQA+QAAAJMDAAAAAA==&#10;" strokeweight="1pt"/>
            <v:line id="Line 1751" o:spid="_x0000_s2899" style="position:absolute;visibility:visible" from="4646,10505" to="4647,106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wTocYAAADcAAAADwAAAGRycy9kb3ducmV2LnhtbESPzWoDMQyE74W8g1Ggt8abUEqzjRNK&#10;fqChh5KfB1DW6nqbtbzYTrLt01eHQm8SM5r5NFv0vlVXiqkJbGA8KkARV8E2XBs4HjYPz6BSRrbY&#10;BiYD35RgMR/czbC04cY7uu5zrSSEU4kGXM5dqXWqHHlMo9ARi/YZoscsa6y1jXiTcN/qSVE8aY8N&#10;S4PDjpaOqvP+4g1s4+n9PP6pnT7xNq7bj9U0+S9j7of96wuoTH3+N/9dv1nBfxRaeUYm0PN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jcE6HGAAAA3AAAAA8AAAAAAAAA&#10;AAAAAAAAoQIAAGRycy9kb3ducmV2LnhtbFBLBQYAAAAABAAEAPkAAACUAwAAAAA=&#10;" strokeweight="1pt"/>
            <v:line id="Line 1752" o:spid="_x0000_s2900" style="position:absolute;flip:y;visibility:visible" from="5505,7491" to="5506,84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rcIsYAAADcAAAADwAAAGRycy9kb3ducmV2LnhtbESPT4vCMBDF74LfIYzgZdG0IqJdoyyF&#10;BRH24B/QvQ3N2FabSWmi7X57Iyx4m+G9eb83y3VnKvGgxpWWFcTjCARxZnXJuYLj4Xs0B+E8ssbK&#10;Min4IwfrVb+3xETblnf02PtchBB2CSoovK8TKV1WkEE3tjVx0C62MejD2uRSN9iGcFPJSRTNpMGS&#10;A6HAmtKCstv+bgLkmua/P1fKTotTvW1n8Ud7Pt+VGg66r08Qnjr/Nv9fb3SoP13A65kwgVw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XK3CLGAAAA3AAAAA8AAAAAAAAA&#10;AAAAAAAAoQIAAGRycy9kb3ducmV2LnhtbFBLBQYAAAAABAAEAPkAAACUAwAAAAA=&#10;" strokeweight="1pt"/>
            <v:line id="Line 1753" o:spid="_x0000_s2901" style="position:absolute;flip:y;visibility:visible" from="5847,7804" to="5848,86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njYsUAAADcAAAADwAAAGRycy9kb3ducmV2LnhtbESPTWvCQBCG7wX/wzKCl1I3ChVNXUWE&#10;QhF68AO0tyE7TaLZ2ZBdTfz3zkHwNsO8H8/Ml52r1I2aUHo2MBomoIgzb0vODRz23x9TUCEiW6w8&#10;k4E7BVguem9zTK1veUu3XcyVhHBI0UARY51qHbKCHIahr4nl9u8bh1HWJte2wVbCXaXHSTLRDkuW&#10;hgJrWheUXXZXJyXndf73e6bsODvWm3Yyem9Pp6sxg363+gIVqYsv8dP9YwX/U/DlGZlALx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SnjYsUAAADcAAAADwAAAAAAAAAA&#10;AAAAAAChAgAAZHJzL2Rvd25yZXYueG1sUEsFBgAAAAAEAAQA+QAAAJMDAAAAAA==&#10;" strokeweight="1pt"/>
            <v:line id="Line 1754" o:spid="_x0000_s2902" style="position:absolute;flip:y;visibility:visible" from="6189,7919" to="6190,86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VG+ccAAADcAAAADwAAAGRycy9kb3ducmV2LnhtbESPT2vCQBDF7wW/wzJCL1I3KVRsmlUk&#10;IJSCh6qgvQ3ZMX/MzobsxsRv3y0Ivc3w3rzfm3Q9mkbcqHOVZQXxPAJBnFtdcaHgeNi+LEE4j6yx&#10;sUwK7uRgvZo8pZhoO/A33fa+ECGEXYIKSu/bREqXl2TQzW1LHLSL7Qz6sHaF1B0OIdw08jWKFtJg&#10;xYFQYktZSfl135sAqbPiZ1dTfno/tV/DIp4N53Ov1PN03HyA8DT6f/Pj+lOH+m8x/D0TJpCr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ZUb5xwAAANwAAAAPAAAAAAAA&#10;AAAAAAAAAKECAABkcnMvZG93bnJldi54bWxQSwUGAAAAAAQABAD5AAAAlQMAAAAA&#10;" strokeweight="1pt"/>
            <v:line id="Line 1755" o:spid="_x0000_s2903" style="position:absolute;flip:y;visibility:visible" from="5505,7021" to="5506,77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fYjsYAAADcAAAADwAAAGRycy9kb3ducmV2LnhtbESPQWvCQBCF7wX/wzKCl6IbAw0aXUWE&#10;QhE8NC2otyE7JtHsbMiuSfz33UKhtxnem/e9WW8HU4uOWldZVjCfRSCIc6srLhR8f71PFyCcR9ZY&#10;WyYFT3Kw3Yxe1phq2/MndZkvRAhhl6KC0vsmldLlJRl0M9sQB+1qW4M+rG0hdYt9CDe1jKMokQYr&#10;DoQSG9qXlN+zhwmQ2764HG+Un5an5tAn89f+fH4oNRkPuxUIT4P/N/9df+hQ/y2G32fCBHLz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632I7GAAAA3AAAAA8AAAAAAAAA&#10;AAAAAAAAoQIAAGRycy9kb3ducmV2LnhtbFBLBQYAAAAABAAEAPkAAACUAwAAAAA=&#10;" strokeweight="1pt"/>
            <v:line id="Line 1756" o:spid="_x0000_s2904" style="position:absolute;flip:y;visibility:visible" from="5847,7438" to="5848,81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t9FcUAAADcAAAADwAAAGRycy9kb3ducmV2LnhtbESPQYvCMBCF74L/IYzgRTTVRdFqFBEE&#10;EfagK6i3oRnbajMpTbTdf78RhL3N8N68781i1ZhCvKhyuWUFw0EEgjixOudUweln25+CcB5ZY2GZ&#10;FPySg9Wy3VpgrG3NB3odfSpCCLsYFWTel7GULsnIoBvYkjhoN1sZ9GGtUqkrrEO4KeQoiibSYM6B&#10;kGFJm4ySx/FpAuS+Sa/fd0rOs3O5ryfDXn25PJXqdpr1HISnxv+bP9c7HeqPv+D9TJhAL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ft9FcUAAADcAAAADwAAAAAAAAAA&#10;AAAAAAChAgAAZHJzL2Rvd25yZXYueG1sUEsFBgAAAAAEAAQA+QAAAJMDAAAAAA==&#10;" strokeweight="1pt"/>
            <v:line id="Line 1757" o:spid="_x0000_s2905" style="position:absolute;flip:y;visibility:visible" from="6189,7807" to="6190,82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LlYcUAAADcAAAADwAAAGRycy9kb3ducmV2LnhtbESPQYvCMBCF74L/IYzgRTRVVtFqFBEE&#10;EfagK6i3oRnbajMpTbTdf78RhL3N8N68781i1ZhCvKhyuWUFw0EEgjixOudUweln25+CcB5ZY2GZ&#10;FPySg9Wy3VpgrG3NB3odfSpCCLsYFWTel7GULsnIoBvYkjhoN1sZ9GGtUqkrrEO4KeQoiibSYM6B&#10;kGFJm4ySx/FpAuS+Sa/fd0rOs3O5ryfDXn25PJXqdpr1HISnxv+bP9c7HeqPv+D9TJhAL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hLlYcUAAADcAAAADwAAAAAAAAAA&#10;AAAAAAChAgAAZHJzL2Rvd25yZXYueG1sUEsFBgAAAAAEAAQA+QAAAJMDAAAAAA==&#10;" strokeweight="1pt"/>
            <v:line id="Line 1758" o:spid="_x0000_s2906" style="position:absolute;visibility:visible" from="5505,8096" to="8641,80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wQq4sIAAADcAAAADwAAAGRycy9kb3ducmV2LnhtbERPzWoCMRC+C32HMAVvNatgsavZRVoL&#10;Sg9S9QHGzbhZ3UyWJNVtn74pFLzNx/c7i7K3rbiSD41jBeNRBoK4crrhWsFh//40AxEissbWMSn4&#10;pgBl8TBYYK7djT/puou1SCEcclRgYuxyKUNlyGIYuY44cSfnLcYEfS21x1sKt62cZNmztNhwajDY&#10;0auh6rL7sgo2/vhxGf/URh5541ft9u0l2LNSw8d+OQcRqY938b97rdP86RT+nkkXyO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wQq4sIAAADcAAAADwAAAAAAAAAAAAAA&#10;AAChAgAAZHJzL2Rvd25yZXYueG1sUEsFBgAAAAAEAAQA+QAAAJADAAAAAA==&#10;" strokeweight="1pt"/>
            <v:line id="Line 1759" o:spid="_x0000_s2907" style="position:absolute;visibility:visible" from="6209,8447" to="8014,8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9a0lcIAAADcAAAADwAAAGRycy9kb3ducmV2LnhtbERP22oCMRB9L/QfwhR806yCUlejSGtB&#10;6UPx8gHjZtysbiZLkurq15uC0Lc5nOtM562txYV8qBwr6PcyEMSF0xWXCva7r+47iBCRNdaOScGN&#10;Asxnry9TzLW78oYu21iKFMIhRwUmxiaXMhSGLIaea4gTd3TeYkzQl1J7vKZwW8tBlo2kxYpTg8GG&#10;PgwV5+2vVbD2h+9z/14aeeC1X9Y/n+NgT0p13trFBESkNv6Ln+6VTvOHI/h7Jl0gZ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9a0lcIAAADcAAAADwAAAAAAAAAAAAAA&#10;AAChAgAAZHJzL2Rvd25yZXYueG1sUEsFBgAAAAAEAAQA+QAAAJADAAAAAA==&#10;" strokeweight="1pt"/>
            <v:line id="Line 1760" o:spid="_x0000_s2908" style="position:absolute;visibility:visible" from="5849,8830" to="7273,88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oRDsIAAADcAAAADwAAAGRycy9kb3ducmV2LnhtbERPzWoCMRC+F3yHMAVvmrVga1ejSFWo&#10;eBC1DzBuxs3WzWRJom779KYg9DYf3+9MZq2txZV8qBwrGPQzEMSF0xWXCr4Oq94IRIjIGmvHpOCH&#10;AsymnacJ5trdeEfXfSxFCuGQowITY5NLGQpDFkPfNcSJOzlvMSboS6k93lK4reVLlr1KixWnBoMN&#10;fRgqzvuLVbD2x8158FsaeeS1X9bbxXuw30p1n9v5GESkNv6LH+5PneYP3+DvmXSBn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JoRDsIAAADcAAAADwAAAAAAAAAAAAAA&#10;AAChAgAAZHJzL2Rvd25yZXYueG1sUEsFBgAAAAAEAAQA+QAAAJADAAAAAA==&#10;" strokeweight="1pt"/>
            <v:line id="Line 1761" o:spid="_x0000_s2909" style="position:absolute;flip:y;visibility:visible" from="7272,8831" to="7273,92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1/vZMUAAADcAAAADwAAAGRycy9kb3ducmV2LnhtbESPTWvCQBCG7wX/wzKCl1I3ChVNXUWE&#10;QhF68AO0tyE7TaLZ2ZBdTfz3zkHwNsO8H8/Ml52r1I2aUHo2MBomoIgzb0vODRz23x9TUCEiW6w8&#10;k4E7BVguem9zTK1veUu3XcyVhHBI0UARY51qHbKCHIahr4nl9u8bh1HWJte2wVbCXaXHSTLRDkuW&#10;hgJrWheUXXZXJyXndf73e6bsODvWm3Yyem9Pp6sxg363+gIVqYsv8dP9YwX/U2jlGZlALx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1/vZMUAAADcAAAADwAAAAAAAAAA&#10;AAAAAAChAgAAZHJzL2Rvd25yZXYueG1sUEsFBgAAAAAEAAQA+QAAAJMDAAAAAA==&#10;" strokeweight="1pt"/>
            <v:line id="Line 1762" o:spid="_x0000_s2910" style="position:absolute;visibility:visible" from="8009,8447" to="8010,9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kg58IAAADcAAAADwAAAGRycy9kb3ducmV2LnhtbERP22oCMRB9L/gPYQTfalbBoqtRxAtU&#10;+lCqfsC4GTerm8mSRN3265uC0Lc5nOvMFq2txZ18qBwrGPQzEMSF0xWXCo6H7esYRIjIGmvHpOCb&#10;AizmnZcZ5to9+Ivu+1iKFMIhRwUmxiaXMhSGLIa+a4gTd3beYkzQl1J7fKRwW8thlr1JixWnBoMN&#10;rQwV1/3NKtj508d18FMaeeKd39Sf60mwF6V63XY5BRGpjf/ip/tdp/mjCfw9ky6Q8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kkg58IAAADcAAAADwAAAAAAAAAAAAAA&#10;AAChAgAAZHJzL2Rvd25yZXYueG1sUEsFBgAAAAAEAAQA+QAAAJADAAAAAA==&#10;" strokeweight="1pt"/>
            <v:line id="Line 1763" o:spid="_x0000_s2911" style="position:absolute;visibility:visible" from="8640,8104" to="8641,92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9Dx8UAAADcAAAADwAAAGRycy9kb3ducmV2LnhtbESPzW4CMQyE70i8Q2Sk3iALB1S2BFQB&#10;lYp6qPh5ALNxN1s2zipJYdunrw+VerM145nPy3XvW3WjmJrABqaTAhRxFWzDtYHz6WX8CCplZItt&#10;YDLwTQnWq+FgiaUNdz7Q7ZhrJSGcSjTgcu5KrVPlyGOahI5YtI8QPWZZY61txLuE+1bPimKuPTYs&#10;DQ472jiqrscvb2AfL2/X6U/t9IX3cde+bxfJfxrzMOqfn0Bl6vO/+e/61Qr+XPDlGZlAr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R9Dx8UAAADcAAAADwAAAAAAAAAA&#10;AAAAAAChAgAAZHJzL2Rvd25yZXYueG1sUEsFBgAAAAAEAAQA+QAAAJMDAAAAAA==&#10;" strokeweight="1pt"/>
            <v:line id="Line 1764" o:spid="_x0000_s2912" style="position:absolute;visibility:visible" from="8010,9490" to="8011,10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PmXMIAAADcAAAADwAAAGRycy9kb3ducmV2LnhtbERPzWoCMRC+F3yHMIK3mt0epN1uVopW&#10;UHooVR9g3Ew3WzeTJYm6+vRNoeBtPr7fKeeD7cSZfGgdK8inGQji2umWGwX73erxGUSIyBo7x6Tg&#10;SgHm1eihxEK7C3/ReRsbkUI4FKjAxNgXUobakMUwdT1x4r6dtxgT9I3UHi8p3HbyKctm0mLLqcFg&#10;TwtD9XF7sgo2/vBxzG+NkQfe+Pfuc/kS7I9Sk/Hw9goi0hDv4n/3Wqf5sxz+nkkXyOo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lPmXMIAAADcAAAADwAAAAAAAAAAAAAA&#10;AAChAgAAZHJzL2Rvd25yZXYueG1sUEsFBgAAAAAEAAQA+QAAAJADAAAAAA==&#10;" strokeweight="1pt"/>
            <v:line id="Line 1765" o:spid="_x0000_s2913" style="position:absolute;flip:x;visibility:visible" from="6189,9931" to="7273,9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sSM8UAAADcAAAADwAAAGRycy9kb3ducmV2LnhtbESPzarCMBCF94LvEEZwI9dUF0V7jSKC&#10;IIILf0DdDc3ctt5mUppo69sbQXA3wzlzvjOzRWtK8aDaFZYVjIYRCOLU6oIzBafj+mcCwnlkjaVl&#10;UvAkB4t5tzPDRNuG9/Q4+EyEEHYJKsi9rxIpXZqTQTe0FXHQ/mxt0Ie1zqSusQnhppTjKIqlwYID&#10;IceKVjml/4e7CZDbKrvubpSep+dq28SjQXO53JXq99rlLwhPrf+aP9cbHerHY3g/EyaQ8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NsSM8UAAADcAAAADwAAAAAAAAAA&#10;AAAAAAChAgAAZHJzL2Rvd25yZXYueG1sUEsFBgAAAAAEAAQA+QAAAJMDAAAAAA==&#10;" strokeweight="1pt"/>
            <v:line id="Line 1766" o:spid="_x0000_s2914" style="position:absolute;visibility:visible" from="8642,9468" to="8643,10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3dsMIAAADcAAAADwAAAGRycy9kb3ducmV2LnhtbERP22oCMRB9L/QfwhR806wKUlejSGtB&#10;6UPx8gHjZtysbiZLkurq15uC0Lc5nOtM562txYV8qBwr6PcyEMSF0xWXCva7r+47iBCRNdaOScGN&#10;Asxnry9TzLW78oYu21iKFMIhRwUmxiaXMhSGLIaea4gTd3TeYkzQl1J7vKZwW8tBlo2kxYpTg8GG&#10;PgwV5+2vVbD2h+9z/14aeeC1X9Y/n+NgT0p13trFBESkNv6Ln+6VTvNHQ/h7Jl0gZ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c3dsMIAAADcAAAADwAAAAAAAAAAAAAA&#10;AAChAgAAZHJzL2Rvd25yZXYueG1sUEsFBgAAAAAEAAQA+QAAAJADAAAAAA==&#10;" strokeweight="1pt"/>
            <v:line id="Line 1767" o:spid="_x0000_s2915" style="position:absolute;visibility:visible" from="5471,10509" to="8641,105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RFxMIAAADcAAAADwAAAGRycy9kb3ducmV2LnhtbERP22oCMRB9L/QfwhR806wiUlejSGtB&#10;6UPx8gHjZtysbiZLkurq15uC0Lc5nOtM562txYV8qBwr6PcyEMSF0xWXCva7r+47iBCRNdaOScGN&#10;Asxnry9TzLW78oYu21iKFMIhRwUmxiaXMhSGLIaea4gTd3TeYkzQl1J7vKZwW8tBlo2kxYpTg8GG&#10;PgwV5+2vVbD2h+9z/14aeeC1X9Y/n+NgT0p13trFBESkNv6Ln+6VTvNHQ/h7Jl0gZ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iRFxMIAAADcAAAADwAAAAAAAAAAAAAA&#10;AAChAgAAZHJzL2Rvd25yZXYueG1sUEsFBgAAAAAEAAQA+QAAAJADAAAAAA==&#10;" strokeweight="1pt"/>
            <v:line id="Line 1768" o:spid="_x0000_s2916" style="position:absolute;visibility:visible" from="7272,9477" to="7273,99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jgX8IAAADcAAAADwAAAGRycy9kb3ducmV2LnhtbERP22oCMRB9L/QfwhR806yCUlejSGtB&#10;6UPx8gHjZtysbiZLkurq15uC0Lc5nOtM562txYV8qBwr6PcyEMSF0xWXCva7r+47iBCRNdaOScGN&#10;Asxnry9TzLW78oYu21iKFMIhRwUmxiaXMhSGLIaea4gTd3TeYkzQl1J7vKZwW8tBlo2kxYpTg8GG&#10;PgwV5+2vVbD2h+9z/14aeeC1X9Y/n+NgT0p13trFBESkNv6Ln+6VTvNHQ/h7Jl0gZ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WjgX8IAAADcAAAADwAAAAAAAAAAAAAA&#10;AAChAgAAZHJzL2Rvd25yZXYueG1sUEsFBgAAAAAEAAQA+QAAAJADAAAAAA==&#10;" strokeweight="1pt"/>
            <v:line id="Line 1769" o:spid="_x0000_s2917" style="position:absolute;visibility:visible" from="8010,9986" to="8011,10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bp+KMIAAADcAAAADwAAAGRycy9kb3ducmV2LnhtbERPzWoCMRC+C32HMIXeNGsPi243K6Wt&#10;UPEg2j7AuJlutm4mSxJ19elNoeBtPr7fKReD7cSJfGgdK5hOMhDEtdMtNwq+v5bjGYgQkTV2jknB&#10;hQIsqodRiYV2Z97SaRcbkUI4FKjAxNgXUobakMUwcT1x4n6ctxgT9I3UHs8p3HbyOctyabHl1GCw&#10;pzdD9WF3tApWfr8+TK+NkXte+Y9u8z4P9lepp8fh9QVEpCHexf/uT53m5zn8PZMukN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bp+KMIAAADcAAAADwAAAAAAAAAAAAAA&#10;AAChAgAAZHJzL2Rvd25yZXYueG1sUEsFBgAAAAAEAAQA+QAAAJADAAAAAA==&#10;" strokeweight="1pt"/>
            <v:line id="Line 1770" o:spid="_x0000_s2918" style="position:absolute;visibility:visible" from="3933,11105" to="4732,120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Voj8IAAADcAAAADwAAAGRycy9kb3ducmV2LnhtbERP32vCMBB+F/Y/hBvszaYTpqMaRQYD&#10;QRisiuzxTM62tLl0SVbrf28Gg73dx/fzVpvRdmIgHxrHCp6zHASxdqbhSsHx8D59BREissHOMSm4&#10;UYDN+mGywsK4K3/SUMZKpBAOBSqoY+wLKYOuyWLIXE+cuIvzFmOCvpLG4zWF207O8nwuLTacGmrs&#10;6a0m3ZY/VsHQ7vffGj/OX33l22i19S/lSamnx3G7BBFpjP/iP/fOpPnzBfw+ky6Q6z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DVoj8IAAADcAAAADwAAAAAAAAAAAAAA&#10;AAChAgAAZHJzL2Rvd25yZXYueG1sUEsFBgAAAAAEAAQA+QAAAJADAAAAAA==&#10;" strokeweight="1pt">
              <v:stroke dashstyle="longDashDot"/>
            </v:line>
            <v:line id="Line 1771" o:spid="_x0000_s2919" style="position:absolute;flip:y;visibility:visible" from="4191,12069" to="4192,12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LHOCcQAAADcAAAADwAAAGRycy9kb3ducmV2LnhtbESPwU7DQAxE70j8w8pI3Ki3PUQodFuh&#10;VoWKA4jSD7CyJglkvWl204a/xwckbrZmPPO8XE+hM2ceUhvFwXxmwbBU0bdSOzh+7O7uwaRM4qmL&#10;wg5+OMF6dX21pNLHi7zz+ZBroyGSSnLQ5NyXiKlqOFCaxZ5Ftc84BMq6DjX6gS4aHjpcWFtgoFa0&#10;oaGeNw1X34cxONiP1r882eNp+/z2isVijuFrROdub6bHBzCZp/xv/rvee8UvlFaf0Qlw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sc4JxAAAANwAAAAPAAAAAAAAAAAA&#10;AAAAAKECAABkcnMvZG93bnJldi54bWxQSwUGAAAAAAQABAD5AAAAkgMAAAAA&#10;" strokeweight=".25pt">
              <v:stroke endarrow="block" endarrowwidth="narrow" endarrowlength="short"/>
            </v:line>
            <v:line id="Line 1772" o:spid="_x0000_s2920" style="position:absolute;visibility:visible" from="5448,8837" to="5848,8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XqWsIAAADcAAAADwAAAGRycy9kb3ducmV2LnhtbERPzWoCMRC+C75DGKE3zdqD1K3ZRdRC&#10;xUPR9gHGzbhZ3UyWJNWtT98UhN7m4/udRdnbVlzJh8axgukkA0FcOd1wreDr8238AiJEZI2tY1Lw&#10;QwHKYjhYYK7djfd0PcRapBAOOSowMXa5lKEyZDFMXEecuJPzFmOCvpba4y2F21Y+Z9lMWmw4NRjs&#10;aGWouhy+rYKtP+4u03tt5JG3ftN+rOfBnpV6GvXLVxCR+vgvfrjfdZo/m8PfM+kCWf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CXqWsIAAADcAAAADwAAAAAAAAAAAAAA&#10;AAChAgAAZHJzL2Rvd25yZXYueG1sUEsFBgAAAAAEAAQA+QAAAJADAAAAAA==&#10;" strokeweight="1pt"/>
            <v:oval id="Oval 1773" o:spid="_x0000_s2921" style="position:absolute;left:4365;top:11613;width:114;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cak8UA&#10;AADcAAAADwAAAGRycy9kb3ducmV2LnhtbESPQUvDQBCF74L/YRmhN7tpQ6vEbktpEerBg1HvQ3aa&#10;hGZnQ3ZM03/vHARvM7w3732z2U2hMyMNqY3sYDHPwBBX0bdcO/j6fH18BpME2WMXmRzcKMFue3+3&#10;wcLHK3/QWEptNIRTgQ4akb6wNlUNBUzz2BOrdo5DQNF1qK0f8KrhobPLLFvbgC1rQ4M9HRqqLuVP&#10;cHCs9+V6tLms8vPxJKvL9/tbvnBu9jDtX8AITfJv/rs+ecV/Unx9Riew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pxqTxQAAANwAAAAPAAAAAAAAAAAAAAAAAJgCAABkcnMv&#10;ZG93bnJldi54bWxQSwUGAAAAAAQABAD1AAAAigMAAAAA&#10;"/>
            <v:oval id="Oval 1774" o:spid="_x0000_s2922" style="position:absolute;left:4479;top:11613;width:114;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u/CMIA&#10;AADcAAAADwAAAGRycy9kb3ducmV2LnhtbERPTWvCQBC9C/0PyxR6000M2pK6ilQK9tCDsb0P2TEJ&#10;ZmdDdozx37uFgrd5vM9ZbUbXqoH60Hg2kM4SUMSltw1XBn6On9M3UEGQLbaeycCNAmzWT5MV5tZf&#10;+UBDIZWKIRxyNFCLdLnWoazJYZj5jjhyJ987lAj7StserzHctXqeJEvtsOHYUGNHHzWV5+LiDOyq&#10;bbEcdCaL7LTby+L8+/2Vpca8PI/bd1BCozzE/+69jfNfU/h7Jl6g1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678IwgAAANwAAAAPAAAAAAAAAAAAAAAAAJgCAABkcnMvZG93&#10;bnJldi54bWxQSwUGAAAAAAQABAD1AAAAhwMAAAAA&#10;"/>
            <v:oval id="Oval 1775" o:spid="_x0000_s2923" style="position:absolute;left:4821;top:11613;width:114;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khf8IA&#10;AADcAAAADwAAAGRycy9kb3ducmV2LnhtbERPTWvCQBC9F/oflil4qxsNWolZRSqCPfTQtL0P2TEJ&#10;yc6G7DTGf+8WCr3N431Ovp9cp0YaQuPZwGKegCIuvW24MvD1eXregAqCbLHzTAZuFGC/e3zIMbP+&#10;yh80FlKpGMIhQwO1SJ9pHcqaHIa574kjd/GDQ4lwqLQd8BrDXaeXSbLWDhuODTX29FpT2RY/zsCx&#10;OhTrUaeySi/Hs6za7/e3dGHM7Gk6bEEJTfIv/nOfbZz/soTfZ+IFenc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OSF/wgAAANwAAAAPAAAAAAAAAAAAAAAAAJgCAABkcnMvZG93&#10;bnJldi54bWxQSwUGAAAAAAQABAD1AAAAhwMAAAAA&#10;"/>
            <v:oval id="Oval 1776" o:spid="_x0000_s2924" style="position:absolute;left:4593;top:11613;width:114;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WE5MEA&#10;AADcAAAADwAAAGRycy9kb3ducmV2LnhtbERPTWvCQBC9C/0Pywi96UaDtkRXkUrBHjw0tvchOybB&#10;7GzIjjH+e7cg9DaP9znr7eAa1VMXas8GZtMEFHHhbc2lgZ/T5+QdVBBki41nMnCnANvNy2iNmfU3&#10;/qY+l1LFEA4ZGqhE2kzrUFTkMEx9Sxy5s+8cSoRdqW2HtxjuGj1PkqV2WHNsqLClj4qKS351Bvbl&#10;Ll/2OpVFet4fZHH5PX6lM2Nex8NuBUpokH/x032wcf5bCn/PxAv0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l1hOTBAAAA3AAAAA8AAAAAAAAAAAAAAAAAmAIAAGRycy9kb3du&#10;cmV2LnhtbFBLBQYAAAAABAAEAPUAAACGAwAAAAA=&#10;"/>
            <v:oval id="Oval 1777" o:spid="_x0000_s2925" style="position:absolute;left:4707;top:11613;width:114;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wckMIA&#10;AADcAAAADwAAAGRycy9kb3ducmV2LnhtbERPTWvCQBC9C/0PyxR6041NTSV1FakU9OChab0P2TEJ&#10;ZmdDdhrTf98tCN7m8T5ntRldqwbqQ+PZwHyWgCIuvW24MvD99TFdggqCbLH1TAZ+KcBm/TBZYW79&#10;lT9pKKRSMYRDjgZqkS7XOpQ1OQwz3xFH7ux7hxJhX2nb4zWGu1Y/J0mmHTYcG2rs6L2m8lL8OAO7&#10;altkg05lkZ53e1lcTsdDOjfm6XHcvoESGuUuvrn3Ns5/fYH/Z+IFe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nByQwgAAANwAAAAPAAAAAAAAAAAAAAAAAJgCAABkcnMvZG93&#10;bnJldi54bWxQSwUGAAAAAAQABAD1AAAAhwMAAAAA&#10;"/>
            <v:rect id="Rectangle 1778" o:spid="_x0000_s2926" style="position:absolute;left:4308;top:11784;width:684;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lw1cIA&#10;AADcAAAADwAAAGRycy9kb3ducmV2LnhtbERPS4vCMBC+L/gfwgje1sRX1WoUEQRh14O6sNehGdti&#10;M6lN1PrvNwsLe5uP7znLdWsr8aDGl441DPoKBHHmTMm5hq/z7n0Gwgdkg5Vj0vAiD+tV522JqXFP&#10;PtLjFHIRQ9inqKEIoU6l9FlBFn3f1cSRu7jGYoiwyaVp8BnDbSWHSiXSYsmxocCatgVl19PdasBk&#10;bG6Hy+jz/HFPcJ63ajf5Vlr3uu1mASJQG/7Ff+69ifOnE/h9Jl4gV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eXDVwgAAANwAAAAPAAAAAAAAAAAAAAAAAJgCAABkcnMvZG93&#10;bnJldi54bWxQSwUGAAAAAAQABAD1AAAAhwMAAAAA&#10;" stroked="f"/>
            <v:line id="Line 1779" o:spid="_x0000_s2927" style="position:absolute;visibility:visible" from="4935,11784" to="4935,125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pOTMQAAADcAAAADwAAAGRycy9kb3ducmV2LnhtbERPS2vCQBC+F/oflhF6qxtbSCW6irQU&#10;1EOpD9DjmB2T2Oxs2F2T9N+7QqG3+fieM533phYtOV9ZVjAaJiCIc6srLhTsd5/PYxA+IGusLZOC&#10;X/Iwnz0+TDHTtuMNtdtQiBjCPkMFZQhNJqXPSzLoh7YhjtzZOoMhQldI7bCL4aaWL0mSSoMVx4YS&#10;G3ovKf/ZXo2Cr9fvtF2s1sv+sEpP+cfmdLx0TqmnQb+YgAjUh3/xn3up4/y3FO7PxAv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Wk5MxAAAANwAAAAPAAAAAAAAAAAA&#10;AAAAAKECAABkcnMvZG93bnJldi54bWxQSwUGAAAAAAQABAD5AAAAkgMAAAAA&#10;"/>
            <v:line id="Line 1780" o:spid="_x0000_s2928" style="position:absolute;visibility:visible" from="4365,11784" to="4365,12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br18QAAADcAAAADwAAAGRycy9kb3ducmV2LnhtbERPTWvCQBC9F/wPywi91Y0KUVJXkYqg&#10;PUi1hfY4ZqdJbHY27G6T9N93BcHbPN7nLFa9qUVLzleWFYxHCQji3OqKCwUf79unOQgfkDXWlknB&#10;H3lYLQcPC8y07fhI7SkUIoawz1BBGUKTSenzkgz6kW2II/dtncEQoSukdtjFcFPLSZKk0mDFsaHE&#10;hl5Kyn9Ov0bBYfqWtuv9667/3KfnfHM8f106p9TjsF8/gwjUh7v45t7pOH82g+sz8QK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FuvXxAAAANwAAAAPAAAAAAAAAAAA&#10;AAAAAKECAABkcnMvZG93bnJldi54bWxQSwUGAAAAAAQABAD5AAAAkgMAAAAA&#10;"/>
            <v:line id="Line 1781" o:spid="_x0000_s2929" style="position:absolute;flip:y;visibility:visible" from="8643,10242" to="8643,10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qzBMUAAADcAAAADwAAAGRycy9kb3ducmV2LnhtbESPTWvCQBCG70L/wzIFL1I3etA2dZUi&#10;CCJ4qAqxtyE7TWKzsyG7mvjvnUPB2wzzfjyzWPWuVjdqQ+XZwGScgCLOva24MHA6bt7eQYWIbLH2&#10;TAbuFGC1fBksMLW+42+6HWKhJIRDigbKGJtU65CX5DCMfUMst1/fOoyytoW2LXYS7mo9TZKZdlix&#10;NJTY0Lqk/O9wdVJyWRc/+wvl2UfW7LrZZNSdz1djhq/91yeoSH18iv/dWyv4c6GVZ2QCvX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OqzBMUAAADcAAAADwAAAAAAAAAA&#10;AAAAAAChAgAAZHJzL2Rvd25yZXYueG1sUEsFBgAAAAAEAAQA+QAAAJMDAAAAAA==&#10;" strokeweight="1pt"/>
            <v:oval id="Oval 1782" o:spid="_x0000_s2930" style="position:absolute;left:5469;top:6983;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2zDsIA&#10;AADcAAAADwAAAGRycy9kb3ducmV2LnhtbERPTWvCQBC9C/0PyxR6040NWo2uIpWCPXho1PuQHZNg&#10;djZkpzH9991Cwds83uest4NrVE9dqD0bmE4SUMSFtzWXBs6nj/ECVBBki41nMvBDAbabp9EaM+vv&#10;/EV9LqWKIRwyNFCJtJnWoajIYZj4ljhyV985lAi7UtsO7zHcNfo1SebaYc2xocKW3isqbvm3M7Av&#10;d/m816nM0uv+ILPb5fiZTo15eR52K1BCgzzE/+6DjfPflvD3TLxAb3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nbMOwgAAANwAAAAPAAAAAAAAAAAAAAAAAJgCAABkcnMvZG93&#10;bnJldi54bWxQSwUGAAAAAAQABAD1AAAAhwMAAAAA&#10;"/>
            <v:oval id="Oval 1783" o:spid="_x0000_s2931" style="position:absolute;left:5811;top:7393;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JqtMQA&#10;AADcAAAADwAAAGRycy9kb3ducmV2LnhtbESPQWvCQBCF74X+h2UK3upGgyKpq4hSsIcemrb3ITsm&#10;wexsyE5j/PedQ6G3Gd6b977Z7qfQmZGG1EZ2sJhnYIir6FuuHXx9vj5vwCRB9thFJgd3SrDfPT5s&#10;sfDxxh80llIbDeFUoINGpC+sTVVDAdM89sSqXeIQUHQdausHvGl46Owyy9Y2YMva0GBPx4aqa/kT&#10;HJzqQ7kebS6r/HI6y+r6/f6WL5ybPU2HFzBCk/yb/67PXvE3iq/P6AR29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yarTEAAAA3AAAAA8AAAAAAAAAAAAAAAAAmAIAAGRycy9k&#10;b3ducmV2LnhtbFBLBQYAAAAABAAEAPUAAACJAwAAAAA=&#10;"/>
            <v:oval id="Oval 1784" o:spid="_x0000_s2932" style="position:absolute;left:6144;top:7760;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7PL8IA&#10;AADcAAAADwAAAGRycy9kb3ducmV2LnhtbERPTUvDQBC9C/6HZQRvdhNDS4ndlGIR6sFDU70P2WkS&#10;kp0N2TFN/31XEHqbx/uczXZ2vZpoDK1nA+kiAUVcedtybeD79PGyBhUE2WLvmQxcKcC2eHzYYG79&#10;hY80lVKrGMIhRwONyJBrHaqGHIaFH4gjd/ajQ4lwrLUd8RLDXa9fk2SlHbYcGxoc6L2hqit/nYF9&#10;vStXk85kmZ33B1l2P1+fWWrM89O8ewMlNMtd/O8+2Dh/ncLfM/EC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Ps8vwgAAANwAAAAPAAAAAAAAAAAAAAAAAJgCAABkcnMvZG93&#10;bnJldi54bWxQSwUGAAAAAAQABAD1AAAAhwMAAAAA&#10;"/>
            <v:oval id="Oval 1785" o:spid="_x0000_s2933" style="position:absolute;left:5463;top:8066;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RWMEA&#10;AADcAAAADwAAAGRycy9kb3ducmV2LnhtbERPTWvCQBC9C/0PyxR6040GJaSuIpWCHnpotPchOybB&#10;7GzITmP8965Q6G0e73PW29G1aqA+NJ4NzGcJKOLS24YrA+fT5zQDFQTZYuuZDNwpwHbzMlljbv2N&#10;v2kopFIxhEOOBmqRLtc6lDU5DDPfEUfu4nuHEmFfadvjLYa7Vi+SZKUdNhwbauzoo6byWvw6A/tq&#10;V6wGncoyvewPsrz+fB3TuTFvr+PuHZTQKP/iP/fBxvnZAp7PxAv0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PsUVjBAAAA3AAAAA8AAAAAAAAAAAAAAAAAmAIAAGRycy9kb3du&#10;cmV2LnhtbFBLBQYAAAAABAAEAPUAAACGAwAAAAA=&#10;"/>
            <v:oval id="Oval 1786" o:spid="_x0000_s2934" style="position:absolute;left:6155;top:8405;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D0w8EA&#10;AADcAAAADwAAAGRycy9kb3ducmV2LnhtbERPTWvCQBC9C/6HZQq96UaDIqmriFKwBw+N7X3Ijkkw&#10;OxuyY4z/3i0Ivc3jfc56O7hG9dSF2rOB2TQBRVx4W3Np4Of8OVmBCoJssfFMBh4UYLsZj9aYWX/n&#10;b+pzKVUM4ZChgUqkzbQORUUOw9S3xJG7+M6hRNiV2nZ4j+Gu0fMkWWqHNceGClvaV1Rc85szcCh3&#10;+bLXqSzSy+Eoi+vv6SudGfP+Nuw+QAkN8i9+uY82zl+l8PdMvEBv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yg9MPBAAAA3AAAAA8AAAAAAAAAAAAAAAAAmAIAAGRycy9kb3du&#10;cmV2LnhtbFBLBQYAAAAABAAEAPUAAACGAwAAAAA=&#10;"/>
            <v:oval id="Oval 1787" o:spid="_x0000_s2935" style="position:absolute;left:5469;top:9148;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lst8EA&#10;AADcAAAADwAAAGRycy9kb3ducmV2LnhtbERPTWvCQBC9C/6HZYTedGOjIqmrSEWwBw9N2/uQHZNg&#10;djZkx5j++64g9DaP9zmb3eAa1VMXas8G5rMEFHHhbc2lge+v43QNKgiyxcYzGfilALvteLTBzPo7&#10;f1KfS6liCIcMDVQibaZ1KCpyGGa+JY7cxXcOJcKu1LbDewx3jX5NkpV2WHNsqLCl94qKa35zBg7l&#10;Pl/1OpVlejmcZHn9OX+kc2NeJsP+DZTQIP/ip/tk4/z1Ah7PxAv09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NJbLfBAAAA3AAAAA8AAAAAAAAAAAAAAAAAmAIAAGRycy9kb3du&#10;cmV2LnhtbFBLBQYAAAAABAAEAPUAAACGAwAAAAA=&#10;"/>
            <v:oval id="Oval 1788" o:spid="_x0000_s2936" style="position:absolute;left:6159;top:9142;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XJLMEA&#10;AADcAAAADwAAAGRycy9kb3ducmV2LnhtbERPTWvCQBC9F/oflin0VjcaIpK6ilQKeujB2N6H7JgE&#10;s7MhO8b4712h4G0e73OW69G1aqA+NJ4NTCcJKOLS24YrA7/H748FqCDIFlvPZOBGAdar15cl5tZf&#10;+UBDIZWKIRxyNFCLdLnWoazJYZj4jjhyJ987lAj7StserzHctXqWJHPtsOHYUGNHXzWV5+LiDGyr&#10;TTEfdCpZetruJDv//ezTqTHvb+PmE5TQKE/xv3tn4/xFBo9n4gV6d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wFySzBAAAA3AAAAA8AAAAAAAAAAAAAAAAAmAIAAGRycy9kb3du&#10;cmV2LnhtbFBLBQYAAAAABAAEAPUAAACGAwAAAAA=&#10;"/>
            <v:oval id="Oval 1789" o:spid="_x0000_s2937" style="position:absolute;left:5805;top:8800;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dXW8EA&#10;AADcAAAADwAAAGRycy9kb3ducmV2LnhtbERPTWvCQBC9C/0PyxR6040Gg6SuIpWCPfRgbO9DdkyC&#10;2dmQHWP8926h4G0e73PW29G1aqA+NJ4NzGcJKOLS24YrAz+nz+kKVBBki61nMnCnANvNy2SNufU3&#10;PtJQSKViCIccDdQiXa51KGtyGGa+I47c2fcOJcK+0rbHWwx3rV4kSaYdNhwbauzoo6byUlydgX21&#10;K7JBp7JMz/uDLC+/31/p3Ji313H3DkpolKf4332wcf4qg79n4gV68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zXV1vBAAAA3AAAAA8AAAAAAAAAAAAAAAAAmAIAAGRycy9kb3du&#10;cmV2LnhtbFBLBQYAAAAABAAEAPUAAACGAwAAAAA=&#10;"/>
            <v:oval id="Oval 1790" o:spid="_x0000_s2938" style="position:absolute;left:5805;top:9142;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vywMIA&#10;AADcAAAADwAAAGRycy9kb3ducmV2LnhtbERPTWvCQBC9F/oflhF6qxsbtBJdJTQU9NCDaXsfsmMS&#10;zM6G7DSm/74rFLzN433Odj+5To00hNazgcU8AUVcedtybeDr8/15DSoIssXOMxn4pQD73ePDFjPr&#10;r3yisZRaxRAOGRpoRPpM61A15DDMfU8cubMfHEqEQ63tgNcY7jr9kiQr7bDl2NBgT28NVZfyxxko&#10;6rxcjTqVZXouDrK8fH8c04UxT7Mp34ASmuQu/ncfbJy/foXbM/ECv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m/LAwgAAANwAAAAPAAAAAAAAAAAAAAAAAJgCAABkcnMvZG93&#10;bnJldi54bWxQSwUGAAAAAAQABAD1AAAAhwMAAAAA&#10;"/>
            <v:line id="Line 1791" o:spid="_x0000_s2939" style="position:absolute;flip:x y;visibility:visible" from="5349,9214" to="5505,9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i2e8QAAADcAAAADwAAAGRycy9kb3ducmV2LnhtbESPQWvCQBCF74L/YZlCL1I32iIhuooI&#10;lp6UqsXrkB2T0OxsyK4m7a93DoK3Gd6b975ZrHpXqxu1ofJsYDJOQBHn3lZcGDgdt28pqBCRLdae&#10;ycAfBVgth4MFZtZ3/E23QyyUhHDI0EAZY5NpHfKSHIaxb4hFu/jWYZS1LbRtsZNwV+tpksy0w4ql&#10;ocSGNiXlv4erM4C8+39Puwl96E86h+luP1r/XIx5fenXc1CR+vg0P66/rOCnQivPyAR6e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CLZ7xAAAANwAAAAPAAAAAAAAAAAA&#10;AAAAAKECAABkcnMvZG93bnJldi54bWxQSwUGAAAAAAQABAD5AAAAkgMAAAAA&#10;"/>
            <v:line id="Line 1792" o:spid="_x0000_s2940" style="position:absolute;flip:x y;visibility:visible" from="5697,9220" to="5853,9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QT4MEAAADcAAAADwAAAGRycy9kb3ducmV2LnhtbERPS4vCMBC+L/gfwgheFk3VRWo1iggr&#10;nlx84XVoxrbYTEqTtdVfb4SFvc3H95z5sjWluFPtCssKhoMIBHFqdcGZgtPxux+DcB5ZY2mZFDzI&#10;wXLR+Zhjom3De7offCZCCLsEFeTeV4mULs3JoBvYijhwV1sb9AHWmdQ1NiHclHIURRNpsODQkGNF&#10;65zS2+HXKEDePcdxM6QvuaGLG+1+Plfnq1K9bruagfDU+n/xn3urw/x4Cu9nwgVy8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RBPgwQAAANwAAAAPAAAAAAAAAAAAAAAA&#10;AKECAABkcnMvZG93bnJldi54bWxQSwUGAAAAAAQABAD5AAAAjwMAAAAA&#10;"/>
            <v:line id="Line 1793" o:spid="_x0000_s2941" style="position:absolute;flip:x y;visibility:visible" from="6033,9232" to="6189,95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csoMUAAADcAAAADwAAAGRycy9kb3ducmV2LnhtbESPQWvCQBCF70L/wzIFL1I3Wik2zUak&#10;oPSk1Lb0OmTHJDQ7G7JbE/31zkHwNsN789432WpwjTpRF2rPBmbTBBRx4W3NpYHvr83TElSIyBYb&#10;z2TgTAFW+cMow9T6nj/pdIilkhAOKRqoYmxTrUNRkcMw9S2xaEffOYyydqW2HfYS7ho9T5IX7bBm&#10;aaiwpfeKir/DvzOAvLs8L/sZLfSWfsN8t5+sf47GjB+H9RuoSEO8m2/XH1bwXwVfnpEJdH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acsoMUAAADcAAAADwAAAAAAAAAA&#10;AAAAAAChAgAAZHJzL2Rvd25yZXYueG1sUEsFBgAAAAAEAAQA+QAAAJMDAAAAAA==&#10;"/>
            <v:line id="Line 1794" o:spid="_x0000_s2942" style="position:absolute;visibility:visible" from="5427,9328" to="6112,93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NEMIAAADcAAAADwAAAGRycy9kb3ducmV2LnhtbERPS2rDMBDdF3oHMYVsTCLb0JK6UUxS&#10;CCl05aQHGKyJbGqNjKQ6zu2jQqG7ebzvbOrZDmIiH3rHCopVDoK4dbpno+DrfFiuQYSIrHFwTApu&#10;FKDePj5ssNLuyg1Np2hECuFQoYIuxrGSMrQdWQwrNxIn7uK8xZigN1J7vKZwO8gyz1+kxZ5TQ4cj&#10;vXfUfp9+rALT+OKzOM72TEc0+7bMnst1ptTiad69gYg0x3/xn/tDp/mvBfw+ky6Q2z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FNEMIAAADcAAAADwAAAAAAAAAAAAAA&#10;AAChAgAAZHJzL2Rvd25yZXYueG1sUEsFBgAAAAAEAAQA+QAAAJADAAAAAA==&#10;" strokeweight=".5pt">
              <v:stroke dashstyle="1 1"/>
            </v:line>
            <v:oval id="Oval 1795" o:spid="_x0000_s2943" style="position:absolute;left:5469;top:9886;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XHhcIA&#10;AADcAAAADwAAAGRycy9kb3ducmV2LnhtbERPTWvCQBC9F/oflil4qxsNSo1ZRSqCPfTQtL0P2TEJ&#10;yc6G7DTGf+8WCr3N431Ovp9cp0YaQuPZwGKegCIuvW24MvD1eXp+ARUE2WLnmQzcKMB+9/iQY2b9&#10;lT9oLKRSMYRDhgZqkT7TOpQ1OQxz3xNH7uIHhxLhUGk74DWGu04vk2StHTYcG2rs6bWmsi1+nIFj&#10;dSjWo05llV6OZ1m13+9v6cKY2dN02IISmuRf/Oc+2zh/s4TfZ+IFenc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NceFwgAAANwAAAAPAAAAAAAAAAAAAAAAAJgCAABkcnMvZG93&#10;bnJldi54bWxQSwUGAAAAAAQABAD1AAAAhwMAAAAA&#10;"/>
            <v:oval id="Oval 1796" o:spid="_x0000_s2944" style="position:absolute;left:5465;top:10475;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iHsEA&#10;AADcAAAADwAAAGRycy9kb3ducmV2LnhtbERPTWvCQBC9C/0Pywi96UaD0kZXkUrBHjw0tvchOybB&#10;7GzIjjH+e7cg9DaP9znr7eAa1VMXas8GZtMEFHHhbc2lgZ/T5+QNVBBki41nMnCnANvNy2iNmfU3&#10;/qY+l1LFEA4ZGqhE2kzrUFTkMEx9Sxy5s+8cSoRdqW2HtxjuGj1PkqV2WHNsqLClj4qKS351Bvbl&#10;Ll/2OpVFet4fZHH5PX6lM2Nex8NuBUpokH/x032wcf57Cn/PxAv0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l5Yh7BAAAA3AAAAA8AAAAAAAAAAAAAAAAAmAIAAGRycy9kb3du&#10;cmV2LnhtbFBLBQYAAAAABAAEAPUAAACGAwAAAAA=&#10;"/>
            <v:oval id="Oval 1797" o:spid="_x0000_s2945" style="position:absolute;left:6147;top:9892;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D6asIA&#10;AADcAAAADwAAAGRycy9kb3ducmV2LnhtbERPTWvCQBC9C/0PyxR6041NDTV1FakU9OChab0P2TEJ&#10;ZmdDdhrTf98tCN7m8T5ntRldqwbqQ+PZwHyWgCIuvW24MvD99TF9BRUE2WLrmQz8UoDN+mGywtz6&#10;K3/SUEilYgiHHA3UIl2udShrchhmviOO3Nn3DiXCvtK2x2sMd61+TpJMO2w4NtTY0XtN5aX4cQZ2&#10;1bbIBp3KIj3v9rK4nI6HdG7M0+O4fQMlNMpdfHPvbZy/fIH/Z+IFe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kPpqwgAAANwAAAAPAAAAAAAAAAAAAAAAAJgCAABkcnMvZG93&#10;bnJldi54bWxQSwUGAAAAAAQABAD1AAAAhwMAAAAA&#10;"/>
            <v:oval id="Oval 1798" o:spid="_x0000_s2946" style="position:absolute;left:5805;top:10642;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xf8cIA&#10;AADcAAAADwAAAGRycy9kb3ducmV2LnhtbERPTWvCQBC9F/oflil4qxsbIpq6ilQEe+ihUe9DdkyC&#10;2dmQncb4791Cobd5vM9ZbUbXqoH60Hg2MJsmoIhLbxuuDJyO+9cFqCDIFlvPZOBOATbr56cV5tbf&#10;+JuGQioVQzjkaKAW6XKtQ1mTwzD1HXHkLr53KBH2lbY93mK4a/Vbksy1w4ZjQ40dfdRUXosfZ2BX&#10;bYv5oFPJ0svuINn1/PWZzoyZvIzbd1BCo/yL/9wHG+cvM/h9Jl6g1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3F/xwgAAANwAAAAPAAAAAAAAAAAAAAAAAJgCAABkcnMvZG93&#10;bnJldi54bWxQSwUGAAAAAAQABAD1AAAAhwMAAAAA&#10;"/>
            <v:oval id="Oval 1799" o:spid="_x0000_s2947" style="position:absolute;left:6054;top:11066;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7BhsIA&#10;AADcAAAADwAAAGRycy9kb3ducmV2LnhtbERPTWvCQBC9C/0PyxR6040GQ5u6ilQKeuihsb0P2TEJ&#10;ZmdDdozx37tCobd5vM9ZbUbXqoH60Hg2MJ8loIhLbxuuDPwcP6evoIIgW2w9k4EbBdisnyYrzK2/&#10;8jcNhVQqhnDI0UAt0uVah7Imh2HmO+LInXzvUCLsK217vMZw1+pFkmTaYcOxocaOPmoqz8XFGdhV&#10;2yIbdCrL9LTby/L8+3VI58a8PI/bd1BCo/yL/9x7G+e/ZfB4Jl6g1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DsGGwgAAANwAAAAPAAAAAAAAAAAAAAAAAJgCAABkcnMvZG93&#10;bnJldi54bWxQSwUGAAAAAAQABAD1AAAAhwMAAAAA&#10;"/>
            <v:oval id="Oval 1800" o:spid="_x0000_s2948" style="position:absolute;left:5541;top:11066;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JkHcIA&#10;AADcAAAADwAAAGRycy9kb3ducmV2LnhtbERPTWvCQBC9C/0PyxR6040NWo2uIpWCPXho1PuQHZNg&#10;djZkpzH9991Cwds83uest4NrVE9dqD0bmE4SUMSFtzWXBs6nj/ECVBBki41nMvBDAbabp9EaM+vv&#10;/EV9LqWKIRwyNFCJtJnWoajIYZj4ljhyV985lAi7UtsO7zHcNfo1SebaYc2xocKW3isqbvm3M7Av&#10;d/m816nM0uv+ILPb5fiZTo15eR52K1BCgzzE/+6DjfOXb/D3TLxAb3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QmQdwgAAANwAAAAPAAAAAAAAAAAAAAAAAJgCAABkcnMvZG93&#10;bnJldi54bWxQSwUGAAAAAAQABAD1AAAAhwMAAAAA&#10;"/>
            <v:oval id="Oval 1801" o:spid="_x0000_s2949" style="position:absolute;left:5808;top:11006;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93wb8UA&#10;AADcAAAADwAAAGRycy9kb3ducmV2LnhtbESPQUvDQBCF74L/YRmhN7tpQ4vGbktpEerBg1HvQ3aa&#10;hGZnQ3ZM03/vHARvM7w3732z2U2hMyMNqY3sYDHPwBBX0bdcO/j6fH18ApME2WMXmRzcKMFue3+3&#10;wcLHK3/QWEptNIRTgQ4akb6wNlUNBUzz2BOrdo5DQNF1qK0f8KrhobPLLFvbgC1rQ4M9HRqqLuVP&#10;cHCs9+V6tLms8vPxJKvL9/tbvnBu9jDtX8AITfJv/rs+ecV/Vlp9Riew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3fBvxQAAANwAAAAPAAAAAAAAAAAAAAAAAJgCAABkcnMv&#10;ZG93bnJldi54bWxQSwUGAAAAAAQABAD1AAAAigMAAAAA&#10;"/>
            <v:oval id="Oval 1802" o:spid="_x0000_s2950" style="position:absolute;left:4329;top:12545;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FV9MIA&#10;AADcAAAADwAAAGRycy9kb3ducmV2LnhtbERPTWvCQBC9F/oflhF6qxsblBpdJTQU9NCDaXsfsmMS&#10;zM6G7DSm/74rFLzN433Odj+5To00hNazgcU8AUVcedtybeDr8/35FVQQZIudZzLwSwH2u8eHLWbW&#10;X/lEYym1iiEcMjTQiPSZ1qFqyGGY+544cmc/OJQIh1rbAa8x3HX6JUlW2mHLsaHBnt4aqi7ljzNQ&#10;1Hm5GnUqy/RcHGR5+f44pgtjnmZTvgElNMld/O8+2Dh/vYbbM/ECv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kVX0wgAAANwAAAAPAAAAAAAAAAAAAAAAAJgCAABkcnMvZG93&#10;bnJldi54bWxQSwUGAAAAAAQABAD1AAAAhwMAAAAA&#10;"/>
            <v:oval id="Oval 1803" o:spid="_x0000_s2951" style="position:absolute;left:4893;top:12545;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QIksMA&#10;AADcAAAADwAAAGRycy9kb3ducmV2LnhtbESPQWvCQBSE70L/w/IK3szGBkVSV5GKoIceGvX+yD6T&#10;YPZtyL7G9N93hUKPw8x8w6y3o2vVQH1oPBuYJyko4tLbhisDl/NhtgIVBNli65kM/FCA7eZlssbc&#10;+gd/0VBIpSKEQ44GapEu1zqUNTkMie+Io3fzvUOJsq+07fER4a7Vb2m61A4bjgs1dvRRU3kvvp2B&#10;fbUrloPOZJHd9kdZ3K+fp2xuzPR13L2DEhrlP/zXPloDkQjPM/EI6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oQIksMAAADcAAAADwAAAAAAAAAAAAAAAACYAgAAZHJzL2Rv&#10;d25yZXYueG1sUEsFBgAAAAAEAAQA9QAAAIgDAAAAAA==&#10;"/>
            <v:group id="Group 1804" o:spid="_x0000_s2952" style="position:absolute;left:8499;top:9184;width:292;height:294" coordorigin="8862,11778" coordsize="292,2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V67xgAAANwA&#10;AAAPAAAAAAAAAAAAAAAAAKoCAABkcnMvZG93bnJldi54bWxQSwUGAAAAAAQABAD6AAAAnQMAAAAA&#10;">
              <v:oval id="Oval 1805" o:spid="_x0000_s2953" style="position:absolute;left:8868;top:11784;width:286;height:2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QJ88UA&#10;AADcAAAADwAAAGRycy9kb3ducmV2LnhtbESPQWvCQBSE7wX/w/KE3urGHNIaXUVEIRcpVS/entln&#10;Esy+DbtrTP313UKhx2FmvmEWq8G0oifnG8sKppMEBHFpdcOVgtNx9/YBwgdkja1lUvBNHlbL0csC&#10;c20f/EX9IVQiQtjnqKAOocul9GVNBv3EdsTRu1pnMETpKqkdPiLctDJNkkwabDgu1NjRpqbydrgb&#10;BfS+L7aZ2c2yz2Grp+fCbZ79RanX8bCegwg0hP/wX7vQCtIkhd8z8QjI5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lAnzxQAAANwAAAAPAAAAAAAAAAAAAAAAAJgCAABkcnMv&#10;ZG93bnJldi54bWxQSwUGAAAAAAQABAD1AAAAigMAAAAA&#10;" strokeweight="1pt"/>
              <v:line id="Line 1806" o:spid="_x0000_s2954" style="position:absolute;rotation:45;visibility:visible" from="9006,11778" to="9006,120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f73cIAAADcAAAADwAAAGRycy9kb3ducmV2LnhtbESPQYvCMBSE74L/ITzBmyZWkKUapVQE&#10;b7Ku6PXZPNti81KbqN1/v1lY2OMwM98wq01vG/GizteONcymCgRx4UzNpYbT127yAcIHZIONY9Lw&#10;TR426+Fghalxb/6k1zGUIkLYp6ihCqFNpfRFRRb91LXE0bu5zmKIsiul6fAd4baRiVILabHmuFBh&#10;S3lFxf34tBrul0v2wO08Tw7qnJ8eAbPrdaH1eNRnSxCB+vAf/mvvjYZEzeH3TDwCcv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yf73cIAAADcAAAADwAAAAAAAAAAAAAA&#10;AAChAgAAZHJzL2Rvd25yZXYueG1sUEsFBgAAAAAEAAQA+QAAAJADAAAAAA==&#10;" strokeweight="1pt"/>
              <v:line id="Line 1807" o:spid="_x0000_s2955" style="position:absolute;rotation:135;visibility:visible" from="9012,11778" to="9012,120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Meh8UAAADcAAAADwAAAGRycy9kb3ducmV2LnhtbESPT2sCMRTE7wW/Q3hCL6LZSq26GqVI&#10;i8VL8e/5sXluVjcvyybq+u0bQehxmJnfMNN5Y0txpdoXjhW89RIQxJnTBecKdtvv7giED8gaS8ek&#10;4E4e5rPWyxRT7W68pusm5CJC2KeowIRQpVL6zJBF33MVcfSOrrYYoqxzqWu8RbgtZT9JPqTFguOC&#10;wYoWhrLz5mIVHIaLwdepc1iaC63Gnd/zelXsjVKv7eZzAiJQE/7Dz/aPVtBP3uFxJh4BOf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nMeh8UAAADcAAAADwAAAAAAAAAA&#10;AAAAAAChAgAAZHJzL2Rvd25yZXYueG1sUEsFBgAAAAAEAAQA+QAAAJMDAAAAAA==&#10;" strokeweight="1pt"/>
            </v:group>
            <v:group id="Group 1808" o:spid="_x0000_s2956" style="position:absolute;left:7863;top:9196;width:292;height:294" coordorigin="8862,11778" coordsize="292,2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Alli4xgAAANwA&#10;AAAPAAAAAAAAAAAAAAAAAKoCAABkcnMvZG93bnJldi54bWxQSwUGAAAAAAQABAD6AAAAnQMAAAAA&#10;">
              <v:oval id="Oval 1809" o:spid="_x0000_s2957" style="position:absolute;left:8868;top:11784;width:286;height:2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68P8MUA&#10;AADcAAAADwAAAGRycy9kb3ducmV2LnhtbESPQWvCQBSE74X+h+UVvDWbeEjb6BqKKORSRNtLb8/s&#10;Mwlm34bdbYz99W5B6HGYmW+YZTmZXozkfGdZQZakIIhrqztuFHx9bp9fQfiArLG3TAqu5KFcPT4s&#10;sdD2wnsaD6EREcK+QAVtCEMhpa9bMugTOxBH72SdwRCla6R2eIlw08t5mubSYMdxocWB1i3V58OP&#10;UUAvH9UmN9u3fDdtdPZdufXveFRq9jS9L0AEmsJ/+N6utIJ5msPfmXgE5O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rw/wxQAAANwAAAAPAAAAAAAAAAAAAAAAAJgCAABkcnMv&#10;ZG93bnJldi54bWxQSwUGAAAAAAQABAD1AAAAigMAAAAA&#10;" strokeweight="1pt"/>
              <v:line id="Line 1810" o:spid="_x0000_s2958" style="position:absolute;rotation:45;visibility:visible" from="9006,11778" to="9006,120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z93sMAAADcAAAADwAAAGRycy9kb3ducmV2LnhtbESPQWvCQBSE7wX/w/IEb3XXCLZEVwkR&#10;wZvUSr0+s88kmH0bs6vGf+8WCj0OM/MNs1j1thF36nztWMNkrEAQF87UXGo4fG/eP0H4gGywcUwa&#10;nuRhtRy8LTA17sFfdN+HUkQI+xQ1VCG0qZS+qMiiH7uWOHpn11kMUXalNB0+Itw2MlFqJi3WHBcq&#10;bCmvqLjsb1bD5XjMrrie5slO/eSHa8DsdJppPRr22RxEoD78h//aW6MhUR/weyYeAbl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gc/d7DAAAA3AAAAA8AAAAAAAAAAAAA&#10;AAAAoQIAAGRycy9kb3ducmV2LnhtbFBLBQYAAAAABAAEAPkAAACRAwAAAAA=&#10;" strokeweight="1pt"/>
              <v:line id="Line 1811" o:spid="_x0000_s2959" style="position:absolute;rotation:135;visibility:visible" from="9012,11778" to="9012,120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4UgsIAAADcAAAADwAAAGRycy9kb3ducmV2LnhtbERPTYvCMBC9L+x/CLPgRTRVWFerUUQU&#10;xYvoquehGZtqMylN1O6/Nwdhj4/3PZk1thQPqn3hWEGvm4AgzpwuOFdw/F11hiB8QNZYOiYFf+Rh&#10;Nv38mGCq3ZP39DiEXMQQ9ikqMCFUqZQ+M2TRd11FHLmLqy2GCOtc6hqfMdyWsp8kA2mx4NhgsKKF&#10;oex2uFsF55/F9/LaPq/Nnbaj9u623xYno1Trq5mPQQRqwr/47d5oBf0kro1n4hGQ0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z4UgsIAAADcAAAADwAAAAAAAAAAAAAA&#10;AAChAgAAZHJzL2Rvd25yZXYueG1sUEsFBgAAAAAEAAQA+QAAAJADAAAAAA==&#10;" strokeweight="1pt"/>
            </v:group>
            <v:group id="Group 1812" o:spid="_x0000_s2960" style="position:absolute;left:7121;top:9184;width:292;height:294" coordorigin="8862,11778" coordsize="292,2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dtSvcYAAADcAAAADwAAAGRycy9kb3ducmV2LnhtbESPT2vCQBTE7wW/w/KE&#10;3uomkRabuoqIlh6kYCKU3h7ZZxLMvg3ZNX++fbdQ6HGYmd8w6+1oGtFT52rLCuJFBIK4sLrmUsEl&#10;Pz6tQDiPrLGxTAomcrDdzB7WmGo78Jn6zJciQNilqKDyvk2ldEVFBt3CtsTBu9rOoA+yK6XucAhw&#10;08gkil6kwZrDQoUt7SsqbtndKHgfcNgt40N/ul3303f+/Pl1ikmpx/m4ewPhafT/4b/2h1aQRK/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B21K9xgAAANwA&#10;AAAPAAAAAAAAAAAAAAAAAKoCAABkcnMvZG93bnJldi54bWxQSwUGAAAAAAQABAD6AAAAnQMAAAAA&#10;">
              <v:oval id="Oval 1813" o:spid="_x0000_s2961" style="position:absolute;left:8868;top:11784;width:286;height:2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OkwsIA&#10;AADcAAAADwAAAGRycy9kb3ducmV2LnhtbERPPW/CMBDdK/EfrENiK04Y0hIwCCGQsqCqwMJ2xEcS&#10;EZ8j24TQX18PlTo+ve/lejCt6Mn5xrKCdJqAIC6tbrhScD7t3z9B+ICssbVMCl7kYb0avS0x1/bJ&#10;39QfQyViCPscFdQhdLmUvqzJoJ/ajjhyN+sMhghdJbXDZww3rZwlSSYNNhwbauxoW1N5Pz6MAvo4&#10;FLvM7OfZ17DT6aVw25/+qtRkPGwWIAIN4V/85y60glka58cz8QjI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06TCwgAAANwAAAAPAAAAAAAAAAAAAAAAAJgCAABkcnMvZG93&#10;bnJldi54bWxQSwUGAAAAAAQABAD1AAAAhwMAAAAA&#10;" strokeweight="1pt"/>
              <v:line id="Line 1814" o:spid="_x0000_s2962" style="position:absolute;rotation:45;visibility:visible" from="9006,11778" to="9006,120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W7MMAAADcAAAADwAAAGRycy9kb3ducmV2LnhtbESPT4vCMBTE78J+h/AWvGnaCiJdo5Qu&#10;C97EP2yvz+ZtW2xeapPV+u2NIHgcZuY3zHI9mFZcqXeNZQXxNAJBXFrdcKXgePiZLEA4j6yxtUwK&#10;7uRgvfoYLTHV9sY7uu59JQKEXYoKau+7VEpX1mTQTW1HHLw/2xv0QfaV1D3eAty0MomiuTTYcFio&#10;saO8pvK8/zcKzkWRXfB7lifb6Dc/Xjxmp9NcqfHnkH2B8DT4d/jV3mgFSRzD80w4AnL1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1gVuzDAAAA3AAAAA8AAAAAAAAAAAAA&#10;AAAAoQIAAGRycy9kb3ducmV2LnhtbFBLBQYAAAAABAAEAPkAAACRAwAAAAA=&#10;" strokeweight="1pt"/>
              <v:line id="Line 1815" o:spid="_x0000_s2963" style="position:absolute;rotation:135;visibility:visible" from="9012,11778" to="9012,120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1tcYAAADcAAAADwAAAGRycy9kb3ducmV2LnhtbESPT2vCQBTE7wW/w/IKvYhuDLS10VVE&#10;Wlq8iH/q+ZF9ZlOzb0N2TdJv7xaEHoeZ+Q0zX/a2Ei01vnSsYDJOQBDnTpdcKDgePkZTED4ga6wc&#10;k4Jf8rBcDB7mmGnX8Y7afShEhLDPUIEJoc6k9Lkhi37sauLonV1jMUTZFFI32EW4rWSaJC/SYslx&#10;wWBNa0P5ZX+1Ck6v6+f3n+Hp01xp8zbcXnab8tso9fTYr2YgAvXhP3xvf2kF6SSFvzPxCMjF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cPtbXGAAAA3AAAAA8AAAAAAAAA&#10;AAAAAAAAoQIAAGRycy9kb3ducmV2LnhtbFBLBQYAAAAABAAEAPkAAACUAwAAAAA=&#10;" strokeweight="1pt"/>
            </v:group>
            <v:oval id="Oval 1816" o:spid="_x0000_s2964" style="position:absolute;left:3681;top:8245;width:45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XvAsUA&#10;AADcAAAADwAAAGRycy9kb3ducmV2LnhtbESPQWvCQBSE70L/w/IKXqRuNKRIzCaUQKk9Fa2X3h7Z&#10;ZxLMvk2zq4n/3i0UPA4z8w2TFZPpxJUG11pWsFpGIIgrq1uuFRy/3182IJxH1thZJgU3clDkT7MM&#10;U21H3tP14GsRIOxSVNB436dSuqohg25pe+Lgnexg0Ac51FIPOAa46eQ6il6lwZbDQoM9lQ1V58PF&#10;KHCLY7L5Io5/y+qTLpT0Px+nRKn58/S2BeFp8o/wf3unFaxXMfydCUdA5n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Re8CxQAAANwAAAAPAAAAAAAAAAAAAAAAAJgCAABkcnMv&#10;ZG93bnJldi54bWxQSwUGAAAAAAQABAD1AAAAigMAAAAA&#10;" filled="f" strokeweight="1.25pt"/>
            <v:oval id="Oval 1817" o:spid="_x0000_s2965" style="position:absolute;left:4377;top:8234;width:45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x3dsUA&#10;AADcAAAADwAAAGRycy9kb3ducmV2LnhtbESPT2vCQBTE7wW/w/KEXorZaE0JaTZBhNJ6klov3h7Z&#10;lz80+zZmV02/vVso9DjMzG+YvJxML640us6ygmUUgyCurO64UXD8elukIJxH1thbJgU/5KAsZg85&#10;Ztre+JOuB9+IAGGXoYLW+yGT0lUtGXSRHYiDV9vRoA9ybKQe8RbgpperOH6RBjsOCy0OtG2p+j5c&#10;jAL3dEzSPfHzeVvt6ELJcHqvE6Ue59PmFYSnyf+H/9ofWsFquYbfM+EIy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rHd2xQAAANwAAAAPAAAAAAAAAAAAAAAAAJgCAABkcnMv&#10;ZG93bnJldi54bWxQSwUGAAAAAAQABAD1AAAAigMAAAAA&#10;" filled="f" strokeweight="1.25pt"/>
            <v:oval id="Oval 1818" o:spid="_x0000_s2966" style="position:absolute;left:3678;top:10040;width:45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DS7cUA&#10;AADcAAAADwAAAGRycy9kb3ducmV2LnhtbESPS2vDMBCE74H+B7GBXkItx8UhuJZDCZSmp5LHJbfF&#10;Wj+ItXItxXH+fVUo5DjMzDdMvplMJ0YaXGtZwTKKQRCXVrdcKzgdP17WIJxH1thZJgV3crApnmY5&#10;ZtreeE/jwdciQNhlqKDxvs+kdGVDBl1ke+LgVXYw6IMcaqkHvAW46WQSxytpsOWw0GBP24bKy+Fq&#10;FLjFKV1/E7/+bMsvulLanz+rVKnn+fT+BsLT5B/h//ZOK0iWKfydCUdAF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4NLtxQAAANwAAAAPAAAAAAAAAAAAAAAAAJgCAABkcnMv&#10;ZG93bnJldi54bWxQSwUGAAAAAAQABAD1AAAAigMAAAAA&#10;" filled="f" strokeweight="1.25pt"/>
            <v:oval id="Oval 1819" o:spid="_x0000_s2967" style="position:absolute;left:4428;top:10058;width:45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JMmsUA&#10;AADcAAAADwAAAGRycy9kb3ducmV2LnhtbESPT2vCQBTE74V+h+UJXkrdJBKRNKuUQNGeStWLt0f2&#10;5Q9m36bZ1cRv3xUKPQ4z8xsm306mEzcaXGtZQbyIQBCXVrdcKzgdP17XIJxH1thZJgV3crDdPD/l&#10;mGk78jfdDr4WAcIuQwWN930mpSsbMugWticOXmUHgz7IoZZ6wDHATSeTKFpJgy2HhQZ7KhoqL4er&#10;UeBeTun6i3j5U5SfdKW0P++qVKn5bHp/A+Fp8v/hv/ZeK0jiFTzOhCM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MkyaxQAAANwAAAAPAAAAAAAAAAAAAAAAAJgCAABkcnMv&#10;ZG93bnJldi54bWxQSwUGAAAAAAQABAD1AAAAigMAAAAA&#10;" filled="f" strokeweight="1.25pt"/>
            <v:shape id="Text Box 1820" o:spid="_x0000_s2968" type="#_x0000_t202" style="position:absolute;left:3690;top:10064;width:402;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VwNcQA&#10;AADcAAAADwAAAGRycy9kb3ducmV2LnhtbESPT2vCQBTE7wW/w/IEb7qr2KoxG5GWQk8t/gVvj+wz&#10;CWbfhuzWpN++WxB6HGbmN0y66W0t7tT6yrGG6USBIM6dqbjQcDy8j5cgfEA2WDsmDT/kYZMNnlJM&#10;jOt4R/d9KESEsE9QQxlCk0jp85Is+olriKN3da3FEGVbSNNiF+G2ljOlXqTFiuNCiQ29lpTf9t9W&#10;w+nzejnP1VfxZp+bzvVKsl1JrUfDfrsGEagP/+FH+8NomE0X8HcmHgG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FcDXEAAAA3AAAAA8AAAAAAAAAAAAAAAAAmAIAAGRycy9k&#10;b3ducmV2LnhtbFBLBQYAAAAABAAEAPUAAACJAwAAAAA=&#10;" filled="f" stroked="f">
              <v:textbox>
                <w:txbxContent>
                  <w:p w:rsidR="00042C34" w:rsidRDefault="00042C34" w:rsidP="007364A1">
                    <w:pPr>
                      <w:rPr>
                        <w:rFonts w:ascii="Arial" w:hAnsi="Arial"/>
                        <w:bCs/>
                        <w:sz w:val="16"/>
                        <w:lang w:val="es-MX"/>
                      </w:rPr>
                    </w:pPr>
                    <w:r>
                      <w:rPr>
                        <w:rFonts w:ascii="Arial" w:hAnsi="Arial"/>
                        <w:bCs/>
                        <w:sz w:val="16"/>
                        <w:lang w:val="es-MX"/>
                      </w:rPr>
                      <w:t>U</w:t>
                    </w:r>
                  </w:p>
                </w:txbxContent>
              </v:textbox>
            </v:shape>
            <v:shape id="Text Box 1821" o:spid="_x0000_s2969" type="#_x0000_t202" style="position:absolute;left:3696;top:8258;width:402;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rkR8AA&#10;AADcAAAADwAAAGRycy9kb3ducmV2LnhtbERPTYvCMBC9C/6HMII3TRRX3GoUUQRPK9bdBW9DM7bF&#10;ZlKaaOu/N4eFPT7e92rT2Uo8qfGlYw2TsQJBnDlTcq7h+3IYLUD4gGywckwaXuRhs+73VpgY1/KZ&#10;nmnIRQxhn6CGIoQ6kdJnBVn0Y1cTR+7mGoshwiaXpsE2httKTpWaS4slx4YCa9oVlN3Th9Xw83W7&#10;/s7UKd/bj7p1nZJsP6XWw0G3XYII1IV/8Z/7aDRMJ3FtPBOPgF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NrkR8AAAADcAAAADwAAAAAAAAAAAAAAAACYAgAAZHJzL2Rvd25y&#10;ZXYueG1sUEsFBgAAAAAEAAQA9QAAAIUDAAAAAA==&#10;" filled="f" stroked="f">
              <v:textbox>
                <w:txbxContent>
                  <w:p w:rsidR="00042C34" w:rsidRDefault="00042C34" w:rsidP="007364A1">
                    <w:pPr>
                      <w:jc w:val="center"/>
                      <w:rPr>
                        <w:rFonts w:ascii="Arial" w:hAnsi="Arial"/>
                        <w:bCs/>
                        <w:sz w:val="16"/>
                        <w:lang w:val="es-MX"/>
                      </w:rPr>
                    </w:pPr>
                    <w:r>
                      <w:rPr>
                        <w:rFonts w:ascii="Arial" w:hAnsi="Arial"/>
                        <w:bCs/>
                        <w:sz w:val="16"/>
                        <w:lang w:val="es-MX"/>
                      </w:rPr>
                      <w:t>U</w:t>
                    </w:r>
                  </w:p>
                </w:txbxContent>
              </v:textbox>
            </v:shape>
            <v:shape id="Text Box 1822" o:spid="_x0000_s2970" type="#_x0000_t202" style="position:absolute;left:4419;top:8252;width:402;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ZB3MMA&#10;AADcAAAADwAAAGRycy9kb3ducmV2LnhtbESPQYvCMBSE78L+h/AWvGmiqKzVKIsieFLU3QVvj+bZ&#10;lm1eShNt/fdGEDwOM/MNM1+2thQ3qn3hWMOgr0AQp84UnGn4OW16XyB8QDZYOiYNd/KwXHx05pgY&#10;1/CBbseQiQhhn6CGPIQqkdKnOVn0fVcRR+/iaoshyjqTpsYmwm0ph0pNpMWC40KOFa1ySv+PV6vh&#10;d3c5/43UPlvbcdW4Vkm2U6l197P9noEI1IZ3+NXeGg3DwRSeZ+IR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5ZB3MMAAADcAAAADwAAAAAAAAAAAAAAAACYAgAAZHJzL2Rv&#10;d25yZXYueG1sUEsFBgAAAAAEAAQA9QAAAIgDAAAAAA==&#10;" filled="f" stroked="f">
              <v:textbox>
                <w:txbxContent>
                  <w:p w:rsidR="00042C34" w:rsidRDefault="00042C34" w:rsidP="007364A1">
                    <w:pPr>
                      <w:pStyle w:val="Footer"/>
                      <w:tabs>
                        <w:tab w:val="clear" w:pos="4419"/>
                        <w:tab w:val="clear" w:pos="8838"/>
                      </w:tabs>
                      <w:rPr>
                        <w:rFonts w:ascii="Arial" w:hAnsi="Arial"/>
                        <w:bCs/>
                        <w:sz w:val="18"/>
                        <w:lang w:val="es-MX"/>
                      </w:rPr>
                    </w:pPr>
                    <w:r>
                      <w:rPr>
                        <w:rFonts w:ascii="Arial" w:hAnsi="Arial"/>
                        <w:bCs/>
                        <w:sz w:val="18"/>
                        <w:lang w:val="es-MX"/>
                      </w:rPr>
                      <w:t>f</w:t>
                    </w:r>
                  </w:p>
                </w:txbxContent>
              </v:textbox>
            </v:shape>
            <v:shape id="Text Box 1823" o:spid="_x0000_s2971" type="#_x0000_t202" style="position:absolute;left:4455;top:10076;width:402;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Ai/MIA&#10;AADcAAAADwAAAGRycy9kb3ducmV2LnhtbERPW2vCMBR+H/gfwhH2tiaWbWg1imwIe9pYvYBvh+bY&#10;FpuT0ETb/fvlYbDHj+++2oy2E3fqQ+tYwyxTIIgrZ1quNRz2u6c5iBCRDXaOScMPBdisJw8rLIwb&#10;+JvuZaxFCuFQoIYmRl9IGaqGLIbMeeLEXVxvMSbY19L0OKRw28lcqVdpseXU0KCnt4aqa3mzGo6f&#10;l/PpWX3V7/bFD25Uku1Cav04HbdLEJHG+C/+c38YDXme5qcz6QjI9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wCL8wgAAANwAAAAPAAAAAAAAAAAAAAAAAJgCAABkcnMvZG93&#10;bnJldi54bWxQSwUGAAAAAAQABAD1AAAAhwMAAAAA&#10;" filled="f" stroked="f">
              <v:textbox>
                <w:txbxContent>
                  <w:p w:rsidR="00042C34" w:rsidRDefault="00042C34" w:rsidP="007364A1">
                    <w:pPr>
                      <w:pStyle w:val="Footer"/>
                      <w:tabs>
                        <w:tab w:val="clear" w:pos="4419"/>
                        <w:tab w:val="clear" w:pos="8838"/>
                      </w:tabs>
                      <w:rPr>
                        <w:rFonts w:ascii="Arial" w:hAnsi="Arial"/>
                        <w:bCs/>
                        <w:sz w:val="16"/>
                        <w:lang w:val="es-MX"/>
                      </w:rPr>
                    </w:pPr>
                    <w:r>
                      <w:rPr>
                        <w:rFonts w:ascii="Arial" w:hAnsi="Arial"/>
                        <w:bCs/>
                        <w:sz w:val="16"/>
                        <w:lang w:val="es-MX"/>
                      </w:rPr>
                      <w:t>f</w:t>
                    </w:r>
                  </w:p>
                </w:txbxContent>
              </v:textbox>
            </v:shape>
            <v:shape id="Text Box 1824" o:spid="_x0000_s2972" type="#_x0000_t202" style="position:absolute;left:3537;top:12098;width:684;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yHZ8QA&#10;AADcAAAADwAAAGRycy9kb3ducmV2LnhtbESPQWvCQBSE7wX/w/IK3prdBC02dRVRCj0p1bbQ2yP7&#10;TEKzb0N2m6T/3hUEj8PMfMMs16NtRE+drx1rSBMFgrhwpuZSw+fp7WkBwgdkg41j0vBPHtarycMS&#10;c+MG/qD+GEoRIexz1FCF0OZS+qIiiz5xLXH0zq6zGKLsSmk6HCLcNjJT6llarDkuVNjStqLi9/hn&#10;NXztzz/fM3Uod3beDm5Uku2L1Hr6OG5eQQQawz18a78bDVmWwvVMPAJyd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Mh2fEAAAA3AAAAA8AAAAAAAAAAAAAAAAAmAIAAGRycy9k&#10;b3ducmV2LnhtbFBLBQYAAAAABAAEAPUAAACJAwAAAAA=&#10;" filled="f" stroked="f">
              <v:textbox>
                <w:txbxContent>
                  <w:p w:rsidR="00042C34" w:rsidRDefault="00042C34" w:rsidP="007364A1">
                    <w:pPr>
                      <w:rPr>
                        <w:rFonts w:ascii="Arial" w:hAnsi="Arial"/>
                        <w:sz w:val="16"/>
                        <w:vertAlign w:val="subscript"/>
                        <w:lang w:val="es-MX"/>
                      </w:rPr>
                    </w:pPr>
                    <w:r>
                      <w:rPr>
                        <w:rFonts w:ascii="Arial" w:hAnsi="Arial"/>
                        <w:sz w:val="16"/>
                        <w:lang w:val="es-MX"/>
                      </w:rPr>
                      <w:t>I</w:t>
                    </w:r>
                    <w:r>
                      <w:rPr>
                        <w:rFonts w:ascii="Arial" w:hAnsi="Arial"/>
                        <w:sz w:val="16"/>
                        <w:vertAlign w:val="subscript"/>
                        <w:lang w:val="es-MX"/>
                      </w:rPr>
                      <w:t>ex</w:t>
                    </w:r>
                  </w:p>
                </w:txbxContent>
              </v:textbox>
            </v:shape>
            <v:shape id="Text Box 1825" o:spid="_x0000_s2973" type="#_x0000_t202" style="position:absolute;left:3177;top:6785;width:630;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4ZEMQA&#10;AADcAAAADwAAAGRycy9kb3ducmV2LnhtbESPzWrDMBCE74W8g9hAb7UU05bEiRJCS6Cnljo/kNti&#10;bWwTa2UsxXbfvioUchxm5htmtRltI3rqfO1YwyxRIIgLZ2ouNRz2u6c5CB+QDTaOScMPedisJw8r&#10;zIwb+Jv6PJQiQthnqKEKoc2k9EVFFn3iWuLoXVxnMUTZldJ0OES4bWSq1Ku0WHNcqLClt4qKa36z&#10;Go6fl/PpWX2V7/alHdyoJNuF1PpxOm6XIAKN4R7+b38YDWmawt+ZeAT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eGRDEAAAA3AAAAA8AAAAAAAAAAAAAAAAAmAIAAGRycy9k&#10;b3ducmV2LnhtbFBLBQYAAAAABAAEAPUAAACJAwAAAAA=&#10;" filled="f" stroked="f">
              <v:textbox>
                <w:txbxContent>
                  <w:p w:rsidR="00042C34" w:rsidRDefault="00042C34" w:rsidP="007364A1">
                    <w:pPr>
                      <w:pStyle w:val="Footer"/>
                      <w:tabs>
                        <w:tab w:val="clear" w:pos="4419"/>
                        <w:tab w:val="clear" w:pos="8838"/>
                      </w:tabs>
                      <w:rPr>
                        <w:rFonts w:ascii="Arial" w:hAnsi="Arial"/>
                        <w:bCs/>
                        <w:sz w:val="16"/>
                        <w:lang w:val="es-MX"/>
                      </w:rPr>
                    </w:pPr>
                    <w:r>
                      <w:rPr>
                        <w:rFonts w:ascii="Arial" w:hAnsi="Arial"/>
                        <w:bCs/>
                        <w:sz w:val="16"/>
                        <w:lang w:val="es-MX"/>
                      </w:rPr>
                      <w:t>R</w:t>
                    </w:r>
                  </w:p>
                </w:txbxContent>
              </v:textbox>
            </v:shape>
            <v:shape id="Text Box 1826" o:spid="_x0000_s2974" type="#_x0000_t202" style="position:absolute;left:3171;top:7229;width:402;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K8i8UA&#10;AADcAAAADwAAAGRycy9kb3ducmV2LnhtbESPT2vCQBTE74V+h+UVvOlu4x9q6iaUFsFTRa2Ct0f2&#10;mYRm34bsatJv3y0IPQ4z8xtmlQ+2ETfqfO1Yw/NEgSAunKm51PB1WI9fQPiAbLBxTBp+yEOePT6s&#10;MDWu5x3d9qEUEcI+RQ1VCG0qpS8qsugnriWO3sV1FkOUXSlNh32E20YmSi2kxZrjQoUtvVdUfO+v&#10;VsPx83I+zdS2/LDztneDkmyXUuvR0/D2CiLQEP7D9/bGaEiSKfydiUd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EryLxQAAANwAAAAPAAAAAAAAAAAAAAAAAJgCAABkcnMv&#10;ZG93bnJldi54bWxQSwUGAAAAAAQABAD1AAAAigMAAAAA&#10;" filled="f" stroked="f">
              <v:textbox>
                <w:txbxContent>
                  <w:p w:rsidR="00042C34" w:rsidRDefault="00042C34" w:rsidP="007364A1">
                    <w:pPr>
                      <w:pStyle w:val="Footer"/>
                      <w:tabs>
                        <w:tab w:val="clear" w:pos="4419"/>
                        <w:tab w:val="clear" w:pos="8838"/>
                      </w:tabs>
                      <w:rPr>
                        <w:rFonts w:ascii="Arial" w:hAnsi="Arial"/>
                        <w:bCs/>
                        <w:sz w:val="16"/>
                        <w:lang w:val="es-MX"/>
                      </w:rPr>
                    </w:pPr>
                    <w:r>
                      <w:rPr>
                        <w:rFonts w:ascii="Arial" w:hAnsi="Arial"/>
                        <w:bCs/>
                        <w:sz w:val="16"/>
                        <w:lang w:val="es-MX"/>
                      </w:rPr>
                      <w:t>S</w:t>
                    </w:r>
                  </w:p>
                </w:txbxContent>
              </v:textbox>
            </v:shape>
            <v:shape id="Text Box 1827" o:spid="_x0000_s2975" type="#_x0000_t202" style="position:absolute;left:3183;top:7589;width:402;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k/8QA&#10;AADcAAAADwAAAGRycy9kb3ducmV2LnhtbESPT2vCQBTE7wW/w/IEb82uQYtGVxGL0JOl/gNvj+wz&#10;CWbfhuzWpN++Wyh4HGbmN8xy3dtaPKj1lWMN40SBIM6dqbjQcDruXmcgfEA2WDsmDT/kYb0avCwx&#10;M67jL3ocQiEihH2GGsoQmkxKn5dk0SeuIY7ezbUWQ5RtIU2LXYTbWqZKvUmLFceFEhvalpTfD99W&#10;w3l/u14m6rN4t9Omc72SbOdS69Gw3yxABOrDM/zf/jAa0nQCf2fiEZ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7JP/EAAAA3AAAAA8AAAAAAAAAAAAAAAAAmAIAAGRycy9k&#10;b3ducmV2LnhtbFBLBQYAAAAABAAEAPUAAACJAwAAAAA=&#10;" filled="f" stroked="f">
              <v:textbox>
                <w:txbxContent>
                  <w:p w:rsidR="00042C34" w:rsidRDefault="00042C34" w:rsidP="007364A1">
                    <w:pPr>
                      <w:pStyle w:val="Footer"/>
                      <w:tabs>
                        <w:tab w:val="clear" w:pos="4419"/>
                        <w:tab w:val="clear" w:pos="8838"/>
                      </w:tabs>
                      <w:rPr>
                        <w:rFonts w:ascii="Arial" w:hAnsi="Arial"/>
                        <w:bCs/>
                        <w:sz w:val="16"/>
                        <w:lang w:val="es-MX"/>
                      </w:rPr>
                    </w:pPr>
                    <w:r>
                      <w:rPr>
                        <w:rFonts w:ascii="Arial" w:hAnsi="Arial"/>
                        <w:bCs/>
                        <w:sz w:val="16"/>
                        <w:lang w:val="es-MX"/>
                      </w:rPr>
                      <w:t>T</w:t>
                    </w:r>
                  </w:p>
                </w:txbxContent>
              </v:textbox>
            </v:shape>
            <v:shape id="Text Box 1828" o:spid="_x0000_s2976" type="#_x0000_t202" style="position:absolute;left:8277;top:6989;width:1734;height:92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eBZMQA&#10;AADcAAAADwAAAGRycy9kb3ducmV2LnhtbESPT4vCMBTE7wt+h/AEb2ti0cXtGkUUwZPL+mdhb4/m&#10;2Rabl9JEW7/9RhA8DjPzG2a26GwlbtT40rGG0VCBIM6cKTnXcDxs3qcgfEA2WDkmDXfysJj33maY&#10;GtfyD932IRcRwj5FDUUIdSqlzwqy6IeuJo7e2TUWQ5RNLk2DbYTbSiZKfUiLJceFAmtaFZRd9ler&#10;4bQ7//2O1Xe+tpO6dZ2SbD+l1oN+t/wCEagLr/CzvTUakmQCjzPxCM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3gWTEAAAA3AAAAA8AAAAAAAAAAAAAAAAAmAIAAGRycy9k&#10;b3ducmV2LnhtbFBLBQYAAAAABAAEAPUAAACJAwAAAAA=&#10;" filled="f" stroked="f">
              <v:textbox>
                <w:txbxContent>
                  <w:p w:rsidR="00042C34" w:rsidRDefault="00042C34" w:rsidP="007364A1">
                    <w:pPr>
                      <w:rPr>
                        <w:rFonts w:ascii="Arial" w:hAnsi="Arial"/>
                        <w:sz w:val="16"/>
                        <w:lang w:val="es-MX"/>
                      </w:rPr>
                    </w:pPr>
                    <w:r>
                      <w:rPr>
                        <w:rFonts w:ascii="Arial" w:hAnsi="Arial"/>
                        <w:sz w:val="16"/>
                        <w:lang w:val="es-MX"/>
                      </w:rPr>
                      <w:t>Barras de potencia mucho mayor que la del generador en estudio</w:t>
                    </w:r>
                  </w:p>
                </w:txbxContent>
              </v:textbox>
            </v:shape>
            <v:shape id="Text Box 1829" o:spid="_x0000_s2977" type="#_x0000_t202" style="position:absolute;left:8835;top:9077;width:1392;height:5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UfE8QA&#10;AADcAAAADwAAAGRycy9kb3ducmV2LnhtbESPQWvCQBSE74L/YXlCb2a3oQ01uopYCj1VtK3g7ZF9&#10;JqHZtyG7TdJ/3xUEj8PMfMOsNqNtRE+drx1reEwUCOLCmZpLDV+fb/MXED4gG2wck4Y/8rBZTycr&#10;zI0b+ED9MZQiQtjnqKEKoc2l9EVFFn3iWuLoXVxnMUTZldJ0OES4bWSqVCYt1hwXKmxpV1Hxc/y1&#10;Gr4/LufTk9qXr/a5HdyoJNuF1PphNm6XIAKN4R6+td+NhjTN4HomHgG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lHxPEAAAA3AAAAA8AAAAAAAAAAAAAAAAAmAIAAGRycy9k&#10;b3ducmV2LnhtbFBLBQYAAAAABAAEAPUAAACJAwAAAAA=&#10;" filled="f" stroked="f">
              <v:textbox>
                <w:txbxContent>
                  <w:p w:rsidR="00042C34" w:rsidRDefault="00042C34" w:rsidP="007364A1">
                    <w:pPr>
                      <w:rPr>
                        <w:rFonts w:ascii="Arial" w:hAnsi="Arial"/>
                        <w:sz w:val="16"/>
                        <w:lang w:val="es-MX"/>
                      </w:rPr>
                    </w:pPr>
                    <w:r>
                      <w:rPr>
                        <w:rFonts w:ascii="Arial" w:hAnsi="Arial"/>
                        <w:sz w:val="16"/>
                        <w:lang w:val="es-MX"/>
                      </w:rPr>
                      <w:t>Lámparas de sincronización</w:t>
                    </w:r>
                  </w:p>
                </w:txbxContent>
              </v:textbox>
            </v:shape>
            <v:shape id="Text Box 1830" o:spid="_x0000_s2978" type="#_x0000_t202" style="position:absolute;left:6465;top:11309;width:1512;height:79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m6iMUA&#10;AADcAAAADwAAAGRycy9kb3ducmV2LnhtbESPT2vCQBTE74V+h+UVvOlug39q6iaUFsFTRa2Ct0f2&#10;mYRm34bsatJv3y0IPQ4z8xtmlQ+2ETfqfO1Yw/NEgSAunKm51PB1WI9fQPiAbLBxTBp+yEOePT6s&#10;MDWu5x3d9qEUEcI+RQ1VCG0qpS8qsugnriWO3sV1FkOUXSlNh32E20YmSs2lxZrjQoUtvVdUfO+v&#10;VsPx83I+TdW2/LCztneDkmyXUuvR0/D2CiLQEP7D9/bGaEiSBfydiUd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KbqIxQAAANwAAAAPAAAAAAAAAAAAAAAAAJgCAABkcnMv&#10;ZG93bnJldi54bWxQSwUGAAAAAAQABAD1AAAAigMAAAAA&#10;" filled="f" stroked="f">
              <v:textbox>
                <w:txbxContent>
                  <w:p w:rsidR="00042C34" w:rsidRDefault="00042C34" w:rsidP="007364A1">
                    <w:pPr>
                      <w:rPr>
                        <w:rFonts w:ascii="Arial" w:hAnsi="Arial"/>
                        <w:sz w:val="16"/>
                        <w:lang w:val="es-MX"/>
                      </w:rPr>
                    </w:pPr>
                    <w:r>
                      <w:rPr>
                        <w:rFonts w:ascii="Arial" w:hAnsi="Arial"/>
                        <w:sz w:val="16"/>
                        <w:lang w:val="es-MX"/>
                      </w:rPr>
                      <w:t>Alternador que se acopla a la red</w:t>
                    </w:r>
                  </w:p>
                </w:txbxContent>
              </v:textbox>
            </v:shape>
            <v:group id="Group 1831" o:spid="_x0000_s2979" style="position:absolute;left:3915;top:11027;width:822;height:454" coordorigin="6303,12059" coordsize="822,4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Uiq0bCAAAA3AAAAA8A&#10;AAAAAAAAAAAAAAAAqgIAAGRycy9kb3ducmV2LnhtbFBLBQYAAAAABAAEAPoAAACZAwAAAAA=&#10;">
              <v:shape id="Arc 1832" o:spid="_x0000_s2980" style="position:absolute;left:6303;top:12227;width:343;height:286;flip:x;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BlIsEA&#10;AADcAAAADwAAAGRycy9kb3ducmV2LnhtbESP3YrCMBSE74V9h3AWvNPUikW7RlkEfy61+gCH5mxb&#10;bE5Kkq317Y2wsJfDzHzDrLeDaUVPzjeWFcymCQji0uqGKwW3636yBOEDssbWMil4koft5mO0xlzb&#10;B1+oL0IlIoR9jgrqELpcSl/WZNBPbUccvR/rDIYoXSW1w0eEm1amSZJJgw3HhRo72tVU3otfo+Da&#10;ZOdDyrssgvqwsPujuy3mSo0/h+8vEIGG8B/+a5+0gjRdwftMPAJy8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MAZSLBAAAA3AAAAA8AAAAAAAAAAAAAAAAAmAIAAGRycy9kb3du&#10;cmV2LnhtbFBLBQYAAAAABAAEAPUAAACGAwAAAAA=&#10;" adj="0,,0" path="m-1,nfc11929,,21600,9670,21600,21600em-1,nsc11929,,21600,9670,21600,21600l,21600,-1,xe" filled="f">
                <v:stroke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343,286;0,286" o:connectangles="0,0,0" textboxrect="3163,3163,18437,18437"/>
                <v:handles>
                  <v:h position="@3,#0" polar="10800,10800"/>
                  <v:h position="#2,#1" polar="10800,10800" radiusrange="0,10800"/>
                </v:handles>
              </v:shape>
              <v:line id="Line 1833" o:spid="_x0000_s2981" style="position:absolute;visibility:visible" from="6645,12228" to="6760,122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74eMQAAADcAAAADwAAAGRycy9kb3ducmV2LnhtbERPz2vCMBS+D/Y/hDfYZdhUBTerUUS2&#10;MXSXWg89Ppu3pqx5KU3U+t8vB2HHj+/3cj3YVlyo941jBeMkBUFcOd1wreBYfIzeQPiArLF1TApu&#10;5GG9enxYYqbdlXO6HEItYgj7DBWYELpMSl8ZsugT1xFH7sf1FkOEfS11j9cYbls5SdOZtNhwbDDY&#10;0dZQ9Xs4WwXf5/Jkin2ZH/fFZvc5vOjX3ftcqeenYbMAEWgI/+K7+0srmEzj/HgmHgG5+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Pvh4xAAAANwAAAAPAAAAAAAAAAAA&#10;AAAAAKECAABkcnMvZG93bnJldi54bWxQSwUGAAAAAAQABAD5AAAAkgMAAAAA&#10;">
                <v:stroke endarrow="block" endarrowwidth="narrow" endarrowlength="short"/>
              </v:line>
              <v:shape id="Text Box 1834" o:spid="_x0000_s2982" type="#_x0000_t202" style="position:absolute;left:6723;top:12059;width:402;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URusQA&#10;AADcAAAADwAAAGRycy9kb3ducmV2LnhtbESPT2vCQBTE7wW/w/IEb7qrtqIxG5GWQk8t/gVvj+wz&#10;CWbfhuzWpN++WxB6HGbmN0y66W0t7tT6yrGG6USBIM6dqbjQcDy8j5cgfEA2WDsmDT/kYZMNnlJM&#10;jOt4R/d9KESEsE9QQxlCk0jp85Is+olriKN3da3FEGVbSNNiF+G2ljOlFtJixXGhxIZeS8pv+2+r&#10;4fR5vZyf1VfxZl+azvVKsl1JrUfDfrsGEagP/+FH+8NomM2n8HcmHgG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VEbrEAAAA3AAAAA8AAAAAAAAAAAAAAAAAmAIAAGRycy9k&#10;b3ducmV2LnhtbFBLBQYAAAAABAAEAPUAAACJAwAAAAA=&#10;" filled="f" stroked="f">
                <v:textbox>
                  <w:txbxContent>
                    <w:p w:rsidR="00042C34" w:rsidRDefault="00042C34" w:rsidP="007364A1">
                      <w:pPr>
                        <w:rPr>
                          <w:sz w:val="16"/>
                        </w:rPr>
                      </w:pPr>
                      <w:r>
                        <w:rPr>
                          <w:rFonts w:ascii="Arial" w:hAnsi="Arial"/>
                          <w:sz w:val="16"/>
                          <w:szCs w:val="16"/>
                        </w:rPr>
                        <w:sym w:font="Symbol" w:char="F077"/>
                      </w:r>
                    </w:p>
                  </w:txbxContent>
                </v:textbox>
              </v:shape>
            </v:group>
            <v:shape id="Text Box 1835" o:spid="_x0000_s2983" type="#_x0000_t202" style="position:absolute;left:3789;top:9077;width:1482;height:5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ePzcUA&#10;AADcAAAADwAAAGRycy9kb3ducmV2LnhtbESPT2vCQBTE74V+h+UVvOlu4x9q6iaUFsFTRa2Ct0f2&#10;mYRm34bsatJv3y0IPQ4z8xtmlQ+2ETfqfO1Yw/NEgSAunKm51PB1WI9fQPiAbLBxTBp+yEOePT6s&#10;MDWu5x3d9qEUEcI+RQ1VCG0qpS8qsugnriWO3sV1FkOUXSlNh32E20YmSi2kxZrjQoUtvVdUfO+v&#10;VsPx83I+zdS2/LDztneDkmyXUuvR0/D2CiLQEP7D9/bGaEimCfydiUd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h4/NxQAAANwAAAAPAAAAAAAAAAAAAAAAAJgCAABkcnMv&#10;ZG93bnJldi54bWxQSwUGAAAAAAQABAD1AAAAigMAAAAA&#10;" filled="f" stroked="f">
              <v:textbox>
                <w:txbxContent>
                  <w:p w:rsidR="00042C34" w:rsidRDefault="00042C34" w:rsidP="007364A1">
                    <w:pPr>
                      <w:jc w:val="right"/>
                      <w:rPr>
                        <w:rFonts w:ascii="Arial" w:hAnsi="Arial"/>
                        <w:sz w:val="16"/>
                        <w:lang w:val="es-MX"/>
                      </w:rPr>
                    </w:pPr>
                    <w:r>
                      <w:rPr>
                        <w:rFonts w:ascii="Arial" w:hAnsi="Arial"/>
                        <w:sz w:val="16"/>
                        <w:lang w:val="es-MX"/>
                      </w:rPr>
                      <w:t>Interruptor de acoplamiento</w:t>
                    </w:r>
                  </w:p>
                </w:txbxContent>
              </v:textbox>
            </v:shape>
            <v:shape id="Text Box 1836" o:spid="_x0000_s2984" type="#_x0000_t202" style="position:absolute;left:5148;top:10754;width:1542;height: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sqVsQA&#10;AADcAAAADwAAAGRycy9kb3ducmV2LnhtbESPQWvCQBSE74L/YXmCt7qrtsVGVxFF6MnStBa8PbLP&#10;JJh9G7Krif/eFQoeh5n5hlmsOluJKzW+dKxhPFIgiDNnSs41/P7sXmYgfEA2WDkmDTfysFr2ewtM&#10;jGv5m65pyEWEsE9QQxFCnUjps4Is+pGriaN3co3FEGWTS9NgG+G2khOl3qXFkuNCgTVtCsrO6cVq&#10;OOxPx79X9ZVv7Vvduk5Jth9S6+GgW89BBOrCM/zf/jQaJtMpPM7EI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LKlbEAAAA3AAAAA8AAAAAAAAAAAAAAAAAmAIAAGRycy9k&#10;b3ducmV2LnhtbFBLBQYAAAAABAAEAPUAAACJAwAAAAA=&#10;" filled="f" stroked="f">
              <v:textbox>
                <w:txbxContent>
                  <w:p w:rsidR="00042C34" w:rsidRDefault="00042C34" w:rsidP="007364A1">
                    <w:pPr>
                      <w:rPr>
                        <w:rFonts w:ascii="Arial" w:hAnsi="Arial" w:cs="Arial"/>
                        <w:sz w:val="16"/>
                        <w:vertAlign w:val="subscript"/>
                      </w:rPr>
                    </w:pPr>
                    <w:r>
                      <w:rPr>
                        <w:rFonts w:ascii="Arial" w:hAnsi="Arial" w:cs="Arial"/>
                        <w:sz w:val="16"/>
                      </w:rPr>
                      <w:t>u</w:t>
                    </w:r>
                    <w:r>
                      <w:rPr>
                        <w:rFonts w:ascii="Arial" w:hAnsi="Arial" w:cs="Arial"/>
                        <w:sz w:val="16"/>
                        <w:vertAlign w:val="subscript"/>
                      </w:rPr>
                      <w:t xml:space="preserve">1       </w:t>
                    </w:r>
                    <w:r>
                      <w:rPr>
                        <w:rFonts w:ascii="Arial" w:hAnsi="Arial" w:cs="Arial"/>
                        <w:sz w:val="16"/>
                      </w:rPr>
                      <w:t>v</w:t>
                    </w:r>
                    <w:r>
                      <w:rPr>
                        <w:rFonts w:ascii="Arial" w:hAnsi="Arial" w:cs="Arial"/>
                        <w:sz w:val="16"/>
                        <w:vertAlign w:val="subscript"/>
                      </w:rPr>
                      <w:t>1</w:t>
                    </w:r>
                    <w:r>
                      <w:rPr>
                        <w:rFonts w:ascii="Arial" w:hAnsi="Arial" w:cs="Arial"/>
                        <w:sz w:val="16"/>
                      </w:rPr>
                      <w:t xml:space="preserve">   w</w:t>
                    </w:r>
                    <w:r>
                      <w:rPr>
                        <w:rFonts w:ascii="Arial" w:hAnsi="Arial" w:cs="Arial"/>
                        <w:sz w:val="16"/>
                        <w:vertAlign w:val="subscript"/>
                      </w:rPr>
                      <w:t>1</w:t>
                    </w:r>
                  </w:p>
                </w:txbxContent>
              </v:textbox>
            </v:shape>
            <v:oval id="Oval 1837" o:spid="_x0000_s2985" style="position:absolute;left:6144;top:9428;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PELMQA&#10;AADcAAAADwAAAGRycy9kb3ducmV2LnhtbESPQWvCQBSE74X+h+UJvdWNRqVEV5FKwR48GO39kX0m&#10;wezbkH2N6b/vCoLHYWa+YVabwTWqpy7Ung1Mxgko4sLbmksD59PX+weoIMgWG89k4I8CbNavLyvM&#10;rL/xkfpcShUhHDI0UIm0mdahqMhhGPuWOHoX3zmUKLtS2w5vEe4aPU2ShXZYc1yosKXPiopr/usM&#10;7Mptvuh1KvP0stvL/Ppz+E4nxryNhu0SlNAgz/CjvbcGpukM7mfiEd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vTxCzEAAAA3AAAAA8AAAAAAAAAAAAAAAAAmAIAAGRycy9k&#10;b3ducmV2LnhtbFBLBQYAAAAABAAEAPUAAACJAwAAAAA=&#10;"/>
            <v:oval id="Oval 1838" o:spid="_x0000_s2986" style="position:absolute;left:5466;top:9470;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9ht8MA&#10;AADcAAAADwAAAGRycy9kb3ducmV2LnhtbESPQWvCQBSE74L/YXlCb7rRECmpq0iloIceGtv7I/tM&#10;gtm3Ifsa4793hUKPw8x8w2x2o2vVQH1oPBtYLhJQxKW3DVcGvs8f81dQQZAttp7JwJ0C7LbTyQZz&#10;62/8RUMhlYoQDjkaqEW6XOtQ1uQwLHxHHL2L7x1KlH2lbY+3CHetXiXJWjtsOC7U2NF7TeW1+HUG&#10;DtW+WA86lSy9HI6SXX8+T+nSmJfZuH8DJTTKf/ivfbQGVmkGzzPxCOjt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J9ht8MAAADcAAAADwAAAAAAAAAAAAAAAACYAgAAZHJzL2Rv&#10;d25yZXYueG1sUEsFBgAAAAAEAAQA9QAAAIgDAAAAAA==&#10;"/>
            <v:oval id="Oval 1839" o:spid="_x0000_s2987" style="position:absolute;left:5808;top:9458;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3/wMMA&#10;AADcAAAADwAAAGRycy9kb3ducmV2LnhtbESPQWvCQBSE70L/w/IK3nSjwVBSV5GKoAcPje39kX0m&#10;wezbkH2N6b/vCkKPw8x8w6y3o2vVQH1oPBtYzBNQxKW3DVcGvi6H2RuoIMgWW89k4JcCbDcvkzXm&#10;1t/5k4ZCKhUhHHI0UIt0udahrMlhmPuOOHpX3zuUKPtK2x7vEe5avUySTDtsOC7U2NFHTeWt+HEG&#10;9tWuyAadyiq97o+yun2fT+nCmOnruHsHJTTKf/jZPloDyzSDx5l4BP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E3/wMMAAADcAAAADwAAAAAAAAAAAAAAAACYAgAAZHJzL2Rv&#10;d25yZXYueG1sUEsFBgAAAAAEAAQA9QAAAIgDAAAAAA==&#10;"/>
            <v:line id="Line 1840" o:spid="_x0000_s2988" style="position:absolute;visibility:visible" from="5819,10271" to="8007,10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kza8YAAADcAAAADwAAAGRycy9kb3ducmV2LnhtbESPQWvCQBSE70L/w/IKvemmCqmkriIt&#10;BfUgVQvt8Zl9JrHZt2F3TeK/7xYEj8PMfMPMFr2pRUvOV5YVPI8SEMS51RUXCr4OH8MpCB+QNdaW&#10;ScGVPCzmD4MZZtp2vKN2HwoRIewzVFCG0GRS+rwkg35kG+LonawzGKJ0hdQOuwg3tRwnSSoNVhwX&#10;SmzoraT8d38xCraTz7Rdrjer/nudHvP33fHn3Dmlnh775SuIQH24h2/tlVYwnrzA/5l4BO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xZM2vGAAAA3AAAAA8AAAAAAAAA&#10;AAAAAAAAoQIAAGRycy9kb3ducmV2LnhtbFBLBQYAAAAABAAEAPkAAACUAwAAAAA=&#10;"/>
            <v:oval id="Oval 1841" o:spid="_x0000_s2989" style="position:absolute;left:5801;top:10229;width:84;height: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7OKcAA&#10;AADcAAAADwAAAGRycy9kb3ducmV2LnhtbERPTYvCMBC9C/6HMII3TbUoUo0iyoJ78LDd9T40Y1ts&#10;JqWZrfXfbw7CHh/ve3cYXKN66kLt2cBinoAiLrytuTTw8/0x24AKgmyx8UwGXhTgsB+PdphZ/+Qv&#10;6nMpVQzhkKGBSqTNtA5FRQ7D3LfEkbv7zqFE2JXadviM4a7RyyRZa4c1x4YKWzpVVDzyX2fgXB7z&#10;da9TWaX380VWj9v1M10YM50Mxy0ooUH+xW/3xRpYpnFtPBOPgN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p7OKcAAAADcAAAADwAAAAAAAAAAAAAAAACYAgAAZHJzL2Rvd25y&#10;ZXYueG1sUEsFBgAAAAAEAAQA9QAAAIUDAAAAAA==&#10;"/>
          </v:group>
        </w:pict>
      </w:r>
    </w:p>
    <w:p w:rsidR="00042C34" w:rsidRPr="007364A1" w:rsidRDefault="00042C34" w:rsidP="007364A1">
      <w:pPr>
        <w:ind w:firstLine="708"/>
        <w:jc w:val="both"/>
        <w:rPr>
          <w:rFonts w:ascii="Verdana" w:hAnsi="Verdana"/>
        </w:rPr>
      </w:pPr>
    </w:p>
    <w:p w:rsidR="00042C34" w:rsidRPr="007364A1" w:rsidRDefault="00042C34" w:rsidP="007364A1">
      <w:pPr>
        <w:jc w:val="both"/>
        <w:rPr>
          <w:rFonts w:ascii="Verdana" w:hAnsi="Verdana"/>
        </w:rPr>
      </w:pPr>
    </w:p>
    <w:p w:rsidR="00042C34" w:rsidRPr="007364A1" w:rsidRDefault="00042C34" w:rsidP="007364A1">
      <w:pPr>
        <w:jc w:val="both"/>
        <w:rPr>
          <w:rFonts w:ascii="Verdana" w:hAnsi="Verdana"/>
        </w:rPr>
      </w:pPr>
    </w:p>
    <w:p w:rsidR="00042C34" w:rsidRPr="007364A1" w:rsidRDefault="00042C34" w:rsidP="007364A1">
      <w:pPr>
        <w:jc w:val="both"/>
        <w:rPr>
          <w:rFonts w:ascii="Verdana" w:hAnsi="Verdana"/>
        </w:rPr>
      </w:pPr>
    </w:p>
    <w:p w:rsidR="00042C34" w:rsidRPr="007364A1" w:rsidRDefault="00042C34" w:rsidP="007364A1">
      <w:pPr>
        <w:jc w:val="both"/>
        <w:rPr>
          <w:rFonts w:ascii="Verdana" w:hAnsi="Verdana"/>
        </w:rPr>
      </w:pPr>
    </w:p>
    <w:p w:rsidR="00042C34" w:rsidRPr="007364A1" w:rsidRDefault="00042C34" w:rsidP="007364A1">
      <w:pPr>
        <w:jc w:val="both"/>
        <w:rPr>
          <w:rFonts w:ascii="Verdana" w:hAnsi="Verdana"/>
        </w:rPr>
      </w:pPr>
    </w:p>
    <w:p w:rsidR="00042C34" w:rsidRPr="007364A1" w:rsidRDefault="00042C34" w:rsidP="007364A1">
      <w:pPr>
        <w:jc w:val="both"/>
        <w:rPr>
          <w:rFonts w:ascii="Verdana" w:hAnsi="Verdana"/>
        </w:rPr>
      </w:pPr>
    </w:p>
    <w:p w:rsidR="00042C34" w:rsidRPr="007364A1" w:rsidRDefault="00042C34" w:rsidP="007364A1">
      <w:pPr>
        <w:jc w:val="both"/>
        <w:rPr>
          <w:rFonts w:ascii="Verdana" w:hAnsi="Verdana"/>
        </w:rPr>
      </w:pPr>
    </w:p>
    <w:p w:rsidR="00042C34" w:rsidRPr="007364A1" w:rsidRDefault="00042C34" w:rsidP="007364A1">
      <w:pPr>
        <w:jc w:val="both"/>
        <w:rPr>
          <w:rFonts w:ascii="Verdana" w:hAnsi="Verdana"/>
        </w:rPr>
      </w:pPr>
    </w:p>
    <w:p w:rsidR="00042C34" w:rsidRPr="007364A1" w:rsidRDefault="00042C34" w:rsidP="007364A1">
      <w:pPr>
        <w:jc w:val="both"/>
        <w:rPr>
          <w:rFonts w:ascii="Verdana" w:hAnsi="Verdana"/>
        </w:rPr>
      </w:pPr>
    </w:p>
    <w:p w:rsidR="00042C34" w:rsidRPr="007364A1" w:rsidRDefault="00042C34" w:rsidP="007364A1">
      <w:pPr>
        <w:jc w:val="both"/>
        <w:rPr>
          <w:rFonts w:ascii="Verdana" w:hAnsi="Verdana"/>
        </w:rPr>
      </w:pPr>
    </w:p>
    <w:p w:rsidR="00042C34" w:rsidRPr="007364A1" w:rsidRDefault="00042C34" w:rsidP="007364A1">
      <w:pPr>
        <w:jc w:val="both"/>
        <w:rPr>
          <w:rFonts w:ascii="Verdana" w:hAnsi="Verdana"/>
        </w:rPr>
      </w:pPr>
    </w:p>
    <w:p w:rsidR="00042C34" w:rsidRPr="007364A1" w:rsidRDefault="00042C34" w:rsidP="007364A1">
      <w:pPr>
        <w:jc w:val="both"/>
        <w:rPr>
          <w:rFonts w:ascii="Verdana" w:hAnsi="Verdana"/>
        </w:rPr>
      </w:pPr>
    </w:p>
    <w:p w:rsidR="00042C34" w:rsidRPr="007364A1" w:rsidRDefault="00042C34" w:rsidP="007364A1">
      <w:pPr>
        <w:jc w:val="both"/>
        <w:rPr>
          <w:rFonts w:ascii="Verdana" w:hAnsi="Verdana"/>
        </w:rPr>
      </w:pPr>
    </w:p>
    <w:p w:rsidR="00042C34" w:rsidRPr="007364A1" w:rsidRDefault="00042C34" w:rsidP="007364A1">
      <w:pPr>
        <w:jc w:val="both"/>
        <w:rPr>
          <w:rFonts w:ascii="Verdana" w:hAnsi="Verdana"/>
        </w:rPr>
      </w:pPr>
    </w:p>
    <w:p w:rsidR="00042C34" w:rsidRPr="007364A1" w:rsidRDefault="00042C34" w:rsidP="007364A1">
      <w:pPr>
        <w:jc w:val="both"/>
        <w:rPr>
          <w:rFonts w:ascii="Verdana" w:hAnsi="Verdana"/>
        </w:rPr>
      </w:pPr>
    </w:p>
    <w:p w:rsidR="00042C34" w:rsidRPr="007364A1" w:rsidRDefault="00042C34" w:rsidP="007364A1">
      <w:pPr>
        <w:jc w:val="both"/>
        <w:rPr>
          <w:rFonts w:ascii="Verdana" w:hAnsi="Verdana"/>
        </w:rPr>
      </w:pPr>
    </w:p>
    <w:p w:rsidR="00042C34" w:rsidRPr="007364A1" w:rsidRDefault="00042C34" w:rsidP="007364A1">
      <w:pPr>
        <w:jc w:val="both"/>
        <w:rPr>
          <w:rFonts w:ascii="Verdana" w:hAnsi="Verdana"/>
        </w:rPr>
      </w:pPr>
    </w:p>
    <w:p w:rsidR="00042C34" w:rsidRPr="007364A1" w:rsidRDefault="00042C34" w:rsidP="007364A1">
      <w:pPr>
        <w:jc w:val="both"/>
        <w:rPr>
          <w:rFonts w:ascii="Verdana" w:hAnsi="Verdana"/>
        </w:rPr>
      </w:pPr>
    </w:p>
    <w:p w:rsidR="00042C34" w:rsidRPr="007364A1" w:rsidRDefault="00042C34" w:rsidP="007364A1">
      <w:pPr>
        <w:jc w:val="both"/>
        <w:rPr>
          <w:rFonts w:ascii="Verdana" w:hAnsi="Verdana"/>
        </w:rPr>
      </w:pPr>
    </w:p>
    <w:p w:rsidR="00042C34" w:rsidRPr="007364A1" w:rsidRDefault="00042C34" w:rsidP="007364A1">
      <w:pPr>
        <w:jc w:val="both"/>
        <w:rPr>
          <w:rFonts w:ascii="Verdana" w:hAnsi="Verdana"/>
        </w:rPr>
      </w:pPr>
    </w:p>
    <w:p w:rsidR="00042C34" w:rsidRPr="007364A1" w:rsidRDefault="00042C34" w:rsidP="007364A1">
      <w:pPr>
        <w:jc w:val="both"/>
        <w:rPr>
          <w:rFonts w:ascii="Verdana" w:hAnsi="Verdana"/>
        </w:rPr>
      </w:pPr>
    </w:p>
    <w:p w:rsidR="00042C34" w:rsidRPr="007364A1" w:rsidRDefault="00042C34" w:rsidP="007364A1">
      <w:pPr>
        <w:jc w:val="both"/>
        <w:rPr>
          <w:rFonts w:ascii="Verdana" w:hAnsi="Verdana"/>
        </w:rPr>
      </w:pPr>
    </w:p>
    <w:p w:rsidR="00042C34" w:rsidRDefault="00042C34" w:rsidP="007364A1">
      <w:pPr>
        <w:rPr>
          <w:rFonts w:ascii="Verdana" w:hAnsi="Verdana"/>
        </w:rPr>
      </w:pPr>
    </w:p>
    <w:p w:rsidR="00042C34" w:rsidRDefault="00042C34" w:rsidP="007364A1">
      <w:pPr>
        <w:rPr>
          <w:rFonts w:ascii="Verdana" w:hAnsi="Verdana"/>
        </w:rPr>
      </w:pPr>
    </w:p>
    <w:p w:rsidR="00042C34" w:rsidRDefault="00042C34" w:rsidP="007364A1">
      <w:pPr>
        <w:rPr>
          <w:rFonts w:ascii="Verdana" w:hAnsi="Verdana"/>
        </w:rPr>
      </w:pPr>
    </w:p>
    <w:p w:rsidR="00042C34" w:rsidRDefault="00042C34" w:rsidP="007364A1">
      <w:pPr>
        <w:rPr>
          <w:rFonts w:ascii="Verdana" w:hAnsi="Verdana"/>
        </w:rPr>
      </w:pPr>
    </w:p>
    <w:p w:rsidR="00042C34" w:rsidRDefault="00042C34" w:rsidP="007364A1">
      <w:pPr>
        <w:rPr>
          <w:rFonts w:ascii="Verdana" w:hAnsi="Verdana"/>
        </w:rPr>
      </w:pPr>
    </w:p>
    <w:p w:rsidR="00042C34" w:rsidRDefault="00042C34" w:rsidP="007364A1">
      <w:pPr>
        <w:rPr>
          <w:rFonts w:ascii="Verdana" w:hAnsi="Verdana"/>
        </w:rPr>
      </w:pPr>
    </w:p>
    <w:p w:rsidR="00042C34" w:rsidRDefault="00042C34" w:rsidP="007364A1">
      <w:pPr>
        <w:rPr>
          <w:rFonts w:ascii="Verdana" w:hAnsi="Verdana"/>
        </w:rPr>
      </w:pPr>
    </w:p>
    <w:p w:rsidR="00042C34" w:rsidRDefault="00042C34" w:rsidP="007364A1">
      <w:pPr>
        <w:rPr>
          <w:rFonts w:ascii="Verdana" w:hAnsi="Verdana"/>
        </w:rPr>
      </w:pPr>
    </w:p>
    <w:p w:rsidR="00042C34" w:rsidRPr="000F2369" w:rsidRDefault="00042C34" w:rsidP="000F2369">
      <w:pPr>
        <w:pStyle w:val="Heading4"/>
        <w:ind w:hanging="284"/>
        <w:rPr>
          <w:rFonts w:ascii="Verdana" w:hAnsi="Verdana" w:cs="Arial"/>
          <w:i w:val="0"/>
          <w:iCs/>
          <w:sz w:val="20"/>
        </w:rPr>
      </w:pPr>
      <w:r w:rsidRPr="007364A1">
        <w:rPr>
          <w:rFonts w:ascii="Verdana" w:hAnsi="Verdana" w:cs="Arial"/>
          <w:i w:val="0"/>
          <w:iCs/>
          <w:sz w:val="20"/>
        </w:rPr>
        <w:t xml:space="preserve">Figura </w:t>
      </w:r>
      <w:r>
        <w:rPr>
          <w:rFonts w:ascii="Verdana" w:hAnsi="Verdana" w:cs="Arial"/>
          <w:i w:val="0"/>
          <w:iCs/>
          <w:sz w:val="20"/>
        </w:rPr>
        <w:t>9</w:t>
      </w:r>
      <w:r w:rsidRPr="007364A1">
        <w:rPr>
          <w:rFonts w:ascii="Verdana" w:hAnsi="Verdana" w:cs="Arial"/>
          <w:i w:val="0"/>
          <w:iCs/>
          <w:sz w:val="20"/>
        </w:rPr>
        <w:t>.3</w:t>
      </w:r>
      <w:r>
        <w:rPr>
          <w:rFonts w:ascii="Verdana" w:hAnsi="Verdana" w:cs="Arial"/>
          <w:i w:val="0"/>
          <w:iCs/>
          <w:sz w:val="20"/>
        </w:rPr>
        <w:t>7</w:t>
      </w:r>
      <w:r w:rsidRPr="007364A1">
        <w:rPr>
          <w:rFonts w:ascii="Verdana" w:hAnsi="Verdana" w:cs="Arial"/>
          <w:i w:val="0"/>
          <w:iCs/>
          <w:sz w:val="20"/>
        </w:rPr>
        <w:t xml:space="preserve"> Sincronización mediante el sistema de lámparas encendidas</w:t>
      </w:r>
    </w:p>
    <w:p w:rsidR="00042C34" w:rsidRDefault="00042C34" w:rsidP="007364A1">
      <w:pPr>
        <w:rPr>
          <w:rFonts w:ascii="Verdana" w:hAnsi="Verdana"/>
        </w:rPr>
      </w:pPr>
    </w:p>
    <w:p w:rsidR="00042C34" w:rsidRDefault="00042C34" w:rsidP="007364A1">
      <w:pPr>
        <w:jc w:val="both"/>
        <w:rPr>
          <w:rFonts w:ascii="Verdana" w:hAnsi="Verdana" w:cs="Arial"/>
          <w:iCs/>
        </w:rPr>
      </w:pPr>
    </w:p>
    <w:p w:rsidR="00042C34" w:rsidRDefault="00042C34" w:rsidP="007364A1">
      <w:pPr>
        <w:jc w:val="both"/>
        <w:rPr>
          <w:rFonts w:ascii="Verdana" w:hAnsi="Verdana" w:cs="Arial"/>
          <w:iCs/>
        </w:rPr>
      </w:pPr>
    </w:p>
    <w:p w:rsidR="00042C34" w:rsidRDefault="00042C34" w:rsidP="007364A1">
      <w:pPr>
        <w:jc w:val="both"/>
        <w:rPr>
          <w:rFonts w:ascii="Verdana" w:hAnsi="Verdana" w:cs="Arial"/>
          <w:iCs/>
        </w:rPr>
      </w:pPr>
    </w:p>
    <w:p w:rsidR="00042C34" w:rsidRDefault="00042C34" w:rsidP="007364A1">
      <w:pPr>
        <w:jc w:val="both"/>
        <w:rPr>
          <w:rFonts w:ascii="Verdana" w:hAnsi="Verdana" w:cs="Arial"/>
          <w:iCs/>
        </w:rPr>
      </w:pPr>
    </w:p>
    <w:p w:rsidR="00042C34" w:rsidRDefault="00042C34" w:rsidP="007364A1">
      <w:pPr>
        <w:jc w:val="both"/>
        <w:rPr>
          <w:rFonts w:ascii="Verdana" w:hAnsi="Verdana" w:cs="Arial"/>
          <w:iCs/>
        </w:rPr>
      </w:pPr>
    </w:p>
    <w:p w:rsidR="00042C34" w:rsidRDefault="00042C34" w:rsidP="007364A1">
      <w:pPr>
        <w:jc w:val="both"/>
        <w:rPr>
          <w:rFonts w:ascii="Verdana" w:hAnsi="Verdana" w:cs="Arial"/>
          <w:iCs/>
        </w:rPr>
      </w:pPr>
    </w:p>
    <w:p w:rsidR="00042C34" w:rsidRDefault="00042C34" w:rsidP="007364A1">
      <w:pPr>
        <w:jc w:val="both"/>
        <w:rPr>
          <w:rFonts w:ascii="Verdana" w:hAnsi="Verdana" w:cs="Arial"/>
          <w:iCs/>
        </w:rPr>
      </w:pPr>
    </w:p>
    <w:p w:rsidR="00042C34" w:rsidRDefault="00042C34" w:rsidP="007364A1">
      <w:pPr>
        <w:jc w:val="both"/>
        <w:rPr>
          <w:rFonts w:ascii="Verdana" w:hAnsi="Verdana" w:cs="Arial"/>
          <w:iCs/>
        </w:rPr>
      </w:pPr>
    </w:p>
    <w:p w:rsidR="00042C34" w:rsidRDefault="00042C34" w:rsidP="007364A1">
      <w:pPr>
        <w:jc w:val="both"/>
        <w:rPr>
          <w:rFonts w:ascii="Verdana" w:hAnsi="Verdana" w:cs="Arial"/>
          <w:iCs/>
        </w:rPr>
      </w:pPr>
    </w:p>
    <w:p w:rsidR="00042C34" w:rsidRDefault="00042C34" w:rsidP="007364A1">
      <w:pPr>
        <w:jc w:val="both"/>
        <w:rPr>
          <w:rFonts w:ascii="Verdana" w:hAnsi="Verdana" w:cs="Arial"/>
          <w:iCs/>
        </w:rPr>
      </w:pPr>
    </w:p>
    <w:p w:rsidR="00042C34"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r>
        <w:rPr>
          <w:noProof/>
          <w:lang w:val="es-ES"/>
        </w:rPr>
        <w:pict>
          <v:group id="Group 1655" o:spid="_x0000_s2990" style="position:absolute;left:0;text-align:left;margin-left:53.3pt;margin-top:.3pt;width:375.45pt;height:424.2pt;z-index:251665408" coordorigin="3051,2219" coordsize="7509,8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">
            <v:group id="Group 1656" o:spid="_x0000_s2991" style="position:absolute;left:3051;top:2219;width:7509;height:3855" coordorigin="3051,2219" coordsize="7509,38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4XlrcUAAADbAAAADwAAAGRycy9kb3ducmV2LnhtbESPT2vCQBTE74V+h+UV&#10;vNVNFIuk2YiIFQ9SqArS2yP78odk34bsNonf3i0Uehxm5jdMuplMKwbqXW1ZQTyPQBDnVtdcKrhe&#10;Pl7XIJxH1thaJgV3crDJnp9STLQd+YuGsy9FgLBLUEHlfZdI6fKKDLq57YiDV9jeoA+yL6XucQxw&#10;08pFFL1JgzWHhQo72lWUN+cfo+Aw4rhdxvvh1BS7+/dl9Xk7xaTU7GXavoPwNPn/8F/7qBWsl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uF5a3FAAAA2wAA&#10;AA8AAAAAAAAAAAAAAAAAqgIAAGRycy9kb3ducmV2LnhtbFBLBQYAAAAABAAEAPoAAACcAwAAAAA=&#10;">
              <v:line id="Line 1657" o:spid="_x0000_s2992" style="position:absolute;visibility:visible" from="5925,4386" to="7465,5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KfGsYAAADbAAAADwAAAGRycy9kb3ducmV2LnhtbESPQWvCQBSE70L/w/IKvUjdWLWUNKsU&#10;QZGWHNQcenzNviYh2bchu5rk33cLgsdhZr5hks1gGnGlzlWWFcxnEQji3OqKCwXZeff8BsJ5ZI2N&#10;ZVIwkoPN+mGSYKxtz0e6nnwhAoRdjApK79tYSpeXZNDNbEscvF/bGfRBdoXUHfYBbhr5EkWv0mDF&#10;YaHElrYl5fXpYhSc9y5b1N/9ZzrNv3Y/Y1ql2XFU6ulx+HgH4Wnw9/CtfdAKVkv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9SnxrGAAAA2wAAAA8AAAAAAAAA&#10;AAAAAAAAoQIAAGRycy9kb3ducmV2LnhtbFBLBQYAAAAABAAEAPkAAACUAwAAAAA=&#10;">
                <v:stroke endarrow="block" endarrowlength="short"/>
              </v:line>
              <v:line id="Line 1658" o:spid="_x0000_s2993" style="position:absolute;flip:x;visibility:visible" from="4386,4387" to="5926,5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2tgsIAAADbAAAADwAAAGRycy9kb3ducmV2LnhtbESP0YrCMBRE3wX/IdyFfbPpllikaxQR&#10;1MU3dT/g0lzbanNTmqjdv98Igo/DzJxh5svBtuJOvW8ca/hKUhDEpTMNVxp+T5vJDIQPyAZbx6Th&#10;jzwsF+PRHAvjHnyg+zFUIkLYF6ihDqErpPRlTRZ94jri6J1dbzFE2VfS9PiIcNvKLE1zabHhuFBj&#10;R+uayuvxZjUolauNw0u2uqrZLVe7/Tar9lp/fgyrbxCBhvAOv9o/RsN0Cs8v8QfIx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O2tgsIAAADbAAAADwAAAAAAAAAAAAAA&#10;AAChAgAAZHJzL2Rvd25yZXYueG1sUEsFBgAAAAAEAAQA+QAAAJADAAAAAA==&#10;">
                <v:stroke endarrow="block" endarrowlength="short"/>
              </v:line>
              <v:line id="Line 1659" o:spid="_x0000_s2994" style="position:absolute;flip:x y;visibility:visible" from="5069,2935" to="5926,44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2usIAAADbAAAADwAAAGRycy9kb3ducmV2LnhtbESPzWrDMBCE74W8g9hAb7WckobgRAkh&#10;UAjkUrt+gI21sU2slZHkn7x9VSj0OMzMN8z+OJtOjOR8a1nBKklBEFdWt1wrKL8/37YgfEDW2Fkm&#10;BU/ycDwsXvaYaTtxTmMRahEh7DNU0ITQZ1L6qiGDPrE9cfTu1hkMUbpaaodThJtOvqfpRhpsOS40&#10;2NO5oepRDEaBe+iv/nQruWj9fZ1XVxqGkZR6Xc6nHYhAc/gP/7UvWsHHBn6/xB8gD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o2usIAAADbAAAADwAAAAAAAAAAAAAA&#10;AAChAgAAZHJzL2Rvd25yZXYueG1sUEsFBgAAAAAEAAQA+QAAAJADAAAAAA==&#10;" strokeweight=".5pt">
                <v:stroke dashstyle="1 1" endarrow="block" endarrowlength="short"/>
              </v:line>
              <v:line id="Line 1660" o:spid="_x0000_s2995" style="position:absolute;flip:x;visibility:visible" from="5036,4387" to="5926,59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vuNsMAAADbAAAADwAAAGRycy9kb3ducmV2LnhtbESPUWvCMBSF3wf7D+EO9jJm4nAq1Sgq&#10;Ktvj6n7AJbm2pc1NaaLt/v0iCD4ezjnf4SzXg2vElbpQedYwHikQxMbbigsNv6fD+xxEiMgWG8+k&#10;4Y8CrFfPT0vMrO/5h655LESCcMhQQxljm0kZTEkOw8i3xMk7+85hTLIrpO2wT3DXyA+lptJhxWmh&#10;xJZ2JZk6vzgNx2C/89qM1dtsf27qidn3W6u0fn0ZNgsQkYb4CN/bX1bD5wxuX9IPkK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Db7jbDAAAA2wAAAA8AAAAAAAAAAAAA&#10;AAAAoQIAAGRycy9kb3ducmV2LnhtbFBLBQYAAAAABAAEAPkAAACRAwAAAAA=&#10;" strokeweight=".5pt">
                <v:stroke dashstyle="1 1" endarrow="block" endarrowlength="short"/>
              </v:line>
              <v:line id="Line 1661" o:spid="_x0000_s2996" style="position:absolute;visibility:visible" from="5925,4387" to="7636,4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TSWFMIAAADbAAAADwAAAGRycy9kb3ducmV2LnhtbERPz2vCMBS+C/4P4Q12m+lkjlmbijjG&#10;dpiHdQPx9mieTbV5KU3U+N8vB8Hjx/e7WEbbiTMNvnWs4HmSgSCunW65UfD3+/H0BsIHZI2dY1Jw&#10;JQ/LcjwqMNfuwj90rkIjUgj7HBWYEPpcSl8bsugnridO3N4NFkOCQyP1gJcUbjs5zbJXabHl1GCw&#10;p7Wh+lidrIL57mBrs4kv7/H0Pc08b9fV7lOpx4e4WoAIFMNdfHN/aQWzNDZ9ST9Al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TSWFMIAAADbAAAADwAAAAAAAAAAAAAA&#10;AAChAgAAZHJzL2Rvd25yZXYueG1sUEsFBgAAAAAEAAQA+QAAAJADAAAAAA==&#10;" strokeweight=".5pt">
                <v:stroke dashstyle="1 1" endarrow="block" endarrowlength="short"/>
              </v:line>
              <v:line id="Line 1662" o:spid="_x0000_s2997" style="position:absolute;flip:y;visibility:visible" from="5925,2707" to="5926,44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aCnh8IAAADbAAAADwAAAGRycy9kb3ducmV2LnhtbESP0YrCMBRE3xf8h3AF39bUki1ajSKC&#10;uvi26gdcmmtbbW5KE7X+vVlY2MdhZs4wi1VvG/GgzteONUzGCQjiwpmaSw3n0/ZzCsIHZIONY9Lw&#10;Ig+r5eBjgblxT/6hxzGUIkLY56ihCqHNpfRFRRb92LXE0bu4zmKIsiul6fAZ4baRaZJk0mLNcaHC&#10;ljYVFbfj3WpQKlNbh9d0fVPTe6b2h11aHrQeDfv1HESgPvyH/9rfRsPXDH6/xB8gl2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aCnh8IAAADbAAAADwAAAAAAAAAAAAAA&#10;AAChAgAAZHJzL2Rvd25yZXYueG1sUEsFBgAAAAAEAAQA+QAAAJADAAAAAA==&#10;">
                <v:stroke endarrow="block" endarrowlength="short"/>
              </v:line>
              <v:shape id="Freeform 1663" o:spid="_x0000_s2998" style="position:absolute;left:5371;top:2301;width:608;height:408;visibility:visible;mso-wrap-style:square;v-text-anchor:top" coordsize="608,4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YTcAA&#10;AADbAAAADwAAAGRycy9kb3ducmV2LnhtbERPy4rCMBTdC/5DuII7TXWhQ8e0yKCDIgjjg9lemmtb&#10;prkpTcbUvzcLweXhvFd5bxpxp87VlhXMpgkI4sLqmksFl/N28gHCeWSNjWVS8CAHeTYcrDDVNvAP&#10;3U++FDGEXYoKKu/bVEpXVGTQTW1LHLmb7Qz6CLtS6g5DDDeNnCfJQhqsOTZU2NJXRcXf6d8omN82&#10;YXlET989HvZhcw2/u8NaqfGoX3+C8NT7t/jl3mkFi7g+fok/QGZ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vYTcAAAADbAAAADwAAAAAAAAAAAAAAAACYAgAAZHJzL2Rvd25y&#10;ZXYueG1sUEsFBgAAAAAEAAQA9QAAAIUDAAAAAA==&#10;" path="m,9c209,4,418,,513,66v95,66,48,285,57,342e" filled="f">
                <v:stroke endarrowwidth="narrow" endarrowlength="short"/>
                <v:path arrowok="t" o:connecttype="custom" o:connectlocs="0,9;513,66;570,408" o:connectangles="0,0,0"/>
              </v:shape>
              <v:shape id="Freeform 1664" o:spid="_x0000_s2999" style="position:absolute;left:4866;top:2313;width:445;height:600;visibility:visible;mso-wrap-style:square;v-text-anchor:top" coordsize="313,6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q6uMMA&#10;AADbAAAADwAAAGRycy9kb3ducmV2LnhtbESP3YrCMBSE7xd8h3AE79a0yhapRvEHYRdWQesDHJrT&#10;H2xOShO1vv1mQfBymJlvmMWqN424U+dqywricQSCOLe65lLBJdt/zkA4j6yxsUwKnuRgtRx8LDDV&#10;9sEnup99KQKEXYoKKu/bVEqXV2TQjW1LHLzCdgZ9kF0pdYePADeNnERRIg3WHBYqbGlbUX4934yC&#10;I/3s6FhMv4rN85DFhzL5vWWJUqNhv56D8NT7d/jV/tYKkhj+v4Qf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Dq6uMMAAADbAAAADwAAAAAAAAAAAAAAAACYAgAAZHJzL2Rv&#10;d25yZXYueG1sUEsFBgAAAAAEAAQA9QAAAIgDAAAAAA==&#10;" path="m313,c184,62,56,124,28,228,,332,71,479,142,627e" filled="f">
                <v:stroke endarrowwidth="narrow" endarrowlength="short"/>
                <v:path arrowok="t" o:connecttype="custom" o:connectlocs="445,0;40,218;202,600" o:connectangles="0,0,0"/>
              </v:shape>
              <v:line id="Line 1665" o:spid="_x0000_s3000" style="position:absolute;visibility:visible" from="5019,2810" to="5076,29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0KHl8UAAADbAAAADwAAAGRycy9kb3ducmV2LnhtbESPQWvCQBSE70L/w/IKXqRu9GA1uooU&#10;LUW9xHjw+Jp9ZkOzb0N21fTfdwuCx2FmvmEWq87W4katrxwrGA0TEMSF0xWXCk759m0KwgdkjbVj&#10;UvBLHlbLl94CU+3unNHtGEoRIexTVGBCaFIpfWHIoh+6hjh6F9daDFG2pdQt3iPc1nKcJBNpseK4&#10;YLChD0PFz/FqFRyu52+T78/ZaZ+vd5/dQL/vNjOl+q/deg4iUBee4Uf7SyuYjOH/S/wBcvk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0KHl8UAAADbAAAADwAAAAAAAAAA&#10;AAAAAAChAgAAZHJzL2Rvd25yZXYueG1sUEsFBgAAAAAEAAQA+QAAAJMDAAAAAA==&#10;">
                <v:stroke endarrow="block" endarrowwidth="narrow" endarrowlength="short"/>
              </v:line>
              <v:line id="Line 1666" o:spid="_x0000_s3001" style="position:absolute;visibility:visible" from="5941,2485" to="5941,26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4iDMUAAADbAAAADwAAAGRycy9kb3ducmV2LnhtbESPQWsCMRSE74L/ITzBi9RsLWjdGkXE&#10;lqJedD14fG5eN0s3L8sm6vbfm4LgcZiZb5jZorWVuFLjS8cKXocJCOLc6ZILBcfs8+UdhA/IGivH&#10;pOCPPCzm3c4MU+1uvKfrIRQiQtinqMCEUKdS+tyQRT90NXH0flxjMUTZFFI3eItwW8lRkoylxZLj&#10;gsGaVoby38PFKthdTmeTbU/74zZbbr7agZ5s1lOl+r12+QEiUBue4Uf7WysYv8H/l/gD5Pw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A4iDMUAAADbAAAADwAAAAAAAAAA&#10;AAAAAAChAgAAZHJzL2Rvd25yZXYueG1sUEsFBgAAAAAEAAQA+QAAAJMDAAAAAA==&#10;">
                <v:stroke endarrow="block" endarrowwidth="narrow" endarrowlength="short"/>
              </v:line>
              <v:shape id="Freeform 1667" o:spid="_x0000_s3002" style="position:absolute;left:6207;top:4418;width:1482;height:513;visibility:visible;mso-wrap-style:square;v-text-anchor:top" coordsize="1482,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zAAsMA&#10;AADbAAAADwAAAGRycy9kb3ducmV2LnhtbESPQWvCQBSE74X+h+UVetNNVVKNriKi4EWoVtTjI/tM&#10;QnffhuzWxH/vFoQeh5n5hpktOmvEjRpfOVbw0U9AEOdOV1woOH5vemMQPiBrNI5JwZ08LOavLzPM&#10;tGt5T7dDKESEsM9QQRlCnUnp85Is+r6riaN3dY3FEGVTSN1gG+HWyEGSpNJixXGhxJpWJeU/h1+r&#10;4Kv9DKfOTFa7dTq8GHO+HK11Sr2/dcspiEBd+A8/21utIB3B35f4A+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KzAAsMAAADbAAAADwAAAAAAAAAAAAAAAACYAgAAZHJzL2Rv&#10;d25yZXYueG1sUEsFBgAAAAAEAAQA9QAAAIgDAAAAAA==&#10;" path="m,513c475,499,950,485,1197,399,1444,313,1463,156,1482,e" filled="f">
                <v:stroke endarrowlength="short"/>
                <v:path arrowok="t" o:connecttype="custom" o:connectlocs="0,513;1197,399;1482,0" o:connectangles="0,0,0"/>
              </v:shape>
              <v:shape id="Freeform 1668" o:spid="_x0000_s3003" style="position:absolute;left:4443;top:4932;width:1539;height:570;visibility:visible;mso-wrap-style:square;v-text-anchor:top" coordsize="1539,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wfTMMA&#10;AADbAAAADwAAAGRycy9kb3ducmV2LnhtbESPT4vCMBTE74LfITxhb5r6F+kaRcVlRTyouyx4ezTP&#10;tti8lCZr67c3guBxmJnfMLNFYwpxo8rllhX0exEI4sTqnFMFvz9f3SkI55E1FpZJwZ0cLObt1gxj&#10;bWs+0u3kUxEg7GJUkHlfxlK6JCODrmdL4uBdbGXQB1mlUldYB7gp5CCKJtJgzmEhw5LWGSXX079R&#10;sNOHlT/m542hvSu+h6M/V58HSn10muUnCE+Nf4df7a1WMBnD80v4AX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VwfTMMAAADbAAAADwAAAAAAAAAAAAAAAACYAgAAZHJzL2Rv&#10;d25yZXYueG1sUEsFBgAAAAAEAAQA9QAAAIgDAAAAAA==&#10;" path="m1539,c1154,228,769,456,513,513,257,570,95,370,,342e" filled="f">
                <v:stroke endarrowlength="short"/>
                <v:path arrowok="t" o:connecttype="custom" o:connectlocs="1539,0;513,513;0,342" o:connectangles="0,0,0"/>
              </v:shape>
              <v:line id="Line 1669" o:spid="_x0000_s3004" style="position:absolute;flip:x y;visibility:visible" from="4443,5216" to="4500,5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brysQAAADbAAAADwAAAGRycy9kb3ducmV2LnhtbESPwWrDMBBE74H+g9hCb4nsHEzjRjEh&#10;xKEECk3iD1hbW9uttTKSkrh/XxUKPQ4z84ZZF5MZxI2c7y0rSBcJCOLG6p5bBdWlnD+D8AFZ42CZ&#10;FHyTh2LzMFtjru2dT3Q7h1ZECPscFXQhjLmUvunIoF/YkTh6H9YZDFG6VmqH9wg3g1wmSSYN9hwX&#10;Ohxp11Hzdb4aBbI6HqplXZefh/0qfcuO7p3KWqmnx2n7AiLQFP7Df+1XrSDL4PdL/AFy8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duvKxAAAANsAAAAPAAAAAAAAAAAA&#10;AAAAAKECAABkcnMvZG93bnJldi54bWxQSwUGAAAAAAQABAD5AAAAkgMAAAAA&#10;">
                <v:stroke endarrow="block" endarrowlength="short"/>
              </v:line>
              <v:line id="Line 1670" o:spid="_x0000_s3005" style="position:absolute;flip:y;visibility:visible" from="7689,4418" to="7689,4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9c08EAAADbAAAADwAAAGRycy9kb3ducmV2LnhtbESP0YrCMBRE3wX/IVxh3zTdEqpUo4ig&#10;K77p7gdcmmvbtbkpTdT690YQfBxm5gyzWPW2ETfqfO1Yw/ckAUFcOFNzqeHvdzuegfAB2WDjmDQ8&#10;yMNqORwsMDfuzke6nUIpIoR9jhqqENpcSl9UZNFPXEscvbPrLIYou1KaDu8RbhuZJkkmLdYcFyps&#10;aVNRcTldrQalMrV1+J+uL2p2zdTPYZeWB62/Rv16DiJQHz7hd3tvNGRTeH2JP0Au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NH1zTwQAAANsAAAAPAAAAAAAAAAAAAAAA&#10;AKECAABkcnMvZG93bnJldi54bWxQSwUGAAAAAAQABAD5AAAAjwMAAAAA&#10;">
                <v:stroke endarrow="block" endarrowlength="short"/>
              </v:line>
              <v:shape id="Freeform 1671" o:spid="_x0000_s3006" style="position:absolute;left:5184;top:5616;width:1083;height:228;visibility:visible;mso-wrap-style:square;v-text-anchor:top" coordsize="1083,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x12MIA&#10;AADbAAAADwAAAGRycy9kb3ducmV2LnhtbERPTWsCMRC9F/wPYQq91WyLWFmNUqSFSoXi6sXbsBk3&#10;SzeTJZnq7r9vDoUeH+97tRl8p64UUxvYwNO0AEVcB9tyY+B0fH9cgEqCbLELTAZGSrBZT+5WWNpw&#10;4wNdK2lUDuFUogEn0pdap9qRxzQNPXHmLiF6lAxjo23EWw73nX4uirn22HJucNjT1lH9Xf14A7Pd&#10;fvwcFyLn6GZf4/7lbVcdCmMe7ofXJSihQf7Ff+4Pa2Cex+Yv+Qfo9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PHXYwgAAANsAAAAPAAAAAAAAAAAAAAAAAJgCAABkcnMvZG93&#10;bnJldi54bWxQSwUGAAAAAAQABAD1AAAAhwMAAAAA&#10;" path="m1083,228c859,114,636,,456,,276,,138,114,,228e" filled="f">
                <v:stroke endarrowlength="short"/>
                <v:path arrowok="t" o:connecttype="custom" o:connectlocs="1083,228;456,0;0,228" o:connectangles="0,0,0"/>
              </v:shape>
              <v:shape id="Freeform 1672" o:spid="_x0000_s3007" style="position:absolute;left:6438;top:5359;width:1083;height:541;visibility:visible;mso-wrap-style:square;v-text-anchor:top" coordsize="1083,5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zVW8IA&#10;AADbAAAADwAAAGRycy9kb3ducmV2LnhtbESPS4vCMBSF94L/IVzBjWiqC9FOUxFFcCHo+Nhfmjtt&#10;Z5qb2kSt8+snwoDLw3l8nGTRmkrcqXGlZQXjUQSCOLO65FzB+bQZzkA4j6yxskwKnuRgkXY7Ccba&#10;PviT7kefizDCLkYFhfd1LKXLCjLoRrYmDt6XbQz6IJtc6gYfYdxUchJFU2mw5EAosKZVQdnP8WYC&#10;F9eT6wHN7nfAaL8vy9lmf8mU6vfa5QcIT61/h//bW61gOofXl/ADZ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XNVbwgAAANsAAAAPAAAAAAAAAAAAAAAAAJgCAABkcnMvZG93&#10;bnJldi54bWxQSwUGAAAAAAQABAD1AAAAhwMAAAAA&#10;" path="m,513v370,14,741,28,912,-57c1083,371,1054,185,1026,e" filled="f">
                <v:stroke endarrowlength="short"/>
                <v:path arrowok="t" o:connecttype="custom" o:connectlocs="0,513;912,456;1026,0" o:connectangles="0,0,0"/>
              </v:shape>
              <v:line id="Line 1673" o:spid="_x0000_s3008" style="position:absolute;flip:x;visibility:visible" from="5133,5813" to="5247,5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9SesAAAADbAAAADwAAAGRycy9kb3ducmV2LnhtbERP3UrDMBS+H/gO4Qjebakl1FGXlSJ0&#10;k925+QCH5tjUNielybb69uZC8PLj+99VixvFjebQe9bwvMlAELfe9Nxp+Lw06y2IEJENjp5Jww8F&#10;qPYPqx2Wxt/5g27n2IkUwqFEDTbGqZQytJYcho2fiBP35WeHMcG5k2bGewp3o8yzrJAOe04NFid6&#10;s9QO56vToFShGo/feT2o7bVQx9Mh705aPz0u9SuISEv8F/+5342Gl7Q+fUk/QO5/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cvUnrAAAAA2wAAAA8AAAAAAAAAAAAAAAAA&#10;oQIAAGRycy9kb3ducmV2LnhtbFBLBQYAAAAABAAEAPkAAACOAwAAAAA=&#10;">
                <v:stroke endarrow="block" endarrowlength="short"/>
              </v:line>
              <v:line id="Line 1674" o:spid="_x0000_s3009" style="position:absolute;flip:y;visibility:visible" from="7464,5330" to="7464,53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GP34cIAAADbAAAADwAAAGRycy9kb3ducmV2LnhtbESP3YrCMBSE74V9h3AWvLOpJXSlaxQR&#10;/MG71X2AQ3Nsq81JaaJ2334jCF4OM/MNM18OthV36n3jWMM0SUEQl840XGn4PW0mMxA+IBtsHZOG&#10;P/KwXHyM5lgY9+Afuh9DJSKEfYEa6hC6Qkpf1mTRJ64jjt7Z9RZDlH0lTY+PCLetzNI0lxYbjgs1&#10;drSuqbweb1aDUrnaOLxkq6ua3XK1O2yz6qD1+HNYfYMINIR3+NXeGw1fU3h+iT9ALv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GP34cIAAADbAAAADwAAAAAAAAAAAAAA&#10;AAChAgAAZHJzL2Rvd25yZXYueG1sUEsFBgAAAAAEAAQA+QAAAJADAAAAAA==&#10;">
                <v:stroke endarrow="block" endarrowlength="short"/>
              </v:line>
              <v:line id="Line 1675" o:spid="_x0000_s3010" style="position:absolute;visibility:visible" from="8718,3758" to="8776,3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Fp2cQAAADbAAAADwAAAGRycy9kb3ducmV2LnhtbESPQWvCQBSE7wX/w/KE3pqNFlqJriKC&#10;WFpK06j3R/aZDWbfhuxGk3/fLRR6HGbmG2a1GWwjbtT52rGCWZKCIC6drrlScDrunxYgfEDW2Dgm&#10;BSN52KwnDyvMtLvzN92KUIkIYZ+hAhNCm0npS0MWfeJa4uhdXGcxRNlVUnd4j3DbyHmavkiLNccF&#10;gy3tDJXXorcK2v5zbE758H4w5/56fP6qPtJzrtTjdNguQQQawn/4r/2mFbzO4fdL/AF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sWnZxAAAANsAAAAPAAAAAAAAAAAA&#10;AAAAAKECAABkcnMvZG93bnJldi54bWxQSwUGAAAAAAQABAD5AAAAkgMAAAAA&#10;" strokeweight=".25pt">
                <v:stroke startarrow="block" startarrowwidth="narrow" startarrowlength="short" endarrowlength="short"/>
              </v:line>
              <v:shape id="Arc 1676" o:spid="_x0000_s3011" style="position:absolute;left:8783;top:3812;width:115;height:229;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2z+MMA&#10;AADbAAAADwAAAGRycy9kb3ducmV2LnhtbESPX2vCMBTF34V9h3AHe9PUTZxU0yITYS8DVyf6eGmu&#10;TWlzU5pMu29vhIGPh/Pnx1nlg23FhXpfO1YwnSQgiEuna64U/Oy34wUIH5A1to5JwR95yLOn0QpT&#10;7a78TZciVCKOsE9RgQmhS6X0pSGLfuI64uidXW8xRNlXUvd4jeO2la9JMpcWa44Egx19GCqb4tdG&#10;yGxotqbZ+PZUHDe2nK9PX4edUi/Pw3oJItAQHuH/9qdW8P4G9y/xB8js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22z+MMAAADbAAAADwAAAAAAAAAAAAAAAACYAgAAZHJzL2Rv&#10;d25yZXYueG1sUEsFBgAAAAAEAAQA9QAAAIgDAAAAAA==&#10;" adj="0,,0" path="m-1,nfc11929,,21600,9670,21600,21600em-1,nsc11929,,21600,9670,21600,21600l,21600,-1,xe" filled="f" strokeweight=".25pt">
                <v:stroke endarrowlength="short"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115,229;0,229" o:connectangles="0,0,0" textboxrect="3163,3163,18437,18437"/>
                <v:handles>
                  <v:h position="@3,#0" polar="10800,10800"/>
                  <v:h position="#2,#1" polar="10800,10800" radiusrange="0,10800"/>
                </v:handles>
              </v:shape>
              <v:shape id="Arc 1677" o:spid="_x0000_s3012" style="position:absolute;left:9969;top:3757;width:115;height:229;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GMOcQA&#10;AADbAAAADwAAAGRycy9kb3ducmV2LnhtbESPQYvCMBSE7wv+h/AEL8uaKrLarlFUEDwJa0W2t0fz&#10;ti02L6WJWv+9EQSPw8x8w8yXnanFlVpXWVYwGkYgiHOrKy4UHNPt1wyE88gaa8uk4E4OlovexxwT&#10;bW/8S9eDL0SAsEtQQel9k0jp8pIMuqFtiIP3b1uDPsi2kLrFW4CbWo6j6FsarDgslNjQpqT8fLgY&#10;BacM159xWm39eJ9NZtnFxfFfrtSg361+QHjq/Dv8au+0gukEnl/CD5C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jDnEAAAA2wAAAA8AAAAAAAAAAAAAAAAAmAIAAGRycy9k&#10;b3ducmV2LnhtbFBLBQYAAAAABAAEAPUAAACJAwAAAAA=&#10;" adj="0,,0" path="m-1,nfc11929,,21600,9670,21600,21600em-1,nsc11929,,21600,9670,21600,21600l,21600,-1,xe" filled="f" strokeweight=".5pt">
                <v:stroke dashstyle="1 1" endarrowlength="short"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115,229;0,229" o:connectangles="0,0,0" textboxrect="3163,3163,18437,18437"/>
                <v:handles>
                  <v:h position="@3,#0" polar="10800,10800"/>
                  <v:h position="#2,#1" polar="10800,10800" radiusrange="0,10800"/>
                </v:handles>
              </v:shape>
              <v:shape id="Text Box 1678" o:spid="_x0000_s3013" type="#_x0000_t202" style="position:absolute;left:3051;top:2381;width:972;height:42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K7sUA&#10;AADbAAAADwAAAGRycy9kb3ducmV2LnhtbESPQWvCQBSE70L/w/KEXkQ3rW200VVKoaI3q2Kvj+wz&#10;Cc2+TXe3Mf57tyB4HGbmG2a+7EwtWnK+sqzgaZSAIM6trrhQcNh/DqcgfEDWWFsmBRfysFw89OaY&#10;aXvmL2p3oRARwj5DBWUITSalz0sy6Ee2IY7eyTqDIUpXSO3wHOGmls9JkkqDFceFEhv6KCn/2f0Z&#10;BdOXdfvtN+PtMU9P9VsYTNrVr1Pqsd+9z0AE6sI9fGuvtYLJK/x/iT9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38ruxQAAANsAAAAPAAAAAAAAAAAAAAAAAJgCAABkcnMv&#10;ZG93bnJldi54bWxQSwUGAAAAAAQABAD1AAAAigMAAAAA&#10;">
                <v:textbox>
                  <w:txbxContent>
                    <w:p w:rsidR="00042C34" w:rsidRDefault="00042C34" w:rsidP="007364A1">
                      <w:pPr>
                        <w:rPr>
                          <w:rFonts w:ascii="Arial" w:hAnsi="Arial"/>
                          <w:sz w:val="16"/>
                          <w:lang w:val="es-AR"/>
                        </w:rPr>
                      </w:pPr>
                      <w:r>
                        <w:rPr>
                          <w:rFonts w:ascii="Arial" w:hAnsi="Arial"/>
                          <w:sz w:val="16"/>
                          <w:lang w:val="es-AR"/>
                        </w:rPr>
                        <w:t>Lámpara</w:t>
                      </w:r>
                    </w:p>
                  </w:txbxContent>
                </v:textbox>
              </v:shape>
              <v:line id="Line 1679" o:spid="_x0000_s3014" style="position:absolute;flip:y;visibility:visible" from="4056,2307" to="4968,25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JMhwcIAAADbAAAADwAAAGRycy9kb3ducmV2LnhtbESP3YrCMBSE7xd8h3CEvVtTF/yhmooI&#10;CyIraBWvD82xLU1OShO1vv1mQfBymJlvmOWqt0bcqfO1YwXjUQKCuHC65lLB+fTzNQfhA7JG45gU&#10;PMnDKht8LDHV7sFHuuehFBHCPkUFVQhtKqUvKrLoR64ljt7VdRZDlF0pdYePCLdGfifJVFqsOS5U&#10;2NKmoqLJb1aB4Utz/J3siJJD+dyP17o3cq/U57BfL0AE6sM7/GpvtYLZFP6/xB8gs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JMhwcIAAADbAAAADwAAAAAAAAAAAAAA&#10;AAChAgAAZHJzL2Rvd25yZXYueG1sUEsFBgAAAAAEAAQA+QAAAJADAAAAAA==&#10;">
                <v:stroke endarrow="block" endarrowwidth="narrow" endarrowlength="short"/>
              </v:line>
              <v:shape id="Text Box 1680" o:spid="_x0000_s3015" type="#_x0000_t202" style="position:absolute;left:4218;top:3029;width:1188;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aoLcMA&#10;AADbAAAADwAAAGRycy9kb3ducmV2LnhtbESPT2vCQBTE74LfYXlCb7prsf5JXUUqhZ6Upip4e2Sf&#10;SWj2bchuTfrtXUHwOMzMb5jlurOVuFLjS8caxiMFgjhzpuRcw+HnczgH4QOywcoxafgnD+tVv7fE&#10;xLiWv+mahlxECPsENRQh1ImUPivIoh+5mjh6F9dYDFE2uTQNthFuK/mq1FRaLDkuFFjTR0HZb/pn&#10;NRx3l/Npovb51r7VreuUZLuQWr8Mus07iEBdeIYf7S+jYTaD+5f4A+Tq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raoLcMAAADbAAAADwAAAAAAAAAAAAAAAACYAgAAZHJzL2Rv&#10;d25yZXYueG1sUEsFBgAAAAAEAAQA9QAAAIgDAAAAAA==&#10;" filled="f" stroked="f">
                <v:textbox>
                  <w:txbxContent>
                    <w:p w:rsidR="00042C34" w:rsidRDefault="00042C34" w:rsidP="007364A1">
                      <w:pPr>
                        <w:rPr>
                          <w:rFonts w:ascii="Arial" w:hAnsi="Arial"/>
                          <w:sz w:val="16"/>
                          <w:lang w:val="es-MX"/>
                        </w:rPr>
                      </w:pPr>
                      <w:r>
                        <w:rPr>
                          <w:rFonts w:ascii="Arial" w:hAnsi="Arial"/>
                          <w:b/>
                          <w:sz w:val="16"/>
                          <w:lang w:val="es-MX"/>
                        </w:rPr>
                        <w:t>U</w:t>
                      </w:r>
                      <w:r>
                        <w:rPr>
                          <w:rFonts w:ascii="Arial" w:hAnsi="Arial"/>
                          <w:b/>
                          <w:sz w:val="16"/>
                          <w:vertAlign w:val="subscript"/>
                          <w:lang w:val="es-MX"/>
                        </w:rPr>
                        <w:t>R0</w:t>
                      </w:r>
                      <w:r>
                        <w:rPr>
                          <w:rFonts w:ascii="Arial" w:hAnsi="Arial"/>
                          <w:sz w:val="16"/>
                          <w:lang w:val="es-MX"/>
                        </w:rPr>
                        <w:t>(Gen)</w:t>
                      </w:r>
                    </w:p>
                  </w:txbxContent>
                </v:textbox>
              </v:shape>
              <v:shape id="Text Box 1681" o:spid="_x0000_s3016" type="#_x0000_t202" style="position:absolute;left:6594;top:3950;width:1188;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k8X8EA&#10;AADbAAAADwAAAGRycy9kb3ducmV2LnhtbERPz2vCMBS+D/Y/hCfstiaKbrMzylAGOyl2U/D2aJ5t&#10;WfMSmszW/94chB0/vt+L1WBbcaEuNI41jDMFgrh0puFKw8/35/MbiBCRDbaOScOVAqyWjw8LzI3r&#10;eU+XIlYihXDIUUMdo8+lDGVNFkPmPHHizq6zGBPsKmk67FO4beVEqRdpseHUUKOndU3lb/FnNRy2&#10;59NxqnbVxs587wYl2c6l1k+j4eMdRKQh/ovv7i+j4TWNTV/SD5DL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8pPF/BAAAA2wAAAA8AAAAAAAAAAAAAAAAAmAIAAGRycy9kb3du&#10;cmV2LnhtbFBLBQYAAAAABAAEAPUAAACGAwAAAAA=&#10;" filled="f" stroked="f">
                <v:textbox>
                  <w:txbxContent>
                    <w:p w:rsidR="00042C34" w:rsidRDefault="00042C34" w:rsidP="007364A1">
                      <w:pPr>
                        <w:rPr>
                          <w:rFonts w:ascii="Arial" w:hAnsi="Arial"/>
                          <w:sz w:val="16"/>
                          <w:lang w:val="es-MX"/>
                        </w:rPr>
                      </w:pPr>
                      <w:r>
                        <w:rPr>
                          <w:rFonts w:ascii="Arial" w:hAnsi="Arial"/>
                          <w:b/>
                          <w:sz w:val="16"/>
                          <w:lang w:val="es-MX"/>
                        </w:rPr>
                        <w:t>U</w:t>
                      </w:r>
                      <w:r>
                        <w:rPr>
                          <w:rFonts w:ascii="Arial" w:hAnsi="Arial"/>
                          <w:b/>
                          <w:sz w:val="16"/>
                          <w:vertAlign w:val="subscript"/>
                          <w:lang w:val="es-MX"/>
                        </w:rPr>
                        <w:t>S0</w:t>
                      </w:r>
                      <w:r>
                        <w:rPr>
                          <w:rFonts w:ascii="Arial" w:hAnsi="Arial"/>
                          <w:sz w:val="16"/>
                          <w:lang w:val="es-MX"/>
                        </w:rPr>
                        <w:t>(Gen)</w:t>
                      </w:r>
                    </w:p>
                  </w:txbxContent>
                </v:textbox>
              </v:shape>
              <v:shape id="Text Box 1682" o:spid="_x0000_s3017" type="#_x0000_t202" style="position:absolute;left:3900;top:5618;width:1188;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WZxMMA&#10;AADbAAAADwAAAGRycy9kb3ducmV2LnhtbESPW4vCMBSE3wX/QziCb2uiuF6qUURZ2KcVr+DboTm2&#10;xeakNFnb/febhQUfh5n5hlmuW1uKJ9W+cKxhOFAgiFNnCs40nE8fbzMQPiAbLB2Thh/ysF51O0tM&#10;jGv4QM9jyESEsE9QQx5ClUjp05ws+oGriKN3d7XFEGWdSVNjE+G2lCOlJtJiwXEhx4q2OaWP47fV&#10;cPm6365jtc929r1qXKsk27nUut9rNwsQgdrwCv+3P42G6Rz+vsQf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GWZxMMAAADbAAAADwAAAAAAAAAAAAAAAACYAgAAZHJzL2Rv&#10;d25yZXYueG1sUEsFBgAAAAAEAAQA9QAAAIgDAAAAAA==&#10;" filled="f" stroked="f">
                <v:textbox>
                  <w:txbxContent>
                    <w:p w:rsidR="00042C34" w:rsidRDefault="00042C34" w:rsidP="007364A1">
                      <w:pPr>
                        <w:rPr>
                          <w:rFonts w:ascii="Arial" w:hAnsi="Arial"/>
                          <w:sz w:val="16"/>
                          <w:lang w:val="es-MX"/>
                        </w:rPr>
                      </w:pPr>
                      <w:r>
                        <w:rPr>
                          <w:rFonts w:ascii="Arial" w:hAnsi="Arial"/>
                          <w:b/>
                          <w:sz w:val="16"/>
                          <w:lang w:val="es-MX"/>
                        </w:rPr>
                        <w:t>U</w:t>
                      </w:r>
                      <w:r>
                        <w:rPr>
                          <w:rFonts w:ascii="Arial" w:hAnsi="Arial"/>
                          <w:b/>
                          <w:sz w:val="16"/>
                          <w:vertAlign w:val="subscript"/>
                          <w:lang w:val="es-MX"/>
                        </w:rPr>
                        <w:t>T0</w:t>
                      </w:r>
                      <w:r>
                        <w:rPr>
                          <w:rFonts w:ascii="Arial" w:hAnsi="Arial"/>
                          <w:sz w:val="16"/>
                          <w:lang w:val="es-MX"/>
                        </w:rPr>
                        <w:t>(Gen)</w:t>
                      </w:r>
                    </w:p>
                  </w:txbxContent>
                </v:textbox>
              </v:shape>
              <v:shape id="Text Box 1683" o:spid="_x0000_s3018" type="#_x0000_t202" style="position:absolute;left:6072;top:2684;width:1188;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pAfr8A&#10;AADbAAAADwAAAGRycy9kb3ducmV2LnhtbERPy4rCMBTdC/5DuMLsNHEYRatRxEFw5WB9gLtLc22L&#10;zU1poq1/P1kMzPJw3st1ZyvxosaXjjWMRwoEceZMybmG82k3nIHwAdlg5Zg0vMnDetXvLTExruUj&#10;vdKQixjCPkENRQh1IqXPCrLoR64mjtzdNRZDhE0uTYNtDLeV/FRqKi2WHBsKrGlbUPZIn1bD5XC/&#10;Xb/UT/5tJ3XrOiXZzqXWH4NuswARqAv/4j/33miYxfXxS/wBcv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0ikB+vwAAANsAAAAPAAAAAAAAAAAAAAAAAJgCAABkcnMvZG93bnJl&#10;di54bWxQSwUGAAAAAAQABAD1AAAAhAMAAAAA&#10;" filled="f" stroked="f">
                <v:textbox>
                  <w:txbxContent>
                    <w:p w:rsidR="00042C34" w:rsidRDefault="00042C34" w:rsidP="007364A1">
                      <w:pPr>
                        <w:rPr>
                          <w:rFonts w:ascii="Arial" w:hAnsi="Arial"/>
                          <w:sz w:val="16"/>
                          <w:lang w:val="es-MX"/>
                        </w:rPr>
                      </w:pPr>
                      <w:r>
                        <w:rPr>
                          <w:rFonts w:ascii="Arial" w:hAnsi="Arial"/>
                          <w:b/>
                          <w:sz w:val="16"/>
                          <w:lang w:val="es-MX"/>
                        </w:rPr>
                        <w:t>U</w:t>
                      </w:r>
                      <w:r>
                        <w:rPr>
                          <w:rFonts w:ascii="Arial" w:hAnsi="Arial"/>
                          <w:b/>
                          <w:sz w:val="16"/>
                          <w:vertAlign w:val="subscript"/>
                          <w:lang w:val="es-MX"/>
                        </w:rPr>
                        <w:t>R0</w:t>
                      </w:r>
                      <w:r>
                        <w:rPr>
                          <w:rFonts w:ascii="Arial" w:hAnsi="Arial"/>
                          <w:sz w:val="16"/>
                          <w:lang w:val="es-MX"/>
                        </w:rPr>
                        <w:t>(Red)</w:t>
                      </w:r>
                    </w:p>
                  </w:txbxContent>
                </v:textbox>
              </v:shape>
              <v:shape id="Text Box 1684" o:spid="_x0000_s3019" type="#_x0000_t202" style="position:absolute;left:7392;top:4946;width:1188;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bl5cIA&#10;AADbAAAADwAAAGRycy9kb3ducmV2LnhtbESPT4vCMBTE7wt+h/CEva2JsitajSKKsKcV/4K3R/Ns&#10;i81LaaLtfnsjCB6HmfkNM523thR3qn3hWEO/p0AQp84UnGk47NdfIxA+IBssHZOGf/Iwn3U+ppgY&#10;1/CW7ruQiQhhn6CGPIQqkdKnOVn0PVcRR+/iaoshyjqTpsYmwm0pB0oNpcWC40KOFS1zSq+7m9Vw&#10;/LucT99qk63sT9W4Vkm2Y6n1Z7ddTEAEasM7/Gr/Gg2jPjy/xB8gZ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xuXlwgAAANsAAAAPAAAAAAAAAAAAAAAAAJgCAABkcnMvZG93&#10;bnJldi54bWxQSwUGAAAAAAQABAD1AAAAhwMAAAAA&#10;" filled="f" stroked="f">
                <v:textbox>
                  <w:txbxContent>
                    <w:p w:rsidR="00042C34" w:rsidRDefault="00042C34" w:rsidP="007364A1">
                      <w:pPr>
                        <w:rPr>
                          <w:rFonts w:ascii="Arial" w:hAnsi="Arial"/>
                          <w:sz w:val="16"/>
                          <w:lang w:val="es-MX"/>
                        </w:rPr>
                      </w:pPr>
                      <w:r>
                        <w:rPr>
                          <w:rFonts w:ascii="Arial" w:hAnsi="Arial"/>
                          <w:b/>
                          <w:sz w:val="16"/>
                          <w:lang w:val="es-MX"/>
                        </w:rPr>
                        <w:t>U</w:t>
                      </w:r>
                      <w:r>
                        <w:rPr>
                          <w:rFonts w:ascii="Arial" w:hAnsi="Arial"/>
                          <w:b/>
                          <w:sz w:val="16"/>
                          <w:vertAlign w:val="subscript"/>
                          <w:lang w:val="es-MX"/>
                        </w:rPr>
                        <w:t>S0</w:t>
                      </w:r>
                      <w:r>
                        <w:rPr>
                          <w:rFonts w:ascii="Arial" w:hAnsi="Arial"/>
                          <w:sz w:val="16"/>
                          <w:lang w:val="es-MX"/>
                        </w:rPr>
                        <w:t>(Red)</w:t>
                      </w:r>
                    </w:p>
                  </w:txbxContent>
                </v:textbox>
              </v:shape>
              <v:shape id="Text Box 1685" o:spid="_x0000_s3020" type="#_x0000_t202" style="position:absolute;left:3750;top:4707;width:1188;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R7ksMA&#10;AADbAAAADwAAAGRycy9kb3ducmV2LnhtbESPzWrDMBCE74W8g9hAb7WU0BbHiWxCS6CnluYPclus&#10;jW1irYylxO7bV4VCjsPMfMOsitG24ka9bxxrmCUKBHHpTMOVhv1u85SC8AHZYOuYNPyQhyKfPKww&#10;M27gb7ptQyUihH2GGuoQukxKX9Zk0SeuI47e2fUWQ5R9JU2PQ4TbVs6VepUWG44LNXb0VlN52V6t&#10;hsPn+XR8Vl/Vu33pBjcqyXYhtX6cjusliEBjuIf/2x9GQzqH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xR7ksMAAADbAAAADwAAAAAAAAAAAAAAAACYAgAAZHJzL2Rv&#10;d25yZXYueG1sUEsFBgAAAAAEAAQA9QAAAIgDAAAAAA==&#10;" filled="f" stroked="f">
                <v:textbox>
                  <w:txbxContent>
                    <w:p w:rsidR="00042C34" w:rsidRDefault="00042C34" w:rsidP="007364A1">
                      <w:pPr>
                        <w:rPr>
                          <w:rFonts w:ascii="Arial" w:hAnsi="Arial"/>
                          <w:sz w:val="16"/>
                          <w:lang w:val="es-MX"/>
                        </w:rPr>
                      </w:pPr>
                      <w:r>
                        <w:rPr>
                          <w:rFonts w:ascii="Arial" w:hAnsi="Arial"/>
                          <w:b/>
                          <w:sz w:val="16"/>
                          <w:lang w:val="es-MX"/>
                        </w:rPr>
                        <w:t>U</w:t>
                      </w:r>
                      <w:r>
                        <w:rPr>
                          <w:rFonts w:ascii="Arial" w:hAnsi="Arial"/>
                          <w:b/>
                          <w:sz w:val="16"/>
                          <w:vertAlign w:val="subscript"/>
                          <w:lang w:val="es-MX"/>
                        </w:rPr>
                        <w:t>T0</w:t>
                      </w:r>
                      <w:r>
                        <w:rPr>
                          <w:rFonts w:ascii="Arial" w:hAnsi="Arial"/>
                          <w:sz w:val="16"/>
                          <w:lang w:val="es-MX"/>
                        </w:rPr>
                        <w:t>(Red)</w:t>
                      </w:r>
                    </w:p>
                  </w:txbxContent>
                </v:textbox>
              </v:shape>
              <v:shape id="Text Box 1686" o:spid="_x0000_s3021" type="#_x0000_t202" style="position:absolute;left:7950;top:3716;width:2610;height:39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jeCcIA&#10;AADbAAAADwAAAGRycy9kb3ducmV2LnhtbESPQWsCMRSE74L/ITyht5rUquhqFGkRPClqK3h7bJ67&#10;Szcvyya66783QsHjMDPfMPNla0txo9oXjjV89BUI4tSZgjMNP8f1+wSED8gGS8ek4U4elotuZ46J&#10;cQ3v6XYImYgQ9glqyEOoEil9mpNF33cVcfQurrYYoqwzaWpsItyWcqDUWFosOC7kWNFXTunf4Wo1&#10;/G4v59NQ7bJvO6oa1yrJdiq1fuu1qxmIQG14hf/bG6Nh8gnPL/EH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WN4JwgAAANsAAAAPAAAAAAAAAAAAAAAAAJgCAABkcnMvZG93&#10;bnJldi54bWxQSwUGAAAAAAQABAD1AAAAhwMAAAAA&#10;" filled="f" stroked="f">
                <v:textbox>
                  <w:txbxContent>
                    <w:p w:rsidR="00042C34" w:rsidRDefault="00042C34" w:rsidP="007364A1">
                      <w:pPr>
                        <w:rPr>
                          <w:rFonts w:ascii="Arial" w:hAnsi="Arial"/>
                          <w:sz w:val="16"/>
                          <w:lang w:val="es-MX"/>
                        </w:rPr>
                      </w:pPr>
                      <w:r>
                        <w:rPr>
                          <w:rFonts w:ascii="Arial" w:hAnsi="Arial"/>
                          <w:sz w:val="16"/>
                        </w:rPr>
                        <w:t xml:space="preserve">   </w:t>
                      </w:r>
                      <w:r>
                        <w:rPr>
                          <w:rFonts w:ascii="Arial" w:hAnsi="Arial"/>
                          <w:sz w:val="16"/>
                          <w:szCs w:val="16"/>
                        </w:rPr>
                        <w:sym w:font="Symbol" w:char="F077"/>
                      </w:r>
                      <w:r>
                        <w:rPr>
                          <w:rFonts w:ascii="Arial" w:hAnsi="Arial"/>
                          <w:sz w:val="16"/>
                        </w:rPr>
                        <w:t xml:space="preserve"> Red                 </w:t>
                      </w:r>
                      <w:r>
                        <w:rPr>
                          <w:rFonts w:ascii="Arial" w:hAnsi="Arial"/>
                          <w:sz w:val="16"/>
                          <w:szCs w:val="16"/>
                        </w:rPr>
                        <w:sym w:font="Symbol" w:char="F077"/>
                      </w:r>
                      <w:r>
                        <w:rPr>
                          <w:rFonts w:ascii="Arial" w:hAnsi="Arial"/>
                          <w:sz w:val="16"/>
                        </w:rPr>
                        <w:t xml:space="preserve"> Gen</w:t>
                      </w:r>
                    </w:p>
                  </w:txbxContent>
                </v:textbox>
              </v:shape>
              <v:line id="Line 1687" o:spid="_x0000_s3022" style="position:absolute;visibility:visible" from="9896,3704" to="9954,3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EkEcIAAADbAAAADwAAAGRycy9kb3ducmV2LnhtbESP3YrCMBSE74V9h3AWvNNUV0S6RpGF&#10;xUUR/+8Pzdmm2JyUJtX69kYQvBxm5htmOm9tKa5U+8KxgkE/AUGcOV1wruB0/O1NQPiArLF0TAru&#10;5GE+++hMMdXuxnu6HkIuIoR9igpMCFUqpc8MWfR9VxFH79/VFkOUdS51jbcIt6UcJslYWiw4Lhis&#10;6MdQdjk0VkHVbO7ladeulubcXI5f23ydnHdKdT/bxTeIQG14h1/tP61gMoLnl/gD5O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MEkEcIAAADbAAAADwAAAAAAAAAAAAAA&#10;AAChAgAAZHJzL2Rvd25yZXYueG1sUEsFBgAAAAAEAAQA+QAAAJADAAAAAA==&#10;" strokeweight=".25pt">
                <v:stroke startarrow="block" startarrowwidth="narrow" startarrowlength="short" endarrowlength="short"/>
              </v:line>
              <v:shape id="AutoShape 1688" o:spid="_x0000_s3023" type="#_x0000_t123" style="position:absolute;left:5253;top:2219;width:181;height:1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Qj8QA&#10;AADbAAAADwAAAGRycy9kb3ducmV2LnhtbESPzWrDMBCE74W+g9hCb40cQ01wooRi2pAeGmjiB1is&#10;9Q+xVkZSbSdPXxUCPQ4z8w2z2c2mFyM531lWsFwkIIgrqztuFJTnj5cVCB+QNfaWScGVPOy2jw8b&#10;zLWd+JvGU2hEhLDPUUEbwpBL6auWDPqFHYijV1tnMETpGqkdThFuepkmSSYNdhwXWhyoaKm6nH6M&#10;gjqRdCyXt/fqK6vr9FOnRen2Sj0/zW9rEIHm8B++tw9aweoV/r7EHy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P0I/EAAAA2wAAAA8AAAAAAAAAAAAAAAAAmAIAAGRycy9k&#10;b3ducmV2LnhtbFBLBQYAAAAABAAEAPUAAACJAwAAAAA=&#10;"/>
              <v:shape id="AutoShape 1689" o:spid="_x0000_s3024" type="#_x0000_t123" style="position:absolute;left:5996;top:4841;width:181;height:1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O+MIA&#10;AADbAAAADwAAAGRycy9kb3ducmV2LnhtbESP3YrCMBSE7xd8h3AE79bUXhSpRhHRRS9cWO0DHJrT&#10;H2xOSpLV6tMbYWEvh5n5hlmuB9OJGznfWlYwmyYgiEurW64VFJf95xyED8gaO8uk4EEe1qvRxxJz&#10;be/8Q7dzqEWEsM9RQRNCn0vpy4YM+qntiaNXWWcwROlqqR3eI9x0Mk2STBpsOS402NO2ofJ6/jUK&#10;qkTSdzF77spTVlXpUafbwn0pNRkPmwWIQEP4D/+1D1rBPIP3l/gD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nU74wgAAANsAAAAPAAAAAAAAAAAAAAAAAJgCAABkcnMvZG93&#10;bnJldi54bWxQSwUGAAAAAAQABAD1AAAAhwMAAAAA&#10;"/>
              <v:shape id="AutoShape 1690" o:spid="_x0000_s3025" type="#_x0000_t123" style="position:absolute;left:6224;top:5777;width:181;height:1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HrY8MA&#10;AADbAAAADwAAAGRycy9kb3ducmV2LnhtbESPzYoCMRCE74LvEFrYm2acg8qsUUR02T0oqPMAzaTn&#10;h510hiTq7D69EQSPRVV9RS3XvWnFjZxvLCuYThIQxIXVDVcK8st+vADhA7LG1jIp+CMP69VwsMRM&#10;2zuf6HYOlYgQ9hkqqEPoMil9UZNBP7EdcfRK6wyGKF0ltcN7hJtWpkkykwYbjgs1drStqfg9X42C&#10;MpF0zKf/u+IwK8v0R6fb3H0p9THqN58gAvXhHX61v7WCxRyeX+IPk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9HrY8MAAADbAAAADwAAAAAAAAAAAAAAAACYAgAAZHJzL2Rv&#10;d25yZXYueG1sUEsFBgAAAAAEAAQA9QAAAIgDAAAAAA==&#10;"/>
            </v:group>
            <v:line id="Line 1691" o:spid="_x0000_s3026" style="position:absolute;visibility:visible" from="5835,8628" to="7375,95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5WMEAAADbAAAADwAAAGRycy9kb3ducmV2LnhtbERPTYvCMBC9L/gfwgh7WdZUBZFqFBEU&#10;WelB7WGPYzO2xWZSmmjbf28OgsfH+16uO1OJJzWutKxgPIpAEGdWl5wrSC+73zkI55E1VpZJQU8O&#10;1qvB1xJjbVs+0fPscxFC2MWooPC+jqV0WUEG3cjWxIG72cagD7DJpW6wDeGmkpMomkmDJYeGAmva&#10;FpTdzw+j4LJ36fT+3/4lP9lxd+2TMklPvVLfw26zAOGp8x/x233QCuZhbPgSfoBcv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Af7lYwQAAANsAAAAPAAAAAAAAAAAAAAAA&#10;AKECAABkcnMvZG93bnJldi54bWxQSwUGAAAAAAQABAD5AAAAjwMAAAAA&#10;">
              <v:stroke endarrow="block" endarrowlength="short"/>
            </v:line>
            <v:line id="Line 1692" o:spid="_x0000_s3027" style="position:absolute;flip:x;visibility:visible" from="4296,8629" to="5836,95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8CLwMIAAADbAAAADwAAAGRycy9kb3ducmV2LnhtbESP3YrCMBSE7wXfIZyFvdN0Syi1GkUE&#10;f/Bu1Qc4NGfbrs1JaaJ2394Iwl4OM/MNs1gNthV36n3jWMPXNAFBXDrTcKXhct5OchA+IBtsHZOG&#10;P/KwWo5HCyyMe/A33U+hEhHCvkANdQhdIaUva7Lop64jjt6P6y2GKPtKmh4fEW5bmSZJJi02HBdq&#10;7GhTU3k93awGpTK1dfibrq8qv2Vqf9yl1VHrz49hPQcRaAj/4Xf7YDTkM3h9iT9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8CLwMIAAADbAAAADwAAAAAAAAAAAAAA&#10;AAChAgAAZHJzL2Rvd25yZXYueG1sUEsFBgAAAAAEAAQA+QAAAJADAAAAAA==&#10;">
              <v:stroke endarrow="block" endarrowlength="short"/>
            </v:line>
            <v:line id="Line 1693" o:spid="_x0000_s3028" style="position:absolute;flip:y;visibility:visible" from="5835,6949" to="5836,86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O0gMAAAADbAAAADwAAAGRycy9kb3ducmV2LnhtbERP3WrCMBS+F3yHcITdaboSiqvGUoS6&#10;4d10D3Bojm1nc1KaVLu3Xy4Gu/z4/vfFbHvxoNF3jjW8bhIQxLUzHTcavq7VegvCB2SDvWPS8EMe&#10;isNyscfcuCd/0uMSGhFD2OeooQ1hyKX0dUsW/cYNxJG7udFiiHBspBnxGcNtL9MkyaTFjmNDiwMd&#10;W6rvl8lqUCpTlcPvtLyr7ZSp9/Mpbc5av6zmcgci0Bz+xX/uD6PhLa6PX+IPkId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cjtIDAAAAA2wAAAA8AAAAAAAAAAAAAAAAA&#10;oQIAAGRycy9kb3ducmV2LnhtbFBLBQYAAAAABAAEAPkAAACOAwAAAAA=&#10;">
              <v:stroke endarrow="block" endarrowlength="short"/>
            </v:line>
            <v:shape id="Freeform 1694" o:spid="_x0000_s3029" style="position:absolute;left:6099;top:9125;width:1332;height:192;flip:y;visibility:visible;mso-wrap-style:square;v-text-anchor:top" coordsize="1482,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DkksIA&#10;AADbAAAADwAAAGRycy9kb3ducmV2LnhtbESPQYvCMBSE74L/ITxhL6KpHmStpkUEwT3a9bDHt82z&#10;rTYvpYlt/fdGEDwOM/MNs00HU4uOWldZVrCYRyCIc6srLhScfw+zbxDOI2usLZOCBzlIk/Foi7G2&#10;PZ+oy3whAoRdjApK75tYSpeXZNDNbUMcvIttDfog20LqFvsAN7VcRtFKGqw4LJTY0L6k/JbdjYKf&#10;XVffz1jQ+uD7/+nxYa/L7E+pr8mw24DwNPhP+N0+agXrBby+hB8gk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MOSSwgAAANsAAAAPAAAAAAAAAAAAAAAAAJgCAABkcnMvZG93&#10;bnJldi54bWxQSwUGAAAAAAQABAD1AAAAhwMAAAAA&#10;" path="m,513c475,499,950,485,1197,399,1444,313,1463,156,1482,e" filled="f">
              <v:stroke endarrowlength="short"/>
              <v:path arrowok="t" o:connecttype="custom" o:connectlocs="0,192;1076,149;1332,0" o:connectangles="0,0,0"/>
            </v:shape>
            <v:line id="Line 1695" o:spid="_x0000_s3030" style="position:absolute;rotation:12;flip:x y;visibility:visible" from="4449,9539" to="4506,95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8xfMUAAADbAAAADwAAAGRycy9kb3ducmV2LnhtbESPW2sCMRSE3wv+h3CEviw1WynSrkaR&#10;pRdfRLzQ58PmuFncnCxJqtv+eiMIfRxm5htmtuhtK87kQ+NYwfMoB0FcOd1wreCw/3h6BREissbW&#10;MSn4pQCL+eBhhoV2F97SeRdrkSAcClRgYuwKKUNlyGIYuY44eUfnLcYkfS21x0uC21aO83wiLTac&#10;Fgx2VBqqTrsfq+Czomz97svs7+vluzxkoefN3ij1OOyXUxCR+vgfvrdXWsHbGG5f0g+Q8y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j8xfMUAAADbAAAADwAAAAAAAAAA&#10;AAAAAAChAgAAZHJzL2Rvd25yZXYueG1sUEsFBgAAAAAEAAQA+QAAAJMDAAAAAA==&#10;">
              <v:stroke endarrow="block" endarrowwidth="narrow" endarrowlength="short"/>
            </v:line>
            <v:line id="Line 1696" o:spid="_x0000_s3031" style="position:absolute;rotation:-28;flip:y;visibility:visible" from="7449,9275" to="7449,93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mOPMUAAADbAAAADwAAAGRycy9kb3ducmV2LnhtbESPT2vCQBTE74LfYXlCb3UTpaKpq4gg&#10;2NKDf3pob4/sMxvMvo3Z1cRv7xYKHoeZ+Q0zX3a2EjdqfOlYQTpMQBDnTpdcKPg+bl6nIHxA1lg5&#10;JgV38rBc9HtzzLRreU+3QyhEhLDPUIEJoc6k9Lkhi37oauLonVxjMUTZFFI32Ea4reQoSSbSYslx&#10;wWBNa0P5+XC1Cvxnm6bX3dfviI6zi0nPH/nP5U2pl0G3egcRqAvP8H97qxXMxvD3Jf4AuXg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AmOPMUAAADbAAAADwAAAAAAAAAA&#10;AAAAAAChAgAAZHJzL2Rvd25yZXYueG1sUEsFBgAAAAAEAAQA+QAAAJMDAAAAAA==&#10;">
              <v:stroke endarrow="block" endarrowwidth="narrow" endarrowlength="short"/>
            </v:line>
            <v:line id="Line 1697" o:spid="_x0000_s3032" style="position:absolute;rotation:29;flip:x;visibility:visible" from="4317,9383" to="4371,94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6tsScYAAADbAAAADwAAAGRycy9kb3ducmV2LnhtbESP3WrCQBSE7wXfYTlCb4pubEXa6Cqi&#10;9IcgQmNRvDtkj0kwezbNbjV9e1coeDnMzDfMdN6aSpypcaVlBcNBBII4s7rkXMH39q3/AsJ5ZI2V&#10;ZVLwRw7ms25nirG2F/6ic+pzESDsYlRQeF/HUrqsIINuYGvi4B1tY9AH2eRSN3gJcFPJpygaS4Ml&#10;h4UCa1oWlJ3SX6Mg2azek9Kf5CHb4eNq/fNs98mHUg+9djEB4an19/B/+1MreB3B7Uv4AXJ2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rbEnGAAAA2wAAAA8AAAAAAAAA&#10;AAAAAAAAoQIAAGRycy9kb3ducmV2LnhtbFBLBQYAAAAABAAEAPkAAACUAwAAAAA=&#10;">
              <v:stroke endarrow="block" endarrowwidth="narrow" endarrowlength="short"/>
            </v:line>
            <v:line id="Line 1698" o:spid="_x0000_s3033" style="position:absolute;flip:y;visibility:visible" from="7341,9539" to="7341,95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1ZTL8AAADbAAAADwAAAGRycy9kb3ducmV2LnhtbESP3arCMBCE7wXfIazgnaYKHrQaRQRB&#10;RME/vF6atS0mm9JErW9vDgheDjPzDTNbNNaIJ9W+dKxg0E9AEGdOl5wruJzXvTEIH5A1Gsek4E0e&#10;FvN2a4apdi8+0vMUchEh7FNUUIRQpVL6rCCLvu8q4ujdXG0xRFnnUtf4inBr5DBJ/qTFkuNCgRWt&#10;Csrup4dVYPh6P+5GW6LkkL/3g6VujNwr1e00yymIQE34hb/tjVYwGcH/l/gD5Pw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E1ZTL8AAADbAAAADwAAAAAAAAAAAAAAAACh&#10;AgAAZHJzL2Rvd25yZXYueG1sUEsFBgAAAAAEAAQA+QAAAI0DAAAAAA==&#10;">
              <v:stroke endarrow="block" endarrowwidth="narrow" endarrowlength="short"/>
            </v:line>
            <v:line id="Line 1699" o:spid="_x0000_s3034" style="position:absolute;visibility:visible" from="8628,8000" to="8686,80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aJIMQAAADbAAAADwAAAGRycy9kb3ducmV2LnhtbESPQWvCQBSE70L/w/IKvZlNWwht6ipS&#10;KIoiTaPeH9lnNph9G7Ibjf/eLRR6HGbmG2a2GG0rLtT7xrGC5yQFQVw53XCt4LD/mr6B8AFZY+uY&#10;FNzIw2L+MJlhrt2Vf+hShlpECPscFZgQulxKXxmy6BPXEUfv5HqLIcq+lrrHa4TbVr6kaSYtNhwX&#10;DHb0aag6l4NV0A27W3soxs3KHIfz/vW73qbHQqmnx3H5ASLQGP7Df+21VvCewe+X+APk/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hokgxAAAANsAAAAPAAAAAAAAAAAA&#10;AAAAAKECAABkcnMvZG93bnJldi54bWxQSwUGAAAAAAQABAD5AAAAkgMAAAAA&#10;" strokeweight=".25pt">
              <v:stroke startarrow="block" startarrowwidth="narrow" startarrowlength="short" endarrowlength="short"/>
            </v:line>
            <v:shape id="Arc 1700" o:spid="_x0000_s3035" style="position:absolute;left:8693;top:8054;width:115;height:229;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pTAcQA&#10;AADbAAAADwAAAGRycy9kb3ducmV2LnhtbESPX2vCMBTF34V9h3AHvtnUIW5W0yITwZfB1k308dJc&#10;m9LmpjRRu2+/DAZ7PJw/P86mGG0nbjT4xrGCeZKCIK6cbrhW8PW5n72A8AFZY+eYFHyThyJ/mGww&#10;0+7OH3QrQy3iCPsMFZgQ+kxKXxmy6BPXE0fv4gaLIcqhlnrAexy3nXxK06W02HAkGOzp1VDVllcb&#10;IYux3Zt257tzedrZark9vx3flZo+jts1iEBj+A//tQ9aweoZfr/EHyD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haUwHEAAAA2wAAAA8AAAAAAAAAAAAAAAAAmAIAAGRycy9k&#10;b3ducmV2LnhtbFBLBQYAAAAABAAEAPUAAACJAwAAAAA=&#10;" adj="0,,0" path="m-1,nfc11929,,21600,9670,21600,21600em-1,nsc11929,,21600,9670,21600,21600l,21600,-1,xe" filled="f" strokeweight=".25pt">
              <v:stroke endarrowlength="short"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115,229;0,229" o:connectangles="0,0,0" textboxrect="3163,3163,18437,18437"/>
              <v:handles>
                <v:h position="@3,#0" polar="10800,10800"/>
                <v:h position="#2,#1" polar="10800,10800" radiusrange="0,10800"/>
              </v:handles>
            </v:shape>
            <v:shape id="Arc 1701" o:spid="_x0000_s3036" style="position:absolute;left:9879;top:7999;width:115;height:229;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Bgxr8A&#10;AADbAAAADwAAAGRycy9kb3ducmV2LnhtbERPTYvCMBC9C/6HMIIX0VRZFluNooLgaUErYm9DM7bF&#10;ZlKaqPXfm4Owx8f7Xq47U4snta6yrGA6iUAQ51ZXXCg4p/vxHITzyBpry6TgTQ7Wq35viYm2Lz7S&#10;8+QLEULYJaig9L5JpHR5SQbdxDbEgbvZ1qAPsC2kbvEVwk0tZ1H0Kw1WHBpKbGhXUn4/PYyCS4bb&#10;UZxWez/7y37m2cPF8TVXajjoNgsQnjr/L/66D1pBHMaGL+EHyNU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e4GDGvwAAANsAAAAPAAAAAAAAAAAAAAAAAJgCAABkcnMvZG93bnJl&#10;di54bWxQSwUGAAAAAAQABAD1AAAAhAMAAAAA&#10;" adj="0,,0" path="m-1,nfc11929,,21600,9670,21600,21600em-1,nsc11929,,21600,9670,21600,21600l,21600,-1,xe" filled="f" strokeweight=".5pt">
              <v:stroke dashstyle="1 1" endarrowlength="short"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115,229;0,229" o:connectangles="0,0,0" textboxrect="3163,3163,18437,18437"/>
              <v:handles>
                <v:h position="@3,#0" polar="10800,10800"/>
                <v:h position="#2,#1" polar="10800,10800" radiusrange="0,10800"/>
              </v:handles>
            </v:shape>
            <v:shape id="Text Box 1702" o:spid="_x0000_s3037" type="#_x0000_t202" style="position:absolute;left:3801;top:6563;width:972;height:5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4mEcQA&#10;AADbAAAADwAAAGRycy9kb3ducmV2LnhtbESPQWvCQBSE7wX/w/IEL0U31WJN6ioiVPRmrej1kX0m&#10;odm36e42xn/vCoUeh5n5hpkvO1OLlpyvLCt4GSUgiHOrKy4UHL8+hjMQPiBrrC2Tght5WC56T3PM&#10;tL3yJ7WHUIgIYZ+hgjKEJpPS5yUZ9CPbEEfvYp3BEKUrpHZ4jXBTy3GSTKXBiuNCiQ2tS8q/D79G&#10;wex12579brI/5dNLnYbnt3bz45Qa9LvVO4hAXfgP/7W3WkGawuNL/AFy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eJhHEAAAA2wAAAA8AAAAAAAAAAAAAAAAAmAIAAGRycy9k&#10;b3ducmV2LnhtbFBLBQYAAAAABAAEAPUAAACJAwAAAAA=&#10;">
              <v:textbox>
                <w:txbxContent>
                  <w:p w:rsidR="00042C34" w:rsidRDefault="00042C34" w:rsidP="007364A1">
                    <w:pPr>
                      <w:rPr>
                        <w:rFonts w:ascii="Arial" w:hAnsi="Arial"/>
                        <w:sz w:val="16"/>
                        <w:lang w:val="es-AR"/>
                      </w:rPr>
                    </w:pPr>
                    <w:r>
                      <w:rPr>
                        <w:rFonts w:ascii="Arial" w:hAnsi="Arial"/>
                        <w:sz w:val="16"/>
                        <w:lang w:val="es-AR"/>
                      </w:rPr>
                      <w:t>Lámpara</w:t>
                    </w:r>
                  </w:p>
                  <w:p w:rsidR="00042C34" w:rsidRDefault="00042C34" w:rsidP="007364A1">
                    <w:pPr>
                      <w:rPr>
                        <w:rFonts w:ascii="Arial" w:hAnsi="Arial"/>
                        <w:sz w:val="16"/>
                        <w:lang w:val="es-AR"/>
                      </w:rPr>
                    </w:pPr>
                    <w:r>
                      <w:rPr>
                        <w:rFonts w:ascii="Arial" w:hAnsi="Arial"/>
                        <w:sz w:val="16"/>
                        <w:lang w:val="es-AR"/>
                      </w:rPr>
                      <w:t>apagada</w:t>
                    </w:r>
                  </w:p>
                </w:txbxContent>
              </v:textbox>
            </v:shape>
            <v:line id="Line 1703" o:spid="_x0000_s3038" style="position:absolute;visibility:visible" from="4779,6761" to="5751,67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dTuccAAADcAAAADwAAAGRycy9kb3ducmV2LnhtbESPQW/CMAyF75P2HyJP2mWCdDswKASE&#10;pm2agAuUA0fTmKaicaomQPn382HSbrbe83ufZ4veN+pKXawDG3gdZqCIy2Brrgzsi6/BGFRMyBab&#10;wGTgThEW88eHGeY23HhL112qlIRwzNGAS6nNtY6lI49xGFpi0U6h85hk7SptO7xJuG/0W5aNtMea&#10;pcFhSx+OyvPu4g1sLoejK9aH7X5dLFff/Yt9X31OjHl+6pdTUIn69G/+u/6xgp8JvjwjE+j5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hd1O5xwAAANwAAAAPAAAAAAAA&#10;AAAAAAAAAKECAABkcnMvZG93bnJldi54bWxQSwUGAAAAAAQABAD5AAAAlQMAAAAA&#10;">
              <v:stroke endarrow="block" endarrowwidth="narrow" endarrowlength="short"/>
            </v:line>
            <v:shape id="Text Box 1704" o:spid="_x0000_s3039" type="#_x0000_t202" style="position:absolute;left:5979;top:6857;width:900;height:3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y6e8AA&#10;AADcAAAADwAAAGRycy9kb3ducmV2LnhtbERPS4vCMBC+C/sfwix400RR0WqUZWVhT4pP8DY0Y1ts&#10;JqXJ2u6/N4LgbT6+5yxWrS3FnWpfONYw6CsQxKkzBWcajoef3hSED8gGS8ek4Z88rJYfnQUmxjW8&#10;o/s+ZCKGsE9QQx5ClUjp05ws+r6riCN3dbXFEGGdSVNjE8NtKYdKTaTFgmNDjhV955Te9n9Ww2lz&#10;vZxHaput7bhqXKsk25nUuvvZfs1BBGrDW/xy/5o4Xw3g+Uy8QC4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xy6e8AAAADcAAAADwAAAAAAAAAAAAAAAACYAgAAZHJzL2Rvd25y&#10;ZXYueG1sUEsFBgAAAAAEAAQA9QAAAIUDAAAAAA==&#10;" filled="f" stroked="f">
              <v:textbox>
                <w:txbxContent>
                  <w:p w:rsidR="00042C34" w:rsidRDefault="00042C34" w:rsidP="007364A1">
                    <w:pPr>
                      <w:rPr>
                        <w:rFonts w:ascii="Arial" w:hAnsi="Arial"/>
                        <w:sz w:val="16"/>
                        <w:lang w:val="es-MX"/>
                      </w:rPr>
                    </w:pPr>
                    <w:r>
                      <w:rPr>
                        <w:rFonts w:ascii="Arial" w:hAnsi="Arial"/>
                        <w:b/>
                        <w:sz w:val="16"/>
                        <w:lang w:val="es-MX"/>
                      </w:rPr>
                      <w:t>U</w:t>
                    </w:r>
                    <w:r>
                      <w:rPr>
                        <w:rFonts w:ascii="Arial" w:hAnsi="Arial"/>
                        <w:b/>
                        <w:sz w:val="16"/>
                        <w:vertAlign w:val="subscript"/>
                        <w:lang w:val="es-MX"/>
                      </w:rPr>
                      <w:t>R0</w:t>
                    </w:r>
                    <w:r>
                      <w:rPr>
                        <w:rFonts w:ascii="Arial" w:hAnsi="Arial"/>
                        <w:sz w:val="16"/>
                        <w:lang w:val="es-MX"/>
                      </w:rPr>
                      <w:t>(Gen)</w:t>
                    </w:r>
                  </w:p>
                </w:txbxContent>
              </v:textbox>
            </v:shape>
            <v:shape id="Text Box 1705" o:spid="_x0000_s3040" type="#_x0000_t202" style="position:absolute;left:7431;top:9311;width:1188;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4kDMAA&#10;AADcAAAADwAAAGRycy9kb3ducmV2LnhtbERPS4vCMBC+C/6HMII3TRQVtxpFdhE8KT52YW9DM7bF&#10;ZlKaaOu/NwsL3ubje85y3dpSPKj2hWMNo6ECQZw6U3Cm4XLeDuYgfEA2WDomDU/ysF51O0tMjGv4&#10;SI9TyEQMYZ+ghjyEKpHSpzlZ9ENXEUfu6mqLIcI6k6bGJobbUo6VmkmLBceGHCv6zCm9ne5Ww/f+&#10;+vszUYfsy06rxrVKsv2QWvd77WYBIlAb3uJ/987E+WoMf8/EC+Tq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84kDMAAAADcAAAADwAAAAAAAAAAAAAAAACYAgAAZHJzL2Rvd25y&#10;ZXYueG1sUEsFBgAAAAAEAAQA9QAAAIUDAAAAAA==&#10;" filled="f" stroked="f">
              <v:textbox>
                <w:txbxContent>
                  <w:p w:rsidR="00042C34" w:rsidRDefault="00042C34" w:rsidP="007364A1">
                    <w:pPr>
                      <w:rPr>
                        <w:rFonts w:ascii="Arial" w:hAnsi="Arial"/>
                        <w:sz w:val="16"/>
                        <w:lang w:val="es-MX"/>
                      </w:rPr>
                    </w:pPr>
                    <w:r>
                      <w:rPr>
                        <w:rFonts w:ascii="Arial" w:hAnsi="Arial"/>
                        <w:b/>
                        <w:sz w:val="16"/>
                        <w:lang w:val="es-MX"/>
                      </w:rPr>
                      <w:t>U</w:t>
                    </w:r>
                    <w:r>
                      <w:rPr>
                        <w:rFonts w:ascii="Arial" w:hAnsi="Arial"/>
                        <w:b/>
                        <w:sz w:val="16"/>
                        <w:vertAlign w:val="subscript"/>
                        <w:lang w:val="es-MX"/>
                      </w:rPr>
                      <w:t>S0</w:t>
                    </w:r>
                    <w:r>
                      <w:rPr>
                        <w:rFonts w:ascii="Arial" w:hAnsi="Arial"/>
                        <w:sz w:val="16"/>
                        <w:lang w:val="es-MX"/>
                      </w:rPr>
                      <w:t>(Gen)</w:t>
                    </w:r>
                  </w:p>
                </w:txbxContent>
              </v:textbox>
            </v:shape>
            <v:shape id="Text Box 1706" o:spid="_x0000_s3041" type="#_x0000_t202" style="position:absolute;left:4563;top:9329;width:1188;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KBl8IA&#10;AADcAAAADwAAAGRycy9kb3ducmV2LnhtbERPTWvCQBC9F/wPywjedFdtpcZsRFoKPbWYtoK3ITsm&#10;wexsyG5N/PduQehtHu9z0u1gG3GhzteONcxnCgRx4UzNpYbvr7fpMwgfkA02jknDlTxss9FDiolx&#10;Pe/pkodSxBD2CWqoQmgTKX1RkUU/cy1x5E6usxgi7EppOuxjuG3kQqmVtFhzbKiwpZeKinP+azX8&#10;fJyOh0f1Wb7ap7Z3g5Js11LryXjYbUAEGsK/+O5+N3G+WsLfM/ECm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goGXwgAAANwAAAAPAAAAAAAAAAAAAAAAAJgCAABkcnMvZG93&#10;bnJldi54bWxQSwUGAAAAAAQABAD1AAAAhwMAAAAA&#10;" filled="f" stroked="f">
              <v:textbox>
                <w:txbxContent>
                  <w:p w:rsidR="00042C34" w:rsidRDefault="00042C34" w:rsidP="007364A1">
                    <w:pPr>
                      <w:rPr>
                        <w:rFonts w:ascii="Arial" w:hAnsi="Arial"/>
                        <w:sz w:val="16"/>
                        <w:lang w:val="es-MX"/>
                      </w:rPr>
                    </w:pPr>
                    <w:r>
                      <w:rPr>
                        <w:rFonts w:ascii="Arial" w:hAnsi="Arial"/>
                        <w:b/>
                        <w:sz w:val="16"/>
                        <w:lang w:val="es-MX"/>
                      </w:rPr>
                      <w:t>U</w:t>
                    </w:r>
                    <w:r>
                      <w:rPr>
                        <w:rFonts w:ascii="Arial" w:hAnsi="Arial"/>
                        <w:b/>
                        <w:sz w:val="16"/>
                        <w:vertAlign w:val="subscript"/>
                        <w:lang w:val="es-MX"/>
                      </w:rPr>
                      <w:t>T0</w:t>
                    </w:r>
                    <w:r>
                      <w:rPr>
                        <w:rFonts w:ascii="Arial" w:hAnsi="Arial"/>
                        <w:sz w:val="16"/>
                        <w:lang w:val="es-MX"/>
                      </w:rPr>
                      <w:t>(Gen)</w:t>
                    </w:r>
                  </w:p>
                </w:txbxContent>
              </v:textbox>
            </v:shape>
            <v:shape id="Text Box 1707" o:spid="_x0000_s3042" type="#_x0000_t202" style="position:absolute;left:4881;top:6857;width:1188;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sZ48IA&#10;AADcAAAADwAAAGRycy9kb3ducmV2LnhtbERPS2vCQBC+F/oflin0VncradHoJhRLwVOlVgVvQ3by&#10;wOxsyG5N/PeuIPQ2H99zlvloW3Gm3jeONbxOFAjiwpmGKw2736+XGQgfkA22jknDhTzk2ePDElPj&#10;Bv6h8zZUIoawT1FDHUKXSumLmiz6ieuII1e63mKIsK+k6XGI4baVU6XepcWGY0ONHa1qKk7bP6th&#10;/10eD4naVJ/2rRvcqCTbudT6+Wn8WIAINIZ/8d29NnG+SuD2TLxAZl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axnjwgAAANwAAAAPAAAAAAAAAAAAAAAAAJgCAABkcnMvZG93&#10;bnJldi54bWxQSwUGAAAAAAQABAD1AAAAhwMAAAAA&#10;" filled="f" stroked="f">
              <v:textbox>
                <w:txbxContent>
                  <w:p w:rsidR="00042C34" w:rsidRDefault="00042C34" w:rsidP="007364A1">
                    <w:pPr>
                      <w:rPr>
                        <w:rFonts w:ascii="Arial" w:hAnsi="Arial"/>
                        <w:sz w:val="16"/>
                        <w:lang w:val="es-MX"/>
                      </w:rPr>
                    </w:pPr>
                    <w:r>
                      <w:rPr>
                        <w:rFonts w:ascii="Arial" w:hAnsi="Arial"/>
                        <w:b/>
                        <w:sz w:val="16"/>
                        <w:lang w:val="es-MX"/>
                      </w:rPr>
                      <w:t>U</w:t>
                    </w:r>
                    <w:r>
                      <w:rPr>
                        <w:rFonts w:ascii="Arial" w:hAnsi="Arial"/>
                        <w:b/>
                        <w:sz w:val="16"/>
                        <w:vertAlign w:val="subscript"/>
                        <w:lang w:val="es-MX"/>
                      </w:rPr>
                      <w:t>R0</w:t>
                    </w:r>
                    <w:r>
                      <w:rPr>
                        <w:rFonts w:ascii="Arial" w:hAnsi="Arial"/>
                        <w:sz w:val="16"/>
                        <w:lang w:val="es-MX"/>
                      </w:rPr>
                      <w:t>(Red)</w:t>
                    </w:r>
                  </w:p>
                </w:txbxContent>
              </v:textbox>
            </v:shape>
            <v:shape id="Text Box 1708" o:spid="_x0000_s3043" type="#_x0000_t202" style="position:absolute;left:6351;top:9341;width:1188;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8eMIA&#10;AADcAAAADwAAAGRycy9kb3ducmV2LnhtbERPS2vCQBC+F/oflil4q7uVWmx0E4ql4Emp2kJvQ3by&#10;wOxsyG6T+O9dQfA2H99zVtloG9FT52vHGl6mCgRx7kzNpYbj4et5AcIHZIONY9JwJg9Z+viwwsS4&#10;gb+p34dSxBD2CWqoQmgTKX1ekUU/dS1x5ArXWQwRdqU0HQ4x3DZyptSbtFhzbKiwpXVF+Wn/bzX8&#10;bIu/31e1Kz/tvB3cqCTbd6n15Gn8WIIINIa7+ObemDhfzeH6TLxAph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J7x4wgAAANwAAAAPAAAAAAAAAAAAAAAAAJgCAABkcnMvZG93&#10;bnJldi54bWxQSwUGAAAAAAQABAD1AAAAhwMAAAAA&#10;" filled="f" stroked="f">
              <v:textbox>
                <w:txbxContent>
                  <w:p w:rsidR="00042C34" w:rsidRDefault="00042C34" w:rsidP="007364A1">
                    <w:pPr>
                      <w:rPr>
                        <w:rFonts w:ascii="Arial" w:hAnsi="Arial"/>
                        <w:sz w:val="16"/>
                        <w:lang w:val="es-MX"/>
                      </w:rPr>
                    </w:pPr>
                    <w:r>
                      <w:rPr>
                        <w:rFonts w:ascii="Arial" w:hAnsi="Arial"/>
                        <w:b/>
                        <w:sz w:val="16"/>
                        <w:lang w:val="es-MX"/>
                      </w:rPr>
                      <w:t>U</w:t>
                    </w:r>
                    <w:r>
                      <w:rPr>
                        <w:rFonts w:ascii="Arial" w:hAnsi="Arial"/>
                        <w:b/>
                        <w:sz w:val="16"/>
                        <w:vertAlign w:val="subscript"/>
                        <w:lang w:val="es-MX"/>
                      </w:rPr>
                      <w:t>S0</w:t>
                    </w:r>
                    <w:r>
                      <w:rPr>
                        <w:rFonts w:ascii="Arial" w:hAnsi="Arial"/>
                        <w:sz w:val="16"/>
                        <w:lang w:val="es-MX"/>
                      </w:rPr>
                      <w:t>(Red)</w:t>
                    </w:r>
                  </w:p>
                </w:txbxContent>
              </v:textbox>
            </v:shape>
            <v:shape id="Text Box 1709" o:spid="_x0000_s3044" type="#_x0000_t202" style="position:absolute;left:3315;top:9317;width:1188;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UiD8AA&#10;AADcAAAADwAAAGRycy9kb3ducmV2LnhtbERPS4vCMBC+C/6HMMLeNFFU3GoUUYQ9rfjYhb0NzdgW&#10;m0lpou3+eyMI3ubje85i1dpS3Kn2hWMNw4ECQZw6U3Cm4Xza9WcgfEA2WDomDf/kYbXsdhaYGNfw&#10;ge7HkIkYwj5BDXkIVSKlT3Oy6AeuIo7cxdUWQ4R1Jk2NTQy3pRwpNZUWC44NOVa0ySm9Hm9Ww8/3&#10;5e93rPbZ1k6qxrVKsv2UWn/02vUcRKA2vMUv95eJ89UUns/EC+T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PUiD8AAAADcAAAADwAAAAAAAAAAAAAAAACYAgAAZHJzL2Rvd25y&#10;ZXYueG1sUEsFBgAAAAAEAAQA9QAAAIUDAAAAAA==&#10;" filled="f" stroked="f">
              <v:textbox>
                <w:txbxContent>
                  <w:p w:rsidR="00042C34" w:rsidRDefault="00042C34" w:rsidP="007364A1">
                    <w:pPr>
                      <w:rPr>
                        <w:rFonts w:ascii="Arial" w:hAnsi="Arial"/>
                        <w:sz w:val="16"/>
                        <w:lang w:val="es-MX"/>
                      </w:rPr>
                    </w:pPr>
                    <w:r>
                      <w:rPr>
                        <w:rFonts w:ascii="Arial" w:hAnsi="Arial"/>
                        <w:b/>
                        <w:sz w:val="16"/>
                        <w:lang w:val="es-MX"/>
                      </w:rPr>
                      <w:t>U</w:t>
                    </w:r>
                    <w:r>
                      <w:rPr>
                        <w:rFonts w:ascii="Arial" w:hAnsi="Arial"/>
                        <w:b/>
                        <w:sz w:val="16"/>
                        <w:vertAlign w:val="subscript"/>
                        <w:lang w:val="es-MX"/>
                      </w:rPr>
                      <w:t>T0</w:t>
                    </w:r>
                    <w:r>
                      <w:rPr>
                        <w:rFonts w:ascii="Arial" w:hAnsi="Arial"/>
                        <w:sz w:val="16"/>
                        <w:lang w:val="es-MX"/>
                      </w:rPr>
                      <w:t>(Red)</w:t>
                    </w:r>
                  </w:p>
                </w:txbxContent>
              </v:textbox>
            </v:shape>
            <v:shape id="Text Box 1710" o:spid="_x0000_s3045" type="#_x0000_t202" style="position:absolute;left:7860;top:7958;width:2610;height:39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mHlMIA&#10;AADcAAAADwAAAGRycy9kb3ducmV2LnhtbERPTWvCQBC9F/wPywjedFextcZsRFoKPbWYtoK3ITsm&#10;wexsyG5N/PduQehtHu9z0u1gG3GhzteONcxnCgRx4UzNpYbvr7fpMwgfkA02jknDlTxss9FDiolx&#10;Pe/pkodSxBD2CWqoQmgTKX1RkUU/cy1x5E6usxgi7EppOuxjuG3kQqknabHm2FBhSy8VFef812r4&#10;+TgdD0v1Wb7ax7Z3g5Js11LryXjYbUAEGsK/+O5+N3G+WsHfM/ECm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uYeUwgAAANwAAAAPAAAAAAAAAAAAAAAAAJgCAABkcnMvZG93&#10;bnJldi54bWxQSwUGAAAAAAQABAD1AAAAhwMAAAAA&#10;" filled="f" stroked="f">
              <v:textbox>
                <w:txbxContent>
                  <w:p w:rsidR="00042C34" w:rsidRDefault="00042C34" w:rsidP="007364A1">
                    <w:pPr>
                      <w:rPr>
                        <w:rFonts w:ascii="Arial" w:hAnsi="Arial"/>
                        <w:sz w:val="16"/>
                        <w:lang w:val="es-MX"/>
                      </w:rPr>
                    </w:pPr>
                    <w:r>
                      <w:rPr>
                        <w:rFonts w:ascii="Arial" w:hAnsi="Arial"/>
                        <w:sz w:val="16"/>
                      </w:rPr>
                      <w:t xml:space="preserve">   </w:t>
                    </w:r>
                    <w:r>
                      <w:rPr>
                        <w:rFonts w:ascii="Arial" w:hAnsi="Arial"/>
                        <w:sz w:val="16"/>
                        <w:szCs w:val="16"/>
                      </w:rPr>
                      <w:sym w:font="Symbol" w:char="F077"/>
                    </w:r>
                    <w:r>
                      <w:rPr>
                        <w:rFonts w:ascii="Arial" w:hAnsi="Arial"/>
                        <w:sz w:val="16"/>
                      </w:rPr>
                      <w:t xml:space="preserve"> Red                 </w:t>
                    </w:r>
                    <w:r>
                      <w:rPr>
                        <w:rFonts w:ascii="Arial" w:hAnsi="Arial"/>
                        <w:sz w:val="16"/>
                        <w:szCs w:val="16"/>
                      </w:rPr>
                      <w:sym w:font="Symbol" w:char="F077"/>
                    </w:r>
                    <w:r>
                      <w:rPr>
                        <w:rFonts w:ascii="Arial" w:hAnsi="Arial"/>
                        <w:sz w:val="16"/>
                      </w:rPr>
                      <w:t xml:space="preserve"> Gen</w:t>
                    </w:r>
                  </w:p>
                </w:txbxContent>
              </v:textbox>
            </v:shape>
            <v:line id="Line 1711" o:spid="_x0000_s3046" style="position:absolute;visibility:visible" from="9806,7946" to="9864,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hvcQAAADcAAAADwAAAGRycy9kb3ducmV2LnhtbESPT2vDMAzF74N9B6PBbqu9DkbJ6pYx&#10;GC0tY/17F7EWh8ZyiJ02/fbVYdCbxHt676fpfAiNOlOX6sgWXkcGFHEZXc2VhcP++2UCKmVkh01k&#10;snClBPPZ48MUCxcvvKXzLldKQjgVaMHn3BZap9JTwDSKLbFof7ELmGXtKu06vEh4aPTYmHcdsGZp&#10;8NjSl6fytOuDhbb/uTaHzbBa+GN/2r/9Vmtz3Fj7/DR8foDKNOS7+f966QTfCK08IxPo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6qG9xAAAANwAAAAPAAAAAAAAAAAA&#10;AAAAAKECAABkcnMvZG93bnJldi54bWxQSwUGAAAAAAQABAD5AAAAkgMAAAAA&#10;" strokeweight=".25pt">
              <v:stroke startarrow="block" startarrowwidth="narrow" startarrowlength="short" endarrowlength="short"/>
            </v:line>
            <v:shape id="AutoShape 1712" o:spid="_x0000_s3047" type="#_x0000_t123" style="position:absolute;left:5805;top:6689;width:181;height:1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a/osEA&#10;AADcAAAADwAAAGRycy9kb3ducmV2LnhtbERPzWoCMRC+F3yHMIK3mrgHaVejiKjYQwvVfYBhM/uD&#10;m8mSRF19+qZQ6G0+vt9ZrgfbiRv50DrWMJsqEMSlMy3XGorz/vUNRIjIBjvHpOFBAdar0csSc+Pu&#10;/E23U6xFCuGQo4Ymxj6XMpQNWQxT1xMnrnLeYkzQ19J4vKdw28lMqbm02HJqaLCnbUPl5XS1Giol&#10;6auYPXfl57yqsg+TbQt/0HoyHjYLEJGG+C/+cx9Nmq/e4feZdIFc/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y2v6LBAAAA3AAAAA8AAAAAAAAAAAAAAAAAmAIAAGRycy9kb3du&#10;cmV2LnhtbFBLBQYAAAAABAAEAPUAAACGAwAAAAA=&#10;"/>
            <v:shape id="AutoShape 1713" o:spid="_x0000_s3048" type="#_x0000_t123" style="position:absolute;left:5925;top:9041;width:181;height:1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WA4sUA&#10;AADcAAAADwAAAGRycy9kb3ducmV2LnhtbESPzWrDQAyE74G+w6JCb/HaPoTgZhNCaEN7aKCpH0B4&#10;5R/i1ZrdTeL26atDoTeJGc182uxmN6obhTh4NlBkOSjixtuBOwP11+tyDSomZIujZzLwTRF224fF&#10;Bivr7/xJt3PqlIRwrNBAn9JUaR2bnhzGzE/EorU+OEyyhk7bgHcJd6Mu83ylHQ4sDT1OdOipuZyv&#10;zkCbazrVxc9L87Fq2/Ldloc6HI15epz3z6ASzenf/Hf9ZgW/EHx5RibQ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VYDixQAAANwAAAAPAAAAAAAAAAAAAAAAAJgCAABkcnMv&#10;ZG93bnJldi54bWxQSwUGAAAAAAQABAD1AAAAigMAAAAA&#10;"/>
            <v:shape id="AutoShape 1714" o:spid="_x0000_s3049" type="#_x0000_t123" style="position:absolute;left:6050;top:9749;width:181;height:1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klecAA&#10;AADcAAAADwAAAGRycy9kb3ducmV2LnhtbERPzYrCMBC+L/gOYYS9rWl7EKlGEVHRwy6ofYChmf5g&#10;MylJ1LpPv1kQvM3H9zuL1WA6cSfnW8sK0kkCgri0uuVaQXHZfc1A+ICssbNMCp7kYbUcfSww1/bB&#10;J7qfQy1iCPscFTQh9LmUvmzIoJ/YnjhylXUGQ4SultrhI4abTmZJMpUGW44NDfa0aai8nm9GQZVI&#10;+inS3235Pa2q7KizTeH2Sn2Oh/UcRKAhvMUv90HH+WkK/8/EC+Ty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xklecAAAADcAAAADwAAAAAAAAAAAAAAAACYAgAAZHJzL2Rvd25y&#10;ZXYueG1sUEsFBgAAAAAEAAQA9QAAAIUDAAAAAA==&#10;"/>
            <v:line id="Line 1715" o:spid="_x0000_s3050" style="position:absolute;flip:y;visibility:visible" from="5967,6923" to="5968,8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4ZX+MQAAADcAAAADwAAAGRycy9kb3ducmV2LnhtbERPS2vCQBC+C/6HZYReRDeGUkJ0lRoo&#10;9GCxPulxmp0modnZkF01/ntXELzNx/ec2aIztThT6yrLCibjCARxbnXFhYL97mOUgHAeWWNtmRRc&#10;ycFi3u/NMNX2whs6b30hQgi7FBWU3jeplC4vyaAb24Y4cH+2NegDbAupW7yEcFPLOIrepMGKQ0OJ&#10;DWUl5f/bk1Gw/lk238fXYfSb6E28Oiwzk39lSr0MuvcpCE+df4of7k8d5k9iuD8TLp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hlf4xAAAANwAAAAPAAAAAAAAAAAA&#10;AAAAAKECAABkcnMvZG93bnJldi54bWxQSwUGAAAAAAQABAD5AAAAkgMAAAAA&#10;">
              <v:stroke dashstyle="1 1" endarrow="block" endarrowlength="short" endcap="round"/>
            </v:line>
            <v:line id="Line 1716" o:spid="_x0000_s3051" style="position:absolute;flip:x;visibility:visible" from="4443,8621" to="5983,9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ryY8MAAADcAAAADwAAAGRycy9kb3ducmV2LnhtbERPS2vCQBC+F/wPywheim60RSS6Sg0U&#10;PFjqG49jdkyC2dmQXTX+e7dQ8DYf33Mms8aU4ka1Kywr6PciEMSp1QVnCnbb7+4IhPPIGkvLpOBB&#10;DmbT1tsEY23vvKbbxmcihLCLUUHufRVL6dKcDLqerYgDd7a1QR9gnUld4z2Em1IOomgoDRYcGnKs&#10;KMkpvWyuRsHvcV6tDp/v0Wmk14Plfp6Y9CdRqtNuvsYgPDX+Jf53L3SY3/+Av2fCBXL6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DK8mPDAAAA3AAAAA8AAAAAAAAAAAAA&#10;AAAAoQIAAGRycy9kb3ducmV2LnhtbFBLBQYAAAAABAAEAPkAAACRAwAAAAA=&#10;">
              <v:stroke dashstyle="1 1" endarrow="block" endarrowlength="short" endcap="round"/>
            </v:line>
            <v:line id="Line 1717" o:spid="_x0000_s3052" style="position:absolute;visibility:visible" from="5985,8615" to="7525,95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vLUsMAAADcAAAADwAAAGRycy9kb3ducmV2LnhtbERPTWvCQBC9F/wPywheitlYikh0FRGF&#10;WrClMRdvQ3ZMgtnZkF2T+O/dQqG3ebzPWW0GU4uOWldZVjCLYhDEudUVFwqy82G6AOE8ssbaMil4&#10;kIPNevSywkTbnn+oS30hQgi7BBWU3jeJlC4vyaCLbEMcuKttDfoA20LqFvsQbmr5FsdzabDi0FBi&#10;Q7uS8lt6Nwrmn8fhdshPUu/Tr0zf/eX1+3pUajIetksQngb/L/5zf+gwf/YOv8+EC+T6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Vby1LDAAAA3AAAAA8AAAAAAAAAAAAA&#10;AAAAoQIAAGRycy9kb3ducmV2LnhtbFBLBQYAAAAABAAEAPkAAACRAwAAAAA=&#10;">
              <v:stroke dashstyle="1 1" endarrow="block" endarrowlength="short" endcap="round"/>
            </v:line>
            <v:shape id="Freeform 1718" o:spid="_x0000_s3053" style="position:absolute;left:4347;top:9131;width:1554;height:282;flip:x y;visibility:visible;mso-wrap-style:square;v-text-anchor:top" coordsize="1482,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YHt8AA&#10;AADcAAAADwAAAGRycy9kb3ducmV2LnhtbERPzYrCMBC+C75DGGFvmrpgka5pERdx1ZPVBxiasQ3b&#10;TEoTtfv2G0HwNh/f76yKwbbiTr03jhXMZwkI4sppw7WCy3k7XYLwAVlj65gU/JGHIh+PVphp9+AT&#10;3ctQixjCPkMFTQhdJqWvGrLoZ64jjtzV9RZDhH0tdY+PGG5b+ZkkqbRoODY02NGmoeq3vFkFW/O9&#10;P1zPa5fK4+7kkrBIzWav1MdkWH+BCDSEt/jl/tFx/nwBz2fiBTL/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qYHt8AAAADcAAAADwAAAAAAAAAAAAAAAACYAgAAZHJzL2Rvd25y&#10;ZXYueG1sUEsFBgAAAAAEAAQA9QAAAIUDAAAAAA==&#10;" path="m,513c475,499,950,485,1197,399,1444,313,1463,156,1482,e" filled="f">
              <v:stroke endarrowlength="short"/>
              <v:path arrowok="t" o:connecttype="custom" o:connectlocs="0,282;1255,219;1554,0" o:connectangles="0,0,0"/>
            </v:shape>
            <v:shape id="Freeform 1719" o:spid="_x0000_s3054" style="position:absolute;left:4491;top:9563;width:1554;height:282;flip:x;visibility:visible;mso-wrap-style:square;v-text-anchor:top" coordsize="1482,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ATCsEA&#10;AADcAAAADwAAAGRycy9kb3ducmV2LnhtbERPTYvCMBC9C/6HMMJeZE31INptLEUQ9Gj14HG2mW27&#10;20xKE9v67zeC4G0e73OSdDSN6KlztWUFy0UEgriwuuZSwfVy+NyAcB5ZY2OZFDzIQbqbThKMtR34&#10;TH3uSxFC2MWooPK+jaV0RUUG3cK2xIH7sZ1BH2BXSt3hEMJNI1dRtJYGaw4NFba0r6j4y+9GwSnr&#10;m/sVS9oe/PA9Pz7s7yq/KfUxG7MvEJ5G/xa/3Ecd5i/X8HwmXCB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yQEwrBAAAA3AAAAA8AAAAAAAAAAAAAAAAAmAIAAGRycy9kb3du&#10;cmV2LnhtbFBLBQYAAAAABAAEAPUAAACGAwAAAAA=&#10;" path="m,513c475,499,950,485,1197,399,1444,313,1463,156,1482,e" filled="f">
              <v:stroke endarrowlength="short"/>
              <v:path arrowok="t" o:connecttype="custom" o:connectlocs="0,282;1255,219;1554,0" o:connectangles="0,0,0"/>
            </v:shape>
            <v:shape id="Freeform 1720" o:spid="_x0000_s3055" style="position:absolute;left:6249;top:9581;width:1098;height:258;visibility:visible;mso-wrap-style:square;v-text-anchor:top" coordsize="1482,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nxw8MA&#10;AADcAAAADwAAAGRycy9kb3ducmV2LnhtbERPTWvCQBC9F/wPyxS81U0qxDZ1FQkteBGsSutxyE6T&#10;0N3ZkN0m8d+7QsHbPN7nLNejNaKnzjeOFaSzBARx6XTDlYLT8ePpBYQPyBqNY1JwIQ/r1eRhibl2&#10;A39SfwiViCHsc1RQh9DmUvqyJot+5lriyP24zmKIsKuk7nCI4dbI5yTJpMWGY0ONLRU1lb+HP6tg&#10;PyzC12hei917Nj8b830+WeuUmj6OmzcQgcZwF/+7tzrOTxdweyZeIF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8nxw8MAAADcAAAADwAAAAAAAAAAAAAAAACYAgAAZHJzL2Rv&#10;d25yZXYueG1sUEsFBgAAAAAEAAQA9QAAAIgDAAAAAA==&#10;" path="m,513c475,499,950,485,1197,399,1444,313,1463,156,1482,e" filled="f">
              <v:stroke endarrowlength="short"/>
              <v:path arrowok="t" o:connecttype="custom" o:connectlocs="0,258;887,201;1098,0" o:connectangles="0,0,0"/>
            </v:shape>
            <v:shape id="Text Box 1721" o:spid="_x0000_s3056" type="#_x0000_t202" style="position:absolute;left:5415;top:9971;width:1512;height:7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8/sUA&#10;AADcAAAADwAAAGRycy9kb3ducmV2LnhtbESPQW/CMAyF75P2HyJP2m2kgARbR0AIhsSRdd24msa0&#10;1RqnagIUfj0+TNrNT37f8/Ns0btGnakLtWcDw0ECirjwtubSQP61eXkFFSKyxcYzGbhSgMX88WGG&#10;qfUX/qRzFkslIRxSNFDF2KZah6Iih2HgW2LZHX3nMIrsSm07vEi4a/QoSSbaYc1yocKWVhUVv9nJ&#10;SY3RPh+vdxlNp3gYrz9u32/Hn8aY56d++Q4qUh//zX/01go3lLbyjEyg5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7/z+xQAAANwAAAAPAAAAAAAAAAAAAAAAAJgCAABkcnMv&#10;ZG93bnJldi54bWxQSwUGAAAAAAQABAD1AAAAigMAAAAA&#10;" filled="f">
              <v:textbox>
                <w:txbxContent>
                  <w:p w:rsidR="00042C34" w:rsidRDefault="00042C34" w:rsidP="007364A1">
                    <w:pPr>
                      <w:rPr>
                        <w:rFonts w:ascii="Arial" w:hAnsi="Arial"/>
                        <w:sz w:val="16"/>
                        <w:lang w:val="es-AR"/>
                      </w:rPr>
                    </w:pPr>
                    <w:r>
                      <w:rPr>
                        <w:rFonts w:ascii="Arial" w:hAnsi="Arial"/>
                        <w:sz w:val="16"/>
                        <w:lang w:val="es-AR"/>
                      </w:rPr>
                      <w:t>Lámparas encendidas con igual brillo</w:t>
                    </w:r>
                  </w:p>
                  <w:p w:rsidR="00042C34" w:rsidRDefault="00042C34" w:rsidP="007364A1">
                    <w:pPr>
                      <w:rPr>
                        <w:rFonts w:ascii="Arial" w:hAnsi="Arial"/>
                        <w:sz w:val="16"/>
                        <w:lang w:val="es-AR"/>
                      </w:rPr>
                    </w:pPr>
                    <w:r>
                      <w:rPr>
                        <w:rFonts w:ascii="Arial" w:hAnsi="Arial"/>
                        <w:sz w:val="16"/>
                        <w:lang w:val="es-AR"/>
                      </w:rPr>
                      <w:t>apagada</w:t>
                    </w:r>
                  </w:p>
                </w:txbxContent>
              </v:textbox>
            </v:shape>
            <v:shape id="Text Box 1722" o:spid="_x0000_s3057" type="#_x0000_t202" style="position:absolute;left:6381;top:7601;width:1512;height:7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5r9MMA&#10;AADcAAAADwAAAGRycy9kb3ducmV2LnhtbERPzWqDQBC+B/oOyxRyCc1qDqWabKQ0KSS0CDF9gMGd&#10;qOjOirtV8/bdQqG3+fh+Z5fNphMjDa6xrCBeRyCIS6sbrhR8Xd+fXkA4j6yxs0wK7uQg2z8sdphq&#10;O/GFxsJXIoSwS1FB7X2fSunKmgy6te2JA3ezg0Ef4FBJPeAUwk0nN1H0LA02HBpq7OmtprItvo2C&#10;05QfRjxf82OyOrfy4/7Zjm2p1PJxft2C8DT7f/Gf+6TD/DiB32fCBX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35r9MMAAADcAAAADwAAAAAAAAAAAAAAAACYAgAAZHJzL2Rv&#10;d25yZXYueG1sUEsFBgAAAAAEAAQA9QAAAIgDAAAAAA==&#10;" fillcolor="#ddd" stroked="f">
              <v:textbox>
                <w:txbxContent>
                  <w:p w:rsidR="00042C34" w:rsidRPr="009D60BE" w:rsidRDefault="00042C34" w:rsidP="007364A1">
                    <w:pPr>
                      <w:rPr>
                        <w:rFonts w:ascii="Arial" w:hAnsi="Arial"/>
                        <w:lang w:val="es-AR"/>
                      </w:rPr>
                    </w:pPr>
                    <w:r w:rsidRPr="009D60BE">
                      <w:rPr>
                        <w:rFonts w:ascii="Arial" w:hAnsi="Arial"/>
                        <w:lang w:val="es-AR"/>
                      </w:rPr>
                      <w:t>Ternas superpuestas</w:t>
                    </w:r>
                  </w:p>
                </w:txbxContent>
              </v:textbox>
            </v:shape>
            <v:shape id="Text Box 1723" o:spid="_x0000_s3058" type="#_x0000_t202" style="position:absolute;left:7551;top:2621;width:1512;height:7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gI1MYA&#10;AADcAAAADwAAAGRycy9kb3ducmV2LnhtbESPzWrDQAyE74W+w6JCLyVZN4fQOF6H0B9IaAnk5wGE&#10;V7GNvVrj3drO21eHQG8SM5r5lG0m16qB+lB7NvA6T0ARF97WXBq4nL9mb6BCRLbYeiYDNwqwyR8f&#10;MkytH/lIwymWSkI4pGigirFLtQ5FRQ7D3HfEol197zDK2pfa9jhKuGv1IkmW2mHN0lBhR+8VFc3p&#10;1xnYjYePAffnw+fqZd/o79tPMzSFMc9P03YNKtIU/833650V/IXgyzMyg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CgI1MYAAADcAAAADwAAAAAAAAAAAAAAAACYAgAAZHJz&#10;L2Rvd25yZXYueG1sUEsFBgAAAAAEAAQA9QAAAIsDAAAAAA==&#10;" fillcolor="#ddd" stroked="f">
              <v:textbox>
                <w:txbxContent>
                  <w:p w:rsidR="00042C34" w:rsidRPr="009D60BE" w:rsidRDefault="00042C34" w:rsidP="007364A1">
                    <w:pPr>
                      <w:rPr>
                        <w:rFonts w:ascii="Arial" w:hAnsi="Arial"/>
                        <w:lang w:val="es-AR"/>
                      </w:rPr>
                    </w:pPr>
                    <w:r w:rsidRPr="009D60BE">
                      <w:rPr>
                        <w:rFonts w:ascii="Arial" w:hAnsi="Arial"/>
                        <w:lang w:val="es-AR"/>
                      </w:rPr>
                      <w:t xml:space="preserve">Ternas </w:t>
                    </w:r>
                    <w:r>
                      <w:rPr>
                        <w:rFonts w:ascii="Arial" w:hAnsi="Arial"/>
                        <w:lang w:val="es-AR"/>
                      </w:rPr>
                      <w:t>desfasadas</w:t>
                    </w:r>
                  </w:p>
                </w:txbxContent>
              </v:textbox>
            </v:shape>
          </v:group>
        </w:pict>
      </w: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Default="00042C34" w:rsidP="007364A1">
      <w:pPr>
        <w:jc w:val="both"/>
        <w:rPr>
          <w:rFonts w:ascii="Verdana" w:hAnsi="Verdana" w:cs="Arial"/>
          <w:iCs/>
        </w:rPr>
      </w:pPr>
    </w:p>
    <w:p w:rsidR="00042C34" w:rsidRDefault="00042C34" w:rsidP="007364A1">
      <w:pPr>
        <w:jc w:val="both"/>
        <w:rPr>
          <w:rFonts w:ascii="Verdana" w:hAnsi="Verdana" w:cs="Arial"/>
          <w:iCs/>
        </w:rPr>
      </w:pPr>
    </w:p>
    <w:p w:rsidR="00042C34" w:rsidRDefault="00042C34" w:rsidP="007364A1">
      <w:pPr>
        <w:jc w:val="both"/>
        <w:rPr>
          <w:rFonts w:ascii="Verdana" w:hAnsi="Verdana" w:cs="Arial"/>
          <w:iCs/>
        </w:rPr>
      </w:pPr>
    </w:p>
    <w:p w:rsidR="00042C34" w:rsidRDefault="00042C34" w:rsidP="007364A1">
      <w:pPr>
        <w:jc w:val="both"/>
        <w:rPr>
          <w:rFonts w:ascii="Verdana" w:hAnsi="Verdana" w:cs="Arial"/>
          <w:iCs/>
        </w:rPr>
      </w:pPr>
    </w:p>
    <w:p w:rsidR="00042C34" w:rsidRDefault="00042C34" w:rsidP="007364A1">
      <w:pPr>
        <w:jc w:val="both"/>
        <w:rPr>
          <w:rFonts w:ascii="Verdana" w:hAnsi="Verdana" w:cs="Arial"/>
          <w:iCs/>
        </w:rPr>
      </w:pPr>
    </w:p>
    <w:p w:rsidR="00042C34" w:rsidRDefault="00042C34" w:rsidP="007364A1">
      <w:pPr>
        <w:jc w:val="both"/>
        <w:rPr>
          <w:rFonts w:ascii="Verdana" w:hAnsi="Verdana" w:cs="Arial"/>
          <w:iCs/>
        </w:rPr>
      </w:pPr>
    </w:p>
    <w:p w:rsidR="00042C34"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Default="00042C34" w:rsidP="007364A1">
      <w:pPr>
        <w:jc w:val="both"/>
        <w:rPr>
          <w:rFonts w:ascii="Verdana" w:hAnsi="Verdana" w:cs="Arial"/>
          <w:iCs/>
        </w:rPr>
      </w:pPr>
    </w:p>
    <w:p w:rsidR="00042C34"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Pr="007364A1" w:rsidRDefault="00042C34" w:rsidP="007364A1">
      <w:pPr>
        <w:jc w:val="both"/>
        <w:rPr>
          <w:rFonts w:ascii="Verdana" w:hAnsi="Verdana" w:cs="Arial"/>
          <w:iCs/>
        </w:rPr>
      </w:pPr>
    </w:p>
    <w:p w:rsidR="00042C34" w:rsidRDefault="00042C34" w:rsidP="007364A1">
      <w:pPr>
        <w:jc w:val="center"/>
        <w:rPr>
          <w:rFonts w:ascii="Verdana" w:hAnsi="Verdana"/>
        </w:rPr>
      </w:pPr>
      <w:r w:rsidRPr="007364A1">
        <w:rPr>
          <w:rFonts w:ascii="Verdana" w:hAnsi="Verdana"/>
        </w:rPr>
        <w:t xml:space="preserve">Figura </w:t>
      </w:r>
      <w:r>
        <w:rPr>
          <w:rFonts w:ascii="Verdana" w:hAnsi="Verdana"/>
        </w:rPr>
        <w:t>9</w:t>
      </w:r>
      <w:r w:rsidRPr="007364A1">
        <w:rPr>
          <w:rFonts w:ascii="Verdana" w:hAnsi="Verdana"/>
        </w:rPr>
        <w:t>.3</w:t>
      </w:r>
      <w:r>
        <w:rPr>
          <w:rFonts w:ascii="Verdana" w:hAnsi="Verdana"/>
        </w:rPr>
        <w:t>8</w:t>
      </w:r>
      <w:r w:rsidRPr="007364A1">
        <w:rPr>
          <w:rFonts w:ascii="Verdana" w:hAnsi="Verdana"/>
        </w:rPr>
        <w:t xml:space="preserve"> Diagrama fasoriales superpuestos del generador y </w:t>
      </w:r>
    </w:p>
    <w:p w:rsidR="00042C34" w:rsidRPr="007364A1" w:rsidRDefault="00042C34" w:rsidP="000F2369">
      <w:pPr>
        <w:jc w:val="center"/>
        <w:rPr>
          <w:rFonts w:ascii="Verdana" w:hAnsi="Verdana"/>
        </w:rPr>
      </w:pPr>
      <w:r w:rsidRPr="007364A1">
        <w:rPr>
          <w:rFonts w:ascii="Verdana" w:hAnsi="Verdana"/>
        </w:rPr>
        <w:t>la red eléctrica con el sistema de luces encendidas</w:t>
      </w:r>
    </w:p>
    <w:p w:rsidR="00042C34" w:rsidRPr="000F2369" w:rsidRDefault="00042C34" w:rsidP="007364A1">
      <w:pPr>
        <w:jc w:val="center"/>
        <w:rPr>
          <w:rFonts w:ascii="Verdana" w:hAnsi="Verdana" w:cs="Arial"/>
          <w:iCs/>
          <w:sz w:val="24"/>
          <w:szCs w:val="24"/>
        </w:rPr>
      </w:pPr>
    </w:p>
    <w:p w:rsidR="00042C34" w:rsidRDefault="00042C34" w:rsidP="007364A1">
      <w:pPr>
        <w:jc w:val="both"/>
        <w:rPr>
          <w:rFonts w:ascii="Verdana" w:hAnsi="Verdana"/>
          <w:b/>
          <w:sz w:val="24"/>
          <w:szCs w:val="24"/>
        </w:rPr>
      </w:pPr>
      <w:r>
        <w:rPr>
          <w:rFonts w:ascii="Verdana" w:hAnsi="Verdana"/>
          <w:b/>
          <w:sz w:val="24"/>
          <w:szCs w:val="24"/>
        </w:rPr>
        <w:t xml:space="preserve">9.11  </w:t>
      </w:r>
      <w:r w:rsidRPr="000F2369">
        <w:rPr>
          <w:rFonts w:ascii="Verdana" w:hAnsi="Verdana"/>
          <w:b/>
          <w:sz w:val="24"/>
          <w:szCs w:val="24"/>
        </w:rPr>
        <w:t>Generador trabajando en paralelo con la red entregando</w:t>
      </w:r>
    </w:p>
    <w:p w:rsidR="00042C34" w:rsidRPr="000F2369" w:rsidRDefault="00042C34" w:rsidP="007364A1">
      <w:pPr>
        <w:jc w:val="both"/>
        <w:rPr>
          <w:rFonts w:ascii="Verdana" w:hAnsi="Verdana"/>
          <w:b/>
          <w:sz w:val="24"/>
          <w:szCs w:val="24"/>
        </w:rPr>
      </w:pPr>
      <w:r>
        <w:rPr>
          <w:rFonts w:ascii="Verdana" w:hAnsi="Verdana"/>
          <w:b/>
          <w:sz w:val="24"/>
          <w:szCs w:val="24"/>
        </w:rPr>
        <w:t xml:space="preserve">         </w:t>
      </w:r>
      <w:r w:rsidRPr="000F2369">
        <w:rPr>
          <w:rFonts w:ascii="Verdana" w:hAnsi="Verdana"/>
          <w:b/>
          <w:sz w:val="24"/>
          <w:szCs w:val="24"/>
        </w:rPr>
        <w:t>potencia</w:t>
      </w:r>
      <w:r>
        <w:rPr>
          <w:rFonts w:ascii="Verdana" w:hAnsi="Verdana"/>
          <w:b/>
          <w:sz w:val="24"/>
          <w:szCs w:val="24"/>
        </w:rPr>
        <w:t xml:space="preserve"> </w:t>
      </w:r>
      <w:r w:rsidRPr="000F2369">
        <w:rPr>
          <w:rFonts w:ascii="Verdana" w:hAnsi="Verdana"/>
          <w:b/>
          <w:sz w:val="24"/>
          <w:szCs w:val="24"/>
        </w:rPr>
        <w:t xml:space="preserve">activa constante  </w:t>
      </w:r>
    </w:p>
    <w:p w:rsidR="00042C34" w:rsidRPr="007364A1" w:rsidRDefault="00042C34" w:rsidP="007364A1">
      <w:pPr>
        <w:ind w:left="284" w:hanging="284"/>
        <w:jc w:val="both"/>
        <w:rPr>
          <w:rFonts w:ascii="Verdana" w:hAnsi="Verdana"/>
          <w:b/>
          <w:u w:val="single"/>
        </w:rPr>
      </w:pPr>
    </w:p>
    <w:p w:rsidR="00042C34" w:rsidRPr="007364A1" w:rsidRDefault="00042C34" w:rsidP="007364A1">
      <w:pPr>
        <w:ind w:firstLine="708"/>
        <w:jc w:val="both"/>
        <w:rPr>
          <w:rFonts w:ascii="Verdana" w:hAnsi="Verdana"/>
        </w:rPr>
      </w:pPr>
      <w:r w:rsidRPr="007364A1">
        <w:rPr>
          <w:rFonts w:ascii="Verdana" w:hAnsi="Verdana"/>
        </w:rPr>
        <w:t>En el caso de tener el alternador en paralelo con la red (Potencia muy superior), la misma fija la tensión y la frecuencia, que no se puede modificar con el alternador. De acuerdo a estas premisas se cumplen las siguientes condiciones:</w:t>
      </w:r>
    </w:p>
    <w:p w:rsidR="00042C34" w:rsidRDefault="00042C34" w:rsidP="000F2369">
      <w:pPr>
        <w:jc w:val="both"/>
        <w:rPr>
          <w:rFonts w:ascii="Verdana" w:hAnsi="Verdana"/>
        </w:rPr>
      </w:pPr>
    </w:p>
    <w:p w:rsidR="00042C34" w:rsidRDefault="00042C34" w:rsidP="000F2369">
      <w:pPr>
        <w:jc w:val="both"/>
        <w:rPr>
          <w:rFonts w:ascii="Verdana" w:hAnsi="Verdana"/>
        </w:rPr>
      </w:pPr>
    </w:p>
    <w:p w:rsidR="00042C34" w:rsidRDefault="00042C34" w:rsidP="000F2369">
      <w:pPr>
        <w:jc w:val="both"/>
        <w:rPr>
          <w:rFonts w:ascii="Verdana" w:hAnsi="Verdana"/>
        </w:rPr>
      </w:pPr>
    </w:p>
    <w:p w:rsidR="00042C34" w:rsidRPr="007364A1" w:rsidRDefault="00042C34" w:rsidP="000F2369">
      <w:pPr>
        <w:jc w:val="both"/>
        <w:rPr>
          <w:rFonts w:ascii="Verdana" w:hAnsi="Verdana"/>
        </w:rPr>
      </w:pPr>
    </w:p>
    <w:p w:rsidR="00042C34" w:rsidRPr="007364A1" w:rsidRDefault="00042C34" w:rsidP="007364A1">
      <w:pPr>
        <w:jc w:val="both"/>
        <w:rPr>
          <w:rFonts w:ascii="Verdana" w:hAnsi="Verdana"/>
        </w:rPr>
      </w:pPr>
      <w:r>
        <w:rPr>
          <w:noProof/>
          <w:lang w:val="es-ES"/>
        </w:rPr>
        <w:pict>
          <v:group id="Group 1418" o:spid="_x0000_s3059" style="position:absolute;left:0;text-align:left;margin-left:325.05pt;margin-top:5.25pt;width:39.95pt;height:31.4pt;z-index:251660288" coordorigin="7527,3802" coordsize="799,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" o:allowincell="f">
            <v:rect id="Rectangle 1419" o:spid="_x0000_s3060" style="position:absolute;left:7527;top:3802;width:799;height:6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gVcMEA&#10;AADbAAAADwAAAGRycy9kb3ducmV2LnhtbERPz2vCMBS+C/sfwhvsZlMFXdcZZQrC6Gmr2/3RPNtq&#10;85I1Wdv998tB8Pjx/d7sJtOJgXrfWlawSFIQxJXVLdcKvk7HeQbCB2SNnWVS8EcedtuH2QZzbUf+&#10;pKEMtYgh7HNU0ITgcil91ZBBn1hHHLmz7Q2GCPta6h7HGG46uUzTtTTYcmxo0NGhoepa/hoF18XP&#10;arjo5+IlW/N+WXy4b3d0Sj09Tm+vIAJN4S6+ud+1glVcH7/EHyC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vIFXDBAAAA2wAAAA8AAAAAAAAAAAAAAAAAmAIAAGRycy9kb3du&#10;cmV2LnhtbFBLBQYAAAAABAAEAPUAAACGAwAAAAA=&#10;" filled="f" stroked="f" strokeweight="1pt">
              <v:textbox inset="1pt,1pt,1pt,1pt">
                <w:txbxContent>
                  <w:p w:rsidR="00042C34" w:rsidRDefault="00042C34" w:rsidP="007364A1">
                    <w:pPr>
                      <w:rPr>
                        <w:rFonts w:ascii="Arial" w:hAnsi="Arial"/>
                        <w:vertAlign w:val="subscript"/>
                      </w:rPr>
                    </w:pPr>
                    <w:r>
                      <w:rPr>
                        <w:sz w:val="24"/>
                      </w:rPr>
                      <w:t xml:space="preserve">  </w:t>
                    </w:r>
                    <w:r>
                      <w:rPr>
                        <w:rFonts w:ascii="Arial" w:hAnsi="Arial"/>
                      </w:rPr>
                      <w:t>U</w:t>
                    </w:r>
                    <w:r>
                      <w:rPr>
                        <w:rFonts w:ascii="Arial" w:hAnsi="Arial"/>
                        <w:vertAlign w:val="subscript"/>
                      </w:rPr>
                      <w:t>F</w:t>
                    </w:r>
                    <w:r>
                      <w:rPr>
                        <w:rFonts w:ascii="Arial" w:hAnsi="Arial"/>
                      </w:rPr>
                      <w:t xml:space="preserve"> E</w:t>
                    </w:r>
                    <w:r>
                      <w:rPr>
                        <w:rFonts w:ascii="Arial" w:hAnsi="Arial"/>
                        <w:vertAlign w:val="subscript"/>
                      </w:rPr>
                      <w:t>F</w:t>
                    </w:r>
                  </w:p>
                  <w:p w:rsidR="00042C34" w:rsidRDefault="00042C34" w:rsidP="007364A1">
                    <w:pPr>
                      <w:rPr>
                        <w:rFonts w:ascii="Arial" w:hAnsi="Arial"/>
                      </w:rPr>
                    </w:pPr>
                    <w:r>
                      <w:rPr>
                        <w:rFonts w:ascii="Arial" w:hAnsi="Arial"/>
                      </w:rPr>
                      <w:t xml:space="preserve">    X</w:t>
                    </w:r>
                    <w:r>
                      <w:rPr>
                        <w:rFonts w:ascii="Arial" w:hAnsi="Arial"/>
                        <w:vertAlign w:val="subscript"/>
                      </w:rPr>
                      <w:t>S</w:t>
                    </w:r>
                  </w:p>
                </w:txbxContent>
              </v:textbox>
            </v:rect>
            <v:line id="Line 1420" o:spid="_x0000_s3061" style="position:absolute;visibility:visible" from="7584,4062" to="8155,4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cX08YAAADbAAAADwAAAGRycy9kb3ducmV2LnhtbESPQWvCQBSE7wX/w/IKvdWNlgZJXUVa&#10;BPUgagvt8Zl9TVKzb8PumqT/3hUEj8PMfMNM572pRUvOV5YVjIYJCOLc6ooLBV+fy+cJCB+QNdaW&#10;ScE/eZjPBg9TzLTteE/tIRQiQthnqKAMocmk9HlJBv3QNsTR+7XOYIjSFVI77CLc1HKcJKk0WHFc&#10;KLGh95Ly0+FsFGxfdmm7WG9W/fc6PeYf++PPX+eUenrsF28gAvXhHr61V1rB6wiuX+I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IHF9PGAAAA2wAAAA8AAAAAAAAA&#10;AAAAAAAAoQIAAGRycy9kb3ducmV2LnhtbFBLBQYAAAAABAAEAPkAAACUAwAAAAA=&#10;"/>
          </v:group>
        </w:pict>
      </w:r>
    </w:p>
    <w:p w:rsidR="00042C34" w:rsidRPr="007364A1" w:rsidRDefault="00042C34" w:rsidP="007364A1">
      <w:pPr>
        <w:ind w:left="284"/>
        <w:jc w:val="both"/>
        <w:rPr>
          <w:rFonts w:ascii="Verdana" w:hAnsi="Verdana"/>
          <w:lang w:val="en-US"/>
        </w:rPr>
      </w:pPr>
      <w:r w:rsidRPr="007364A1">
        <w:rPr>
          <w:rFonts w:ascii="Verdana" w:hAnsi="Verdana"/>
          <w:lang w:val="es-ES"/>
        </w:rPr>
        <w:t xml:space="preserve">   </w:t>
      </w:r>
      <w:r w:rsidRPr="007364A1">
        <w:rPr>
          <w:rFonts w:ascii="Verdana" w:hAnsi="Verdana"/>
          <w:lang w:val="es-ES"/>
        </w:rPr>
        <w:tab/>
      </w:r>
      <w:r w:rsidRPr="007364A1">
        <w:rPr>
          <w:rFonts w:ascii="Verdana" w:hAnsi="Verdana"/>
          <w:lang w:val="es-ES"/>
        </w:rPr>
        <w:tab/>
      </w:r>
      <w:r w:rsidRPr="007364A1">
        <w:rPr>
          <w:rFonts w:ascii="Verdana" w:hAnsi="Verdana"/>
          <w:lang w:val="en-US"/>
        </w:rPr>
        <w:t>P = 3 U</w:t>
      </w:r>
      <w:r w:rsidRPr="007364A1">
        <w:rPr>
          <w:rFonts w:ascii="Verdana" w:hAnsi="Verdana"/>
          <w:vertAlign w:val="subscript"/>
          <w:lang w:val="en-US"/>
        </w:rPr>
        <w:t>F</w:t>
      </w:r>
      <w:r w:rsidRPr="007364A1">
        <w:rPr>
          <w:rFonts w:ascii="Verdana" w:hAnsi="Verdana"/>
          <w:lang w:val="en-US"/>
        </w:rPr>
        <w:t xml:space="preserve"> I</w:t>
      </w:r>
      <w:r w:rsidRPr="007364A1">
        <w:rPr>
          <w:rFonts w:ascii="Verdana" w:hAnsi="Verdana"/>
          <w:vertAlign w:val="subscript"/>
          <w:lang w:val="en-US"/>
        </w:rPr>
        <w:t>F</w:t>
      </w:r>
      <w:r w:rsidRPr="007364A1">
        <w:rPr>
          <w:rFonts w:ascii="Verdana" w:hAnsi="Verdana"/>
          <w:lang w:val="en-US"/>
        </w:rPr>
        <w:t xml:space="preserve"> cos </w:t>
      </w:r>
      <w:r w:rsidRPr="007364A1">
        <w:rPr>
          <w:rFonts w:ascii="Verdana" w:hAnsi="Verdana"/>
        </w:rPr>
        <w:sym w:font="Symbol" w:char="F06A"/>
      </w:r>
      <w:r>
        <w:rPr>
          <w:rFonts w:ascii="Verdana" w:hAnsi="Verdana"/>
          <w:lang w:val="en-US"/>
        </w:rPr>
        <w:t xml:space="preserve"> = constante</w:t>
      </w:r>
      <w:r>
        <w:rPr>
          <w:rFonts w:ascii="Verdana" w:hAnsi="Verdana"/>
          <w:lang w:val="en-US"/>
        </w:rPr>
        <w:tab/>
        <w:t xml:space="preserve">            </w:t>
      </w:r>
      <w:r w:rsidRPr="007364A1">
        <w:rPr>
          <w:rFonts w:ascii="Verdana" w:hAnsi="Verdana"/>
          <w:lang w:val="en-US"/>
        </w:rPr>
        <w:t xml:space="preserve"> P = 3             sen </w:t>
      </w:r>
      <w:r w:rsidRPr="007364A1">
        <w:rPr>
          <w:rFonts w:ascii="Verdana" w:hAnsi="Verdana"/>
        </w:rPr>
        <w:sym w:font="Symbol" w:char="F064"/>
      </w:r>
    </w:p>
    <w:p w:rsidR="00042C34" w:rsidRPr="007364A1" w:rsidRDefault="00042C34" w:rsidP="007364A1">
      <w:pPr>
        <w:ind w:left="284"/>
        <w:jc w:val="both"/>
        <w:rPr>
          <w:rFonts w:ascii="Verdana" w:hAnsi="Verdana"/>
          <w:lang w:val="en-US"/>
        </w:rPr>
      </w:pPr>
      <w:r w:rsidRPr="007364A1">
        <w:rPr>
          <w:rFonts w:ascii="Verdana" w:hAnsi="Verdana"/>
          <w:lang w:val="en-US"/>
        </w:rPr>
        <w:t xml:space="preserve">       </w:t>
      </w:r>
    </w:p>
    <w:p w:rsidR="00042C34" w:rsidRPr="007364A1" w:rsidRDefault="00042C34" w:rsidP="007364A1">
      <w:pPr>
        <w:ind w:left="284"/>
        <w:jc w:val="both"/>
        <w:rPr>
          <w:rFonts w:ascii="Verdana" w:hAnsi="Verdana"/>
          <w:lang w:val="en-US"/>
        </w:rPr>
      </w:pPr>
    </w:p>
    <w:p w:rsidR="00042C34" w:rsidRDefault="00042C34" w:rsidP="009D45CF">
      <w:pPr>
        <w:ind w:left="284"/>
        <w:jc w:val="both"/>
        <w:rPr>
          <w:rFonts w:ascii="Verdana" w:hAnsi="Verdana"/>
        </w:rPr>
      </w:pPr>
      <w:r w:rsidRPr="007364A1">
        <w:rPr>
          <w:rFonts w:ascii="Verdana" w:hAnsi="Verdana"/>
          <w:lang w:val="en-US"/>
        </w:rPr>
        <w:tab/>
      </w:r>
      <w:r w:rsidRPr="007364A1">
        <w:rPr>
          <w:rFonts w:ascii="Verdana" w:hAnsi="Verdana"/>
          <w:lang w:val="en-US"/>
        </w:rPr>
        <w:tab/>
      </w:r>
      <w:r w:rsidRPr="007364A1">
        <w:rPr>
          <w:rFonts w:ascii="Verdana" w:hAnsi="Verdana"/>
        </w:rPr>
        <w:t>P = constante</w:t>
      </w:r>
      <w:r w:rsidRPr="007364A1">
        <w:rPr>
          <w:rFonts w:ascii="Verdana" w:hAnsi="Verdana"/>
        </w:rPr>
        <w:tab/>
      </w:r>
      <w:r w:rsidRPr="007364A1">
        <w:rPr>
          <w:rFonts w:ascii="Verdana" w:hAnsi="Verdana"/>
        </w:rPr>
        <w:tab/>
        <w:t xml:space="preserve">I cos </w:t>
      </w:r>
      <w:r w:rsidRPr="007364A1">
        <w:rPr>
          <w:rFonts w:ascii="Verdana" w:hAnsi="Verdana"/>
        </w:rPr>
        <w:sym w:font="Symbol" w:char="F06A"/>
      </w:r>
      <w:r w:rsidRPr="007364A1">
        <w:rPr>
          <w:rFonts w:ascii="Verdana" w:hAnsi="Verdana"/>
        </w:rPr>
        <w:t xml:space="preserve"> = constante</w:t>
      </w:r>
      <w:r w:rsidRPr="007364A1">
        <w:rPr>
          <w:rFonts w:ascii="Verdana" w:hAnsi="Verdana"/>
        </w:rPr>
        <w:tab/>
        <w:t xml:space="preserve">     E</w:t>
      </w:r>
      <w:r w:rsidRPr="007364A1">
        <w:rPr>
          <w:rFonts w:ascii="Verdana" w:hAnsi="Verdana"/>
          <w:vertAlign w:val="subscript"/>
        </w:rPr>
        <w:t>F</w:t>
      </w:r>
      <w:r w:rsidRPr="007364A1">
        <w:rPr>
          <w:rFonts w:ascii="Verdana" w:hAnsi="Verdana"/>
        </w:rPr>
        <w:t xml:space="preserve"> sen </w:t>
      </w:r>
      <w:r w:rsidRPr="007364A1">
        <w:rPr>
          <w:rFonts w:ascii="Verdana" w:hAnsi="Verdana"/>
        </w:rPr>
        <w:sym w:font="Symbol" w:char="F064"/>
      </w:r>
      <w:r w:rsidRPr="007364A1">
        <w:rPr>
          <w:rFonts w:ascii="Verdana" w:hAnsi="Verdana"/>
        </w:rPr>
        <w:t xml:space="preserve"> = </w:t>
      </w:r>
      <w:r>
        <w:rPr>
          <w:rFonts w:ascii="Verdana" w:hAnsi="Verdana"/>
        </w:rPr>
        <w:t>constante</w:t>
      </w:r>
    </w:p>
    <w:p w:rsidR="00042C34" w:rsidRDefault="00042C34" w:rsidP="009D45CF">
      <w:pPr>
        <w:ind w:left="284"/>
        <w:jc w:val="both"/>
        <w:rPr>
          <w:rFonts w:ascii="Verdana" w:hAnsi="Verdana"/>
        </w:rPr>
      </w:pPr>
    </w:p>
    <w:p w:rsidR="00042C34" w:rsidRPr="007364A1" w:rsidRDefault="00042C34" w:rsidP="009D45CF">
      <w:pPr>
        <w:ind w:left="284"/>
        <w:jc w:val="both"/>
        <w:rPr>
          <w:rFonts w:ascii="Verdana" w:hAnsi="Verdana"/>
        </w:rPr>
      </w:pPr>
    </w:p>
    <w:p w:rsidR="00042C34" w:rsidRPr="007364A1" w:rsidRDefault="00042C34" w:rsidP="007364A1">
      <w:pPr>
        <w:ind w:firstLine="708"/>
        <w:jc w:val="both"/>
        <w:rPr>
          <w:rFonts w:ascii="Verdana" w:hAnsi="Verdana"/>
        </w:rPr>
      </w:pPr>
      <w:r w:rsidRPr="007364A1">
        <w:rPr>
          <w:rFonts w:ascii="Verdana" w:hAnsi="Verdana"/>
          <w:noProof/>
        </w:rPr>
        <w:t xml:space="preserve">Si analizamos </w:t>
      </w:r>
      <w:r w:rsidRPr="007364A1">
        <w:rPr>
          <w:rFonts w:ascii="Verdana" w:hAnsi="Verdana"/>
        </w:rPr>
        <w:t xml:space="preserve">el diagrama fasorial correspondiente a un estado, en el cual se mantiene constante la potencia activa, la frecuencia y la tensión en bornes del generador, según lo dibujado en la figura </w:t>
      </w:r>
      <w:r>
        <w:rPr>
          <w:rFonts w:ascii="Verdana" w:hAnsi="Verdana"/>
        </w:rPr>
        <w:t>9</w:t>
      </w:r>
      <w:r w:rsidRPr="007364A1">
        <w:rPr>
          <w:rFonts w:ascii="Verdana" w:hAnsi="Verdana"/>
        </w:rPr>
        <w:t>.3</w:t>
      </w:r>
      <w:r>
        <w:rPr>
          <w:rFonts w:ascii="Verdana" w:hAnsi="Verdana"/>
        </w:rPr>
        <w:t>9</w:t>
      </w:r>
      <w:r w:rsidRPr="007364A1">
        <w:rPr>
          <w:rFonts w:ascii="Verdana" w:hAnsi="Verdana"/>
        </w:rPr>
        <w:t>.</w:t>
      </w:r>
    </w:p>
    <w:p w:rsidR="00042C34" w:rsidRPr="007364A1" w:rsidRDefault="00042C34" w:rsidP="007364A1">
      <w:pPr>
        <w:rPr>
          <w:rFonts w:ascii="Verdana" w:hAnsi="Verdana"/>
          <w:b/>
          <w:vertAlign w:val="subscript"/>
        </w:rPr>
      </w:pPr>
      <w:r>
        <w:rPr>
          <w:noProof/>
          <w:lang w:val="es-ES"/>
        </w:rPr>
        <w:pict>
          <v:group id="Group 1609" o:spid="_x0000_s3062" style="position:absolute;margin-left:19.75pt;margin-top:6.15pt;width:422.85pt;height:236.3pt;z-index:251664384" coordorigin="2380,4417" coordsize="8457,4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">
            <v:line id="Line 1610" o:spid="_x0000_s3063" style="position:absolute;flip:x y;visibility:visible" from="5296,6243" to="5354,6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7c8MMAAADaAAAADwAAAGRycy9kb3ducmV2LnhtbESPX2vCMBTF34V9h3AHe9PUMVSqadkG&#10;gg9jw1bw9dJcm2JzU5rU1n36ZTDY4+H8+XF2+WRbcaPeN44VLBcJCOLK6YZrBadyP9+A8AFZY+uY&#10;FNzJQ549zHaYajfykW5FqEUcYZ+iAhNCl0rpK0MW/cJ1xNG7uN5iiLKvpe5xjOO2lc9JspIWG44E&#10;gx29G6quxWAj5Jx8fK6G5dvX/rs0d78eivFASj09Tq9bEIGm8B/+ax+0ghf4vRJvgM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O3PDDAAAA2gAAAA8AAAAAAAAAAAAA&#10;AAAAoQIAAGRycy9kb3ducmV2LnhtbFBLBQYAAAAABAAEAPkAAACRAwAAAAA=&#10;">
              <v:stroke startarrowwidth="narrow" startarrowlength="short" endarrow="block" endarrowwidth="narrow" endarrowlength="short"/>
            </v:line>
            <v:shape id="Arc 1611" o:spid="_x0000_s3064" style="position:absolute;left:5287;top:6236;width:115;height:457;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Zd+b8A&#10;AADaAAAADwAAAGRycy9kb3ducmV2LnhtbESPQYvCMBSE74L/ITzBm6a1KFKNoi6CuCer3h/Nsy02&#10;L6XJav33RhD2OMzMN8xy3ZlaPKh1lWUF8TgCQZxbXXGh4HLej+YgnEfWWFsmBS9ysF71e0tMtX3y&#10;iR6ZL0SAsEtRQel9k0rp8pIMurFtiIN3s61BH2RbSN3iM8BNLSdRNJMGKw4LJTa0Kym/Z38mUA5T&#10;KW2S7F4J/WbbLr5ejz+xUsNBt1mA8NT5//C3fdAKpvC5Em6AXL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phl35vwAAANoAAAAPAAAAAAAAAAAAAAAAAJgCAABkcnMvZG93bnJl&#10;di54bWxQSwUGAAAAAAQABAD1AAAAhAMAAAAA&#10;" adj="0,,0" path="m-1,nfc11929,,21600,9670,21600,21600em-1,nsc11929,,21600,9670,21600,21600l,21600,-1,xe" filled="f">
              <v:stroke startarrowwidth="narrow" startarrowlength="short" endarrowwidth="narrow" endarrowlength="short"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115,457;0,457" o:connectangles="0,0,0" textboxrect="3163,3163,18437,18437"/>
              <v:handles>
                <v:h position="@3,#0" polar="10800,10800"/>
                <v:h position="#2,#1" polar="10800,10800" radiusrange="0,10800"/>
              </v:handles>
            </v:shape>
            <v:line id="Line 1612" o:spid="_x0000_s3065" style="position:absolute;flip:x;visibility:visible" from="3922,6963" to="3980,70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LMqsEAAADaAAAADwAAAGRycy9kb3ducmV2LnhtbESPQWsCMRSE70L/Q3gFb5ptD4tsjVKE&#10;FhEPrkrPj80zWd28bDdR139vBMHjMDPfMNN57xpxoS7UnhV8jDMQxJXXNRsF+93PaAIiRGSNjWdS&#10;cKMA89nbYIqF9lcu6bKNRiQIhwIV2BjbQspQWXIYxr4lTt7Bdw5jkp2RusNrgrtGfmZZLh3WnBYs&#10;trSwVJ22Z6dgaVZms/glUzaTv7w8/B+tW++UGr73318gIvXxFX62l1pBDo8r6QbI2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0syqwQAAANoAAAAPAAAAAAAAAAAAAAAA&#10;AKECAABkcnMvZG93bnJldi54bWxQSwUGAAAAAAQABAD5AAAAjwMAAAAA&#10;">
              <v:stroke startarrowwidth="narrow" startarrowlength="short" endarrow="block" endarrowwidth="narrow" endarrowlength="short"/>
            </v:line>
            <v:shape id="Arc 1613" o:spid="_x0000_s3066" style="position:absolute;left:3976;top:6681;width:115;height:286;flip:y;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osKr4A&#10;AADaAAAADwAAAGRycy9kb3ducmV2LnhtbESPzQrCMBCE74LvEFbwIprqQaUaRUSp4sm/+9KsbbHZ&#10;lCZqfXsjCB6HmfmGmS8bU4on1a6wrGA4iEAQp1YXnCm4nLf9KQjnkTWWlknBmxwsF+3WHGNtX3yk&#10;58lnIkDYxagg976KpXRpTgbdwFbEwbvZ2qAPss6krvEV4KaUoygaS4MFh4UcK1rnlN5PD6PgoYvG&#10;vns0xP1tvbuu0mSTHBKlup1mNQPhqfH/8K+90wom8L0SboBcfA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VKLCq+AAAA2gAAAA8AAAAAAAAAAAAAAAAAmAIAAGRycy9kb3ducmV2&#10;LnhtbFBLBQYAAAAABAAEAPUAAACDAwAAAAA=&#10;" adj="0,,0" path="m-1,nfc11929,,21600,9670,21600,21600em-1,nsc11929,,21600,9670,21600,21600l,21600,-1,xe" filled="f">
              <v:stroke startarrowwidth="narrow" startarrowlength="short" endarrowwidth="narrow" endarrowlength="short"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115,286;0,286" o:connectangles="0,0,0" textboxrect="3163,3163,18437,18437"/>
              <v:handles>
                <v:h position="@3,#0" polar="10800,10800"/>
                <v:h position="#2,#1" polar="10800,10800" radiusrange="0,10800"/>
              </v:handles>
            </v:shape>
            <v:line id="Line 1614" o:spid="_x0000_s3067" style="position:absolute;flip:x;visibility:visible" from="2437,6701" to="3578,67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Fl5wsEAAADaAAAADwAAAGRycy9kb3ducmV2LnhtbERPz2vCMBS+C/sfwhvsIjPVgriuqYyN&#10;UQ9DsNX7o3lry5qXkmS1++/NQdjx4/ud72cziImc7y0rWK8SEMSN1T23Cs715/MOhA/IGgfLpOCP&#10;POyLh0WOmbZXPtFUhVbEEPYZKuhCGDMpfdORQb+yI3Hkvq0zGCJ0rdQOrzHcDHKTJFtpsOfY0OFI&#10;7x01P9WvUaDdVKbLy8vlMOuyPn59DOmmXyv19Di/vYIINId/8d190Ari1ngl3gBZ3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YWXnCwQAAANoAAAAPAAAAAAAAAAAAAAAA&#10;AKECAABkcnMvZG93bnJldi54bWxQSwUGAAAAAAQABAD5AAAAjwMAAAAA&#10;" strokeweight=".25pt">
              <v:stroke dashstyle="1 1" startarrowwidth="narrow" startarrowlength="short" endarrowwidth="narrow" endarrowlength="short"/>
            </v:line>
            <v:line id="Line 1615" o:spid="_x0000_s3068" style="position:absolute;visibility:visible" from="3634,6815" to="3635,8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1YgMQAAADaAAAADwAAAGRycy9kb3ducmV2LnhtbESPQWvCQBSE74X+h+UJ3pqNRaSNrlJK&#10;BT1YahT1+Mi+ZEOzb0N21eiv7xYKPQ4z8w0zW/S2ERfqfO1YwShJQRAXTtdcKdjvlk8vIHxA1tg4&#10;JgU38rCYPz7MMNPuylu65KESEcI+QwUmhDaT0heGLPrEtcTRK11nMUTZVVJ3eI1w28jnNJ1IizXH&#10;BYMtvRsqvvOzVeDXH/Zw3xQyn9yOXyf6lGZclkoNB/3bFESgPvyH/9orreAVfq/EGyDn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TViAxAAAANoAAAAPAAAAAAAAAAAA&#10;AAAAAKECAABkcnMvZG93bnJldi54bWxQSwUGAAAAAAQABAD5AAAAkgMAAAAA&#10;" strokeweight=".25pt">
              <v:stroke dashstyle="1 1" startarrowwidth="narrow" startarrowlength="short" endarrowwidth="narrow" endarrowlength="short"/>
            </v:line>
            <v:line id="Line 1616" o:spid="_x0000_s3069" style="position:absolute;visibility:visible" from="3634,8585" to="4775,85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zMhcUAAADbAAAADwAAAGRycy9kb3ducmV2LnhtbESPQWvCQBCF70L/wzKFXopuKqVo6ipF&#10;KO2hokYv3sbsmASzsyG7NfHfOwfB2zzmfW/ezBa9q9WF2lB5NvA2SkAR595WXBjY776HE1AhIlus&#10;PZOBKwVYzJ8GM0yt73hLlywWSkI4pGigjLFJtQ55SQ7DyDfEsjv51mEU2RbatthJuKv1OEk+tMOK&#10;5UKJDS1Lys/Zv5MaP8fz2J4O3Xs1dat19kfL9ebVmJfn/usTVKQ+Psx3+tcKJ+3lFxlAz2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JzMhcUAAADbAAAADwAAAAAAAAAA&#10;AAAAAAChAgAAZHJzL2Rvd25yZXYueG1sUEsFBgAAAAAEAAQA+QAAAJMDAAAAAA==&#10;">
              <v:stroke startarrow="block" startarrowwidth="narrow" startarrowlength="short" endarrow="block" endarrowwidth="narrow" endarrowlength="short"/>
            </v:line>
            <v:line id="Line 1617" o:spid="_x0000_s3070" style="position:absolute;flip:y;visibility:visible" from="2437,4931" to="2438,6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EkecAAAADbAAAADwAAAGRycy9kb3ducmV2LnhtbERPy6rCMBDdC/5DGMGdTRUR7TWKiEJd&#10;+gDvcmjmtr02k9JErX69EQR3czjPmS9bU4kbNa60rGAYxSCIM6tLzhWcjtvBFITzyBory6TgQQ6W&#10;i25njom2d97T7eBzEULYJaig8L5OpHRZQQZdZGviwP3ZxqAPsMmlbvAewk0lR3E8kQZLDg0F1rQu&#10;KLscrkbB8bx5ynJyWf/uZjYdj6fPNNv9K9XvtasfEJ5a/xV/3KkO84fw/iUcIBc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xhJHnAAAAA2wAAAA8AAAAAAAAAAAAAAAAA&#10;oQIAAGRycy9kb3ducmV2LnhtbFBLBQYAAAAABAAEAPkAAACOAwAAAAA=&#10;">
              <v:stroke startarrow="block" startarrowwidth="narrow" startarrowlength="short" endarrow="block" endarrowwidth="narrow" endarrowlength="short"/>
            </v:line>
            <v:line id="Line 1618" o:spid="_x0000_s3071" style="position:absolute;flip:y;visibility:visible" from="7746,4941" to="8374,67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1818EAAADbAAAADwAAAGRycy9kb3ducmV2LnhtbERPS2rDMBDdF3IHMYHuajlemOBaCXYh&#10;oZvS5nOAwZraptLIsZTYvX1VCGQ3j/edcjtbI240+t6xglWSgiBunO65VXA+7V7WIHxA1mgck4Jf&#10;8rDdLJ5KLLSb+EC3Y2hFDGFfoIIuhKGQ0jcdWfSJG4gj9+1GiyHCsZV6xCmGWyOzNM2lxZ5jQ4cD&#10;vXXU/ByvVsFlbypb5613+9XXzvDHZ3aqpVLPy7l6BRFoDg/x3f2u4/wM/n+JB8jN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fLXzXwQAAANsAAAAPAAAAAAAAAAAAAAAA&#10;AKECAABkcnMvZG93bnJldi54bWxQSwUGAAAAAAQABAD5AAAAjwMAAAAA&#10;" strokeweight=".5pt">
              <v:stroke dashstyle="1 1" startarrowwidth="narrow" startarrowlength="short" endarrow="block" endarrowwidth="narrow" endarrowlength="short"/>
            </v:line>
            <v:line id="Line 1619" o:spid="_x0000_s3072" style="position:absolute;flip:y;visibility:visible" from="7738,4951" to="7739,6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sTXUsMAAADbAAAADwAAAGRycy9kb3ducmV2LnhtbERPTWvCQBC9C/0PyxR6M5u20Ep0FWkR&#10;tPZiFL2O2WkSmp2Nu2uM/75bELzN433OZNabRnTkfG1ZwXOSgiAurK65VLDbLoYjED4ga2wsk4Ir&#10;eZhNHwYTzLS98Ia6PJQihrDPUEEVQptJ6YuKDPrEtsSR+7HOYIjQlVI7vMRw08iXNH2TBmuODRW2&#10;9FFR8ZufjYLj12F12n2WxSY/7Lffbr7GRfeu1NNjPx+DCNSHu/jmXuo4/xX+f4kHyOk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LE11LDAAAA2wAAAA8AAAAAAAAAAAAA&#10;AAAAoQIAAGRycy9kb3ducmV2LnhtbFBLBQYAAAAABAAEAPkAAACRAwAAAAA=&#10;">
              <v:stroke dashstyle="1 1" startarrowwidth="narrow" startarrowlength="short" endarrow="block" endarrowwidth="narrow" endarrowlength="short"/>
            </v:line>
            <v:line id="Line 1620" o:spid="_x0000_s3073" style="position:absolute;visibility:visible" from="3634,6687" to="4775,70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ySBMQAAADbAAAADwAAAGRycy9kb3ducmV2LnhtbESPzWrDMBCE74W8g9hCLiWRHZoQ3Cgm&#10;aUjpqZAfel6sjWVqrYSl2s7bV4VCb7vM7Hyzm3K0reipC41jBfk8A0FcOd1wreB6Oc7WIEJE1tg6&#10;JgV3ClBuJw8bLLQb+ET9OdYihXAoUIGJ0RdShsqQxTB3njhpN9dZjGntaqk7HFK4beUiy1bSYsOJ&#10;YNDTq6Hq6/xtE2SZt8tVkLi/vXm/OJinT7v/UGr6OO5eQEQa47/57/pdp/rP8PtLGkBu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HJIExAAAANsAAAAPAAAAAAAAAAAA&#10;AAAAAKECAABkcnMvZG93bnJldi54bWxQSwUGAAAAAAQABAD5AAAAkgMAAAAA&#10;">
              <v:stroke startarrowwidth="narrow" startarrowlength="short" endarrow="block" endarrowwidth="narrow" endarrowlength="short"/>
            </v:line>
            <v:line id="Line 1621" o:spid="_x0000_s3074" style="position:absolute;visibility:visible" from="3634,6690" to="4775,66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Cftb8AAADbAAAADwAAAGRycy9kb3ducmV2LnhtbERPTYvCMBC9C/6HMMLebKqLotUoIgiK&#10;eNAVvA7N2FabSW2i1n9vBGFv83ifM503phQPql1hWUEvikEQp1YXnCk4/q26IxDOI2ssLZOCFzmY&#10;z9qtKSbaPnlPj4PPRAhhl6CC3PsqkdKlORl0ka2IA3e2tUEfYJ1JXeMzhJtS9uN4KA0WHBpyrGiZ&#10;U3o93I2CwXB3tVvEW//eu1C6um1+x6dKqZ9Os5iA8NT4f/HXvdZh/gA+v4QD5OwN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nCftb8AAADbAAAADwAAAAAAAAAAAAAAAACh&#10;AgAAZHJzL2Rvd25yZXYueG1sUEsFBgAAAAAEAAQA+QAAAI0DAAAAAA==&#10;" strokeweight="1pt">
              <v:stroke dashstyle="1 1" startarrowwidth="narrow" startarrowlength="short" endarrow="block" endarrowwidth="narrow" endarrowlength="short"/>
            </v:line>
            <v:line id="Line 1622" o:spid="_x0000_s3075" style="position:absolute;flip:y;visibility:visible" from="3631,4928" to="8363,6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Z61L4AAADbAAAADwAAAGRycy9kb3ducmV2LnhtbERPy6rCMBDdC/5DGOHuNNVFuVSjqKC4&#10;ER/1A4ZmbIvJpDZRe//eCBfczeE8Z7borBFPan3tWMF4lIAgLpyuuVRwyTfDXxA+IGs0jknBH3lY&#10;zPu9GWbavfhEz3MoRQxhn6GCKoQmk9IXFVn0I9cQR+7qWoshwraUusVXDLdGTpIklRZrjg0VNrSu&#10;qLidH1bBfWuWdpWW3m3Hx43h/WGSr6RSP4NuOQURqAtf8b97p+P8FD6/xAPk/A0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gFnrUvgAAANsAAAAPAAAAAAAAAAAAAAAAAKEC&#10;AABkcnMvZG93bnJldi54bWxQSwUGAAAAAAQABAD5AAAAjAMAAAAA&#10;" strokeweight=".5pt">
              <v:stroke dashstyle="1 1" startarrowwidth="narrow" startarrowlength="short" endarrow="block" endarrowwidth="narrow" endarrowlength="short"/>
            </v:line>
            <v:line id="Line 1623" o:spid="_x0000_s3076" style="position:absolute;flip:y;visibility:visible" from="3631,4929" to="7736,66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1rfT78AAADbAAAADwAAAGRycy9kb3ducmV2LnhtbERPzYrCMBC+L/gOYQRva6oHlWosVVC8&#10;iOvPAwzN2BaTSW2i1rc3Cwt7m4/vdxZZZ414UutrxwpGwwQEceF0zaWCy3nzPQPhA7JG45gUvMlD&#10;tux9LTDV7sVHep5CKWII+xQVVCE0qZS+qMiiH7qGOHJX11oMEbal1C2+Yrg1cpwkE2mx5thQYUPr&#10;iorb6WEV3Lcmt6tJ6d129LMxvD+Mzyup1KDf5XMQgbrwL/5z73ScP4XfX+IBcvk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T1rfT78AAADbAAAADwAAAAAAAAAAAAAAAACh&#10;AgAAZHJzL2Rvd25yZXYueG1sUEsFBgAAAAAEAAQA+QAAAI0DAAAAAA==&#10;" strokeweight=".5pt">
              <v:stroke dashstyle="1 1" startarrowwidth="narrow" startarrowlength="short" endarrow="block" endarrowwidth="narrow" endarrowlength="short"/>
            </v:line>
            <v:line id="Line 1624" o:spid="_x0000_s3077" style="position:absolute;flip:x y;visibility:visible" from="5854,4928" to="7736,6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w/ncQAAADbAAAADwAAAGRycy9kb3ducmV2LnhtbESPQWvCQBCF7wX/wzKCt7qpQinRVWyL&#10;YqGHGj14HLJjNpidDdlV0/76zkHwNsN7894382XvG3WlLtaBDbyMM1DEZbA1VwYO+/XzG6iYkC02&#10;gcnAL0VYLgZPc8xtuPGOrkWqlIRwzNGAS6nNtY6lI49xHFpi0U6h85hk7SptO7xJuG/0JMtetcea&#10;pcFhSx+OynNx8Qb0xq7td/FTfjXTP+sK/34+fvbGjIb9agYqUZ8e5vv11gq+wMovMoBe/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XD+dxAAAANsAAAAPAAAAAAAAAAAA&#10;AAAAAKECAABkcnMvZG93bnJldi54bWxQSwUGAAAAAAQABAD5AAAAkgMAAAAA&#10;" strokeweight=".5pt">
              <v:stroke dashstyle="1 1" startarrowwidth="narrow" startarrowlength="short" endarrow="block" endarrowwidth="narrow" endarrowlength="short"/>
            </v:line>
            <v:line id="Line 1625" o:spid="_x0000_s3078" style="position:absolute;flip:y;visibility:visible" from="3634,4928" to="5858,6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nupr8AAADbAAAADwAAAGRycy9kb3ducmV2LnhtbERPzYrCMBC+L/gOYQRva6oH0WosVVC8&#10;iOvPAwzN2BaTSW2i1rc3Cwt7m4/vdxZZZ414UutrxwpGwwQEceF0zaWCy3nzPQXhA7JG45gUvMlD&#10;tux9LTDV7sVHep5CKWII+xQVVCE0qZS+qMiiH7qGOHJX11oMEbal1C2+Yrg1cpwkE2mx5thQYUPr&#10;iorb6WEV3Lcmt6tJ6d129LMxvD+Mzyup1KDf5XMQgbrwL/5z73ScP4PfX+IBcvk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Ynupr8AAADbAAAADwAAAAAAAAAAAAAAAACh&#10;AgAAZHJzL2Rvd25yZXYueG1sUEsFBgAAAAAEAAQA+QAAAI0DAAAAAA==&#10;" strokeweight=".5pt">
              <v:stroke dashstyle="1 1" startarrowwidth="narrow" startarrowlength="short" endarrow="block" endarrowwidth="narrow" endarrowlength="short"/>
            </v:line>
            <v:line id="Line 1626" o:spid="_x0000_s3079" style="position:absolute;flip:y;visibility:visible" from="3634,5557" to="4775,6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51CN78AAADbAAAADwAAAGRycy9kb3ducmV2LnhtbERPTYvCMBC9C/sfwgh7s6keRLpGWYQV&#10;EQ9WZc9DMybVZtJtonb/vTkIHh/ve77sXSPu1IXas4JxloMgrryu2Sg4HX9GMxAhImtsPJOCfwqw&#10;XHwM5lho/+CS7odoRArhUKACG2NbSBkqSw5D5lvixJ195zAm2BmpO3ykcNfISZ5PpcOaU4PFllaW&#10;quvh5hRszNbsV2syZTP7nZbnv4t1u6NSn8P++wtEpD6+xS/3RiuYpPXpS/oBcvEE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a51CN78AAADbAAAADwAAAAAAAAAAAAAAAACh&#10;AgAAZHJzL2Rvd25yZXYueG1sUEsFBgAAAAAEAAQA+QAAAI0DAAAAAA==&#10;">
              <v:stroke startarrowwidth="narrow" startarrowlength="short" endarrow="block" endarrowwidth="narrow" endarrowlength="short"/>
            </v:line>
            <v:line id="Line 1627" o:spid="_x0000_s3080" style="position:absolute;flip:x;visibility:visible" from="4342,6863" to="4376,69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HnrMIAAADbAAAADwAAAGRycy9kb3ducmV2LnhtbESPQYvCMBSE78L+h/AWvGmqB5FqlEXY&#10;RRYPVsXzo3km1eal22S1/nsjCB6HmfmGmS87V4srtaHyrGA0zEAQl15XbBQc9t+DKYgQkTXWnknB&#10;nQIsFx+9Oeba37ig6y4akSAcclRgY2xyKUNpyWEY+oY4eSffOoxJtkbqFm8J7mo5zrKJdFhxWrDY&#10;0MpSedn9OwVr82u2qx8yRT09TorT39m6zV6p/mf3NQMRqYvv8Ku91grGI3h+ST9ALh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NHnrMIAAADbAAAADwAAAAAAAAAAAAAA&#10;AAChAgAAZHJzL2Rvd25yZXYueG1sUEsFBgAAAAAEAAQA+QAAAJADAAAAAA==&#10;">
              <v:stroke startarrowwidth="narrow" startarrowlength="short" endarrow="block" endarrowwidth="narrow" endarrowlength="short"/>
            </v:line>
            <v:shape id="Arc 1628" o:spid="_x0000_s3081" style="position:absolute;left:4336;top:6692;width:58;height:172;flip:y;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vA78A&#10;AADbAAAADwAAAGRycy9kb3ducmV2LnhtbESPzQrCMBCE74LvEFbwIprag0g1iohSxZN/96VZ22Kz&#10;KU3U+vZGEDwOM/MNM1+2phJPalxpWcF4FIEgzqwuOVdwOW+HUxDOI2usLJOCNzlYLrqdOSbavvhI&#10;z5PPRYCwS1BB4X2dSOmyggy6ka2Jg3ezjUEfZJNL3eArwE0l4yiaSIMlh4UCa1oXlN1PD6PgocvW&#10;vgc0xv1tvbuusnSTHlKl+r12NQPhqfX/8K+90wriGL5fwg+Qi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6bW8DvwAAANsAAAAPAAAAAAAAAAAAAAAAAJgCAABkcnMvZG93bnJl&#10;di54bWxQSwUGAAAAAAQABAD1AAAAhAMAAAAA&#10;" adj="0,,0" path="m-1,nfc11929,,21600,9670,21600,21600em-1,nsc11929,,21600,9670,21600,21600l,21600,-1,xe" filled="f">
              <v:stroke startarrowwidth="narrow" startarrowlength="short" endarrowwidth="narrow" endarrowlength="short"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58,172;0,172" o:connectangles="0,0,0" textboxrect="3163,3163,18437,18437"/>
              <v:handles>
                <v:h position="@3,#0" polar="10800,10800"/>
                <v:h position="#2,#1" polar="10800,10800" radiusrange="0,10800"/>
              </v:handles>
            </v:shape>
            <v:line id="Line 1629" o:spid="_x0000_s3082" style="position:absolute;visibility:visible" from="2380,4931" to="10837,4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rg3sUAAADbAAAADwAAAGRycy9kb3ducmV2LnhtbESPT2vCQBTE70K/w/IK3nTjH6REV5HS&#10;QntQaira4yP7kg3Nvg3ZrUY/vSsUPA4z8xtmsepsLU7U+sqxgtEwAUGcO11xqWD//T54AeEDssba&#10;MSm4kIfV8qm3wFS7M+/olIVSRAj7FBWYEJpUSp8bsuiHriGOXuFaiyHKtpS6xXOE21qOk2QmLVYc&#10;Fww29Goo/83+rAL/+WYP100us9nl+PVDW2mmRaFU/7lbz0EE6sIj/N/+0ArGE7h/iT9AL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Nrg3sUAAADbAAAADwAAAAAAAAAA&#10;AAAAAAChAgAAZHJzL2Rvd25yZXYueG1sUEsFBgAAAAAEAAQA+QAAAJMDAAAAAA==&#10;" strokeweight=".25pt">
              <v:stroke dashstyle="1 1" startarrowwidth="narrow" startarrowlength="short" endarrowwidth="narrow" endarrowlength="short"/>
            </v:line>
            <v:line id="Line 1630" o:spid="_x0000_s3083" style="position:absolute;visibility:visible" from="4774,4417" to="4775,9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N4qsQAAADbAAAADwAAAGRycy9kb3ducmV2LnhtbESPQWvCQBSE7wX/w/IEb3WjiJToKqUo&#10;2INio2iPj+xLNjT7NmS3Gv31bqHgcZiZb5j5srO1uFDrK8cKRsMEBHHudMWlguNh/foGwgdkjbVj&#10;UnAjD8tF72WOqXZX/qJLFkoRIexTVGBCaFIpfW7Ioh+6hjh6hWsthijbUuoWrxFuazlOkqm0WHFc&#10;MNjQh6H8J/u1Cvznyp7u21xm09t5/007aSZFodSg373PQATqwjP8395oBeMJ/H2JP0A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M3iqxAAAANsAAAAPAAAAAAAAAAAA&#10;AAAAAKECAABkcnMvZG93bnJldi54bWxQSwUGAAAAAAQABAD5AAAAkgMAAAAA&#10;" strokeweight=".25pt">
              <v:stroke dashstyle="1 1" startarrowwidth="narrow" startarrowlength="short" endarrowwidth="narrow" endarrowlength="short"/>
            </v:line>
            <v:line id="Line 1631" o:spid="_x0000_s3084" style="position:absolute;visibility:visible" from="3655,6687" to="7760,66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o6a8QAAADbAAAADwAAAGRycy9kb3ducmV2LnhtbESPQWsCMRSE7wX/Q3iCt5pVqJStUazg&#10;1oM91O0PeN28bpYmL8smuqu/3hQEj8PMfMMs14Oz4kxdaDwrmE0zEMSV1w3XCr7L3fMriBCRNVrP&#10;pOBCAdar0dMSc+17/qLzMdYiQTjkqMDE2OZShsqQwzD1LXHyfn3nMCbZ1VJ32Ce4s3KeZQvpsOG0&#10;YLClraHq73hyChZl+b4LH0Vx+DkVVTR282mvvVKT8bB5AxFpiI/wvb3XCuYv8P8l/QC5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ijprxAAAANsAAAAPAAAAAAAAAAAA&#10;AAAAAKECAABkcnMvZG93bnJldi54bWxQSwUGAAAAAAQABAD5AAAAkgMAAAAA&#10;" strokeweight="1pt">
              <v:stroke startarrowwidth="narrow" startarrowlength="short" endarrow="block" endarrowwidth="narrow" endarrowlength="short"/>
            </v:line>
            <v:line id="Line 1632" o:spid="_x0000_s3085" style="position:absolute;visibility:visible" from="3634,6681" to="4775,8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5jVcIAAADbAAAADwAAAGRycy9kb3ducmV2LnhtbESPX2vCMBTF34V9h3AHexFNLVhGNRXd&#10;2PBpYDf2fGlum2JzE5pMu2+/CAMfD+fPj7PdTXYQFxpD71jBapmBIG6c7rlT8PX5tngGESKyxsEx&#10;KfilALvqYbbFUrsrn+hSx06kEQ4lKjAx+lLK0BiyGJbOEyevdaPFmOTYST3iNY3bQeZZVkiLPSeC&#10;QU8vhppz/WMTZL0a1kWQeGjfvc9fzfzbHj6Uenqc9hsQkaZ4D/+3j1pBXsDtS/oBsv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5jVcIAAADbAAAADwAAAAAAAAAAAAAA&#10;AAChAgAAZHJzL2Rvd25yZXYueG1sUEsFBgAAAAAEAAQA+QAAAJADAAAAAA==&#10;">
              <v:stroke startarrowwidth="narrow" startarrowlength="short" endarrow="block" endarrowwidth="narrow" endarrowlength="short"/>
            </v:line>
            <v:line id="Line 1633" o:spid="_x0000_s3086" style="position:absolute;flip:y;visibility:visible" from="7752,4928" to="9976,6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AhMcIAAADbAAAADwAAAGRycy9kb3ducmV2LnhtbESPS2vDMBCE74X+B7GF3mo5OTTFtRyS&#10;QKDNLal731rrR22tjKX48e+jQKHHYWa+YdLtbDox0uAaywpWUQyCuLC64UpB/nV8eQPhPLLGzjIp&#10;WMjBNnt8SDHRduIzjRdfiQBhl6CC2vs+kdIVNRl0ke2Jg1fawaAPcqikHnAKcNPJdRy/SoMNh4Ua&#10;ezrUVLSXqwmUqv0ZP5tyzA/nX1z2pxXP7bdSz0/z7h2Ep9n/h//aH1rBegP3L+EHyOw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rAhMcIAAADbAAAADwAAAAAAAAAAAAAA&#10;AAChAgAAZHJzL2Rvd25yZXYueG1sUEsFBgAAAAAEAAQA+QAAAJADAAAAAA==&#10;" strokeweight="1pt">
              <v:stroke startarrowwidth="narrow" startarrowlength="short" endarrow="block" endarrowwidth="narrow" endarrowlength="short"/>
            </v:line>
            <v:line id="Line 1634" o:spid="_x0000_s3087" style="position:absolute;flip:y;visibility:visible" from="3634,4931" to="9962,6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1FJecEAAADbAAAADwAAAGRycy9kb3ducmV2LnhtbERPS2vCQBC+F/wPywi91Y05SI2uoRWV&#10;1ov4QDwO2WkSmp0N2TWm/75zKPT48b2X+eAa1VMXas8GppMEFHHhbc2lgct5+/IKKkRki41nMvBD&#10;AfLV6GmJmfUPPlJ/iqWSEA4ZGqhibDOtQ1GRwzDxLbFwX75zGAV2pbYdPiTcNTpNkpl2WLM0VNjS&#10;uqLi+3R30mvfd59XO8zbhDeHfb/bN5cbGvM8Ht4WoCIN8V/85/6wBlIZK1/kB+jV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HUUl5wQAAANsAAAAPAAAAAAAAAAAAAAAA&#10;AKECAABkcnMvZG93bnJldi54bWxQSwUGAAAAAAQABAD5AAAAjwMAAAAA&#10;" strokeweight="1pt">
              <v:stroke startarrowwidth="narrow" startarrowlength="short" endarrow="open" endarrowwidth="narrow" endarrowlength="short"/>
            </v:line>
            <v:shape id="Text Box 1635" o:spid="_x0000_s3088" type="#_x0000_t202" style="position:absolute;left:5368;top:4533;width:642;height:4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a22cMA&#10;AADbAAAADwAAAGRycy9kb3ducmV2LnhtbESPzWrDMBCE74W8g9hAb7WU0JbYiWxCS6CnluYPclus&#10;jW1irYylxO7bV4VCjsPMfMOsitG24ka9bxxrmCUKBHHpTMOVhv1u87QA4QOywdYxafghD0U+eVhh&#10;ZtzA33TbhkpECPsMNdQhdJmUvqzJok9cRxy9s+sthij7Spoehwi3rZwr9SotNhwXauzorabysr1a&#10;DYfP8+n4rL6qd/vSDW5Ukm0qtX6cjusliEBjuIf/2x9GwzyF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9a22cMAAADbAAAADwAAAAAAAAAAAAAAAACYAgAAZHJzL2Rv&#10;d25yZXYueG1sUEsFBgAAAAAEAAQA9QAAAIgDAAAAAA==&#10;" filled="f" stroked="f">
              <v:textbox>
                <w:txbxContent>
                  <w:p w:rsidR="00042C34" w:rsidRDefault="00042C34" w:rsidP="007364A1">
                    <w:pPr>
                      <w:rPr>
                        <w:rFonts w:ascii="Arial" w:hAnsi="Arial"/>
                        <w:b/>
                        <w:sz w:val="16"/>
                        <w:vertAlign w:val="subscript"/>
                        <w:lang w:val="es-MX"/>
                      </w:rPr>
                    </w:pPr>
                    <w:r>
                      <w:rPr>
                        <w:rFonts w:ascii="Arial" w:hAnsi="Arial"/>
                        <w:b/>
                        <w:sz w:val="16"/>
                        <w:lang w:val="es-MX"/>
                      </w:rPr>
                      <w:t>E</w:t>
                    </w:r>
                    <w:r>
                      <w:rPr>
                        <w:rFonts w:ascii="Arial" w:hAnsi="Arial"/>
                        <w:b/>
                        <w:sz w:val="16"/>
                        <w:vertAlign w:val="subscript"/>
                        <w:lang w:val="es-MX"/>
                      </w:rPr>
                      <w:t>F3</w:t>
                    </w:r>
                  </w:p>
                </w:txbxContent>
              </v:textbox>
            </v:shape>
            <v:shape id="Text Box 1636" o:spid="_x0000_s3089" type="#_x0000_t202" style="position:absolute;left:7216;top:4509;width:642;height:4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WJmcEA&#10;AADbAAAADwAAAGRycy9kb3ducmV2LnhtbERPW2vCMBR+H+w/hCPsbU28bMzOKEMZ7Emxm4Jvh+bY&#10;ljUnocls/ffmQdjjx3dfrAbbigt1oXGsYZwpEMSlMw1XGn6+P5/fQISIbLB1TBquFGC1fHxYYG5c&#10;z3u6FLESKYRDjhrqGH0uZShrshgy54kTd3adxZhgV0nTYZ/CbSsnSr1Kiw2nhho9rWsqf4s/q+Gw&#10;PZ+OM7WrNvbF925Qku1cav00Gj7eQUQa4r/47v4yGqZpffqSfoB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c1iZnBAAAA2wAAAA8AAAAAAAAAAAAAAAAAmAIAAGRycy9kb3du&#10;cmV2LnhtbFBLBQYAAAAABAAEAPUAAACGAwAAAAA=&#10;" filled="f" stroked="f">
              <v:textbox>
                <w:txbxContent>
                  <w:p w:rsidR="00042C34" w:rsidRDefault="00042C34" w:rsidP="007364A1">
                    <w:pPr>
                      <w:rPr>
                        <w:rFonts w:ascii="Arial" w:hAnsi="Arial"/>
                        <w:b/>
                        <w:sz w:val="16"/>
                        <w:vertAlign w:val="subscript"/>
                        <w:lang w:val="es-MX"/>
                      </w:rPr>
                    </w:pPr>
                    <w:r>
                      <w:rPr>
                        <w:rFonts w:ascii="Arial" w:hAnsi="Arial"/>
                        <w:b/>
                        <w:sz w:val="16"/>
                        <w:lang w:val="es-MX"/>
                      </w:rPr>
                      <w:t>E</w:t>
                    </w:r>
                    <w:r>
                      <w:rPr>
                        <w:rFonts w:ascii="Arial" w:hAnsi="Arial"/>
                        <w:b/>
                        <w:sz w:val="16"/>
                        <w:vertAlign w:val="subscript"/>
                        <w:lang w:val="es-MX"/>
                      </w:rPr>
                      <w:t>F2</w:t>
                    </w:r>
                  </w:p>
                </w:txbxContent>
              </v:textbox>
            </v:shape>
            <v:shape id="Text Box 1637" o:spid="_x0000_s3090" type="#_x0000_t202" style="position:absolute;left:8044;top:5451;width:852;height:4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ksAsIA&#10;AADbAAAADwAAAGRycy9kb3ducmV2LnhtbESPT4vCMBTE74LfITzB25qoq2g1iigLe1rxL3h7NM+2&#10;2LyUJmu7336zsOBxmJnfMMt1a0vxpNoXjjUMBwoEcepMwZmG8+njbQbCB2SDpWPS8EMe1qtuZ4mJ&#10;cQ0f6HkMmYgQ9glqyEOoEil9mpNFP3AVcfTurrYYoqwzaWpsItyWcqTUVFosOC7kWNE2p/Rx/LYa&#10;Ll/32/Vd7bOdnVSNa5VkO5da93vtZgEiUBte4f/2p9EwHsLfl/g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eSwCwgAAANsAAAAPAAAAAAAAAAAAAAAAAJgCAABkcnMvZG93&#10;bnJldi54bWxQSwUGAAAAAAQABAD1AAAAhwMAAAAA&#10;" filled="f" stroked="f">
              <v:textbox>
                <w:txbxContent>
                  <w:p w:rsidR="00042C34" w:rsidRDefault="00042C34" w:rsidP="007364A1">
                    <w:pPr>
                      <w:rPr>
                        <w:rFonts w:ascii="Arial" w:hAnsi="Arial"/>
                        <w:b/>
                        <w:sz w:val="16"/>
                        <w:vertAlign w:val="subscript"/>
                        <w:lang w:val="es-MX"/>
                      </w:rPr>
                    </w:pPr>
                    <w:r>
                      <w:rPr>
                        <w:rFonts w:ascii="Arial" w:hAnsi="Arial"/>
                        <w:sz w:val="16"/>
                        <w:lang w:val="es-MX"/>
                      </w:rPr>
                      <w:t>j X</w:t>
                    </w:r>
                    <w:r>
                      <w:rPr>
                        <w:rFonts w:ascii="Arial" w:hAnsi="Arial"/>
                        <w:sz w:val="16"/>
                        <w:vertAlign w:val="subscript"/>
                        <w:lang w:val="es-MX"/>
                      </w:rPr>
                      <w:t xml:space="preserve">S </w:t>
                    </w:r>
                    <w:r>
                      <w:rPr>
                        <w:rFonts w:ascii="Arial" w:hAnsi="Arial"/>
                        <w:b/>
                        <w:sz w:val="16"/>
                        <w:lang w:val="es-MX"/>
                      </w:rPr>
                      <w:t>I</w:t>
                    </w:r>
                    <w:r>
                      <w:rPr>
                        <w:rFonts w:ascii="Arial" w:hAnsi="Arial"/>
                        <w:b/>
                        <w:sz w:val="16"/>
                        <w:vertAlign w:val="subscript"/>
                        <w:lang w:val="es-MX"/>
                      </w:rPr>
                      <w:t>1</w:t>
                    </w:r>
                  </w:p>
                </w:txbxContent>
              </v:textbox>
            </v:shape>
            <v:shape id="Text Box 1638" o:spid="_x0000_s3091" type="#_x0000_t202" style="position:absolute;left:7930;top:4515;width:642;height:4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uydcQA&#10;AADbAAAADwAAAGRycy9kb3ducmV2LnhtbESPQWvCQBSE7wX/w/IEb7qrtkXTbESUQk8tpip4e2Sf&#10;SWj2bchuTfrvuwWhx2FmvmHSzWAbcaPO1441zGcKBHHhTM2lhuPn63QFwgdkg41j0vBDHjbZ6CHF&#10;xLieD3TLQykihH2CGqoQ2kRKX1Rk0c9cSxy9q+sshii7UpoO+wi3jVwo9Swt1hwXKmxpV1HxlX9b&#10;Daf36+X8qD7KvX1qezcoyXYttZ6Mh+0LiEBD+A/f229Gw3IB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rsnXEAAAA2wAAAA8AAAAAAAAAAAAAAAAAmAIAAGRycy9k&#10;b3ducmV2LnhtbFBLBQYAAAAABAAEAPUAAACJAwAAAAA=&#10;" filled="f" stroked="f">
              <v:textbox>
                <w:txbxContent>
                  <w:p w:rsidR="00042C34" w:rsidRDefault="00042C34" w:rsidP="007364A1">
                    <w:pPr>
                      <w:rPr>
                        <w:rFonts w:ascii="Arial" w:hAnsi="Arial"/>
                        <w:b/>
                        <w:sz w:val="16"/>
                        <w:vertAlign w:val="subscript"/>
                        <w:lang w:val="es-MX"/>
                      </w:rPr>
                    </w:pPr>
                    <w:r>
                      <w:rPr>
                        <w:rFonts w:ascii="Arial" w:hAnsi="Arial"/>
                        <w:b/>
                        <w:sz w:val="16"/>
                        <w:lang w:val="es-MX"/>
                      </w:rPr>
                      <w:t>E</w:t>
                    </w:r>
                    <w:r>
                      <w:rPr>
                        <w:rFonts w:ascii="Arial" w:hAnsi="Arial"/>
                        <w:b/>
                        <w:sz w:val="16"/>
                        <w:vertAlign w:val="subscript"/>
                        <w:lang w:val="es-MX"/>
                      </w:rPr>
                      <w:t>F1</w:t>
                    </w:r>
                  </w:p>
                </w:txbxContent>
              </v:textbox>
            </v:shape>
            <v:shape id="Text Box 1639" o:spid="_x0000_s3092" type="#_x0000_t202" style="position:absolute;left:9565;top:4521;width:642;height:4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X7sQA&#10;AADbAAAADwAAAGRycy9kb3ducmV2LnhtbESPQWvCQBSE7wX/w/IEb7qrtkXTbESUQk8tpip4e2Sf&#10;SWj2bchuTfrvuwWhx2FmvmHSzWAbcaPO1441zGcKBHHhTM2lhuPn63QFwgdkg41j0vBDHjbZ6CHF&#10;xLieD3TLQykihH2CGqoQ2kRKX1Rk0c9cSxy9q+sshii7UpoO+wi3jVwo9Swt1hwXKmxpV1HxlX9b&#10;Daf36+X8qD7KvX1qezcoyXYttZ6Mh+0LiEBD+A/f229Gw3IJ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nF+7EAAAA2wAAAA8AAAAAAAAAAAAAAAAAmAIAAGRycy9k&#10;b3ducmV2LnhtbFBLBQYAAAAABAAEAPUAAACJAwAAAAA=&#10;" filled="f" stroked="f">
              <v:textbox>
                <w:txbxContent>
                  <w:p w:rsidR="00042C34" w:rsidRDefault="00042C34" w:rsidP="007364A1">
                    <w:pPr>
                      <w:rPr>
                        <w:rFonts w:ascii="Arial" w:hAnsi="Arial"/>
                        <w:b/>
                        <w:sz w:val="16"/>
                        <w:vertAlign w:val="subscript"/>
                        <w:lang w:val="es-MX"/>
                      </w:rPr>
                    </w:pPr>
                    <w:r>
                      <w:rPr>
                        <w:rFonts w:ascii="Arial" w:hAnsi="Arial"/>
                        <w:b/>
                        <w:sz w:val="16"/>
                        <w:lang w:val="es-MX"/>
                      </w:rPr>
                      <w:t>E</w:t>
                    </w:r>
                    <w:r>
                      <w:rPr>
                        <w:rFonts w:ascii="Arial" w:hAnsi="Arial"/>
                        <w:b/>
                        <w:sz w:val="16"/>
                        <w:vertAlign w:val="subscript"/>
                        <w:lang w:val="es-MX"/>
                      </w:rPr>
                      <w:t>F</w:t>
                    </w:r>
                  </w:p>
                </w:txbxContent>
              </v:textbox>
            </v:shape>
            <v:shape id="Text Box 1640" o:spid="_x0000_s3093" type="#_x0000_t202" style="position:absolute;left:2386;top:5583;width:1224;height:4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6PmsMA&#10;AADbAAAADwAAAGRycy9kb3ducmV2LnhtbESPT2vCQBTE7wW/w/KE3uqu/4qm2YgohZ4UrQreHtln&#10;Epp9G7Jbk377rlDocZiZ3zDpqre1uFPrK8caxiMFgjh3puJCw+nz/WUBwgdkg7Vj0vBDHlbZ4CnF&#10;xLiOD3Q/hkJECPsENZQhNImUPi/Joh+5hjh6N9daDFG2hTQtdhFuazlR6lVarDgulNjQpqT86/ht&#10;NZx3t+tlpvbF1s6bzvVKsl1KrZ+H/foNRKA+/If/2h9Gw3QG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6PmsMAAADbAAAADwAAAAAAAAAAAAAAAACYAgAAZHJzL2Rv&#10;d25yZXYueG1sUEsFBgAAAAAEAAQA9QAAAIgDAAAAAA==&#10;" filled="f" stroked="f">
              <v:textbox>
                <w:txbxContent>
                  <w:p w:rsidR="00042C34" w:rsidRDefault="00042C34" w:rsidP="007364A1">
                    <w:pPr>
                      <w:rPr>
                        <w:rFonts w:ascii="Arial" w:hAnsi="Arial"/>
                        <w:b/>
                        <w:sz w:val="16"/>
                        <w:lang w:val="es-MX"/>
                      </w:rPr>
                    </w:pPr>
                    <w:r>
                      <w:rPr>
                        <w:rFonts w:ascii="Arial" w:hAnsi="Arial"/>
                        <w:sz w:val="16"/>
                        <w:lang w:val="es-MX"/>
                      </w:rPr>
                      <w:t>E</w:t>
                    </w:r>
                    <w:r>
                      <w:rPr>
                        <w:rFonts w:ascii="Arial" w:hAnsi="Arial"/>
                        <w:b/>
                        <w:sz w:val="16"/>
                        <w:vertAlign w:val="subscript"/>
                        <w:lang w:val="es-MX"/>
                      </w:rPr>
                      <w:t>F</w:t>
                    </w:r>
                    <w:r>
                      <w:rPr>
                        <w:rFonts w:ascii="Arial" w:hAnsi="Arial"/>
                        <w:b/>
                        <w:sz w:val="16"/>
                        <w:lang w:val="es-MX"/>
                      </w:rPr>
                      <w:t xml:space="preserve"> </w:t>
                    </w:r>
                    <w:r>
                      <w:rPr>
                        <w:rFonts w:ascii="Arial" w:hAnsi="Arial"/>
                        <w:sz w:val="16"/>
                        <w:lang w:val="es-MX"/>
                      </w:rPr>
                      <w:t xml:space="preserve">sen </w:t>
                    </w:r>
                    <w:r>
                      <w:rPr>
                        <w:rFonts w:ascii="Arial" w:hAnsi="Arial"/>
                        <w:sz w:val="16"/>
                        <w:szCs w:val="16"/>
                      </w:rPr>
                      <w:sym w:font="Symbol" w:char="F064"/>
                    </w:r>
                  </w:p>
                </w:txbxContent>
              </v:textbox>
            </v:shape>
            <v:shape id="Text Box 1641" o:spid="_x0000_s3094" type="#_x0000_t202" style="position:absolute;left:3958;top:6892;width:522;height:4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IqAcMA&#10;AADbAAAADwAAAGRycy9kb3ducmV2LnhtbESPQWvCQBSE74L/YXlCb7prrUVTV5FKoSfFVAVvj+wz&#10;Cc2+DdmtSf+9Kwgeh5n5hlmsOluJKzW+dKxhPFIgiDNnSs41HH6+hjMQPiAbrByThn/ysFr2ewtM&#10;jGt5T9c05CJC2CeooQihTqT0WUEW/cjVxNG7uMZiiLLJpWmwjXBbyVel3qXFkuNCgTV9FpT9pn9W&#10;w3F7OZ/e1C7f2Gnduk5JtnOp9cugW3+ACNSFZ/jR/jYaJlO4f4k/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0IqAcMAAADbAAAADwAAAAAAAAAAAAAAAACYAgAAZHJzL2Rv&#10;d25yZXYueG1sUEsFBgAAAAAEAAQA9QAAAIgDAAAAAA==&#10;" filled="f" stroked="f">
              <v:textbox>
                <w:txbxContent>
                  <w:p w:rsidR="00042C34" w:rsidRDefault="00042C34" w:rsidP="007364A1">
                    <w:pPr>
                      <w:rPr>
                        <w:rFonts w:ascii="Arial" w:hAnsi="Arial"/>
                        <w:b/>
                        <w:vertAlign w:val="subscript"/>
                        <w:lang w:val="es-MX"/>
                      </w:rPr>
                    </w:pPr>
                    <w:r>
                      <w:rPr>
                        <w:rFonts w:ascii="Arial" w:hAnsi="Arial"/>
                      </w:rPr>
                      <w:sym w:font="Symbol" w:char="F06A"/>
                    </w:r>
                  </w:p>
                </w:txbxContent>
              </v:textbox>
            </v:shape>
            <v:shape id="Text Box 1642" o:spid="_x0000_s3095" type="#_x0000_t202" style="position:absolute;left:3718;top:8237;width:1032;height:4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C0dsMA&#10;AADbAAAADwAAAGRycy9kb3ducmV2LnhtbESPQWvCQBSE74L/YXlCb7prraKpq0il0JPSVAVvj+wz&#10;Cc2+DdmtSf+9Kwgeh5n5hlmuO1uJKzW+dKxhPFIgiDNnSs41HH4+h3MQPiAbrByThn/ysF71e0tM&#10;jGv5m65pyEWEsE9QQxFCnUjps4Is+pGriaN3cY3FEGWTS9NgG+G2kq9KzaTFkuNCgTV9FJT9pn9W&#10;w3F3OZ/e1D7f2mnduk5Jtgup9cug27yDCNSFZ/jR/jIaJjO4f4k/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5C0dsMAAADbAAAADwAAAAAAAAAAAAAAAACYAgAAZHJzL2Rv&#10;d25yZXYueG1sUEsFBgAAAAAEAAQA9QAAAIgDAAAAAA==&#10;" filled="f" stroked="f">
              <v:textbox>
                <w:txbxContent>
                  <w:p w:rsidR="00042C34" w:rsidRDefault="00042C34" w:rsidP="007364A1">
                    <w:pPr>
                      <w:rPr>
                        <w:rFonts w:ascii="Arial" w:hAnsi="Arial"/>
                        <w:b/>
                        <w:sz w:val="16"/>
                        <w:vertAlign w:val="subscript"/>
                        <w:lang w:val="es-MX"/>
                      </w:rPr>
                    </w:pPr>
                    <w:r>
                      <w:rPr>
                        <w:rFonts w:ascii="Arial" w:hAnsi="Arial"/>
                        <w:sz w:val="16"/>
                        <w:lang w:val="es-MX"/>
                      </w:rPr>
                      <w:t>I</w:t>
                    </w:r>
                    <w:r>
                      <w:rPr>
                        <w:rFonts w:ascii="Arial" w:hAnsi="Arial"/>
                        <w:b/>
                        <w:sz w:val="16"/>
                        <w:lang w:val="es-MX"/>
                      </w:rPr>
                      <w:t xml:space="preserve"> </w:t>
                    </w:r>
                    <w:r>
                      <w:rPr>
                        <w:rFonts w:ascii="Arial" w:hAnsi="Arial"/>
                        <w:sz w:val="16"/>
                        <w:lang w:val="es-MX"/>
                      </w:rPr>
                      <w:t>cos</w:t>
                    </w:r>
                    <w:r>
                      <w:rPr>
                        <w:rFonts w:ascii="Arial" w:hAnsi="Arial"/>
                        <w:b/>
                        <w:sz w:val="16"/>
                        <w:lang w:val="es-MX"/>
                      </w:rPr>
                      <w:t xml:space="preserve"> </w:t>
                    </w:r>
                    <w:r>
                      <w:rPr>
                        <w:rFonts w:ascii="Arial" w:hAnsi="Arial"/>
                        <w:sz w:val="16"/>
                        <w:szCs w:val="16"/>
                      </w:rPr>
                      <w:sym w:font="Symbol" w:char="F06A"/>
                    </w:r>
                  </w:p>
                </w:txbxContent>
              </v:textbox>
            </v:shape>
            <v:shape id="Text Box 1643" o:spid="_x0000_s3096" type="#_x0000_t202" style="position:absolute;left:7066;top:5625;width:852;height:4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wR7cQA&#10;AADbAAAADwAAAGRycy9kb3ducmV2LnhtbESPT2sCMRTE7wW/Q3hCb5rUqm23G0UsgqeKVgu9PTZv&#10;/+DmZdmk7vrtG0HocZiZ3zDpsre1uFDrK8cansYKBHHmTMWFhuPXZvQKwgdkg7Vj0nAlD8vF4CHF&#10;xLiO93Q5hEJECPsENZQhNImUPivJoh+7hjh6uWsthijbQpoWuwi3tZwoNZcWK44LJTa0Lik7H36t&#10;htNn/vM9Vbviw86azvVKsn2TWj8O+9U7iEB9+A/f21uj4fkFbl/iD5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cEe3EAAAA2wAAAA8AAAAAAAAAAAAAAAAAmAIAAGRycy9k&#10;b3ducmV2LnhtbFBLBQYAAAAABAAEAPUAAACJAwAAAAA=&#10;" filled="f" stroked="f">
              <v:textbox>
                <w:txbxContent>
                  <w:p w:rsidR="00042C34" w:rsidRDefault="00042C34" w:rsidP="007364A1">
                    <w:pPr>
                      <w:rPr>
                        <w:rFonts w:ascii="Arial" w:hAnsi="Arial"/>
                        <w:b/>
                        <w:sz w:val="16"/>
                        <w:vertAlign w:val="subscript"/>
                        <w:lang w:val="es-MX"/>
                      </w:rPr>
                    </w:pPr>
                    <w:r>
                      <w:rPr>
                        <w:rFonts w:ascii="Arial" w:hAnsi="Arial"/>
                        <w:sz w:val="16"/>
                        <w:lang w:val="es-MX"/>
                      </w:rPr>
                      <w:t>j X</w:t>
                    </w:r>
                    <w:r>
                      <w:rPr>
                        <w:rFonts w:ascii="Arial" w:hAnsi="Arial"/>
                        <w:sz w:val="16"/>
                        <w:vertAlign w:val="subscript"/>
                        <w:lang w:val="es-MX"/>
                      </w:rPr>
                      <w:t xml:space="preserve">S </w:t>
                    </w:r>
                    <w:r>
                      <w:rPr>
                        <w:rFonts w:ascii="Arial" w:hAnsi="Arial"/>
                        <w:b/>
                        <w:sz w:val="16"/>
                        <w:lang w:val="es-MX"/>
                      </w:rPr>
                      <w:t>I</w:t>
                    </w:r>
                    <w:r>
                      <w:rPr>
                        <w:rFonts w:ascii="Arial" w:hAnsi="Arial"/>
                        <w:b/>
                        <w:sz w:val="16"/>
                        <w:vertAlign w:val="subscript"/>
                        <w:lang w:val="es-MX"/>
                      </w:rPr>
                      <w:t>2</w:t>
                    </w:r>
                  </w:p>
                </w:txbxContent>
              </v:textbox>
            </v:shape>
            <v:shape id="Text Box 1644" o:spid="_x0000_s3097" type="#_x0000_t202" style="position:absolute;left:6040;top:4911;width:852;height:4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OFn8EA&#10;AADbAAAADwAAAGRycy9kb3ducmV2LnhtbERPW2vCMBR+H+w/hCPsbU28bMzOKEMZ7Emxm4Jvh+bY&#10;ljUnocls/ffmQdjjx3dfrAbbigt1oXGsYZwpEMSlMw1XGn6+P5/fQISIbLB1TBquFGC1fHxYYG5c&#10;z3u6FLESKYRDjhrqGH0uZShrshgy54kTd3adxZhgV0nTYZ/CbSsnSr1Kiw2nhho9rWsqf4s/q+Gw&#10;PZ+OM7WrNvbF925Qku1cav00Gj7eQUQa4r/47v4yGqZpbPqSfoB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DhZ/BAAAA2wAAAA8AAAAAAAAAAAAAAAAAmAIAAGRycy9kb3du&#10;cmV2LnhtbFBLBQYAAAAABAAEAPUAAACGAwAAAAA=&#10;" filled="f" stroked="f">
              <v:textbox>
                <w:txbxContent>
                  <w:p w:rsidR="00042C34" w:rsidRDefault="00042C34" w:rsidP="007364A1">
                    <w:pPr>
                      <w:rPr>
                        <w:rFonts w:ascii="Arial" w:hAnsi="Arial"/>
                        <w:b/>
                        <w:sz w:val="16"/>
                        <w:vertAlign w:val="subscript"/>
                        <w:lang w:val="es-MX"/>
                      </w:rPr>
                    </w:pPr>
                    <w:r>
                      <w:rPr>
                        <w:rFonts w:ascii="Arial" w:hAnsi="Arial"/>
                        <w:sz w:val="16"/>
                        <w:lang w:val="es-MX"/>
                      </w:rPr>
                      <w:t>j X</w:t>
                    </w:r>
                    <w:r>
                      <w:rPr>
                        <w:rFonts w:ascii="Arial" w:hAnsi="Arial"/>
                        <w:sz w:val="16"/>
                        <w:vertAlign w:val="subscript"/>
                        <w:lang w:val="es-MX"/>
                      </w:rPr>
                      <w:t xml:space="preserve">S </w:t>
                    </w:r>
                    <w:r>
                      <w:rPr>
                        <w:rFonts w:ascii="Arial" w:hAnsi="Arial"/>
                        <w:b/>
                        <w:sz w:val="16"/>
                        <w:lang w:val="es-MX"/>
                      </w:rPr>
                      <w:t>I</w:t>
                    </w:r>
                    <w:r>
                      <w:rPr>
                        <w:rFonts w:ascii="Arial" w:hAnsi="Arial"/>
                        <w:b/>
                        <w:sz w:val="16"/>
                        <w:vertAlign w:val="subscript"/>
                        <w:lang w:val="es-MX"/>
                      </w:rPr>
                      <w:t>3</w:t>
                    </w:r>
                  </w:p>
                </w:txbxContent>
              </v:textbox>
            </v:shape>
            <v:shape id="Text Box 1645" o:spid="_x0000_s3098" type="#_x0000_t202" style="position:absolute;left:9226;top:5451;width:852;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8gBMIA&#10;AADbAAAADwAAAGRycy9kb3ducmV2LnhtbESPT4vCMBTE74LfITzB25qoq2g1iigLe1rxL3h7NM+2&#10;2LyUJmu7336zsOBxmJnfMMt1a0vxpNoXjjUMBwoEcepMwZmG8+njbQbCB2SDpWPS8EMe1qtuZ4mJ&#10;cQ0f6HkMmYgQ9glqyEOoEil9mpNFP3AVcfTurrYYoqwzaWpsItyWcqTUVFosOC7kWNE2p/Rx/LYa&#10;Ll/32/Vd7bOdnVSNa5VkO5da93vtZgEiUBte4f/2p9EwnsPfl/g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DyAEwgAAANsAAAAPAAAAAAAAAAAAAAAAAJgCAABkcnMvZG93&#10;bnJldi54bWxQSwUGAAAAAAQABAD1AAAAhwMAAAAA&#10;" filled="f" stroked="f">
              <v:textbox>
                <w:txbxContent>
                  <w:p w:rsidR="00042C34" w:rsidRDefault="00042C34" w:rsidP="007364A1">
                    <w:pPr>
                      <w:rPr>
                        <w:rFonts w:ascii="Arial" w:hAnsi="Arial"/>
                        <w:b/>
                        <w:sz w:val="16"/>
                        <w:vertAlign w:val="subscript"/>
                        <w:lang w:val="es-MX"/>
                      </w:rPr>
                    </w:pPr>
                    <w:r>
                      <w:rPr>
                        <w:rFonts w:ascii="Arial" w:hAnsi="Arial"/>
                        <w:sz w:val="16"/>
                        <w:lang w:val="es-MX"/>
                      </w:rPr>
                      <w:t>j X</w:t>
                    </w:r>
                    <w:r>
                      <w:rPr>
                        <w:rFonts w:ascii="Arial" w:hAnsi="Arial"/>
                        <w:sz w:val="16"/>
                        <w:vertAlign w:val="subscript"/>
                        <w:lang w:val="es-MX"/>
                      </w:rPr>
                      <w:t xml:space="preserve">S </w:t>
                    </w:r>
                    <w:r>
                      <w:rPr>
                        <w:rFonts w:ascii="Arial" w:hAnsi="Arial"/>
                        <w:b/>
                        <w:sz w:val="16"/>
                        <w:lang w:val="es-MX"/>
                      </w:rPr>
                      <w:t>I</w:t>
                    </w:r>
                  </w:p>
                </w:txbxContent>
              </v:textbox>
            </v:shape>
            <v:shape id="Text Box 1646" o:spid="_x0000_s3099" type="#_x0000_t202" style="position:absolute;left:4345;top:6675;width:522;height:4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P65L4A&#10;AADbAAAADwAAAGRycy9kb3ducmV2LnhtbERPy4rCMBTdC/5DuII7TRxUtBpFRoRZOfgEd5fm2hab&#10;m9JE2/n7yUJweTjv5bq1pXhR7QvHGkZDBYI4dabgTMP5tBvMQPiAbLB0TBr+yMN61e0sMTGu4QO9&#10;jiETMYR9ghryEKpESp/mZNEPXUUcuburLYYI60yaGpsYbkv5pdRUWiw4NuRY0XdO6eP4tBou+/vt&#10;Ola/2dZOqsa1SrKdS637vXazABGoDR/x2/1jNIzj+v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8z+uS+AAAA2wAAAA8AAAAAAAAAAAAAAAAAmAIAAGRycy9kb3ducmV2&#10;LnhtbFBLBQYAAAAABAAEAPUAAACDAwAAAAA=&#10;" filled="f" stroked="f">
              <v:textbox>
                <w:txbxContent>
                  <w:p w:rsidR="00042C34" w:rsidRDefault="00042C34" w:rsidP="007364A1">
                    <w:pPr>
                      <w:rPr>
                        <w:rFonts w:ascii="Arial" w:hAnsi="Arial"/>
                        <w:b/>
                        <w:sz w:val="16"/>
                        <w:vertAlign w:val="subscript"/>
                        <w:lang w:val="es-MX"/>
                      </w:rPr>
                    </w:pPr>
                    <w:r>
                      <w:rPr>
                        <w:rFonts w:ascii="Arial" w:hAnsi="Arial"/>
                        <w:sz w:val="16"/>
                        <w:szCs w:val="16"/>
                      </w:rPr>
                      <w:sym w:font="Symbol" w:char="F06A"/>
                    </w:r>
                    <w:r>
                      <w:rPr>
                        <w:rFonts w:ascii="Arial" w:hAnsi="Arial"/>
                        <w:sz w:val="16"/>
                        <w:vertAlign w:val="subscript"/>
                      </w:rPr>
                      <w:t xml:space="preserve">1  </w:t>
                    </w:r>
                  </w:p>
                </w:txbxContent>
              </v:textbox>
            </v:shape>
            <v:shape id="Text Box 1647" o:spid="_x0000_s3100" type="#_x0000_t202" style="position:absolute;left:7210;top:6742;width:522;height:4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9ff8IA&#10;AADbAAAADwAAAGRycy9kb3ducmV2LnhtbESPQYvCMBSE78L+h/CEvWmiqGjXKIuy4ElRd4W9PZpn&#10;W2xeShNt/fdGEDwOM/MNM1+2thQ3qn3hWMOgr0AQp84UnGn4Pf70piB8QDZYOiYNd/KwXHx05pgY&#10;1/CeboeQiQhhn6CGPIQqkdKnOVn0fVcRR+/saoshyjqTpsYmwm0ph0pNpMWC40KOFa1ySi+Hq9Xw&#10;tz3/n0Zql63tuGpcqyTbmdT6s9t+f4EI1IZ3+NXeGA2jATy/xB8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19/wgAAANsAAAAPAAAAAAAAAAAAAAAAAJgCAABkcnMvZG93&#10;bnJldi54bWxQSwUGAAAAAAQABAD1AAAAhwMAAAAA&#10;" filled="f" stroked="f">
              <v:textbox>
                <w:txbxContent>
                  <w:p w:rsidR="00042C34" w:rsidRDefault="00042C34" w:rsidP="007364A1">
                    <w:pPr>
                      <w:rPr>
                        <w:rFonts w:ascii="Arial" w:hAnsi="Arial"/>
                        <w:b/>
                        <w:sz w:val="16"/>
                        <w:vertAlign w:val="subscript"/>
                        <w:lang w:val="es-MX"/>
                      </w:rPr>
                    </w:pPr>
                    <w:r>
                      <w:rPr>
                        <w:rFonts w:ascii="Arial" w:hAnsi="Arial"/>
                        <w:b/>
                        <w:sz w:val="16"/>
                        <w:lang w:val="es-MX"/>
                      </w:rPr>
                      <w:t>U</w:t>
                    </w:r>
                    <w:r>
                      <w:rPr>
                        <w:rFonts w:ascii="Arial" w:hAnsi="Arial"/>
                        <w:sz w:val="16"/>
                        <w:vertAlign w:val="subscript"/>
                        <w:lang w:val="es-MX"/>
                      </w:rPr>
                      <w:t>F</w:t>
                    </w:r>
                  </w:p>
                </w:txbxContent>
              </v:textbox>
            </v:shape>
            <v:shape id="Text Box 1648" o:spid="_x0000_s3101" type="#_x0000_t202" style="position:absolute;left:4708;top:7900;width:522;height:4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3BCMIA&#10;AADbAAAADwAAAGRycy9kb3ducmV2LnhtbESPT4vCMBTE7wt+h/AEb2uiuItWo4gieFpZ/4G3R/Ns&#10;i81LaaKt394sLHgcZuY3zGzR2lI8qPaFYw2DvgJBnDpTcKbheNh8jkH4gGywdEwanuRhMe98zDAx&#10;ruFfeuxDJiKEfYIa8hCqREqf5mTR911FHL2rqy2GKOtMmhqbCLelHCr1LS0WHBdyrGiVU3rb362G&#10;08/1ch6pXba2X1XjWiXZTqTWvW67nIII1IZ3+L+9NRpGQ/j7En+A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rcEIwgAAANsAAAAPAAAAAAAAAAAAAAAAAJgCAABkcnMvZG93&#10;bnJldi54bWxQSwUGAAAAAAQABAD1AAAAhwMAAAAA&#10;" filled="f" stroked="f">
              <v:textbox>
                <w:txbxContent>
                  <w:p w:rsidR="00042C34" w:rsidRDefault="00042C34" w:rsidP="007364A1">
                    <w:pPr>
                      <w:rPr>
                        <w:rFonts w:ascii="Arial" w:hAnsi="Arial"/>
                        <w:b/>
                        <w:sz w:val="16"/>
                        <w:vertAlign w:val="subscript"/>
                        <w:lang w:val="es-MX"/>
                      </w:rPr>
                    </w:pPr>
                    <w:r>
                      <w:rPr>
                        <w:rFonts w:ascii="Arial" w:hAnsi="Arial"/>
                        <w:b/>
                        <w:sz w:val="16"/>
                        <w:lang w:val="es-MX"/>
                      </w:rPr>
                      <w:t>I</w:t>
                    </w:r>
                  </w:p>
                </w:txbxContent>
              </v:textbox>
            </v:shape>
            <v:shape id="Text Box 1649" o:spid="_x0000_s3102" type="#_x0000_t202" style="position:absolute;left:4690;top:7000;width:522;height:4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kk8MA&#10;AADbAAAADwAAAGRycy9kb3ducmV2LnhtbESPT2vCQBTE7wW/w/KE3uqu/4qm2YgohZ4UrQreHtln&#10;Epp9G7Jbk377rlDocZiZ3zDpqre1uFPrK8caxiMFgjh3puJCw+nz/WUBwgdkg7Vj0vBDHlbZ4CnF&#10;xLiOD3Q/hkJECPsENZQhNImUPi/Joh+5hjh6N9daDFG2hTQtdhFuazlR6lVarDgulNjQpqT86/ht&#10;NZx3t+tlpvbF1s6bzvVKsl1KrZ+H/foNRKA+/If/2h9Gw2wK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Fkk8MAAADbAAAADwAAAAAAAAAAAAAAAACYAgAAZHJzL2Rv&#10;d25yZXYueG1sUEsFBgAAAAAEAAQA9QAAAIgDAAAAAA==&#10;" filled="f" stroked="f">
              <v:textbox>
                <w:txbxContent>
                  <w:p w:rsidR="00042C34" w:rsidRDefault="00042C34" w:rsidP="007364A1">
                    <w:pPr>
                      <w:rPr>
                        <w:rFonts w:ascii="Arial" w:hAnsi="Arial"/>
                        <w:b/>
                        <w:sz w:val="16"/>
                        <w:vertAlign w:val="subscript"/>
                        <w:lang w:val="es-MX"/>
                      </w:rPr>
                    </w:pPr>
                    <w:r>
                      <w:rPr>
                        <w:rFonts w:ascii="Arial" w:hAnsi="Arial"/>
                        <w:b/>
                        <w:sz w:val="16"/>
                        <w:lang w:val="es-MX"/>
                      </w:rPr>
                      <w:t>I</w:t>
                    </w:r>
                    <w:r>
                      <w:rPr>
                        <w:rFonts w:ascii="Arial" w:hAnsi="Arial"/>
                        <w:b/>
                        <w:sz w:val="16"/>
                        <w:vertAlign w:val="subscript"/>
                        <w:lang w:val="es-MX"/>
                      </w:rPr>
                      <w:t>1</w:t>
                    </w:r>
                  </w:p>
                </w:txbxContent>
              </v:textbox>
            </v:shape>
            <v:shape id="Text Box 1650" o:spid="_x0000_s3103" type="#_x0000_t202" style="position:absolute;left:4714;top:6627;width:522;height:4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j858IA&#10;AADbAAAADwAAAGRycy9kb3ducmV2LnhtbESPQWvCQBSE7wX/w/IEb3XXkhaNriIVwVOlVgVvj+wz&#10;CWbfhuxq4r93BaHHYWa+YWaLzlbiRo0vHWsYDRUI4syZknMN+7/1+xiED8gGK8ek4U4eFvPe2wxT&#10;41r+pdsu5CJC2KeooQihTqX0WUEW/dDVxNE7u8ZiiLLJpWmwjXBbyQ+lvqTFkuNCgTV9F5Rddler&#10;4fBzPh0Ttc1X9rNuXack24nUetDvllMQgbrwH361N0ZDksDzS/wB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CPznwgAAANsAAAAPAAAAAAAAAAAAAAAAAJgCAABkcnMvZG93&#10;bnJldi54bWxQSwUGAAAAAAQABAD1AAAAhwMAAAAA&#10;" filled="f" stroked="f">
              <v:textbox>
                <w:txbxContent>
                  <w:p w:rsidR="00042C34" w:rsidRDefault="00042C34" w:rsidP="007364A1">
                    <w:pPr>
                      <w:rPr>
                        <w:rFonts w:ascii="Arial" w:hAnsi="Arial"/>
                        <w:b/>
                        <w:sz w:val="18"/>
                        <w:vertAlign w:val="subscript"/>
                        <w:lang w:val="es-MX"/>
                      </w:rPr>
                    </w:pPr>
                    <w:r>
                      <w:rPr>
                        <w:rFonts w:ascii="Arial" w:hAnsi="Arial"/>
                        <w:b/>
                        <w:sz w:val="18"/>
                        <w:lang w:val="es-MX"/>
                      </w:rPr>
                      <w:t>I</w:t>
                    </w:r>
                    <w:r>
                      <w:rPr>
                        <w:rFonts w:ascii="Arial" w:hAnsi="Arial"/>
                        <w:b/>
                        <w:sz w:val="18"/>
                        <w:vertAlign w:val="subscript"/>
                        <w:lang w:val="es-MX"/>
                      </w:rPr>
                      <w:t>2</w:t>
                    </w:r>
                  </w:p>
                </w:txbxContent>
              </v:textbox>
            </v:shape>
            <v:shape id="Text Box 1651" o:spid="_x0000_s3104" type="#_x0000_t202" style="position:absolute;left:4348;top:5295;width:522;height:4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RZfMMA&#10;AADbAAAADwAAAGRycy9kb3ducmV2LnhtbESPQWvCQBSE74L/YXmCN7NrMVLTrFJaCp5atK3Q2yP7&#10;TILZtyG7TdJ/3xUEj8PMfMPku9E2oqfO1441LBMFgrhwpuZSw9fn2+IRhA/IBhvHpOGPPOy200mO&#10;mXEDH6g/hlJECPsMNVQhtJmUvqjIok9cSxy9s+sshii7UpoOhwi3jXxQai0t1hwXKmzppaLicvy1&#10;Gr7fzz+nlfooX23aDm5Uku1Gaj2fjc9PIAKN4R6+tfdGwyqF65f4A+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0RZfMMAAADbAAAADwAAAAAAAAAAAAAAAACYAgAAZHJzL2Rv&#10;d25yZXYueG1sUEsFBgAAAAAEAAQA9QAAAIgDAAAAAA==&#10;" filled="f" stroked="f">
              <v:textbox>
                <w:txbxContent>
                  <w:p w:rsidR="00042C34" w:rsidRDefault="00042C34" w:rsidP="007364A1">
                    <w:pPr>
                      <w:rPr>
                        <w:rFonts w:ascii="Arial" w:hAnsi="Arial"/>
                        <w:b/>
                        <w:sz w:val="16"/>
                        <w:vertAlign w:val="subscript"/>
                        <w:lang w:val="es-MX"/>
                      </w:rPr>
                    </w:pPr>
                    <w:r>
                      <w:rPr>
                        <w:rFonts w:ascii="Arial" w:hAnsi="Arial"/>
                        <w:b/>
                        <w:sz w:val="16"/>
                        <w:lang w:val="es-MX"/>
                      </w:rPr>
                      <w:t>I</w:t>
                    </w:r>
                    <w:r>
                      <w:rPr>
                        <w:rFonts w:ascii="Arial" w:hAnsi="Arial"/>
                        <w:b/>
                        <w:sz w:val="16"/>
                        <w:vertAlign w:val="subscript"/>
                        <w:lang w:val="es-MX"/>
                      </w:rPr>
                      <w:t>3</w:t>
                    </w:r>
                  </w:p>
                </w:txbxContent>
              </v:textbox>
            </v:shape>
            <v:shape id="Text Box 1652" o:spid="_x0000_s3105" type="#_x0000_t202" style="position:absolute;left:5320;top:6267;width:522;height:40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bHC8IA&#10;AADbAAAADwAAAGRycy9kb3ducmV2LnhtbESPT4vCMBTE7wt+h/CEva2Ji4pWo4iLsCdl/QfeHs2z&#10;LTYvpYm2fnsjLHgcZuY3zGzR2lLcqfaFYw39ngJBnDpTcKbhsF9/jUH4gGywdEwaHuRhMe98zDAx&#10;ruE/uu9CJiKEfYIa8hCqREqf5mTR91xFHL2Lqy2GKOtMmhqbCLel/FZqJC0WHBdyrGiVU3rd3ayG&#10;4+ZyPg3UNvuxw6pxrZJsJ1Lrz267nIII1IZ3+L/9azQMRvD6En+A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lscLwgAAANsAAAAPAAAAAAAAAAAAAAAAAJgCAABkcnMvZG93&#10;bnJldi54bWxQSwUGAAAAAAQABAD1AAAAhwMAAAAA&#10;" filled="f" stroked="f">
              <v:textbox>
                <w:txbxContent>
                  <w:p w:rsidR="00042C34" w:rsidRDefault="00042C34" w:rsidP="007364A1">
                    <w:pPr>
                      <w:rPr>
                        <w:rFonts w:ascii="Arial" w:hAnsi="Arial"/>
                        <w:b/>
                        <w:vertAlign w:val="subscript"/>
                        <w:lang w:val="es-MX"/>
                      </w:rPr>
                    </w:pPr>
                    <w:r>
                      <w:rPr>
                        <w:rFonts w:ascii="Arial" w:hAnsi="Arial"/>
                      </w:rPr>
                      <w:sym w:font="Symbol" w:char="F064"/>
                    </w:r>
                  </w:p>
                </w:txbxContent>
              </v:textbox>
            </v:shape>
            <v:shape id="Text Box 1653" o:spid="_x0000_s3106" type="#_x0000_t202" style="position:absolute;left:4785;top:8609;width:1770;height:53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pikMQA&#10;AADbAAAADwAAAGRycy9kb3ducmV2LnhtbESPQWvCQBSE7wX/w/IEb7qr2FbTbESUQk8tpip4e2Sf&#10;SWj2bchuTfrvuwWhx2FmvmHSzWAbcaPO1441zGcKBHHhTM2lhuPn63QFwgdkg41j0vBDHjbZ6CHF&#10;xLieD3TLQykihH2CGqoQ2kRKX1Rk0c9cSxy9q+sshii7UpoO+wi3jVwo9SQt1hwXKmxpV1HxlX9b&#10;Daf36+W8VB/l3j62vRuUZLuWWk/Gw/YFRKAh/Ifv7TejYfkM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aYpDEAAAA2wAAAA8AAAAAAAAAAAAAAAAAmAIAAGRycy9k&#10;b3ducmV2LnhtbFBLBQYAAAAABAAEAPUAAACJAwAAAAA=&#10;" filled="f" stroked="f">
              <v:textbox>
                <w:txbxContent>
                  <w:p w:rsidR="00042C34" w:rsidRDefault="00042C34" w:rsidP="007364A1">
                    <w:pPr>
                      <w:rPr>
                        <w:rFonts w:ascii="Arial" w:hAnsi="Arial"/>
                        <w:b/>
                        <w:sz w:val="16"/>
                        <w:vertAlign w:val="subscript"/>
                        <w:lang w:val="es-MX"/>
                      </w:rPr>
                    </w:pPr>
                    <w:r>
                      <w:rPr>
                        <w:rFonts w:ascii="Arial" w:hAnsi="Arial"/>
                        <w:sz w:val="16"/>
                        <w:lang w:val="es-MX"/>
                      </w:rPr>
                      <w:t>Recta de potencia activa constante</w:t>
                    </w:r>
                  </w:p>
                </w:txbxContent>
              </v:textbox>
            </v:shape>
            <v:shape id="Text Box 1654" o:spid="_x0000_s3107" type="#_x0000_t202" style="position:absolute;left:2895;top:4427;width:1770;height:53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X24r4A&#10;AADbAAAADwAAAGRycy9kb3ducmV2LnhtbERPy4rCMBTdC/5DuII7TRxUtBpFRoRZOfgEd5fm2hab&#10;m9JE2/n7yUJweTjv5bq1pXhR7QvHGkZDBYI4dabgTMP5tBvMQPiAbLB0TBr+yMN61e0sMTGu4QO9&#10;jiETMYR9ghryEKpESp/mZNEPXUUcuburLYYI60yaGpsYbkv5pdRUWiw4NuRY0XdO6eP4tBou+/vt&#10;Ola/2dZOqsa1SrKdS637vXazABGoDR/x2/1jNIzj2P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FF9uK+AAAA2wAAAA8AAAAAAAAAAAAAAAAAmAIAAGRycy9kb3ducmV2&#10;LnhtbFBLBQYAAAAABAAEAPUAAACDAwAAAAA=&#10;" filled="f" stroked="f">
              <v:textbox>
                <w:txbxContent>
                  <w:p w:rsidR="00042C34" w:rsidRDefault="00042C34" w:rsidP="007364A1">
                    <w:pPr>
                      <w:jc w:val="center"/>
                      <w:rPr>
                        <w:rFonts w:ascii="Arial" w:hAnsi="Arial"/>
                        <w:b/>
                        <w:sz w:val="16"/>
                        <w:vertAlign w:val="subscript"/>
                        <w:lang w:val="es-MX"/>
                      </w:rPr>
                    </w:pPr>
                    <w:r>
                      <w:rPr>
                        <w:rFonts w:ascii="Arial" w:hAnsi="Arial"/>
                        <w:sz w:val="16"/>
                        <w:lang w:val="es-MX"/>
                      </w:rPr>
                      <w:t>Recta de potencia activa constante</w:t>
                    </w:r>
                  </w:p>
                </w:txbxContent>
              </v:textbox>
            </v:shape>
          </v:group>
        </w:pict>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rPr>
        <w:tab/>
      </w:r>
      <w:r w:rsidRPr="007364A1">
        <w:rPr>
          <w:rFonts w:ascii="Verdana" w:hAnsi="Verdana"/>
          <w:b/>
        </w:rPr>
        <w:tab/>
        <w:t xml:space="preserve">                </w:t>
      </w:r>
    </w:p>
    <w:p w:rsidR="00042C34" w:rsidRPr="007364A1" w:rsidRDefault="00042C34" w:rsidP="007364A1">
      <w:pPr>
        <w:ind w:left="284"/>
        <w:rPr>
          <w:rFonts w:ascii="Verdana" w:hAnsi="Verdana"/>
          <w:b/>
        </w:rPr>
      </w:pP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p>
    <w:p w:rsidR="00042C34" w:rsidRPr="007364A1" w:rsidRDefault="00042C34" w:rsidP="007364A1">
      <w:pPr>
        <w:ind w:left="284"/>
        <w:rPr>
          <w:rFonts w:ascii="Verdana" w:hAnsi="Verdana"/>
          <w:b/>
        </w:rPr>
      </w:pPr>
    </w:p>
    <w:p w:rsidR="00042C34" w:rsidRPr="007364A1" w:rsidRDefault="00042C34" w:rsidP="007364A1">
      <w:pPr>
        <w:ind w:left="284"/>
        <w:rPr>
          <w:rFonts w:ascii="Verdana" w:hAnsi="Verdana"/>
          <w:b/>
        </w:rPr>
      </w:pPr>
      <w:r w:rsidRPr="007364A1">
        <w:rPr>
          <w:rFonts w:ascii="Verdana" w:hAnsi="Verdana"/>
          <w:b/>
        </w:rPr>
        <w:tab/>
      </w:r>
      <w:r w:rsidRPr="007364A1">
        <w:rPr>
          <w:rFonts w:ascii="Verdana" w:hAnsi="Verdana"/>
          <w:b/>
        </w:rPr>
        <w:tab/>
      </w:r>
      <w:r w:rsidRPr="007364A1">
        <w:rPr>
          <w:rFonts w:ascii="Verdana" w:hAnsi="Verdana"/>
          <w:b/>
        </w:rPr>
        <w:tab/>
        <w:t xml:space="preserve">            </w:t>
      </w:r>
      <w:r w:rsidRPr="007364A1">
        <w:rPr>
          <w:rFonts w:ascii="Verdana" w:hAnsi="Verdana"/>
          <w:b/>
        </w:rPr>
        <w:tab/>
        <w:t xml:space="preserve">        </w:t>
      </w:r>
      <w:r w:rsidRPr="007364A1">
        <w:rPr>
          <w:rFonts w:ascii="Verdana" w:hAnsi="Verdana"/>
          <w:b/>
        </w:rPr>
        <w:tab/>
      </w:r>
      <w:r w:rsidRPr="007364A1">
        <w:rPr>
          <w:rFonts w:ascii="Verdana" w:hAnsi="Verdana"/>
          <w:b/>
        </w:rPr>
        <w:tab/>
      </w:r>
    </w:p>
    <w:p w:rsidR="00042C34" w:rsidRPr="007364A1" w:rsidRDefault="00042C34" w:rsidP="007364A1">
      <w:pPr>
        <w:ind w:left="284"/>
        <w:rPr>
          <w:rFonts w:ascii="Verdana" w:hAnsi="Verdana"/>
          <w:b/>
        </w:rPr>
      </w:pPr>
      <w:r w:rsidRPr="007364A1">
        <w:rPr>
          <w:rFonts w:ascii="Verdana" w:hAnsi="Verdana"/>
          <w:b/>
        </w:rPr>
        <w:tab/>
      </w:r>
      <w:r w:rsidRPr="007364A1">
        <w:rPr>
          <w:rFonts w:ascii="Verdana" w:hAnsi="Verdana"/>
          <w:b/>
        </w:rPr>
        <w:tab/>
      </w:r>
      <w:r w:rsidRPr="007364A1">
        <w:rPr>
          <w:rFonts w:ascii="Verdana" w:hAnsi="Verdana"/>
          <w:b/>
        </w:rPr>
        <w:tab/>
        <w:t xml:space="preserve">      </w:t>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t xml:space="preserve">                         </w:t>
      </w:r>
    </w:p>
    <w:p w:rsidR="00042C34" w:rsidRPr="007364A1" w:rsidRDefault="00042C34" w:rsidP="007364A1">
      <w:pPr>
        <w:ind w:left="284"/>
        <w:rPr>
          <w:rFonts w:ascii="Verdana" w:hAnsi="Verdana"/>
          <w:b/>
        </w:rPr>
      </w:pPr>
      <w:r w:rsidRPr="007364A1">
        <w:rPr>
          <w:rFonts w:ascii="Verdana" w:hAnsi="Verdana"/>
          <w:b/>
        </w:rPr>
        <w:tab/>
        <w:t xml:space="preserve">   </w:t>
      </w:r>
    </w:p>
    <w:p w:rsidR="00042C34" w:rsidRPr="007364A1" w:rsidRDefault="00042C34" w:rsidP="007364A1">
      <w:pPr>
        <w:ind w:left="284"/>
        <w:rPr>
          <w:rFonts w:ascii="Verdana" w:hAnsi="Verdana"/>
          <w:b/>
        </w:rPr>
      </w:pPr>
      <w:r w:rsidRPr="007364A1">
        <w:rPr>
          <w:rFonts w:ascii="Verdana" w:hAnsi="Verdana"/>
          <w:b/>
        </w:rPr>
        <w:tab/>
      </w:r>
    </w:p>
    <w:p w:rsidR="00042C34" w:rsidRPr="007364A1" w:rsidRDefault="00042C34" w:rsidP="007364A1">
      <w:pPr>
        <w:ind w:left="284"/>
        <w:rPr>
          <w:rFonts w:ascii="Verdana" w:hAnsi="Verdana"/>
          <w:b/>
        </w:rPr>
      </w:pPr>
      <w:r w:rsidRPr="007364A1">
        <w:rPr>
          <w:rFonts w:ascii="Verdana" w:hAnsi="Verdana"/>
          <w:b/>
        </w:rPr>
        <w:tab/>
      </w:r>
      <w:r w:rsidRPr="007364A1">
        <w:rPr>
          <w:rFonts w:ascii="Verdana" w:hAnsi="Verdana"/>
          <w:b/>
        </w:rPr>
        <w:tab/>
      </w:r>
      <w:r w:rsidRPr="007364A1">
        <w:rPr>
          <w:rFonts w:ascii="Verdana" w:hAnsi="Verdana"/>
          <w:b/>
        </w:rPr>
        <w:tab/>
      </w:r>
    </w:p>
    <w:p w:rsidR="00042C34" w:rsidRPr="007364A1" w:rsidRDefault="00042C34" w:rsidP="007364A1">
      <w:pPr>
        <w:ind w:left="284"/>
        <w:rPr>
          <w:rFonts w:ascii="Verdana" w:hAnsi="Verdana"/>
          <w:b/>
          <w:u w:val="single"/>
        </w:rPr>
      </w:pP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r>
      <w:r w:rsidRPr="007364A1">
        <w:rPr>
          <w:rFonts w:ascii="Verdana" w:hAnsi="Verdana"/>
          <w:b/>
        </w:rPr>
        <w:tab/>
        <w:t xml:space="preserve">      </w:t>
      </w:r>
      <w:r w:rsidRPr="007364A1">
        <w:rPr>
          <w:rFonts w:ascii="Verdana" w:hAnsi="Verdana"/>
          <w:b/>
          <w:u w:val="single"/>
        </w:rPr>
        <w:t xml:space="preserve">           </w:t>
      </w:r>
    </w:p>
    <w:p w:rsidR="00042C34" w:rsidRPr="007364A1" w:rsidRDefault="00042C34" w:rsidP="007364A1">
      <w:pPr>
        <w:ind w:left="284"/>
        <w:rPr>
          <w:rFonts w:ascii="Verdana" w:hAnsi="Verdana"/>
          <w:vertAlign w:val="subscript"/>
        </w:rPr>
      </w:pPr>
      <w:r w:rsidRPr="007364A1">
        <w:rPr>
          <w:rFonts w:ascii="Verdana" w:hAnsi="Verdana"/>
        </w:rPr>
        <w:tab/>
      </w:r>
      <w:r w:rsidRPr="007364A1">
        <w:rPr>
          <w:rFonts w:ascii="Verdana" w:hAnsi="Verdana"/>
        </w:rPr>
        <w:tab/>
        <w:t xml:space="preserve">         </w:t>
      </w:r>
      <w:r w:rsidRPr="007364A1">
        <w:rPr>
          <w:rFonts w:ascii="Verdana" w:hAnsi="Verdana"/>
        </w:rPr>
        <w:tab/>
        <w:t xml:space="preserve">              </w:t>
      </w:r>
      <w:r w:rsidRPr="007364A1">
        <w:rPr>
          <w:rFonts w:ascii="Verdana" w:hAnsi="Verdana"/>
          <w:b/>
        </w:rPr>
        <w:t xml:space="preserve"> </w:t>
      </w:r>
      <w:r w:rsidRPr="007364A1">
        <w:rPr>
          <w:rFonts w:ascii="Verdana" w:hAnsi="Verdana"/>
        </w:rPr>
        <w:tab/>
      </w:r>
      <w:r w:rsidRPr="007364A1">
        <w:rPr>
          <w:rFonts w:ascii="Verdana" w:hAnsi="Verdana"/>
        </w:rPr>
        <w:tab/>
        <w:t xml:space="preserve">                        </w:t>
      </w:r>
    </w:p>
    <w:p w:rsidR="00042C34" w:rsidRPr="007364A1" w:rsidRDefault="00042C34" w:rsidP="007364A1">
      <w:pPr>
        <w:ind w:left="284"/>
        <w:rPr>
          <w:rFonts w:ascii="Verdana" w:hAnsi="Verdana"/>
        </w:rPr>
      </w:pPr>
      <w:r w:rsidRPr="007364A1">
        <w:rPr>
          <w:rFonts w:ascii="Verdana" w:hAnsi="Verdana"/>
        </w:rPr>
        <w:t xml:space="preserve">   </w:t>
      </w:r>
      <w:r w:rsidRPr="007364A1">
        <w:rPr>
          <w:rFonts w:ascii="Verdana" w:hAnsi="Verdana"/>
        </w:rPr>
        <w:tab/>
      </w:r>
      <w:r w:rsidRPr="007364A1">
        <w:rPr>
          <w:rFonts w:ascii="Verdana" w:hAnsi="Verdana"/>
        </w:rPr>
        <w:tab/>
      </w:r>
      <w:r w:rsidRPr="007364A1">
        <w:rPr>
          <w:rFonts w:ascii="Verdana" w:hAnsi="Verdana"/>
        </w:rPr>
        <w:tab/>
        <w:t xml:space="preserve">              </w:t>
      </w:r>
    </w:p>
    <w:p w:rsidR="00042C34" w:rsidRPr="007364A1" w:rsidRDefault="00042C34" w:rsidP="007364A1">
      <w:pPr>
        <w:ind w:left="284"/>
        <w:rPr>
          <w:rFonts w:ascii="Verdana" w:hAnsi="Verdana"/>
        </w:rPr>
      </w:pPr>
    </w:p>
    <w:p w:rsidR="00042C34" w:rsidRPr="007364A1" w:rsidRDefault="00042C34" w:rsidP="007364A1">
      <w:pPr>
        <w:ind w:left="284"/>
        <w:rPr>
          <w:rFonts w:ascii="Verdana" w:hAnsi="Verdana"/>
        </w:rPr>
      </w:pPr>
    </w:p>
    <w:p w:rsidR="00042C34" w:rsidRPr="007364A1" w:rsidRDefault="00042C34" w:rsidP="007364A1">
      <w:pPr>
        <w:ind w:left="284"/>
        <w:rPr>
          <w:rFonts w:ascii="Verdana" w:hAnsi="Verdana"/>
        </w:rPr>
      </w:pPr>
    </w:p>
    <w:p w:rsidR="00042C34" w:rsidRPr="007364A1" w:rsidRDefault="00042C34" w:rsidP="007364A1">
      <w:pPr>
        <w:ind w:left="284"/>
        <w:rPr>
          <w:rFonts w:ascii="Verdana" w:hAnsi="Verdana"/>
          <w:b/>
        </w:rPr>
      </w:pPr>
      <w:r w:rsidRPr="007364A1">
        <w:rPr>
          <w:rFonts w:ascii="Verdana" w:hAnsi="Verdana"/>
        </w:rPr>
        <w:tab/>
      </w:r>
      <w:r w:rsidRPr="007364A1">
        <w:rPr>
          <w:rFonts w:ascii="Verdana" w:hAnsi="Verdana"/>
        </w:rPr>
        <w:tab/>
      </w:r>
      <w:r w:rsidRPr="007364A1">
        <w:rPr>
          <w:rFonts w:ascii="Verdana" w:hAnsi="Verdana"/>
        </w:rPr>
        <w:tab/>
        <w:t xml:space="preserve">                    </w:t>
      </w:r>
    </w:p>
    <w:p w:rsidR="00042C34" w:rsidRPr="007364A1" w:rsidRDefault="00042C34" w:rsidP="007364A1">
      <w:pPr>
        <w:ind w:left="284"/>
        <w:rPr>
          <w:rFonts w:ascii="Verdana" w:hAnsi="Verdana"/>
          <w:b/>
        </w:rPr>
      </w:pPr>
    </w:p>
    <w:p w:rsidR="00042C34" w:rsidRPr="007364A1" w:rsidRDefault="00042C34" w:rsidP="007364A1">
      <w:pPr>
        <w:ind w:left="284"/>
        <w:rPr>
          <w:rFonts w:ascii="Verdana" w:hAnsi="Verdana"/>
        </w:rPr>
      </w:pPr>
      <w:r w:rsidRPr="007364A1">
        <w:rPr>
          <w:rFonts w:ascii="Verdana" w:hAnsi="Verdana"/>
          <w:b/>
        </w:rPr>
        <w:tab/>
      </w:r>
      <w:r w:rsidRPr="007364A1">
        <w:rPr>
          <w:rFonts w:ascii="Verdana" w:hAnsi="Verdana"/>
          <w:b/>
        </w:rPr>
        <w:tab/>
      </w:r>
      <w:r w:rsidRPr="007364A1">
        <w:rPr>
          <w:rFonts w:ascii="Verdana" w:hAnsi="Verdana"/>
          <w:b/>
        </w:rPr>
        <w:tab/>
        <w:t xml:space="preserve">  </w:t>
      </w:r>
    </w:p>
    <w:p w:rsidR="00042C34" w:rsidRPr="007364A1" w:rsidRDefault="00042C34" w:rsidP="007364A1">
      <w:pPr>
        <w:ind w:left="284"/>
        <w:jc w:val="center"/>
        <w:rPr>
          <w:rFonts w:ascii="Verdana" w:hAnsi="Verdana"/>
        </w:rPr>
      </w:pPr>
    </w:p>
    <w:p w:rsidR="00042C34" w:rsidRPr="007364A1" w:rsidRDefault="00042C34" w:rsidP="007364A1">
      <w:pPr>
        <w:rPr>
          <w:rFonts w:ascii="Verdana" w:hAnsi="Verdana"/>
        </w:rPr>
      </w:pPr>
    </w:p>
    <w:p w:rsidR="00042C34" w:rsidRPr="007364A1" w:rsidRDefault="00042C34" w:rsidP="007364A1">
      <w:pPr>
        <w:ind w:left="284" w:hanging="284"/>
        <w:jc w:val="center"/>
        <w:rPr>
          <w:rFonts w:ascii="Verdana" w:hAnsi="Verdana"/>
        </w:rPr>
      </w:pPr>
    </w:p>
    <w:p w:rsidR="00042C34" w:rsidRPr="007364A1" w:rsidRDefault="00042C34" w:rsidP="007364A1">
      <w:pPr>
        <w:ind w:left="284" w:hanging="284"/>
        <w:jc w:val="center"/>
        <w:rPr>
          <w:rFonts w:ascii="Verdana" w:hAnsi="Verdana"/>
        </w:rPr>
      </w:pPr>
    </w:p>
    <w:p w:rsidR="00042C34" w:rsidRPr="007364A1" w:rsidRDefault="00042C34" w:rsidP="007364A1">
      <w:pPr>
        <w:ind w:left="284" w:hanging="284"/>
        <w:jc w:val="center"/>
        <w:rPr>
          <w:rFonts w:ascii="Verdana" w:hAnsi="Verdana"/>
        </w:rPr>
      </w:pPr>
      <w:r>
        <w:rPr>
          <w:rFonts w:ascii="Verdana" w:hAnsi="Verdana"/>
        </w:rPr>
        <w:t>Figura 9.39</w:t>
      </w:r>
      <w:r w:rsidRPr="007364A1">
        <w:rPr>
          <w:rFonts w:ascii="Verdana" w:hAnsi="Verdana"/>
        </w:rPr>
        <w:t xml:space="preserve"> Diagrama fasorial de un generador sincrónico con tensión </w:t>
      </w:r>
    </w:p>
    <w:p w:rsidR="00042C34" w:rsidRPr="007364A1" w:rsidRDefault="00042C34" w:rsidP="007364A1">
      <w:pPr>
        <w:ind w:left="284" w:hanging="284"/>
        <w:jc w:val="center"/>
        <w:rPr>
          <w:rFonts w:ascii="Verdana" w:hAnsi="Verdana"/>
        </w:rPr>
      </w:pPr>
      <w:r w:rsidRPr="007364A1">
        <w:rPr>
          <w:rFonts w:ascii="Verdana" w:hAnsi="Verdana"/>
        </w:rPr>
        <w:t>y potencia activa constante</w:t>
      </w:r>
    </w:p>
    <w:p w:rsidR="00042C34" w:rsidRPr="007364A1" w:rsidRDefault="00042C34" w:rsidP="007364A1">
      <w:pPr>
        <w:jc w:val="both"/>
        <w:rPr>
          <w:rFonts w:ascii="Verdana" w:hAnsi="Verdana"/>
        </w:rPr>
      </w:pPr>
    </w:p>
    <w:p w:rsidR="00042C34" w:rsidRPr="007364A1" w:rsidRDefault="00042C34" w:rsidP="007364A1">
      <w:pPr>
        <w:ind w:firstLine="708"/>
        <w:jc w:val="both"/>
        <w:rPr>
          <w:rFonts w:ascii="Verdana" w:hAnsi="Verdana"/>
        </w:rPr>
      </w:pPr>
      <w:r w:rsidRPr="007364A1">
        <w:rPr>
          <w:rFonts w:ascii="Verdana" w:hAnsi="Verdana"/>
        </w:rPr>
        <w:t>De aquí podemos sacar las siguientes conclusiones:</w:t>
      </w:r>
    </w:p>
    <w:p w:rsidR="00042C34" w:rsidRPr="007364A1" w:rsidRDefault="00042C34" w:rsidP="007364A1">
      <w:pPr>
        <w:ind w:firstLine="708"/>
        <w:jc w:val="both"/>
        <w:rPr>
          <w:rFonts w:ascii="Verdana" w:hAnsi="Verdana"/>
        </w:rPr>
      </w:pPr>
    </w:p>
    <w:p w:rsidR="00042C34" w:rsidRPr="007364A1" w:rsidRDefault="00042C34" w:rsidP="007364A1">
      <w:pPr>
        <w:numPr>
          <w:ilvl w:val="0"/>
          <w:numId w:val="26"/>
        </w:numPr>
        <w:rPr>
          <w:rFonts w:ascii="Verdana" w:hAnsi="Verdana"/>
        </w:rPr>
      </w:pPr>
      <w:r w:rsidRPr="007364A1">
        <w:rPr>
          <w:rFonts w:ascii="Verdana" w:hAnsi="Verdana"/>
        </w:rPr>
        <w:t>El fasor de la corriente en el estator (</w:t>
      </w:r>
      <w:r w:rsidRPr="007364A1">
        <w:rPr>
          <w:rFonts w:ascii="Verdana" w:hAnsi="Verdana"/>
          <w:b/>
        </w:rPr>
        <w:t>I</w:t>
      </w:r>
      <w:r w:rsidRPr="007364A1">
        <w:rPr>
          <w:rFonts w:ascii="Verdana" w:hAnsi="Verdana"/>
        </w:rPr>
        <w:t xml:space="preserve">), se desplaza sobre una recta vertical, de forma de mantener I cos </w:t>
      </w:r>
      <w:r w:rsidRPr="007364A1">
        <w:rPr>
          <w:rFonts w:ascii="Verdana" w:hAnsi="Verdana"/>
        </w:rPr>
        <w:sym w:font="Symbol" w:char="F06A"/>
      </w:r>
      <w:r w:rsidRPr="007364A1">
        <w:rPr>
          <w:rFonts w:ascii="Verdana" w:hAnsi="Verdana"/>
        </w:rPr>
        <w:t xml:space="preserve"> = constante.</w:t>
      </w:r>
    </w:p>
    <w:p w:rsidR="00042C34" w:rsidRPr="007364A1" w:rsidRDefault="00042C34" w:rsidP="007364A1">
      <w:pPr>
        <w:numPr>
          <w:ilvl w:val="0"/>
          <w:numId w:val="26"/>
        </w:numPr>
        <w:rPr>
          <w:rFonts w:ascii="Verdana" w:hAnsi="Verdana"/>
        </w:rPr>
      </w:pPr>
      <w:r w:rsidRPr="007364A1">
        <w:rPr>
          <w:rFonts w:ascii="Verdana" w:hAnsi="Verdana"/>
        </w:rPr>
        <w:t>El fasor de la fuerza electromotriz inducida (</w:t>
      </w:r>
      <w:r w:rsidRPr="007364A1">
        <w:rPr>
          <w:rFonts w:ascii="Verdana" w:hAnsi="Verdana"/>
          <w:b/>
        </w:rPr>
        <w:t>E</w:t>
      </w:r>
      <w:r w:rsidRPr="007364A1">
        <w:rPr>
          <w:rFonts w:ascii="Verdana" w:hAnsi="Verdana"/>
        </w:rPr>
        <w:t>), se desplaza sobre otra recta horizontal de forma tal que E</w:t>
      </w:r>
      <w:r w:rsidRPr="007364A1">
        <w:rPr>
          <w:rFonts w:ascii="Verdana" w:hAnsi="Verdana"/>
          <w:vertAlign w:val="subscript"/>
        </w:rPr>
        <w:t>F</w:t>
      </w:r>
      <w:r w:rsidRPr="007364A1">
        <w:rPr>
          <w:rFonts w:ascii="Verdana" w:hAnsi="Verdana"/>
        </w:rPr>
        <w:t xml:space="preserve"> sen </w:t>
      </w:r>
      <w:r w:rsidRPr="007364A1">
        <w:rPr>
          <w:rFonts w:ascii="Verdana" w:hAnsi="Verdana"/>
        </w:rPr>
        <w:sym w:font="Symbol" w:char="F064"/>
      </w:r>
      <w:r w:rsidRPr="007364A1">
        <w:rPr>
          <w:rFonts w:ascii="Verdana" w:hAnsi="Verdana"/>
        </w:rPr>
        <w:t xml:space="preserve"> = constante.</w:t>
      </w:r>
    </w:p>
    <w:p w:rsidR="00042C34" w:rsidRPr="007364A1" w:rsidRDefault="00042C34" w:rsidP="007364A1">
      <w:pPr>
        <w:ind w:left="708"/>
        <w:rPr>
          <w:rFonts w:ascii="Verdana" w:hAnsi="Verdana"/>
        </w:rPr>
      </w:pPr>
    </w:p>
    <w:p w:rsidR="00042C34" w:rsidRPr="007364A1" w:rsidRDefault="00042C34" w:rsidP="007364A1">
      <w:pPr>
        <w:ind w:firstLine="708"/>
        <w:jc w:val="both"/>
        <w:rPr>
          <w:rFonts w:ascii="Verdana" w:hAnsi="Verdana"/>
        </w:rPr>
      </w:pPr>
      <w:r w:rsidRPr="007364A1">
        <w:rPr>
          <w:rFonts w:ascii="Verdana" w:hAnsi="Verdana"/>
        </w:rPr>
        <w:t xml:space="preserve">Si disminuimos la corriente de excitación, disminuye la fuerza electromotriz inducida, hasta el valor </w:t>
      </w:r>
      <w:r w:rsidRPr="007364A1">
        <w:rPr>
          <w:rFonts w:ascii="Verdana" w:hAnsi="Verdana"/>
          <w:b/>
        </w:rPr>
        <w:t>E</w:t>
      </w:r>
      <w:r w:rsidRPr="007364A1">
        <w:rPr>
          <w:rFonts w:ascii="Verdana" w:hAnsi="Verdana"/>
          <w:b/>
          <w:vertAlign w:val="subscript"/>
        </w:rPr>
        <w:t>F1</w:t>
      </w:r>
      <w:r w:rsidRPr="007364A1">
        <w:rPr>
          <w:rFonts w:ascii="Verdana" w:hAnsi="Verdana"/>
        </w:rPr>
        <w:t>, con lo cual la caída de tensión en la reactancia sincrónica es: j X</w:t>
      </w:r>
      <w:r w:rsidRPr="007364A1">
        <w:rPr>
          <w:rFonts w:ascii="Verdana" w:hAnsi="Verdana"/>
          <w:vertAlign w:val="subscript"/>
        </w:rPr>
        <w:t>S</w:t>
      </w:r>
      <w:r w:rsidRPr="007364A1">
        <w:rPr>
          <w:rFonts w:ascii="Verdana" w:hAnsi="Verdana"/>
        </w:rPr>
        <w:t xml:space="preserve"> </w:t>
      </w:r>
      <w:r w:rsidRPr="007364A1">
        <w:rPr>
          <w:rFonts w:ascii="Verdana" w:hAnsi="Verdana"/>
          <w:b/>
        </w:rPr>
        <w:t>I</w:t>
      </w:r>
      <w:r w:rsidRPr="007364A1">
        <w:rPr>
          <w:rFonts w:ascii="Verdana" w:hAnsi="Verdana"/>
          <w:b/>
          <w:vertAlign w:val="subscript"/>
        </w:rPr>
        <w:t>1</w:t>
      </w:r>
      <w:r w:rsidRPr="007364A1">
        <w:rPr>
          <w:rFonts w:ascii="Verdana" w:hAnsi="Verdana"/>
          <w:b/>
        </w:rPr>
        <w:t xml:space="preserve">, </w:t>
      </w:r>
      <w:r w:rsidRPr="007364A1">
        <w:rPr>
          <w:rFonts w:ascii="Verdana" w:hAnsi="Verdana"/>
        </w:rPr>
        <w:t>lo que lleva a que la corriente en el estator</w:t>
      </w:r>
      <w:r w:rsidRPr="007364A1">
        <w:rPr>
          <w:rFonts w:ascii="Verdana" w:hAnsi="Verdana"/>
          <w:b/>
        </w:rPr>
        <w:t xml:space="preserve"> I</w:t>
      </w:r>
      <w:r w:rsidRPr="007364A1">
        <w:rPr>
          <w:rFonts w:ascii="Verdana" w:hAnsi="Verdana"/>
          <w:b/>
          <w:vertAlign w:val="subscript"/>
        </w:rPr>
        <w:t>1</w:t>
      </w:r>
      <w:r w:rsidRPr="007364A1">
        <w:rPr>
          <w:rFonts w:ascii="Verdana" w:hAnsi="Verdana"/>
          <w:b/>
        </w:rPr>
        <w:t xml:space="preserve">, </w:t>
      </w:r>
      <w:r w:rsidRPr="007364A1">
        <w:rPr>
          <w:rFonts w:ascii="Verdana" w:hAnsi="Verdana"/>
        </w:rPr>
        <w:t>ocupe una nueva posición disminuyendo su módulo.</w:t>
      </w:r>
    </w:p>
    <w:p w:rsidR="00042C34" w:rsidRDefault="00042C34" w:rsidP="007364A1">
      <w:pPr>
        <w:ind w:firstLine="708"/>
        <w:jc w:val="both"/>
        <w:rPr>
          <w:rFonts w:ascii="Verdana" w:hAnsi="Verdana"/>
        </w:rPr>
      </w:pPr>
      <w:r w:rsidRPr="007364A1">
        <w:rPr>
          <w:rFonts w:ascii="Verdana" w:hAnsi="Verdana"/>
        </w:rPr>
        <w:t xml:space="preserve">En forma análoga si volvemos a disminuir la corriente de excitación hasta un valor tal que la fuerza electromotriz sea </w:t>
      </w:r>
      <w:r w:rsidRPr="007364A1">
        <w:rPr>
          <w:rFonts w:ascii="Verdana" w:hAnsi="Verdana"/>
          <w:b/>
        </w:rPr>
        <w:t>E</w:t>
      </w:r>
      <w:r w:rsidRPr="007364A1">
        <w:rPr>
          <w:rFonts w:ascii="Verdana" w:hAnsi="Verdana"/>
          <w:b/>
          <w:vertAlign w:val="subscript"/>
        </w:rPr>
        <w:t>F2</w:t>
      </w:r>
      <w:r w:rsidRPr="007364A1">
        <w:rPr>
          <w:rFonts w:ascii="Verdana" w:hAnsi="Verdana"/>
          <w:b/>
        </w:rPr>
        <w:t xml:space="preserve">, </w:t>
      </w:r>
      <w:r w:rsidRPr="007364A1">
        <w:rPr>
          <w:rFonts w:ascii="Verdana" w:hAnsi="Verdana"/>
        </w:rPr>
        <w:t xml:space="preserve">la corriente será </w:t>
      </w:r>
      <w:r w:rsidRPr="007364A1">
        <w:rPr>
          <w:rFonts w:ascii="Verdana" w:hAnsi="Verdana"/>
          <w:b/>
        </w:rPr>
        <w:t>I</w:t>
      </w:r>
      <w:r w:rsidRPr="007364A1">
        <w:rPr>
          <w:rFonts w:ascii="Verdana" w:hAnsi="Verdana"/>
          <w:b/>
          <w:vertAlign w:val="subscript"/>
        </w:rPr>
        <w:t>2</w:t>
      </w:r>
      <w:r w:rsidRPr="007364A1">
        <w:rPr>
          <w:rFonts w:ascii="Verdana" w:hAnsi="Verdana"/>
        </w:rPr>
        <w:t>, la cual está en fase con la tensión en bornes del generador y su valor será mínimo.</w:t>
      </w:r>
    </w:p>
    <w:p w:rsidR="00042C34" w:rsidRPr="007364A1" w:rsidRDefault="00042C34" w:rsidP="007364A1">
      <w:pPr>
        <w:ind w:firstLine="708"/>
        <w:jc w:val="both"/>
        <w:rPr>
          <w:rFonts w:ascii="Verdana" w:hAnsi="Verdana"/>
        </w:rPr>
      </w:pPr>
    </w:p>
    <w:p w:rsidR="00042C34" w:rsidRPr="007364A1" w:rsidRDefault="00042C34" w:rsidP="007364A1">
      <w:pPr>
        <w:ind w:firstLine="708"/>
        <w:jc w:val="both"/>
        <w:rPr>
          <w:rFonts w:ascii="Verdana" w:hAnsi="Verdana"/>
        </w:rPr>
      </w:pPr>
      <w:r w:rsidRPr="007364A1">
        <w:rPr>
          <w:rFonts w:ascii="Verdana" w:hAnsi="Verdana"/>
        </w:rPr>
        <w:t xml:space="preserve">Disminuyendo nuevamente la corriente de excitación hasta obtener </w:t>
      </w:r>
      <w:r w:rsidRPr="007364A1">
        <w:rPr>
          <w:rFonts w:ascii="Verdana" w:hAnsi="Verdana"/>
          <w:b/>
        </w:rPr>
        <w:t>E</w:t>
      </w:r>
      <w:r w:rsidRPr="007364A1">
        <w:rPr>
          <w:rFonts w:ascii="Verdana" w:hAnsi="Verdana"/>
          <w:b/>
          <w:vertAlign w:val="subscript"/>
        </w:rPr>
        <w:t>F3</w:t>
      </w:r>
      <w:r w:rsidRPr="007364A1">
        <w:rPr>
          <w:rFonts w:ascii="Verdana" w:hAnsi="Verdana"/>
        </w:rPr>
        <w:t>, la corriente será</w:t>
      </w:r>
      <w:r w:rsidRPr="007364A1">
        <w:rPr>
          <w:rFonts w:ascii="Verdana" w:hAnsi="Verdana"/>
          <w:b/>
        </w:rPr>
        <w:t xml:space="preserve"> I</w:t>
      </w:r>
      <w:r w:rsidRPr="007364A1">
        <w:rPr>
          <w:rFonts w:ascii="Verdana" w:hAnsi="Verdana"/>
          <w:b/>
          <w:vertAlign w:val="subscript"/>
        </w:rPr>
        <w:t>3</w:t>
      </w:r>
      <w:r w:rsidRPr="007364A1">
        <w:rPr>
          <w:rFonts w:ascii="Verdana" w:hAnsi="Verdana"/>
          <w:b/>
        </w:rPr>
        <w:t xml:space="preserve">, </w:t>
      </w:r>
      <w:r w:rsidRPr="007364A1">
        <w:rPr>
          <w:rFonts w:ascii="Verdana" w:hAnsi="Verdana"/>
        </w:rPr>
        <w:t>la cual ha aumentado su valor pero se encuentra en adelanto con respecto a la tensión en bornes del generador.</w:t>
      </w:r>
    </w:p>
    <w:p w:rsidR="00042C34" w:rsidRPr="007364A1" w:rsidRDefault="00042C34" w:rsidP="007364A1">
      <w:pPr>
        <w:pStyle w:val="BodyTextIndent2"/>
        <w:rPr>
          <w:rFonts w:ascii="Verdana" w:hAnsi="Verdana"/>
          <w:noProof w:val="0"/>
          <w:sz w:val="20"/>
        </w:rPr>
      </w:pPr>
      <w:r w:rsidRPr="007364A1">
        <w:rPr>
          <w:rFonts w:ascii="Verdana" w:hAnsi="Verdana"/>
          <w:noProof w:val="0"/>
          <w:sz w:val="20"/>
        </w:rPr>
        <w:t>O sea que con la modificación de la corriente de excitación lo que hemos modificado es la potencia reactiva que la máquina entrega, pasando de potencia reactiva inductiva, a potencia reactiva capacitiva, siendo el valor de mínima corriente cuando entrega solamente potencia activa.</w:t>
      </w:r>
    </w:p>
    <w:p w:rsidR="00042C34" w:rsidRPr="007364A1" w:rsidRDefault="00042C34" w:rsidP="007364A1">
      <w:pPr>
        <w:ind w:firstLine="708"/>
        <w:jc w:val="both"/>
        <w:rPr>
          <w:rFonts w:ascii="Verdana" w:hAnsi="Verdana"/>
        </w:rPr>
      </w:pPr>
      <w:r w:rsidRPr="007364A1">
        <w:rPr>
          <w:rFonts w:ascii="Verdana" w:hAnsi="Verdana"/>
        </w:rPr>
        <w:t>Por lo tanto la potencia reactiva demanda por la red a la cual se encuentra alimentando el generador, se modifica mediante la corriente de excitación del generador.</w:t>
      </w:r>
    </w:p>
    <w:p w:rsidR="00042C34" w:rsidRPr="007364A1" w:rsidRDefault="00042C34" w:rsidP="007364A1">
      <w:pPr>
        <w:jc w:val="both"/>
        <w:rPr>
          <w:rFonts w:ascii="Verdana" w:hAnsi="Verdana"/>
        </w:rPr>
      </w:pPr>
      <w:r w:rsidRPr="007364A1">
        <w:rPr>
          <w:rFonts w:ascii="Verdana" w:hAnsi="Verdana"/>
        </w:rPr>
        <w:t>En cambio la potencia activa que la misma suministra a la red se modifica actuando sobre la máquina impulsora, modificando la cupla del mismo, ya que su velocidad se debe mantener constante ya que la frecuencia así lo es.</w:t>
      </w:r>
    </w:p>
    <w:p w:rsidR="00042C34" w:rsidRDefault="00042C34" w:rsidP="00DE1AFF">
      <w:pPr>
        <w:pStyle w:val="BodyText"/>
        <w:rPr>
          <w:rFonts w:ascii="Verdana" w:hAnsi="Verdana"/>
          <w:sz w:val="24"/>
          <w:szCs w:val="24"/>
        </w:rPr>
      </w:pPr>
    </w:p>
    <w:p w:rsidR="00042C34" w:rsidRDefault="00042C34" w:rsidP="00DE1AFF">
      <w:pPr>
        <w:pStyle w:val="BodyText"/>
        <w:jc w:val="right"/>
        <w:rPr>
          <w:rFonts w:ascii="Verdana" w:hAnsi="Verdana"/>
          <w:sz w:val="24"/>
          <w:szCs w:val="24"/>
        </w:rPr>
      </w:pPr>
    </w:p>
    <w:p w:rsidR="00042C34" w:rsidRDefault="00042C34" w:rsidP="00DE1AFF">
      <w:pPr>
        <w:pStyle w:val="BodyText"/>
        <w:jc w:val="right"/>
        <w:rPr>
          <w:rFonts w:ascii="Verdana" w:hAnsi="Verdana"/>
          <w:sz w:val="24"/>
          <w:szCs w:val="24"/>
        </w:rPr>
      </w:pPr>
    </w:p>
    <w:p w:rsidR="00042C34" w:rsidRPr="00DE1AFF" w:rsidRDefault="00042C34" w:rsidP="00DE1AFF">
      <w:pPr>
        <w:pStyle w:val="ListParagraph"/>
        <w:numPr>
          <w:ilvl w:val="1"/>
          <w:numId w:val="34"/>
        </w:numPr>
        <w:rPr>
          <w:rFonts w:ascii="Verdana" w:hAnsi="Verdana" w:cs="Arial"/>
          <w:sz w:val="24"/>
          <w:szCs w:val="24"/>
        </w:rPr>
      </w:pPr>
      <w:r w:rsidRPr="00DE1AFF">
        <w:rPr>
          <w:rFonts w:ascii="Verdana" w:hAnsi="Verdana" w:cs="Arial"/>
          <w:b/>
          <w:bCs/>
          <w:sz w:val="24"/>
          <w:szCs w:val="24"/>
        </w:rPr>
        <w:t xml:space="preserve">Motor sincrónico </w:t>
      </w:r>
    </w:p>
    <w:p w:rsidR="00042C34" w:rsidRDefault="00042C34" w:rsidP="00DE1AFF">
      <w:pPr>
        <w:rPr>
          <w:rFonts w:ascii="Verdana" w:hAnsi="Verdana" w:cs="Arial"/>
          <w:b/>
          <w:bCs/>
        </w:rPr>
      </w:pPr>
    </w:p>
    <w:p w:rsidR="00042C34" w:rsidRDefault="00042C34" w:rsidP="00DE1AFF">
      <w:pPr>
        <w:ind w:left="284"/>
        <w:jc w:val="right"/>
        <w:rPr>
          <w:rFonts w:ascii="Verdana" w:hAnsi="Verdana" w:cs="Arial"/>
          <w:b/>
        </w:rPr>
      </w:pPr>
      <w:r>
        <w:rPr>
          <w:rFonts w:ascii="Verdana" w:hAnsi="Verdana" w:cs="Arial"/>
          <w:b/>
          <w:bCs/>
        </w:rPr>
        <w:t>Características de arranque</w:t>
      </w:r>
    </w:p>
    <w:p w:rsidR="00042C34" w:rsidRDefault="00042C34" w:rsidP="00DE1AFF">
      <w:pPr>
        <w:rPr>
          <w:rFonts w:ascii="Verdana" w:hAnsi="Verdana" w:cs="Arial"/>
        </w:rPr>
      </w:pPr>
    </w:p>
    <w:p w:rsidR="00042C34" w:rsidRDefault="00042C34" w:rsidP="00DE1AFF">
      <w:pPr>
        <w:pStyle w:val="BodyTextIndent"/>
        <w:ind w:left="0" w:firstLine="705"/>
        <w:jc w:val="both"/>
        <w:rPr>
          <w:rFonts w:ascii="Verdana" w:hAnsi="Verdana" w:cs="Arial"/>
          <w:i w:val="0"/>
          <w:sz w:val="20"/>
        </w:rPr>
      </w:pPr>
      <w:r>
        <w:rPr>
          <w:rFonts w:ascii="Verdana" w:hAnsi="Verdana" w:cs="Arial"/>
          <w:i w:val="0"/>
          <w:sz w:val="20"/>
        </w:rPr>
        <w:t>Si la máquina sincrónica que hemos estado analizando como generador, la desacoplamos de la máquina impulsora y alimentamos sus bobinados estatóricos mediante un sistema de tensiones trifásico, esta funcionará como motor, a una velocidad constante que es la sincrónica.</w:t>
      </w:r>
    </w:p>
    <w:p w:rsidR="00042C34" w:rsidRDefault="00042C34" w:rsidP="00DE1AFF">
      <w:pPr>
        <w:ind w:firstLine="705"/>
        <w:jc w:val="both"/>
        <w:rPr>
          <w:rFonts w:ascii="Verdana" w:hAnsi="Verdana" w:cs="Arial"/>
        </w:rPr>
      </w:pPr>
      <w:r>
        <w:rPr>
          <w:rFonts w:ascii="Verdana" w:hAnsi="Verdana" w:cs="Arial"/>
        </w:rPr>
        <w:t>Debido a su forma constructiva y de funcionamiento, este tipo de motor no presenta una cupla de arranque, de valor suficiente para que su rotor comience a girar.</w:t>
      </w:r>
    </w:p>
    <w:p w:rsidR="00042C34" w:rsidRDefault="00042C34" w:rsidP="00DE1AFF">
      <w:pPr>
        <w:ind w:firstLine="705"/>
        <w:jc w:val="both"/>
        <w:rPr>
          <w:rFonts w:ascii="Verdana" w:hAnsi="Verdana" w:cs="Arial"/>
        </w:rPr>
      </w:pPr>
      <w:r>
        <w:rPr>
          <w:rFonts w:ascii="Verdana" w:hAnsi="Verdana" w:cs="Arial"/>
        </w:rPr>
        <w:t>El hecho es que dado que en el estator se origina un campo magnético rotante de velocidad sincrónica y en el rotor, el campo cuando este está detenido, tiene un valor fijo y estático, hace que los mismos no se “enganchen”, debido a la gran diferencia de velocidades.</w:t>
      </w:r>
    </w:p>
    <w:p w:rsidR="00042C34" w:rsidRDefault="00042C34" w:rsidP="00DE1AFF">
      <w:pPr>
        <w:ind w:firstLine="705"/>
        <w:jc w:val="both"/>
        <w:rPr>
          <w:rFonts w:ascii="Verdana" w:hAnsi="Verdana" w:cs="Arial"/>
        </w:rPr>
      </w:pPr>
      <w:r>
        <w:rPr>
          <w:rFonts w:ascii="Verdana" w:hAnsi="Verdana" w:cs="Arial"/>
        </w:rPr>
        <w:t>Para ello, se debe lograr por medio de algún método que el rotor gire a una velocidad cercana a la del campo magnético del estator, y en esa situación, se alimenta la bobina del rotor y el campo magnético producido por la misma, logra acoplarse al del estator y entonces alcanza la velocidad de sincronismo.</w:t>
      </w:r>
    </w:p>
    <w:p w:rsidR="00042C34" w:rsidRDefault="00042C34" w:rsidP="00DE1AFF">
      <w:pPr>
        <w:ind w:firstLine="705"/>
        <w:jc w:val="both"/>
        <w:rPr>
          <w:rFonts w:ascii="Verdana" w:hAnsi="Verdana" w:cs="Arial"/>
        </w:rPr>
      </w:pPr>
      <w:r>
        <w:rPr>
          <w:rFonts w:ascii="Verdana" w:hAnsi="Verdana" w:cs="Arial"/>
        </w:rPr>
        <w:t>Uno de los métodos consiste en construir en el rotor una jaula de ardilla como tienen los motores asincrónicos, a los efectos que arranque como tal. Este tipo de jaula que se llama “amortiguadora” y algunos generadores cuentan con ella a los efectos de amortiguar los cambios bruscos en la carga, ya que al así suceder, se altera la velocidad de su eje y por lo tanto aparecen corrientes parásitas en la jaula, que tienden a oponerse a la causa que las generó, restableciéndose más rápidamente la velocidad sincrónica.</w:t>
      </w:r>
    </w:p>
    <w:p w:rsidR="00042C34" w:rsidRDefault="00042C34" w:rsidP="00DE1AFF">
      <w:pPr>
        <w:ind w:firstLine="705"/>
        <w:jc w:val="both"/>
        <w:rPr>
          <w:rFonts w:ascii="Verdana" w:hAnsi="Verdana" w:cs="Arial"/>
        </w:rPr>
      </w:pPr>
      <w:r>
        <w:rPr>
          <w:rFonts w:ascii="Verdana" w:hAnsi="Verdana" w:cs="Arial"/>
        </w:rPr>
        <w:t>El bobinado de excitación del rotor, debe estar cortocircuitado, durante este proceso de arranque, a los efectos de que la tensión, que se induce en el mismo, debido al campo estatórico, no llegue a un valor peligroso.</w:t>
      </w:r>
    </w:p>
    <w:p w:rsidR="00042C34" w:rsidRDefault="00042C34" w:rsidP="0017453F">
      <w:pPr>
        <w:pStyle w:val="BodyTextIndent"/>
        <w:ind w:left="0" w:firstLine="705"/>
        <w:jc w:val="both"/>
        <w:rPr>
          <w:rFonts w:ascii="Verdana" w:hAnsi="Verdana" w:cs="Arial"/>
          <w:i w:val="0"/>
          <w:sz w:val="20"/>
        </w:rPr>
      </w:pPr>
      <w:r>
        <w:rPr>
          <w:rFonts w:ascii="Verdana" w:hAnsi="Verdana" w:cs="Arial"/>
          <w:i w:val="0"/>
          <w:sz w:val="20"/>
        </w:rPr>
        <w:t>En el caso de máquinas de pequeña potencia, debido a las corrientes parásitas que se originan en el núcleo del rotor, estas provocan una pequeña cupla que puede poner en movimiento el eje.</w:t>
      </w:r>
    </w:p>
    <w:p w:rsidR="00042C34" w:rsidRDefault="00042C34" w:rsidP="0017453F">
      <w:pPr>
        <w:pStyle w:val="BodyTextIndent"/>
        <w:ind w:left="0" w:firstLine="705"/>
        <w:jc w:val="both"/>
        <w:rPr>
          <w:rFonts w:ascii="Verdana" w:hAnsi="Verdana" w:cs="Arial"/>
          <w:i w:val="0"/>
          <w:sz w:val="20"/>
        </w:rPr>
      </w:pPr>
    </w:p>
    <w:p w:rsidR="00042C34" w:rsidRPr="0017453F" w:rsidRDefault="00042C34" w:rsidP="0017453F">
      <w:pPr>
        <w:pStyle w:val="BodyTextIndent"/>
        <w:ind w:left="0" w:firstLine="705"/>
        <w:jc w:val="both"/>
        <w:rPr>
          <w:rFonts w:ascii="Verdana" w:hAnsi="Verdana" w:cs="Arial"/>
          <w:i w:val="0"/>
          <w:sz w:val="20"/>
        </w:rPr>
      </w:pPr>
    </w:p>
    <w:p w:rsidR="00042C34" w:rsidRDefault="00042C34" w:rsidP="00DE1AFF">
      <w:pPr>
        <w:pStyle w:val="BodyTextIndent"/>
        <w:numPr>
          <w:ilvl w:val="1"/>
          <w:numId w:val="34"/>
        </w:numPr>
        <w:jc w:val="both"/>
        <w:rPr>
          <w:rFonts w:ascii="Verdana" w:hAnsi="Verdana" w:cs="Arial"/>
          <w:i w:val="0"/>
          <w:szCs w:val="24"/>
        </w:rPr>
      </w:pPr>
      <w:r>
        <w:rPr>
          <w:rFonts w:ascii="Verdana" w:hAnsi="Verdana" w:cs="Arial"/>
          <w:b/>
          <w:bCs/>
          <w:i w:val="0"/>
          <w:szCs w:val="24"/>
        </w:rPr>
        <w:t>Circuito equivalente</w:t>
      </w:r>
    </w:p>
    <w:p w:rsidR="00042C34" w:rsidRDefault="00042C34" w:rsidP="00DE1AFF">
      <w:pPr>
        <w:pStyle w:val="BodyTextIndent"/>
        <w:rPr>
          <w:rFonts w:ascii="Verdana" w:hAnsi="Verdana" w:cs="Arial"/>
          <w:sz w:val="20"/>
        </w:rPr>
      </w:pPr>
    </w:p>
    <w:p w:rsidR="00042C34" w:rsidRDefault="00042C34" w:rsidP="00DE1AFF">
      <w:pPr>
        <w:pStyle w:val="BodyTextIndent"/>
        <w:ind w:left="0" w:firstLine="708"/>
        <w:jc w:val="both"/>
        <w:rPr>
          <w:rFonts w:ascii="Verdana" w:hAnsi="Verdana" w:cs="Arial"/>
          <w:i w:val="0"/>
          <w:sz w:val="20"/>
        </w:rPr>
      </w:pPr>
      <w:r>
        <w:rPr>
          <w:rFonts w:ascii="Verdana" w:hAnsi="Verdana" w:cs="Arial"/>
          <w:i w:val="0"/>
          <w:sz w:val="20"/>
        </w:rPr>
        <w:t>El circuito equivalente para una fase del motor es semejante al de la máquina como generador, pero en este caso la corriente tiene sentido entrante, debido a que la máquina absorbe potencia eléctrica. El mismo se observa en la figura 9.40.</w:t>
      </w:r>
    </w:p>
    <w:p w:rsidR="00042C34" w:rsidRDefault="00042C34" w:rsidP="00DE1AFF">
      <w:pPr>
        <w:pStyle w:val="BodyTextIndent"/>
        <w:jc w:val="both"/>
        <w:rPr>
          <w:rFonts w:ascii="Verdana" w:hAnsi="Verdana" w:cs="Arial"/>
          <w:i w:val="0"/>
          <w:sz w:val="20"/>
        </w:rPr>
      </w:pPr>
    </w:p>
    <w:p w:rsidR="00042C34" w:rsidRDefault="00042C34" w:rsidP="00DE1AFF">
      <w:pPr>
        <w:pStyle w:val="BodyTextIndent"/>
        <w:jc w:val="both"/>
        <w:rPr>
          <w:rFonts w:ascii="Verdana" w:hAnsi="Verdana" w:cs="Arial"/>
          <w:i w:val="0"/>
          <w:sz w:val="20"/>
        </w:rPr>
      </w:pPr>
      <w:r>
        <w:rPr>
          <w:rFonts w:ascii="Verdana" w:hAnsi="Verdana" w:cs="Arial"/>
          <w:i w:val="0"/>
          <w:sz w:val="20"/>
        </w:rPr>
        <w:t>En este caso se cumple:</w:t>
      </w:r>
    </w:p>
    <w:p w:rsidR="00042C34" w:rsidRDefault="00042C34" w:rsidP="00DE1AFF">
      <w:pPr>
        <w:pStyle w:val="BodyTextIndent"/>
        <w:jc w:val="both"/>
        <w:rPr>
          <w:rFonts w:ascii="Verdana" w:hAnsi="Verdana" w:cs="Arial"/>
          <w:i w:val="0"/>
          <w:sz w:val="20"/>
        </w:rPr>
      </w:pPr>
    </w:p>
    <w:p w:rsidR="00042C34" w:rsidRPr="00CE7F24" w:rsidRDefault="00042C34" w:rsidP="00DE1AFF">
      <w:pPr>
        <w:pStyle w:val="BodyTextIndent"/>
        <w:jc w:val="both"/>
        <w:rPr>
          <w:rFonts w:ascii="Verdana" w:hAnsi="Verdana" w:cs="Arial"/>
          <w:i w:val="0"/>
          <w:sz w:val="20"/>
          <w:lang w:val="it-IT"/>
        </w:rPr>
      </w:pPr>
      <w:r>
        <w:rPr>
          <w:rFonts w:ascii="Verdana" w:hAnsi="Verdana" w:cs="Arial"/>
          <w:i w:val="0"/>
          <w:sz w:val="20"/>
        </w:rPr>
        <w:tab/>
      </w:r>
      <w:r>
        <w:rPr>
          <w:rFonts w:ascii="Verdana" w:hAnsi="Verdana" w:cs="Arial"/>
          <w:i w:val="0"/>
          <w:sz w:val="20"/>
        </w:rPr>
        <w:tab/>
      </w:r>
      <w:r>
        <w:rPr>
          <w:rFonts w:ascii="Verdana" w:hAnsi="Verdana" w:cs="Arial"/>
          <w:i w:val="0"/>
          <w:sz w:val="20"/>
        </w:rPr>
        <w:tab/>
      </w:r>
      <w:r w:rsidRPr="00CE7F24">
        <w:rPr>
          <w:rFonts w:ascii="Verdana" w:hAnsi="Verdana" w:cs="Arial"/>
          <w:b/>
          <w:bCs/>
          <w:i w:val="0"/>
          <w:sz w:val="20"/>
          <w:lang w:val="it-IT"/>
        </w:rPr>
        <w:t>U</w:t>
      </w:r>
      <w:r w:rsidRPr="00CE7F24">
        <w:rPr>
          <w:rFonts w:ascii="Verdana" w:hAnsi="Verdana" w:cs="Arial"/>
          <w:i w:val="0"/>
          <w:sz w:val="20"/>
          <w:lang w:val="it-IT"/>
        </w:rPr>
        <w:t xml:space="preserve"> = </w:t>
      </w:r>
      <w:r w:rsidRPr="00CE7F24">
        <w:rPr>
          <w:rFonts w:ascii="Verdana" w:hAnsi="Verdana" w:cs="Arial"/>
          <w:b/>
          <w:bCs/>
          <w:i w:val="0"/>
          <w:sz w:val="20"/>
          <w:lang w:val="it-IT"/>
        </w:rPr>
        <w:t>E</w:t>
      </w:r>
      <w:r w:rsidRPr="00CE7F24">
        <w:rPr>
          <w:rFonts w:ascii="Verdana" w:hAnsi="Verdana" w:cs="Arial"/>
          <w:i w:val="0"/>
          <w:sz w:val="20"/>
          <w:lang w:val="it-IT"/>
        </w:rPr>
        <w:t xml:space="preserve"> + R</w:t>
      </w:r>
      <w:r w:rsidRPr="00CE7F24">
        <w:rPr>
          <w:rFonts w:ascii="Verdana" w:hAnsi="Verdana" w:cs="Arial"/>
          <w:i w:val="0"/>
          <w:sz w:val="20"/>
          <w:vertAlign w:val="subscript"/>
          <w:lang w:val="it-IT"/>
        </w:rPr>
        <w:t>S</w:t>
      </w:r>
      <w:r w:rsidRPr="00CE7F24">
        <w:rPr>
          <w:rFonts w:ascii="Verdana" w:hAnsi="Verdana" w:cs="Arial"/>
          <w:i w:val="0"/>
          <w:sz w:val="20"/>
          <w:lang w:val="it-IT"/>
        </w:rPr>
        <w:t xml:space="preserve"> </w:t>
      </w:r>
      <w:r w:rsidRPr="00CE7F24">
        <w:rPr>
          <w:rFonts w:ascii="Verdana" w:hAnsi="Verdana" w:cs="Arial"/>
          <w:b/>
          <w:bCs/>
          <w:i w:val="0"/>
          <w:sz w:val="20"/>
          <w:lang w:val="it-IT"/>
        </w:rPr>
        <w:t>I</w:t>
      </w:r>
      <w:r w:rsidRPr="00CE7F24">
        <w:rPr>
          <w:rFonts w:ascii="Verdana" w:hAnsi="Verdana" w:cs="Arial"/>
          <w:i w:val="0"/>
          <w:sz w:val="20"/>
          <w:lang w:val="it-IT"/>
        </w:rPr>
        <w:t xml:space="preserve"> + j X</w:t>
      </w:r>
      <w:r w:rsidRPr="00CE7F24">
        <w:rPr>
          <w:rFonts w:ascii="Verdana" w:hAnsi="Verdana" w:cs="Arial"/>
          <w:i w:val="0"/>
          <w:sz w:val="20"/>
          <w:vertAlign w:val="subscript"/>
          <w:lang w:val="it-IT"/>
        </w:rPr>
        <w:t>S</w:t>
      </w:r>
      <w:r w:rsidRPr="00CE7F24">
        <w:rPr>
          <w:rFonts w:ascii="Verdana" w:hAnsi="Verdana" w:cs="Arial"/>
          <w:i w:val="0"/>
          <w:sz w:val="20"/>
          <w:lang w:val="it-IT"/>
        </w:rPr>
        <w:t xml:space="preserve"> </w:t>
      </w:r>
      <w:r w:rsidRPr="00CE7F24">
        <w:rPr>
          <w:rFonts w:ascii="Verdana" w:hAnsi="Verdana" w:cs="Arial"/>
          <w:b/>
          <w:bCs/>
          <w:i w:val="0"/>
          <w:sz w:val="20"/>
          <w:lang w:val="it-IT"/>
        </w:rPr>
        <w:t>I</w:t>
      </w:r>
      <w:r w:rsidRPr="00CE7F24">
        <w:rPr>
          <w:rFonts w:ascii="Verdana" w:hAnsi="Verdana" w:cs="Arial"/>
          <w:b/>
          <w:bCs/>
          <w:i w:val="0"/>
          <w:sz w:val="20"/>
          <w:lang w:val="it-IT"/>
        </w:rPr>
        <w:tab/>
      </w:r>
      <w:r w:rsidRPr="00CE7F24">
        <w:rPr>
          <w:rFonts w:ascii="Verdana" w:hAnsi="Verdana" w:cs="Arial"/>
          <w:b/>
          <w:bCs/>
          <w:i w:val="0"/>
          <w:sz w:val="20"/>
          <w:lang w:val="it-IT"/>
        </w:rPr>
        <w:tab/>
      </w:r>
      <w:r w:rsidRPr="00CE7F24">
        <w:rPr>
          <w:rFonts w:ascii="Verdana" w:hAnsi="Verdana" w:cs="Arial"/>
          <w:i w:val="0"/>
          <w:sz w:val="20"/>
          <w:lang w:val="it-IT"/>
        </w:rPr>
        <w:t>o bien:</w:t>
      </w:r>
    </w:p>
    <w:p w:rsidR="00042C34" w:rsidRPr="00CE7F24" w:rsidRDefault="00042C34" w:rsidP="00DE1AFF">
      <w:pPr>
        <w:pStyle w:val="BodyTextIndent"/>
        <w:jc w:val="both"/>
        <w:rPr>
          <w:rFonts w:ascii="Verdana" w:hAnsi="Verdana" w:cs="Arial"/>
          <w:i w:val="0"/>
          <w:sz w:val="20"/>
          <w:lang w:val="it-IT"/>
        </w:rPr>
      </w:pPr>
    </w:p>
    <w:p w:rsidR="00042C34" w:rsidRPr="00CE7F24" w:rsidRDefault="00042C34" w:rsidP="00DE1AFF">
      <w:pPr>
        <w:pStyle w:val="BodyTextIndent"/>
        <w:ind w:left="1416" w:firstLine="708"/>
        <w:jc w:val="both"/>
        <w:rPr>
          <w:rFonts w:ascii="Verdana" w:hAnsi="Verdana" w:cs="Arial"/>
          <w:b/>
          <w:bCs/>
          <w:i w:val="0"/>
          <w:sz w:val="20"/>
          <w:lang w:val="it-IT"/>
        </w:rPr>
      </w:pPr>
      <w:r w:rsidRPr="00CE7F24">
        <w:rPr>
          <w:rFonts w:ascii="Verdana" w:hAnsi="Verdana" w:cs="Arial"/>
          <w:b/>
          <w:bCs/>
          <w:i w:val="0"/>
          <w:sz w:val="20"/>
          <w:lang w:val="it-IT"/>
        </w:rPr>
        <w:t>E</w:t>
      </w:r>
      <w:r w:rsidRPr="00CE7F24">
        <w:rPr>
          <w:rFonts w:ascii="Verdana" w:hAnsi="Verdana" w:cs="Arial"/>
          <w:i w:val="0"/>
          <w:sz w:val="20"/>
          <w:lang w:val="it-IT"/>
        </w:rPr>
        <w:t xml:space="preserve"> = </w:t>
      </w:r>
      <w:r w:rsidRPr="00CE7F24">
        <w:rPr>
          <w:rFonts w:ascii="Verdana" w:hAnsi="Verdana" w:cs="Arial"/>
          <w:b/>
          <w:bCs/>
          <w:i w:val="0"/>
          <w:sz w:val="20"/>
          <w:lang w:val="it-IT"/>
        </w:rPr>
        <w:t>U</w:t>
      </w:r>
      <w:r w:rsidRPr="00CE7F24">
        <w:rPr>
          <w:rFonts w:ascii="Verdana" w:hAnsi="Verdana" w:cs="Arial"/>
          <w:i w:val="0"/>
          <w:sz w:val="20"/>
          <w:lang w:val="it-IT"/>
        </w:rPr>
        <w:t xml:space="preserve"> – R</w:t>
      </w:r>
      <w:r w:rsidRPr="00CE7F24">
        <w:rPr>
          <w:rFonts w:ascii="Verdana" w:hAnsi="Verdana" w:cs="Arial"/>
          <w:i w:val="0"/>
          <w:sz w:val="20"/>
          <w:vertAlign w:val="subscript"/>
          <w:lang w:val="it-IT"/>
        </w:rPr>
        <w:t>S</w:t>
      </w:r>
      <w:r w:rsidRPr="00CE7F24">
        <w:rPr>
          <w:rFonts w:ascii="Verdana" w:hAnsi="Verdana" w:cs="Arial"/>
          <w:i w:val="0"/>
          <w:sz w:val="20"/>
          <w:lang w:val="it-IT"/>
        </w:rPr>
        <w:t xml:space="preserve"> </w:t>
      </w:r>
      <w:r w:rsidRPr="00CE7F24">
        <w:rPr>
          <w:rFonts w:ascii="Verdana" w:hAnsi="Verdana" w:cs="Arial"/>
          <w:b/>
          <w:bCs/>
          <w:i w:val="0"/>
          <w:sz w:val="20"/>
          <w:lang w:val="it-IT"/>
        </w:rPr>
        <w:t>I</w:t>
      </w:r>
      <w:r w:rsidRPr="00CE7F24">
        <w:rPr>
          <w:rFonts w:ascii="Verdana" w:hAnsi="Verdana" w:cs="Arial"/>
          <w:i w:val="0"/>
          <w:sz w:val="20"/>
          <w:lang w:val="it-IT"/>
        </w:rPr>
        <w:t xml:space="preserve"> - j X</w:t>
      </w:r>
      <w:r w:rsidRPr="00CE7F24">
        <w:rPr>
          <w:rFonts w:ascii="Verdana" w:hAnsi="Verdana" w:cs="Arial"/>
          <w:i w:val="0"/>
          <w:sz w:val="20"/>
          <w:vertAlign w:val="subscript"/>
          <w:lang w:val="it-IT"/>
        </w:rPr>
        <w:t>S</w:t>
      </w:r>
      <w:r w:rsidRPr="00CE7F24">
        <w:rPr>
          <w:rFonts w:ascii="Verdana" w:hAnsi="Verdana" w:cs="Arial"/>
          <w:i w:val="0"/>
          <w:sz w:val="20"/>
          <w:lang w:val="it-IT"/>
        </w:rPr>
        <w:t xml:space="preserve"> </w:t>
      </w:r>
      <w:r w:rsidRPr="00CE7F24">
        <w:rPr>
          <w:rFonts w:ascii="Verdana" w:hAnsi="Verdana" w:cs="Arial"/>
          <w:b/>
          <w:bCs/>
          <w:i w:val="0"/>
          <w:sz w:val="20"/>
          <w:lang w:val="it-IT"/>
        </w:rPr>
        <w:t>I</w:t>
      </w:r>
    </w:p>
    <w:p w:rsidR="00042C34" w:rsidRPr="00CE7F24" w:rsidRDefault="00042C34" w:rsidP="00DE1AFF">
      <w:pPr>
        <w:pStyle w:val="BodyTextIndent"/>
        <w:ind w:left="0"/>
        <w:jc w:val="both"/>
        <w:rPr>
          <w:rFonts w:ascii="Verdana" w:hAnsi="Verdana" w:cs="Arial"/>
          <w:b/>
          <w:bCs/>
          <w:i w:val="0"/>
          <w:sz w:val="20"/>
          <w:lang w:val="it-IT"/>
        </w:rPr>
      </w:pPr>
    </w:p>
    <w:p w:rsidR="00042C34" w:rsidRPr="00CE7F24" w:rsidRDefault="00042C34" w:rsidP="00DE1AFF">
      <w:pPr>
        <w:ind w:firstLine="705"/>
        <w:jc w:val="both"/>
        <w:rPr>
          <w:rFonts w:ascii="Verdana" w:hAnsi="Verdana" w:cs="Arial"/>
          <w:noProof/>
          <w:lang w:val="it-IT"/>
        </w:rPr>
      </w:pPr>
      <w:r>
        <w:rPr>
          <w:noProof/>
          <w:lang w:val="es-ES"/>
        </w:rPr>
        <w:pict>
          <v:group id="Group 646" o:spid="_x0000_s3108" style="position:absolute;left:0;text-align:left;margin-left:60.8pt;margin-top:8.75pt;width:298.2pt;height:109.75pt;z-index:251685888" coordorigin="3201,11993" coordsize="5964,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">
            <v:shape id="Text Box 647" o:spid="_x0000_s3109" type="#_x0000_t202" style="position:absolute;left:8235;top:12653;width:930;height:39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5vRMQA&#10;AADdAAAADwAAAGRycy9kb3ducmV2LnhtbESPQWvCQBSE74L/YXmCt7qr2NZGVxFF6MnStBa8PbLP&#10;JJh9G7Krif/eFQoeh5n5hlmsOluJKzW+dKxhPFIgiDNnSs41/P7sXmYgfEA2WDkmDTfysFr2ewtM&#10;jGv5m65pyEWEsE9QQxFCnUjps4Is+pGriaN3co3FEGWTS9NgG+G2khOl3qTFkuNCgTVtCsrO6cVq&#10;OOxPx7+p+sq39rVuXack2w+p9XDQrecgAnXhGf5vfxoNE/U+hceb+ATk8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5+b0TEAAAA3QAAAA8AAAAAAAAAAAAAAAAAmAIAAGRycy9k&#10;b3ducmV2LnhtbFBLBQYAAAAABAAEAPUAAACJAwAAAAA=&#10;" filled="f" stroked="f">
              <v:textbox>
                <w:txbxContent>
                  <w:p w:rsidR="00042C34" w:rsidRDefault="00042C34" w:rsidP="00DE1AFF">
                    <w:pPr>
                      <w:pStyle w:val="Footer"/>
                      <w:tabs>
                        <w:tab w:val="left" w:pos="708"/>
                      </w:tabs>
                      <w:rPr>
                        <w:rFonts w:ascii="Arial" w:hAnsi="Arial" w:cs="Arial"/>
                        <w:vertAlign w:val="subscript"/>
                        <w:lang w:val="es-AR"/>
                      </w:rPr>
                    </w:pPr>
                    <w:r>
                      <w:rPr>
                        <w:rFonts w:ascii="Arial" w:hAnsi="Arial" w:cs="Arial"/>
                        <w:lang w:val="es-AR"/>
                      </w:rPr>
                      <w:t xml:space="preserve">  Rotor</w:t>
                    </w:r>
                  </w:p>
                </w:txbxContent>
              </v:textbox>
            </v:shape>
            <v:shape id="Text Box 648" o:spid="_x0000_s3110" type="#_x0000_t202" style="position:absolute;left:6126;top:11997;width:969;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DkkMUA&#10;AADdAAAADwAAAGRycy9kb3ducmV2LnhtbESP0WrCQBRE3wv+w3IFX4puDNVodJVaaPE10Q+4Zq9J&#10;MHs3ZLdJ/PtuodDHYWbOMPvjaBrRU+dqywqWiwgEcWF1zaWC6+VzvgHhPLLGxjIpeJKD42HyssdU&#10;24Ez6nNfigBhl6KCyvs2ldIVFRl0C9sSB+9uO4M+yK6UusMhwE0j4yhaS4M1h4UKW/qoqHjk30bB&#10;/Ty8rrbD7ctfk+xtfcI6udmnUrPp+L4D4Wn0/+G/9lkriKNkBb9vwhOQh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kOSQxQAAAN0AAAAPAAAAAAAAAAAAAAAAAJgCAABkcnMv&#10;ZG93bnJldi54bWxQSwUGAAAAAAQABAD1AAAAigMAAAAA&#10;" stroked="f">
              <v:textbox>
                <w:txbxContent>
                  <w:p w:rsidR="00042C34" w:rsidRDefault="00042C34" w:rsidP="00DE1AFF">
                    <w:pPr>
                      <w:rPr>
                        <w:rFonts w:ascii="Arial" w:hAnsi="Arial" w:cs="Arial"/>
                        <w:vertAlign w:val="subscript"/>
                        <w:lang w:val="es-AR"/>
                      </w:rPr>
                    </w:pPr>
                    <w:r>
                      <w:rPr>
                        <w:rFonts w:ascii="Arial" w:hAnsi="Arial" w:cs="Arial"/>
                        <w:lang w:val="es-AR"/>
                      </w:rPr>
                      <w:t>j X</w:t>
                    </w:r>
                    <w:r>
                      <w:rPr>
                        <w:rFonts w:ascii="Arial" w:hAnsi="Arial" w:cs="Arial"/>
                        <w:vertAlign w:val="subscript"/>
                        <w:lang w:val="es-AR"/>
                      </w:rPr>
                      <w:t>S</w:t>
                    </w:r>
                  </w:p>
                </w:txbxContent>
              </v:textbox>
            </v:shape>
            <v:shape id="Text Box 649" o:spid="_x0000_s3111" type="#_x0000_t202" style="position:absolute;left:4731;top:11993;width:570;height:3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vzF8YA&#10;AADdAAAADwAAAGRycy9kb3ducmV2LnhtbESPQWvCQBCF7wX/wzJCb3XTCKlN3YgKQj14qLX3MTsm&#10;IdnZmF2T2F/fLRR6fLx535u3XI2mET11rrKs4HkWgSDOra64UHD63D0tQDiPrLGxTAru5GCVTR6W&#10;mGo78Af1R1+IAGGXooLS+zaV0uUlGXQz2xIH72I7gz7IrpC6wyHATSPjKEqkwYpDQ4ktbUvK6+PN&#10;hDf6r/P81a+tc4dLvNl/4+FcX5V6nI7rNxCeRv9//Jd+1wri6CWB3zUBATL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2vzF8YAAADdAAAADwAAAAAAAAAAAAAAAACYAgAAZHJz&#10;L2Rvd25yZXYueG1sUEsFBgAAAAAEAAQA9QAAAIsDAAAAAA==&#10;" filled="f" stroked="f" strokeweight="1pt">
              <v:textbox>
                <w:txbxContent>
                  <w:p w:rsidR="00042C34" w:rsidRDefault="00042C34" w:rsidP="00DE1AFF">
                    <w:pPr>
                      <w:jc w:val="center"/>
                      <w:rPr>
                        <w:rFonts w:ascii="Arial" w:hAnsi="Arial" w:cs="Arial"/>
                        <w:vertAlign w:val="subscript"/>
                      </w:rPr>
                    </w:pPr>
                    <w:r>
                      <w:rPr>
                        <w:rFonts w:ascii="Arial" w:hAnsi="Arial" w:cs="Arial"/>
                      </w:rPr>
                      <w:t>R</w:t>
                    </w:r>
                    <w:r>
                      <w:rPr>
                        <w:rFonts w:ascii="Arial" w:hAnsi="Arial" w:cs="Arial"/>
                        <w:vertAlign w:val="subscript"/>
                      </w:rPr>
                      <w:t>S</w:t>
                    </w:r>
                  </w:p>
                </w:txbxContent>
              </v:textbox>
            </v:shape>
            <v:line id="Line 650" o:spid="_x0000_s3112" style="position:absolute;visibility:visible" from="3855,13971" to="7377,139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nAOsYAAADdAAAADwAAAGRycy9kb3ducmV2LnhtbESPzW7CMBCE75V4B2sr9VYcOJQScKKK&#10;FqmIQ8XPAyzxEgfidWQbSPv0NVKlHkcz841mXva2FVfyoXGsYDTMQBBXTjdcK9jvls+vIEJE1tg6&#10;JgXfFKAsBg9zzLW78Yau21iLBOGQowITY5dLGSpDFsPQdcTJOzpvMSbpa6k93hLctnKcZS/SYsNp&#10;wWBHC0PVeXuxClb+sD6PfmojD7zyH+3X+zTYk1JPj/3bDESkPv6H/9qfWsE4m0zg/iY9AVn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VZwDrGAAAA3QAAAA8AAAAAAAAA&#10;AAAAAAAAoQIAAGRycy9kb3ducmV2LnhtbFBLBQYAAAAABAAEAPkAAACUAwAAAAA=&#10;" strokeweight="1pt"/>
            <v:line id="Line 651" o:spid="_x0000_s3113" style="position:absolute;flip:x;visibility:visible" from="3858,12563" to="4771,125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0sncMAAADdAAAADwAAAGRycy9kb3ducmV2LnhtbERPTWvCQBC9F/wPywheim70YGt0lSIU&#10;ROhBLai3ITsm0exsyK4m/vvOQejx8b4Xq85V6kFNKD0bGI8SUMSZtyXnBn4P38NPUCEiW6w8k4En&#10;BVgte28LTK1veUePfcyVhHBI0UARY51qHbKCHIaRr4mFu/jGYRTY5No22Eq4q/QkSabaYcnSUGBN&#10;64Ky2/7upOS6zs8/V8qOs2O9bafj9/Z0uhsz6Hdfc1CRuvgvfrk31sAk+ZC58kaegF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rtLJ3DAAAA3QAAAA8AAAAAAAAAAAAA&#10;AAAAoQIAAGRycy9kb3ducmV2LnhtbFBLBQYAAAAABAAEAPkAAACRAwAAAAA=&#10;" strokeweight="1pt"/>
            <v:line id="Line 652" o:spid="_x0000_s3114" style="position:absolute;flip:y;visibility:visible" from="3849,12654" to="3850,138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r1aqMQAAADdAAAADwAAAGRycy9kb3ducmV2LnhtbESPUWvCMBSF34X9h3AHvmliYXN2RimD&#10;wRAL6mTPl+auLSY3pcm0/fdmMNjj4ZzzHc56OzgrrtSH1rOGxVyBIK68abnWcP58n72ACBHZoPVM&#10;GkYKsN08TNaYG3/jI11PsRYJwiFHDU2MXS5lqBpyGOa+I07et+8dxiT7WpoebwnurMyUepYOW04L&#10;DXb01lB1Of04DZa/Lsf9045IHeqxXBRmsLLUevo4FK8gIg3xP/zX/jAaMrVcwe+b9ATk5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vVqoxAAAAN0AAAAPAAAAAAAAAAAA&#10;AAAAAKECAABkcnMvZG93bnJldi54bWxQSwUGAAAAAAQABAD5AAAAkgMAAAAA&#10;">
              <v:stroke endarrow="block" endarrowwidth="narrow" endarrowlength="short"/>
            </v:line>
            <v:oval id="Oval 653" o:spid="_x0000_s3115" style="position:absolute;left:6423;top:12448;width:114;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qmHsEA&#10;AADdAAAADwAAAGRycy9kb3ducmV2LnhtbERPTYvCMBC9C/6HMAt701SLIl2jiCK4Bw/W3fvQjG2x&#10;mZRmrN1/vzkIHh/ve70dXKN66kLt2cBsmoAiLrytuTTwcz1OVqCCIFtsPJOBPwqw3YxHa8ysf/KF&#10;+lxKFUM4ZGigEmkzrUNRkcMw9S1x5G6+cygRdqW2HT5juGv0PEmW2mHNsaHClvYVFff84Qwcyl2+&#10;7HUqi/R2OMni/nv+TmfGfH4Muy9QQoO8xS/3yRqYJ6u4P76JT0Bv/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iaph7BAAAA3QAAAA8AAAAAAAAAAAAAAAAAmAIAAGRycy9kb3du&#10;cmV2LnhtbFBLBQYAAAAABAAEAPUAAACGAwAAAAA=&#10;"/>
            <v:oval id="Oval 654" o:spid="_x0000_s3116" style="position:absolute;left:6537;top:12448;width:114;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YDhcQA&#10;AADdAAAADwAAAGRycy9kb3ducmV2LnhtbESPQWvCQBSE70L/w/IKvekmBkVSV5FKQQ8eGu39kX0m&#10;wezbkH2N6b/vCkKPw8x8w6y3o2vVQH1oPBtIZwko4tLbhisDl/PndAUqCLLF1jMZ+KUA283LZI25&#10;9Xf+oqGQSkUIhxwN1CJdrnUoa3IYZr4jjt7V9w4lyr7Stsd7hLtWz5NkqR02HBdq7OijpvJW/DgD&#10;+2pXLAedySK77g+yuH2fjllqzNvruHsHJTTKf/jZPlgD82SVwuNNfAJ6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fWA4XEAAAA3QAAAA8AAAAAAAAAAAAAAAAAmAIAAGRycy9k&#10;b3ducmV2LnhtbFBLBQYAAAAABAAEAPUAAACJAwAAAAA=&#10;"/>
            <v:oval id="Oval 655" o:spid="_x0000_s3117" style="position:absolute;left:6651;top:12448;width:114;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Sd8sQA&#10;AADdAAAADwAAAGRycy9kb3ducmV2LnhtbESPQWvCQBSE74L/YXlCb7oxQZHUVaRSsAcPTdv7I/tM&#10;gtm3Ifsa4793C0KPw8x8w2z3o2vVQH1oPBtYLhJQxKW3DVcGvr/e5xtQQZAttp7JwJ0C7HfTyRZz&#10;62/8SUMhlYoQDjkaqEW6XOtQ1uQwLHxHHL2L7x1KlH2lbY+3CHetTpNkrR02HBdq7OitpvJa/DoD&#10;x+pQrAedySq7HE+yuv6cP7KlMS+z8fAKSmiU//CzfbIG0mSTwt+b+AT07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EnfLEAAAA3QAAAA8AAAAAAAAAAAAAAAAAmAIAAGRycy9k&#10;b3ducmV2LnhtbFBLBQYAAAAABAAEAPUAAACJAwAAAAA=&#10;"/>
            <v:oval id="Oval 656" o:spid="_x0000_s3118" style="position:absolute;left:6309;top:12448;width:114;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g4acQA&#10;AADdAAAADwAAAGRycy9kb3ducmV2LnhtbESPQWvCQBSE70L/w/IKvelGgxJSV5FKQQ89NNr7I/tM&#10;gtm3Ifsa4793hUKPw8x8w6y3o2vVQH1oPBuYzxJQxKW3DVcGzqfPaQYqCLLF1jMZuFOA7eZlssbc&#10;+ht/01BIpSKEQ44GapEu1zqUNTkMM98RR+/ie4cSZV9p2+Mtwl2rF0my0g4bjgs1dvRRU3ktfp2B&#10;fbUrVoNOZZle9gdZXn++juncmLfXcfcOSmiU//Bf+2ANLJIsheeb+AT0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IOGnEAAAA3QAAAA8AAAAAAAAAAAAAAAAAmAIAAGRycy9k&#10;b3ducmV2LnhtbFBLBQYAAAAABAAEAPUAAACJAwAAAAA=&#10;"/>
            <v:oval id="Oval 657" o:spid="_x0000_s3119" style="position:absolute;left:6195;top:12448;width:114;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GgHcUA&#10;AADdAAAADwAAAGRycy9kb3ducmV2LnhtbESPQWvCQBSE70L/w/IKvelGU0XSrCKVgj30YGzvj+wz&#10;Ccm+DdnXmP77bqHgcZiZb5h8P7lOjTSExrOB5SIBRVx623Bl4PPyNt+CCoJssfNMBn4owH73MMsx&#10;s/7GZxoLqVSEcMjQQC3SZ1qHsiaHYeF74uhd/eBQohwqbQe8Rbjr9CpJNtphw3Ghxp5eayrb4tsZ&#10;OFaHYjPqVNbp9XiSdfv18Z4ujXl6nA4voIQmuYf/2ydrYJVsn+HvTXwCevc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oaAdxQAAAN0AAAAPAAAAAAAAAAAAAAAAAJgCAABkcnMv&#10;ZG93bnJldi54bWxQSwUGAAAAAAQABAD1AAAAigMAAAAA&#10;"/>
            <v:rect id="Rectangle 658" o:spid="_x0000_s3120" style="position:absolute;left:6138;top:12564;width:741;height:34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bamMQA&#10;AADdAAAADwAAAGRycy9kb3ducmV2LnhtbESPT4vCMBTE7wt+h/AEb2viv6LVKCIIgruHVcHro3m2&#10;xealNlHrtzcLC3scZuY3zGLV2ko8qPGlYw2DvgJBnDlTcq7hdNx+TkH4gGywckwaXuRhtex8LDA1&#10;7sk/9DiEXEQI+xQ1FCHUqZQ+K8ii77uaOHoX11gMUTa5NA0+I9xWcqhUIi2WHBcKrGlTUHY93K0G&#10;TMbm9n0ZfR339wRneau2k7PSutdt13MQgdrwH/5r74yGoZpO4PdNfAJy+Q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nW2pjEAAAA3QAAAA8AAAAAAAAAAAAAAAAAmAIAAGRycy9k&#10;b3ducmV2LnhtbFBLBQYAAAAABAAEAPUAAACJAwAAAAA=&#10;" stroked="f"/>
            <v:line id="Line 659" o:spid="_x0000_s3121" style="position:absolute;visibility:visible" from="5361,12557" to="6195,12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7LKP8cAAADdAAAADwAAAGRycy9kb3ducmV2LnhtbESPQWvCQBSE70L/w/IK3nSjQpDUVUQR&#10;tIeittAen9nXJG32bdjdJum/dwXB4zAz3zCLVW9q0ZLzlWUFk3ECgji3uuJCwcf7bjQH4QOyxtoy&#10;KfgnD6vl02CBmbYdn6g9h0JECPsMFZQhNJmUPi/JoB/bhjh639YZDFG6QmqHXYSbWk6TJJUGK44L&#10;JTa0KSn/Pf8ZBW+zY9quD6/7/vOQXvLt6fL10zmlhs/9+gVEoD48wvf2XiuYJvMUbm/iE5DL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Psso/xwAAAN0AAAAPAAAAAAAA&#10;AAAAAAAAAKECAABkcnMvZG93bnJldi54bWxQSwUGAAAAAAQABAD5AAAAlQMAAAAA&#10;"/>
            <v:line id="Line 660" o:spid="_x0000_s3122" style="position:absolute;visibility:visible" from="6765,12564" to="7347,125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5vpMcAAADdAAAADwAAAGRycy9kb3ducmV2LnhtbESPQWvCQBSE7wX/w/KE3uqmFlJJXUUU&#10;QT2Uagvt8Zl9TVKzb8PumqT/3hUEj8PMfMNM572pRUvOV5YVPI8SEMS51RUXCr4+108TED4ga6wt&#10;k4J/8jCfDR6mmGnb8Z7aQyhEhLDPUEEZQpNJ6fOSDPqRbYij92udwRClK6R22EW4qeU4SVJpsOK4&#10;UGJDy5Ly0+FsFLy/fKTtYrvb9N/b9Jiv9sefv84p9TjsF28gAvXhHr61N1rBOJm8wvVNfAJyd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g/m+kxwAAAN0AAAAPAAAAAAAA&#10;AAAAAAAAAKECAABkcnMvZG93bnJldi54bWxQSwUGAAAAAAQABAD5AAAAlQMAAAAA&#10;"/>
            <v:line id="Line 661" o:spid="_x0000_s3123" style="position:absolute;visibility:visible" from="5736,12749" to="6192,127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chbsMAAADdAAAADwAAAGRycy9kb3ducmV2LnhtbERPPW/CMBDdkfofrKvUBRWnDEADBqEK&#10;KgQsEAbGIz7iiPgcxQbCv8cDEuPT+57MWluJGzW+dKzgp5eAIM6dLrlQcMiW3yMQPiBrrByTggd5&#10;mE0/OhNMtbvzjm77UIgYwj5FBSaEOpXS54Ys+p6riSN3do3FEGFTSN3gPYbbSvaTZCAtlhwbDNb0&#10;Zyi/7K9WwfZ6PJlsc9wdNtl8/d929XC9+FXq67Odj0EEasNb/HKvtIJ+Mopz45v4BOT0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CXIW7DAAAA3QAAAA8AAAAAAAAAAAAA&#10;AAAAoQIAAGRycy9kb3ducmV2LnhtbFBLBQYAAAAABAAEAPkAAACRAwAAAAA=&#10;">
              <v:stroke endarrow="block" endarrowwidth="narrow" endarrowlength="short"/>
            </v:line>
            <v:oval id="Oval 662" o:spid="_x0000_s3124" style="position:absolute;left:3812;top:12519;width:85;height: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H3MYA&#10;AADdAAAADwAAAGRycy9kb3ducmV2LnhtbESPT2vCQBTE7wW/w/IEb3Wjh9REVymikEsp/rn09pp9&#10;JqHZt2F3jWk/fVcQPA4z8xtmtRlMK3pyvrGsYDZNQBCXVjdcKTif9q8LED4ga2wtk4Jf8rBZj15W&#10;mGt74wP1x1CJCGGfo4I6hC6X0pc1GfRT2xFH72KdwRClq6R2eItw08p5kqTSYMNxocaOtjWVP8er&#10;UUBvH8UuNfss/Rx2evZVuO1f/63UZDy8L0EEGsIz/GgXWsE8WWRwfxOfgF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KH3MYAAADdAAAADwAAAAAAAAAAAAAAAACYAgAAZHJz&#10;L2Rvd25yZXYueG1sUEsFBgAAAAAEAAQA9QAAAIsDAAAAAA==&#10;" strokeweight="1pt"/>
            <v:oval id="Oval 663" o:spid="_x0000_s3125" style="position:absolute;left:3812;top:13923;width:85;height: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4nMMA&#10;AADdAAAADwAAAGRycy9kb3ducmV2LnhtbERPPWvDMBDdC/kP4gLZGjkZ3MaNEopxwEsodbtku1hX&#10;29Q6GUmxnf76aih0fLzv/XE2vRjJ+c6ygs06AUFcW91xo+Dz4/T4DMIHZI29ZVJwJw/Hw+Jhj5m2&#10;E7/TWIVGxBD2GSpoQxgyKX3dkkG/tgNx5L6sMxgidI3UDqcYbnq5TZJUGuw4NrQ4UN5S/V3djAJ6&#10;OpdFak679G0u9OZSuvxnvCq1Ws6vLyACzeFf/OcutYJtsov745v4BOTh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G4nMMAAADdAAAADwAAAAAAAAAAAAAAAACYAgAAZHJzL2Rv&#10;d25yZXYueG1sUEsFBgAAAAAEAAQA9QAAAIgDAAAAAA==&#10;" strokeweight="1pt"/>
            <v:group id="Group 664" o:spid="_x0000_s3126" style="position:absolute;left:4797;top:12455;width:528;height:210" coordorigin="7835,5663" coordsize="528,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G2JG7FAAAA3QAA&#10;AA8AAAAAAAAAAAAAAAAAqgIAAGRycy9kb3ducmV2LnhtbFBLBQYAAAAABAAEAPoAAACcAwAAAAA=&#10;">
              <v:line id="Line 665" o:spid="_x0000_s3127" style="position:absolute;rotation:-60;visibility:visible" from="7784,5726" to="7886,5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sCGsUAAADdAAAADwAAAGRycy9kb3ducmV2LnhtbESPT4vCMBTE7wv7HcJb8CJrunVZtBpl&#10;8Q94tfbg8dE822rzUppU67c3guBxmJnfMPNlb2pxpdZVlhX8jCIQxLnVFRcKssP2ewLCeWSNtWVS&#10;cCcHy8XnxxwTbW+8p2vqCxEg7BJUUHrfJFK6vCSDbmQb4uCdbGvQB9kWUrd4C3BTyziK/qTBisNC&#10;iQ2tSsovaWcUHFfH4SS+bHbn4bjDrDDr36xbKzX46v9nIDz1/h1+tXdaQRxNY3i+CU9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rsCGsUAAADdAAAADwAAAAAAAAAA&#10;AAAAAAChAgAAZHJzL2Rvd25yZXYueG1sUEsFBgAAAAAEAAQA+QAAAJMDAAAAAA==&#10;"/>
              <v:line id="Line 666" o:spid="_x0000_s3128" style="position:absolute;rotation:-30;visibility:visible" from="7907,5669" to="7907,5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7R0cUAAADdAAAADwAAAGRycy9kb3ducmV2LnhtbESPQWsCMRSE7wX/Q3hCbzVxhaJboxRB&#10;qIWCVS/eHpvn7rbJy5KkuvXXN0LB4zAz3zDzZe+sOFOIrWcN45ECQVx503Kt4bBfP01BxIRs0Hom&#10;Db8UYbkYPMyxNP7Cn3TepVpkCMcSNTQpdaWUsWrIYRz5jjh7Jx8cpixDLU3AS4Y7KwulnqXDlvNC&#10;gx2tGqq+dz9Ow7tM1rZqU5y2X9MPtQrd9Xo8av047F9fQCTq0z38334zGgo1m8DtTX4Ccv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W7R0cUAAADdAAAADwAAAAAAAAAA&#10;AAAAAAChAgAAZHJzL2Rvd25yZXYueG1sUEsFBgAAAAAEAAQA+QAAAJMDAAAAAA==&#10;"/>
              <v:line id="Line 667" o:spid="_x0000_s3129" style="position:absolute;rotation:30;visibility:visible" from="8003,5669" to="8003,5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3xmMQAAADdAAAADwAAAGRycy9kb3ducmV2LnhtbESPW4vCMBSE3wX/QziCb5oq4qU2igiC&#10;4JM32MdDc7YpbU5KE23995uFhX0cZuYbJtv3thZvan3pWMFsmoAgzp0uuVDwuJ8maxA+IGusHZOC&#10;D3nY74aDDFPtOr7S+xYKESHsU1RgQmhSKX1uyKKfuoY4et+utRiibAupW+wi3NZyniRLabHkuGCw&#10;oaOhvLq9rIJnUZp1da03l/uqs0//dVmGx0qp8ag/bEEE6sN/+K991grmyWYBv2/iE5C7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7fGYxAAAAN0AAAAPAAAAAAAAAAAA&#10;AAAAAKECAABkcnMvZG93bnJldi54bWxQSwUGAAAAAAQABAD5AAAAkgMAAAAA&#10;"/>
              <v:line id="Line 668" o:spid="_x0000_s3130" style="position:absolute;rotation:-30;visibility:visible" from="8099,5663" to="8099,5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vsPsUAAADdAAAADwAAAGRycy9kb3ducmV2LnhtbESPQWsCMRSE7wX/Q3hCbzVxwaJboxRB&#10;qIWCVS/eHpvn7rbJy5KkuvXXN0LB4zAz3zDzZe+sOFOIrWcN45ECQVx503Kt4bBfP01BxIRs0Hom&#10;Db8UYbkYPMyxNP7Cn3TepVpkCMcSNTQpdaWUsWrIYRz5jjh7Jx8cpixDLU3AS4Y7KwulnqXDlvNC&#10;gx2tGqq+dz9Ow7tM1rZqU5y2X9MPtQrd9Xo8av047F9fQCTq0z38334zGgo1m8DtTX4Ccv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cvsPsUAAADdAAAADwAAAAAAAAAA&#10;AAAAAAChAgAAZHJzL2Rvd25yZXYueG1sUEsFBgAAAAAEAAQA+QAAAJMDAAAAAA==&#10;"/>
              <v:line id="Line 669" o:spid="_x0000_s3131" style="position:absolute;rotation:30;visibility:visible" from="8195,5663" to="8195,5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3PKdMQAAADdAAAADwAAAGRycy9kb3ducmV2LnhtbESPQWvCQBSE7wX/w/IEb3XTHKJGVylC&#10;oeApRsHjI/vMBrNvQ3ZN4r/vFgo9DjPzDbM7TLYVA/W+cazgY5mAIK6cbrhWcCm/3tcgfEDW2Dom&#10;BS/ycNjP3naYazdyQcM51CJC2OeowITQ5VL6ypBFv3QdcfTurrcYouxrqXscI9y2Mk2STFpsOC4Y&#10;7OhoqHqcn1bBtW7M+lG0m1O5Gu3V305ZuKyUWsynzy2IQFP4D/+1v7WCNNlk8PsmPgG5/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c8p0xAAAAN0AAAAPAAAAAAAAAAAA&#10;AAAAAKECAABkcnMvZG93bnJldi54bWxQSwUGAAAAAAQABAD5AAAAkgMAAAAA&#10;"/>
              <v:line id="Line 670" o:spid="_x0000_s3132" style="position:absolute;rotation:-30;visibility:visible" from="8291,5663" to="8291,5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XX0sUAAADdAAAADwAAAGRycy9kb3ducmV2LnhtbESPQWsCMRSE7wX/Q3hCbzVxD1a3RimC&#10;UAsFq168PTbP3W2TlyVJdeuvb4SCx2FmvmHmy95ZcaYQW88axiMFgrjypuVaw2G/fpqCiAnZoPVM&#10;Gn4pwnIxeJhjafyFP+m8S7XIEI4lamhS6kopY9WQwzjyHXH2Tj44TFmGWpqAlwx3VhZKTaTDlvNC&#10;gx2tGqq+dz9Ow7tM1rZqU5y2X9MPtQrd9Xo8av047F9fQCTq0z38334zGgo1e4bbm/wE5O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lXX0sUAAADdAAAADwAAAAAAAAAA&#10;AAAAAAChAgAAZHJzL2Rvd25yZXYueG1sUEsFBgAAAAAEAAQA+QAAAJMDAAAAAA==&#10;"/>
              <v:line id="Line 671" o:spid="_x0000_s3133" style="position:absolute;rotation:-60;visibility:visible" from="8312,5810" to="8414,5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M18MMAAADdAAAADwAAAGRycy9kb3ducmV2LnhtbERPTWuDQBC9F/oflin0Is1aW0Jq3IQS&#10;G/DaxEOOgztRqzsr7hrtv88eCj0+3ne2X0wvbjS61rKC11UMgriyuuVaQXk+vmxAOI+ssbdMCn7J&#10;wX73+JBhqu3M33Q7+VqEEHYpKmi8H1IpXdWQQbeyA3HgrnY06AMca6lHnEO46WUSx2tpsOXQ0OBA&#10;h4aq7jQZBZfDJdok3VfxE71NWNYmfy+nXKnnp+VzC8LT4v/Ff+5CK0jijzA3vAlPQO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tTNfDDAAAA3QAAAA8AAAAAAAAAAAAA&#10;AAAAoQIAAGRycy9kb3ducmV2LnhtbFBLBQYAAAAABAAEAPkAAACRAwAAAAA=&#10;"/>
            </v:group>
            <v:shape id="Text Box 672" o:spid="_x0000_s3134" type="#_x0000_t202" style="position:absolute;left:6951;top:13048;width:864;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MmIMQA&#10;AADdAAAADwAAAGRycy9kb3ducmV2LnhtbESPT4vCMBTE74LfITxhb5oou2KrUWQXwdMu/gVvj+bZ&#10;FpuX0kRbv/1mYcHjMDO/YRarzlbiQY0vHWsYjxQI4syZknMNx8NmOAPhA7LByjFpeJKH1bLfW2Bq&#10;XMs7euxDLiKEfYoaihDqVEqfFWTRj1xNHL2rayyGKJtcmgbbCLeVnCg1lRZLjgsF1vRZUHbb362G&#10;0/f1cn5XP/mX/ahb1ynJNpFavw269RxEoC68wv/trdEwUUkCf2/iE5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zJiDEAAAA3QAAAA8AAAAAAAAAAAAAAAAAmAIAAGRycy9k&#10;b3ducmV2LnhtbFBLBQYAAAAABAAEAPUAAACJAwAAAAA=&#10;" filled="f" stroked="f">
              <v:textbox>
                <w:txbxContent>
                  <w:p w:rsidR="00042C34" w:rsidRDefault="00042C34" w:rsidP="00DE1AFF">
                    <w:pPr>
                      <w:pStyle w:val="Footer"/>
                      <w:tabs>
                        <w:tab w:val="left" w:pos="708"/>
                      </w:tabs>
                      <w:jc w:val="center"/>
                      <w:rPr>
                        <w:rFonts w:ascii="Arial" w:hAnsi="Arial" w:cs="Arial"/>
                        <w:vertAlign w:val="subscript"/>
                        <w:lang w:val="es-AR"/>
                      </w:rPr>
                    </w:pPr>
                    <w:r>
                      <w:rPr>
                        <w:rFonts w:ascii="Arial" w:hAnsi="Arial" w:cs="Arial"/>
                        <w:lang w:val="es-AR"/>
                      </w:rPr>
                      <w:t>E</w:t>
                    </w:r>
                    <w:r>
                      <w:rPr>
                        <w:rFonts w:ascii="Arial" w:hAnsi="Arial" w:cs="Arial"/>
                        <w:vertAlign w:val="subscript"/>
                        <w:lang w:val="es-AR"/>
                      </w:rPr>
                      <w:t>Fase</w:t>
                    </w:r>
                  </w:p>
                </w:txbxContent>
              </v:textbox>
            </v:shape>
            <v:line id="Line 673" o:spid="_x0000_s3135" style="position:absolute;visibility:visible" from="7371,12561" to="7371,129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X7F8QAAADdAAAADwAAAGRycy9kb3ducmV2LnhtbERPz2vCMBS+D/Y/hDfYbaY6KFKNpSiC&#10;7jCmDubx2by1nc1LSbK2+++Xg+Dx4/u9zEfTip6cbywrmE4SEMSl1Q1XCj5P25c5CB+QNbaWScEf&#10;echXjw9LzLQd+ED9MVQihrDPUEEdQpdJ6cuaDPqJ7Ygj922dwRChq6R2OMRw08pZkqTSYMOxocaO&#10;1jWV1+OvUfD++pH2xf5tN37t00u5OVzOP4NT6vlpLBYgAo3hLr65d1rBbJrE/fFNfAJy9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JfsXxAAAAN0AAAAPAAAAAAAAAAAA&#10;AAAAAKECAABkcnMvZG93bnJldi54bWxQSwUGAAAAAAQABAD5AAAAkgMAAAAA&#10;"/>
            <v:line id="Line 674" o:spid="_x0000_s3136" style="position:absolute;visibility:visible" from="7371,13532" to="7371,139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2lejMcAAADdAAAADwAAAGRycy9kb3ducmV2LnhtbESPQWvCQBSE74L/YXmF3nQTC6GkriKV&#10;gvZQ1Bbq8Zl9Jmmzb8PuNon/3hUKHoeZ+YaZLwfTiI6cry0rSKcJCOLC6ppLBV+fb5NnED4ga2ws&#10;k4ILeVguxqM55tr2vKfuEEoRIexzVFCF0OZS+qIig35qW+Lona0zGKJ0pdQO+wg3jZwlSSYN1hwX&#10;KmzptaLi9/BnFHw87bJutX3fDN/b7FSs96fjT++UenwYVi8gAg3hHv5vb7SCWZqkcHsTn4BcX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baV6MxwAAAN0AAAAPAAAAAAAA&#10;AAAAAAAAAKECAABkcnMvZG93bnJldi54bWxQSwUGAAAAAAQABAD5AAAAlQMAAAAA&#10;"/>
            <v:oval id="Oval 675" o:spid="_x0000_s3137" style="position:absolute;left:7071;top:12958;width:570;height:5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16kcQA&#10;AADdAAAADwAAAGRycy9kb3ducmV2LnhtbESPT4vCMBTE74LfIbwFL7KmVirSbRQRFvUkq168PZrX&#10;P2zz0m2i1m9vBGGPw8z8hslWvWnEjTpXW1YwnUQgiHOray4VnE/fnwsQziNrbCyTggc5WC2HgwxT&#10;be/8Q7ejL0WAsEtRQeV9m0rp8ooMuoltiYNX2M6gD7Irpe7wHuCmkXEUzaXBmsNChS1tKsp/j1ej&#10;wI3PyeJAPPvb5Hu6UtJetkWi1OijX3+B8NT7//C7vdMK4mkUw+tNeAJy+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depHEAAAA3QAAAA8AAAAAAAAAAAAAAAAAmAIAAGRycy9k&#10;b3ducmV2LnhtbFBLBQYAAAAABAAEAPUAAACJAwAAAAA=&#10;" filled="f" strokeweight="1.25pt"/>
            <v:shape id="Text Box 676" o:spid="_x0000_s3138" type="#_x0000_t202" style="position:absolute;left:3201;top:12945;width:741;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CL0MUA&#10;AADdAAAADwAAAGRycy9kb3ducmV2LnhtbESPQWvCQBSE7wX/w/KE3nRXa4uN2Yi0CJ4stbXg7ZF9&#10;JsHs25BdTfz3riD0OMzMN0y67G0tLtT6yrGGyViBIM6dqbjQ8PuzHs1B+IBssHZMGq7kYZkNnlJM&#10;jOv4my67UIgIYZ+ghjKEJpHS5yVZ9GPXEEfv6FqLIcq2kKbFLsJtLadKvUmLFceFEhv6KCk/7c5W&#10;w357PPzN1FfxaV+bzvVKsn2XWj8P+9UCRKA+/Icf7Y3RMJ2oF7i/iU9AZ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cIvQxQAAAN0AAAAPAAAAAAAAAAAAAAAAAJgCAABkcnMv&#10;ZG93bnJldi54bWxQSwUGAAAAAAQABAD1AAAAigMAAAAA&#10;" filled="f" stroked="f">
              <v:textbox>
                <w:txbxContent>
                  <w:p w:rsidR="00042C34" w:rsidRDefault="00042C34" w:rsidP="00DE1AFF">
                    <w:pPr>
                      <w:pStyle w:val="Footer"/>
                      <w:tabs>
                        <w:tab w:val="left" w:pos="708"/>
                      </w:tabs>
                      <w:rPr>
                        <w:rFonts w:ascii="Arial" w:hAnsi="Arial" w:cs="Arial"/>
                        <w:vertAlign w:val="subscript"/>
                        <w:lang w:val="es-AR"/>
                      </w:rPr>
                    </w:pPr>
                    <w:r>
                      <w:rPr>
                        <w:rFonts w:ascii="Arial" w:hAnsi="Arial" w:cs="Arial"/>
                        <w:lang w:val="es-AR"/>
                      </w:rPr>
                      <w:t>U</w:t>
                    </w:r>
                    <w:r>
                      <w:rPr>
                        <w:rFonts w:ascii="Arial" w:hAnsi="Arial" w:cs="Arial"/>
                        <w:vertAlign w:val="subscript"/>
                        <w:lang w:val="es-AR"/>
                      </w:rPr>
                      <w:t>Fase</w:t>
                    </w:r>
                  </w:p>
                </w:txbxContent>
              </v:textbox>
            </v:shape>
            <v:shape id="Text Box 677" o:spid="_x0000_s3139" type="#_x0000_t202" style="position:absolute;left:5673;top:12749;width:627;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kTpMUA&#10;AADdAAAADwAAAGRycy9kb3ducmV2LnhtbESPQWvCQBSE7wX/w/IEb3U3YotG1yAWoaeWpip4e2Sf&#10;STD7NmS3Sfrvu4VCj8PMfMNss9E2oqfO1441JHMFgrhwpuZSw+nz+LgC4QOywcYxafgmD9lu8rDF&#10;1LiBP6jPQykihH2KGqoQ2lRKX1Rk0c9dSxy9m+sshii7UpoOhwi3jVwo9Swt1hwXKmzpUFFxz7+s&#10;hvPb7XpZqvfyxT61gxuVZLuWWs+m434DItAY/sN/7VejYZGoJfy+iU9A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mROkxQAAAN0AAAAPAAAAAAAAAAAAAAAAAJgCAABkcnMv&#10;ZG93bnJldi54bWxQSwUGAAAAAAQABAD1AAAAigMAAAAA&#10;" filled="f" stroked="f">
              <v:textbox>
                <w:txbxContent>
                  <w:p w:rsidR="00042C34" w:rsidRDefault="00042C34" w:rsidP="00DE1AFF">
                    <w:pPr>
                      <w:pStyle w:val="Footer"/>
                      <w:tabs>
                        <w:tab w:val="left" w:pos="708"/>
                      </w:tabs>
                      <w:jc w:val="center"/>
                      <w:rPr>
                        <w:rFonts w:ascii="Arial" w:hAnsi="Arial" w:cs="Arial"/>
                        <w:vertAlign w:val="subscript"/>
                        <w:lang w:val="es-AR"/>
                      </w:rPr>
                    </w:pPr>
                    <w:r>
                      <w:rPr>
                        <w:rFonts w:ascii="Arial" w:hAnsi="Arial" w:cs="Arial"/>
                        <w:lang w:val="es-AR"/>
                      </w:rPr>
                      <w:t>I</w:t>
                    </w:r>
                  </w:p>
                </w:txbxContent>
              </v:textbox>
            </v:shape>
            <v:line id="Line 678" o:spid="_x0000_s3140" style="position:absolute;flip:y;visibility:visible" from="7997,13390" to="7998,139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csTcQAAADdAAAADwAAAGRycy9kb3ducmV2LnhtbESPzWrDMBCE74W8g9hCb41kg0NxogRT&#10;CJTSQPNDzou1sU2klbHUxH77qhDocZiZb5jVZnRW3GgInWcN2VyBIK696bjRcDpuX99AhIhs0Hom&#10;DRMF2KxnTyssjb/znm6H2IgE4VCihjbGvpQy1C05DHPfEyfv4geHMcmhkWbAe4I7K3OlFtJhx2mh&#10;xZ7eW6qvhx+nwfL5uv8qPonUdzPtssqMVu60fnkeqyWISGP8Dz/aH0ZDnqkC/t6kJyD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FyxNxAAAAN0AAAAPAAAAAAAAAAAA&#10;AAAAAKECAABkcnMvZG93bnJldi54bWxQSwUGAAAAAAQABAD5AAAAkgMAAAAA&#10;">
              <v:stroke endarrow="block" endarrowwidth="narrow" endarrowlength="short"/>
            </v:line>
            <v:shape id="Text Box 679" o:spid="_x0000_s3141" type="#_x0000_t202" style="position:absolute;left:7461;top:13455;width:627;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coSMUA&#10;AADdAAAADwAAAGRycy9kb3ducmV2LnhtbESPQWvCQBSE70L/w/IKveluxIY2dQ1iEXqqGFvB2yP7&#10;TEKzb0N2a9J/3xUEj8PMfMMs89G24kK9bxxrSGYKBHHpTMOVhq/DdvoCwgdkg61j0vBHHvLVw2SJ&#10;mXED7+lShEpECPsMNdQhdJmUvqzJop+5jjh6Z9dbDFH2lTQ9DhFuWzlXKpUWG44LNXa0qan8KX6t&#10;hu/P8+m4ULvq3T53gxuVZPsqtX56HNdvIAKN4R6+tT+MhnmiUri+iU9Ar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ByhIxQAAAN0AAAAPAAAAAAAAAAAAAAAAAJgCAABkcnMv&#10;ZG93bnJldi54bWxQSwUGAAAAAAQABAD1AAAAigMAAAAA&#10;" filled="f" stroked="f">
              <v:textbox>
                <w:txbxContent>
                  <w:p w:rsidR="00042C34" w:rsidRDefault="00042C34" w:rsidP="00DE1AFF">
                    <w:pPr>
                      <w:pStyle w:val="Footer"/>
                      <w:tabs>
                        <w:tab w:val="left" w:pos="708"/>
                      </w:tabs>
                      <w:rPr>
                        <w:rFonts w:ascii="Arial" w:hAnsi="Arial" w:cs="Arial"/>
                        <w:vertAlign w:val="subscript"/>
                        <w:lang w:val="es-AR"/>
                      </w:rPr>
                    </w:pPr>
                    <w:r>
                      <w:rPr>
                        <w:rFonts w:ascii="Arial" w:hAnsi="Arial" w:cs="Arial"/>
                        <w:lang w:val="es-AR"/>
                      </w:rPr>
                      <w:t>I</w:t>
                    </w:r>
                    <w:r>
                      <w:rPr>
                        <w:rFonts w:ascii="Arial" w:hAnsi="Arial" w:cs="Arial"/>
                        <w:vertAlign w:val="subscript"/>
                        <w:lang w:val="es-AR"/>
                      </w:rPr>
                      <w:t>ex</w:t>
                    </w:r>
                  </w:p>
                </w:txbxContent>
              </v:textbox>
            </v:shape>
            <v:group id="Group 680" o:spid="_x0000_s3142" style="position:absolute;left:8073;top:13163;width:456;height:285;rotation:2341288fd" coordorigin="8112,13185" coordsize="456,2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kv7EsQAAADdAAAA&#10;DwAAAAAAAAAAAAAAAACqAgAAZHJzL2Rvd25yZXYueG1sUEsFBgAAAAAEAAQA+gAAAJsDAAAAAA==&#10;">
              <v:oval id="Oval 681" o:spid="_x0000_s3143" style="position:absolute;left:8340;top:13185;width:114;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6m38IA&#10;AADdAAAADwAAAGRycy9kb3ducmV2LnhtbERPS0vDQBC+C/0PywjezCYNLRKzLaVFqAcPpvU+ZCcP&#10;mp0N2TGN/949CB4/vne5X9ygZppC79lAlqSgiGtve24NXC9vzy+ggiBbHDyTgR8KsN+tHkosrL/z&#10;J82VtCqGcCjQQCcyFlqHuiOHIfEjceQaPzmUCKdW2wnvMdwNep2mW+2w59jQ4UjHjupb9e0MnNpD&#10;tZ11Lpu8OZ1lc/v6eM8zY54el8MrKKFF/sV/7rM1sM7SODe+iU9A73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3qbfwgAAAN0AAAAPAAAAAAAAAAAAAAAAAJgCAABkcnMvZG93&#10;bnJldi54bWxQSwUGAAAAAAQABAD1AAAAhwMAAAAA&#10;"/>
              <v:oval id="Oval 682" o:spid="_x0000_s3144" style="position:absolute;left:8454;top:13185;width:114;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IDRMUA&#10;AADdAAAADwAAAGRycy9kb3ducmV2LnhtbESPQWvCQBSE7wX/w/KE3ppNDEqNriKVgh56aNreH9ln&#10;Esy+DdnXmP77rlDocZiZb5jtfnKdGmkIrWcDWZKCIq68bbk28Pnx+vQMKgiyxc4zGfihAPvd7GGL&#10;hfU3fqexlFpFCIcCDTQifaF1qBpyGBLfE0fv4geHEuVQazvgLcJdpxdputIOW44LDfb00lB1Lb+d&#10;gWN9KFejzmWZX44nWV6/3s55ZszjfDpsQAlN8h/+a5+sgUWWruH+Jj4Bv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kgNExQAAAN0AAAAPAAAAAAAAAAAAAAAAAJgCAABkcnMv&#10;ZG93bnJldi54bWxQSwUGAAAAAAQABAD1AAAAigMAAAAA&#10;"/>
              <v:oval id="Oval 683" o:spid="_x0000_s3145" style="position:absolute;left:8226;top:13185;width:114;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E8BMIA&#10;AADdAAAADwAAAGRycy9kb3ducmV2LnhtbERPS0vDQBC+C/0PywjezCYNLRKzLaVFqAcPpvU+ZCcP&#10;mp0N2TGN/949CB4/vne5X9ygZppC79lAlqSgiGtve24NXC9vzy+ggiBbHDyTgR8KsN+tHkosrL/z&#10;J82VtCqGcCjQQCcyFlqHuiOHIfEjceQaPzmUCKdW2wnvMdwNep2mW+2w59jQ4UjHjupb9e0MnNpD&#10;tZ11Lpu8OZ1lc/v6eM8zY54el8MrKKFF/sV/7rM1sM6yuD++iU9A73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cTwEwgAAAN0AAAAPAAAAAAAAAAAAAAAAAJgCAABkcnMvZG93&#10;bnJldi54bWxQSwUGAAAAAAQABAD1AAAAhwMAAAAA&#10;"/>
              <v:oval id="Oval 684" o:spid="_x0000_s3146" style="position:absolute;left:8112;top:13185;width:114;height:22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2Zn8UA&#10;AADdAAAADwAAAGRycy9kb3ducmV2LnhtbESPQWvCQBSE74X+h+UVequbNSiSuopUCvbQg9HeH9ln&#10;Esy+DdnXmP77bqHgcZiZb5j1dvKdGmmIbWALZpaBIq6Ca7m2cD69v6xARUF22AUmCz8UYbt5fFhj&#10;4cKNjzSWUqsE4VighUakL7SOVUMe4yz0xMm7hMGjJDnU2g14S3Df6XmWLbXHltNCgz29NVRdy29v&#10;YV/vyuWoc1nkl/1BFtevz4/cWPv8NO1eQQlNcg//tw/OwtwYA39v0hP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PZmfxQAAAN0AAAAPAAAAAAAAAAAAAAAAAJgCAABkcnMv&#10;ZG93bnJldi54bWxQSwUGAAAAAAQABAD1AAAAigMAAAAA&#10;"/>
              <v:rect id="Rectangle 685" o:spid="_x0000_s3147" style="position:absolute;left:8112;top:13299;width:456;height:1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TY9sUA&#10;AADdAAAADwAAAGRycy9kb3ducmV2LnhtbESPT2vCQBTE74LfYXmF3nQ3aQ01uooIQqH14B/o9ZF9&#10;JqHZtzG7avrtu4LgcZiZ3zDzZW8bcaXO1441JGMFgrhwpuZSw/GwGX2A8AHZYOOYNPyRh+ViOJhj&#10;btyNd3Tdh1JECPscNVQhtLmUvqjIoh+7ljh6J9dZDFF2pTQd3iLcNjJVKpMWa44LFba0rqj43V+s&#10;BszezXl7evs+fF0ynJa92kx+lNavL/1qBiJQH57hR/vTaEiTJIX7m/gE5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1Nj2xQAAAN0AAAAPAAAAAAAAAAAAAAAAAJgCAABkcnMv&#10;ZG93bnJldi54bWxQSwUGAAAAAAQABAD1AAAAigMAAAAA&#10;" stroked="f"/>
            </v:group>
            <v:line id="Line 686" o:spid="_x0000_s3148" style="position:absolute;visibility:visible" from="8112,13175" to="8112,141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7zvccAAADdAAAADwAAAGRycy9kb3ducmV2LnhtbESPQWvCQBSE74X+h+UVequbKIQSXUVa&#10;CtpDUSvo8Zl9JrHZt2F3m8R/7wqFHoeZ+YaZLQbTiI6cry0rSEcJCOLC6ppLBfvvj5dXED4ga2ws&#10;k4IreVjMHx9mmGvb85a6XShFhLDPUUEVQptL6YuKDPqRbYmjd7bOYIjSlVI77CPcNHKcJJk0WHNc&#10;qLClt4qKn92vUfA12WTdcv25Gg7r7FS8b0/HS++Uen4allMQgYbwH/5rr7SCcZpO4P4mPgE5v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BLvO9xwAAAN0AAAAPAAAAAAAA&#10;AAAAAAAAAKECAABkcnMvZG93bnJldi54bWxQSwUGAAAAAAQABAD5AAAAlQMAAAAA&#10;"/>
            <v:line id="Line 687" o:spid="_x0000_s3149" style="position:absolute;visibility:visible" from="8493,13427" to="8493,141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drycgAAADdAAAADwAAAGRycy9kb3ducmV2LnhtbESPQWvCQBSE74X+h+UVequb2BJKdBWp&#10;CNqDVCvo8Zl9JrHZt2F3m6T/visUehxm5htmOh9MIzpyvrasIB0lIIgLq2suFRw+V0+vIHxA1thY&#10;JgU/5GE+u7+bYq5tzzvq9qEUEcI+RwVVCG0upS8qMuhHtiWO3sU6gyFKV0rtsI9w08hxkmTSYM1x&#10;ocKW3ioqvvbfRsH2+SPrFpv39XDcZOdiuTufrr1T6vFhWExABBrCf/ivvdYKxmn6Arc38QnI2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sdrycgAAADdAAAADwAAAAAA&#10;AAAAAAAAAAChAgAAZHJzL2Rvd25yZXYueG1sUEsFBgAAAAAEAAQA+QAAAJYDAAAAAA==&#10;"/>
            <v:oval id="Oval 688" o:spid="_x0000_s3150" style="position:absolute;left:8067;top:14098;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QXw8YA&#10;AADdAAAADwAAAGRycy9kb3ducmV2LnhtbESPQWvCQBSE7wX/w/IKvdVNhKYaXUVEIZci1V56e2af&#10;SWj2bdjdxrS/3hUEj8PMfMMsVoNpRU/ON5YVpOMEBHFpdcOVgq/j7nUKwgdkja1lUvBHHlbL0dMC&#10;c20v/En9IVQiQtjnqKAOocul9GVNBv3YdsTRO1tnMETpKqkdXiLctHKSJJk02HBcqLGjTU3lz+HX&#10;KKD3j2Kbmd0s2w9bnX4XbvPfn5R6eR7WcxCBhvAI39uFVjBJ0ze4vYlPQC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LQXw8YAAADdAAAADwAAAAAAAAAAAAAAAACYAgAAZHJz&#10;L2Rvd25yZXYueG1sUEsFBgAAAAAEAAQA9QAAAIsDAAAAAA==&#10;" strokeweight="1pt"/>
            <v:oval id="Oval 689" o:spid="_x0000_s3151" style="position:absolute;left:8457;top:14093;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aJtMUA&#10;AADdAAAADwAAAGRycy9kb3ducmV2LnhtbESPQWvCQBSE7wX/w/KE3uomHtIaXUVEIRcpVS/entln&#10;Esy+DbtrTP313UKhx2FmvmEWq8G0oifnG8sK0kkCgri0uuFKwem4e/sA4QOyxtYyKfgmD6vl6GWB&#10;ubYP/qL+ECoRIexzVFCH0OVS+rImg35iO+LoXa0zGKJ0ldQOHxFuWjlNkkwabDgu1NjRpqbydrgb&#10;BfS+L7aZ2c2yz2Gr03PhNs/+otTreFjPQQQawn/4r11oBdM0zeD3TXwCcv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Zom0xQAAAN0AAAAPAAAAAAAAAAAAAAAAAJgCAABkcnMv&#10;ZG93bnJldi54bWxQSwUGAAAAAAQABAD1AAAAigMAAAAA&#10;" strokeweight="1pt"/>
            <v:shape id="Text Box 690" o:spid="_x0000_s3152" type="#_x0000_t202" style="position:absolute;left:6945;top:12093;width:1044;height:39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IbDsUA&#10;AADdAAAADwAAAGRycy9kb3ducmV2LnhtbESPT2sCMRTE7wW/Q3iCN01W1NZ1o0hLwVOlthW8PTZv&#10;/+DmZdmk7vbbNwWhx2FmfsNku8E24kadrx1rSGYKBHHuTM2lhs+P1+kTCB+QDTaOScMPedhtRw8Z&#10;psb1/E63UyhFhLBPUUMVQptK6fOKLPqZa4mjV7jOYoiyK6XpsI9w28i5Uitpsea4UGFLzxXl19O3&#10;1fD1VlzOC3UsX+yy7d2gJNu11HoyHvYbEIGG8B++tw9GwzxJHuHvTXwCcvs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khsOxQAAAN0AAAAPAAAAAAAAAAAAAAAAAJgCAABkcnMv&#10;ZG93bnJldi54bWxQSwUGAAAAAAQABAD1AAAAigMAAAAA&#10;" filled="f" stroked="f">
              <v:textbox>
                <w:txbxContent>
                  <w:p w:rsidR="00042C34" w:rsidRDefault="00042C34" w:rsidP="00DE1AFF">
                    <w:pPr>
                      <w:pStyle w:val="Footer"/>
                      <w:tabs>
                        <w:tab w:val="left" w:pos="708"/>
                      </w:tabs>
                      <w:rPr>
                        <w:rFonts w:ascii="Arial" w:hAnsi="Arial" w:cs="Arial"/>
                        <w:vertAlign w:val="subscript"/>
                        <w:lang w:val="es-AR"/>
                      </w:rPr>
                    </w:pPr>
                    <w:r>
                      <w:rPr>
                        <w:rFonts w:ascii="Arial" w:hAnsi="Arial" w:cs="Arial"/>
                        <w:lang w:val="es-AR"/>
                      </w:rPr>
                      <w:t>Estator</w:t>
                    </w:r>
                  </w:p>
                </w:txbxContent>
              </v:textbox>
            </v:shape>
            <v:line id="Line 691" o:spid="_x0000_s3153" style="position:absolute;rotation:5;visibility:visible" from="8354,13286" to="9146,137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EyXMEAAADdAAAADwAAAGRycy9kb3ducmV2LnhtbERPy4rCMBTdC/MP4Q64EU1bH0g1ylBw&#10;cOljYLaX5toUm5vSZGzn781CcHk47+1+sI14UOdrxwrSWQKCuHS65krBz/UwXYPwAVlj45gU/JOH&#10;/e5jtMVcu57P9LiESsQQ9jkqMCG0uZS+NGTRz1xLHLmb6yyGCLtK6g77GG4bmSXJSlqsOTYYbKkw&#10;VN4vf1bBuv82v5PsxH2xInsq7Hy5kHOlxp/D1wZEoCG8xS/3USvI0jTOjW/iE5C7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NMTJcwQAAAN0AAAAPAAAAAAAAAAAAAAAA&#10;AKECAABkcnMvZG93bnJldi54bWxQSwUGAAAAAAQABAD5AAAAjwMAAAAA&#10;">
              <v:stroke dashstyle="dashDot"/>
            </v:line>
            <v:shape id="Arc 692" o:spid="_x0000_s3154" style="position:absolute;left:8805;top:13385;width:222;height:462;flip:y;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Jk58UA&#10;AADdAAAADwAAAGRycy9kb3ducmV2LnhtbESPQYvCMBSE78L+h/AW9iKaVrFoNcoiK+jBg939AY/m&#10;2Rabl9pka/33RhA8DjPzDbPa9KYWHbWusqwgHkcgiHOrKy4U/P3uRnMQziNrrC2Tgjs52Kw/BitM&#10;tb3xibrMFyJA2KWooPS+SaV0eUkG3dg2xME729agD7ItpG7xFuCmlpMoSqTBisNCiQ1tS8ov2b9R&#10;cDX+p7ke9slOzg5DltNtZ4+ZUl+f/fcShKfev8Ov9l4rmMTxAp5vwhOQ6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cmTnxQAAAN0AAAAPAAAAAAAAAAAAAAAAAJgCAABkcnMv&#10;ZG93bnJldi54bWxQSwUGAAAAAAQABAD1AAAAigMAAAAA&#10;" adj="0,,0" path="m-1,nfc11929,,21600,9670,21600,21600v,5754,-2297,11270,-6380,15325em-1,nsc11929,,21600,9670,21600,21600v,5754,-2297,11270,-6380,15325l,21600,-1,xe" filled="f">
              <v:stroke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156,462;0,270" o:connectangles="0,0,0" textboxrect="3163,3163,18437,18437"/>
              <v:handles>
                <v:h position="@3,#0" polar="10800,10800"/>
                <v:h position="#2,#1" polar="10800,10800" radiusrange="0,10800"/>
              </v:handles>
            </v:shape>
            <v:line id="Line 693" o:spid="_x0000_s3155" style="position:absolute;rotation:140;flip:y;visibility:visible" from="8763,13799" to="8832,139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7YoMMAAADdAAAADwAAAGRycy9kb3ducmV2LnhtbERPz2vCMBS+D/Y/hDfwtqaW4lzXKCqK&#10;stvcDtvt0TybsualNGmt/705DHb8+H6X68m2YqTeN44VzJMUBHHldMO1gq/Pw/MShA/IGlvHpOBG&#10;Htarx4cSC+2u/EHjOdQihrAvUIEJoSuk9JUhiz5xHXHkLq63GCLsa6l7vMZw28osTRfSYsOxwWBH&#10;O0PV73mwCr63y8tr/b4z+2Gb5gf6yceXo1Nq9jRt3kAEmsK/+M990gqyeRb3xzfxCcjV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ZO2KDDAAAA3QAAAA8AAAAAAAAAAAAA&#10;AAAAoQIAAGRycy9kb3ducmV2LnhtbFBLBQYAAAAABAAEAPkAAACRAwAAAAA=&#10;">
              <v:stroke endarrow="block"/>
            </v:line>
          </v:group>
        </w:pict>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r w:rsidRPr="00CE7F24">
        <w:rPr>
          <w:rFonts w:ascii="Verdana" w:hAnsi="Verdana" w:cs="Arial"/>
          <w:noProof/>
          <w:lang w:val="it-IT"/>
        </w:rPr>
        <w:tab/>
      </w:r>
    </w:p>
    <w:p w:rsidR="00042C34" w:rsidRPr="00CE7F24" w:rsidRDefault="00042C34" w:rsidP="00DE1AFF">
      <w:pPr>
        <w:ind w:firstLine="705"/>
        <w:jc w:val="both"/>
        <w:rPr>
          <w:rFonts w:ascii="Verdana" w:hAnsi="Verdana" w:cs="Arial"/>
          <w:noProof/>
          <w:lang w:val="it-IT"/>
        </w:rPr>
      </w:pPr>
    </w:p>
    <w:p w:rsidR="00042C34" w:rsidRPr="00CE7F24" w:rsidRDefault="00042C34" w:rsidP="00DE1AFF">
      <w:pPr>
        <w:ind w:firstLine="705"/>
        <w:jc w:val="both"/>
        <w:rPr>
          <w:rFonts w:ascii="Verdana" w:hAnsi="Verdana" w:cs="Arial"/>
          <w:noProof/>
          <w:lang w:val="it-IT"/>
        </w:rPr>
      </w:pPr>
    </w:p>
    <w:p w:rsidR="00042C34" w:rsidRPr="00CE7F24" w:rsidRDefault="00042C34" w:rsidP="00DE1AFF">
      <w:pPr>
        <w:ind w:firstLine="705"/>
        <w:jc w:val="both"/>
        <w:rPr>
          <w:rFonts w:ascii="Verdana" w:hAnsi="Verdana" w:cs="Arial"/>
          <w:noProof/>
          <w:lang w:val="it-IT"/>
        </w:rPr>
      </w:pPr>
    </w:p>
    <w:p w:rsidR="00042C34" w:rsidRPr="00CE7F24" w:rsidRDefault="00042C34" w:rsidP="00DE1AFF">
      <w:pPr>
        <w:jc w:val="center"/>
        <w:rPr>
          <w:rFonts w:ascii="Verdana" w:hAnsi="Verdana" w:cs="Arial"/>
          <w:noProof/>
          <w:lang w:val="it-IT"/>
        </w:rPr>
      </w:pPr>
    </w:p>
    <w:p w:rsidR="00042C34" w:rsidRDefault="00042C34" w:rsidP="00DE1AFF">
      <w:pPr>
        <w:jc w:val="center"/>
        <w:rPr>
          <w:rFonts w:ascii="Verdana" w:hAnsi="Verdana" w:cs="Arial"/>
          <w:noProof/>
        </w:rPr>
      </w:pPr>
      <w:r>
        <w:rPr>
          <w:rFonts w:ascii="Verdana" w:hAnsi="Verdana" w:cs="Arial"/>
          <w:noProof/>
        </w:rPr>
        <w:t>Figura 9.40 Circuito equivalente de un motor sincrónico</w:t>
      </w:r>
    </w:p>
    <w:p w:rsidR="00042C34" w:rsidRDefault="00042C34" w:rsidP="00DE1AFF">
      <w:pPr>
        <w:jc w:val="center"/>
        <w:rPr>
          <w:rFonts w:ascii="Verdana" w:hAnsi="Verdana" w:cs="Arial"/>
          <w:noProof/>
        </w:rPr>
      </w:pPr>
    </w:p>
    <w:p w:rsidR="00042C34" w:rsidRDefault="00042C34" w:rsidP="00DE1AFF">
      <w:pPr>
        <w:jc w:val="center"/>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r>
        <w:rPr>
          <w:rFonts w:ascii="Verdana" w:hAnsi="Verdana" w:cs="Arial"/>
          <w:noProof/>
        </w:rPr>
        <w:tab/>
        <w:t>El diagrama fasorial correspondiente es el siguiente:</w:t>
      </w:r>
    </w:p>
    <w:p w:rsidR="00042C34" w:rsidRDefault="00042C34" w:rsidP="00DE1AFF">
      <w:pPr>
        <w:jc w:val="both"/>
        <w:rPr>
          <w:rFonts w:ascii="Verdana" w:hAnsi="Verdana" w:cs="Arial"/>
          <w:noProof/>
        </w:rPr>
      </w:pPr>
      <w:r>
        <w:rPr>
          <w:noProof/>
          <w:lang w:val="es-ES"/>
        </w:rPr>
        <w:pict>
          <v:group id="Group 521" o:spid="_x0000_s3156" style="position:absolute;left:0;text-align:left;margin-left:97.7pt;margin-top:6.5pt;width:246.3pt;height:151.8pt;z-index:251678720" coordorigin="3939,5741" coordsize="4926,3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">
            <v:line id="Line 522" o:spid="_x0000_s3157" style="position:absolute;visibility:visible" from="4557,6665" to="8589,6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xOhxMQAAADdAAAADwAAAGRycy9kb3ducmV2LnhtbESPzWrDMBCE74G8g9hCb7EclSbFtRxC&#10;wNAcmwRCb4u19U+tlbEUx337qlDocZiZb5h8N9teTDT61rGGdZKCIK6cabnWcDmXqxcQPiAb7B2T&#10;hm/ysCuWixwz4+78TtMp1CJC2GeooQlhyKT0VUMWfeIG4uh9utFiiHKspRnxHuG2lypNN9Jiy3Gh&#10;wYEODVVfp5vVsO+er/UH+S51T9vheMBeHbHU+vFh3r+CCDSH//Bf+81oUGul4PdNfAK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E6HExAAAAN0AAAAPAAAAAAAAAAAA&#10;AAAAAKECAABkcnMvZG93bnJldi54bWxQSwUGAAAAAAQABAD5AAAAkgMAAAAA&#10;" strokeweight="1pt">
              <v:stroke endarrow="block" endarrowwidth="narrow" endarrowlength="short"/>
            </v:line>
            <v:line id="Line 523" o:spid="_x0000_s3158" style="position:absolute;visibility:visible" from="4542,6665" to="6282,84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8EX8AAAADdAAAADwAAAGRycy9kb3ducmV2LnhtbESPSwvCMBCE74L/IazgTVMrPqhGEUHQ&#10;ow8Qb0uzttVmU5qo9d8bQfA4zMw3zHzZmFI8qXaFZQWDfgSCOLW64EzB6bjpTUE4j6yxtEwK3uRg&#10;uWi35pho++I9PQ8+EwHCLkEFufdVIqVLczLo+rYiDt7V1gZ9kHUmdY2vADeljKNoLA0WHBZyrGid&#10;U3o/PIyC1W10zi7kbpEdTqrdGst4hxulup1mNQPhqfH/8K+91QriQTyE75vwBOTi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hfBF/AAAAA3QAAAA8AAAAAAAAAAAAAAAAA&#10;oQIAAGRycy9kb3ducmV2LnhtbFBLBQYAAAAABAAEAPkAAACOAwAAAAA=&#10;" strokeweight="1pt">
              <v:stroke endarrow="block" endarrowwidth="narrow" endarrowlength="short"/>
            </v:line>
            <v:line id="Line 524" o:spid="_x0000_s3159" style="position:absolute;visibility:visible" from="7899,5981" to="8577,66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7mevsYAAADdAAAADwAAAGRycy9kb3ducmV2LnhtbESPQWvCQBSE74L/YXmCN90YitrUVWxB&#10;EBSKVvD6zL5mg9m3aXaN8d+7hUKPw8x8wyxWna1ES40vHSuYjBMQxLnTJRcKTl+b0RyED8gaK8ek&#10;4EEeVst+b4GZdnc+UHsMhYgQ9hkqMCHUmZQ+N2TRj11NHL1v11gMUTaF1A3eI9xWMk2SqbRYclww&#10;WNOHofx6vFkFs/fP9rJ78OttZk5Fdd7MDz96r9Rw0K3fQATqwn/4r73VCtJJ+gK/b+ITkMsn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e5nr7GAAAA3QAAAA8AAAAAAAAA&#10;AAAAAAAAoQIAAGRycy9kb3ducmV2LnhtbFBLBQYAAAAABAAEAPkAAACUAwAAAAA=&#10;" strokeweight="1pt">
              <v:stroke startarrow="block" startarrowwidth="narrow" startarrowlength="short" endarrowwidth="narrow" endarrowlength="short"/>
            </v:line>
            <v:line id="Line 525" o:spid="_x0000_s3160" style="position:absolute;rotation:90;visibility:visible" from="6855,5999" to="7893,7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wOOcYAAADdAAAADwAAAGRycy9kb3ducmV2LnhtbESPQWvCQBSE70L/w/IKXkR3DWhLdBNK&#10;qeipqPXi7ZF9JrHZtyG7xvjvu4VCj8PMfMOs88E2oqfO1441zGcKBHHhTM2lhtPXZvoKwgdkg41j&#10;0vAgD3n2NFpjatydD9QfQykihH2KGqoQ2lRKX1Rk0c9cSxy9i+sshii7UpoO7xFuG5kotZQWa44L&#10;Fbb0XlHxfbxZDabdf1z2n2d1ksPLo7eHyVVtJ1qPn4e3FYhAQ/gP/7V3RkMyTxbw+yY+AZn9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HsDjnGAAAA3QAAAA8AAAAAAAAA&#10;AAAAAAAAoQIAAGRycy9kb3ducmV2LnhtbFBLBQYAAAAABAAEAPkAAACUAwAAAAA=&#10;" strokeweight="1pt">
              <v:stroke endarrow="block" endarrowwidth="narrow" endarrowlength="short"/>
            </v:line>
            <v:line id="Line 526" o:spid="_x0000_s3161" style="position:absolute;visibility:visible" from="4557,6671" to="6873,7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inx8AAAADdAAAADwAAAGRycy9kb3ducmV2LnhtbESPSwvCMBCE74L/IazgTVMrPqhGEUHQ&#10;ow8Qb0uzttVmU5qo9d8bQfA4zMw3zHzZmFI8qXaFZQWDfgSCOLW64EzB6bjpTUE4j6yxtEwK3uRg&#10;uWi35pho++I9PQ8+EwHCLkEFufdVIqVLczLo+rYiDt7V1gZ9kHUmdY2vADeljKNoLA0WHBZyrGid&#10;U3o/PIyC1W10zi7kbpEdTqrdGst4hxulup1mNQPhqfH/8K+91QriQTyG75vwBOTi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gop8fAAAAA3QAAAA8AAAAAAAAAAAAAAAAA&#10;oQIAAGRycy9kb3ducmV2LnhtbFBLBQYAAAAABAAEAPkAAACOAwAAAAA=&#10;" strokeweight="1pt">
              <v:stroke endarrow="block" endarrowwidth="narrow" endarrowlength="short"/>
            </v:line>
            <v:shape id="Arc 527" o:spid="_x0000_s3162" style="position:absolute;left:4305;top:6065;width:705;height:1437;rotation:100;visibility:visible" coordsize="10576,2155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dtNcUA&#10;AADdAAAADwAAAGRycy9kb3ducmV2LnhtbESPT2sCMRTE74LfITyht5p1C1a2RhFB0NKLf8AeH5vX&#10;zdbNy5rEdfvtm0LB4zAzv2Hmy942oiMfascKJuMMBHHpdM2VgtNx8zwDESKyxsYxKfihAMvFcDDH&#10;Qrs776k7xEokCIcCFZgY20LKUBqyGMauJU7el/MWY5K+ktrjPcFtI/Msm0qLNacFgy2tDZWXw80q&#10;+PDT8/vVXO2+/ESj17uXzn6flXoa9as3EJH6+Aj/t7daQT7JX+HvTXo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N201xQAAAN0AAAAPAAAAAAAAAAAAAAAAAJgCAABkcnMv&#10;ZG93bnJldi54bWxQSwUGAAAAAAQABAD1AAAAigMAAAAA&#10;" adj="0,,0" path="m1468,nfc4668,218,7779,1145,10575,2716em1468,nsc4668,218,7779,1145,10575,2716l,21550,1468,xe" filled="f">
              <v:stroke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98,0;705,181;0,1437" o:connectangles="0,0,0" textboxrect="3163,3163,18437,18437"/>
              <v:handles>
                <v:h position="@3,#0" polar="10800,10800"/>
                <v:h position="#2,#1" polar="10800,10800" radiusrange="0,10800"/>
              </v:handles>
            </v:shape>
            <v:group id="Group 528" o:spid="_x0000_s3163" style="position:absolute;left:5115;top:6665;width:294;height:570" coordorigin="4263,6587" coordsize="294,5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XSS4nCAAAA3QAAAA8A&#10;AAAAAAAAAAAAAAAAqgIAAGRycy9kb3ducmV2LnhtbFBLBQYAAAAABAAEAPoAAACZAwAAAAA=&#10;">
              <v:line id="Line 529" o:spid="_x0000_s3164" style="position:absolute;flip:y;visibility:visible" from="4539,6587" to="4557,6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96KMQAAADdAAAADwAAAGRycy9kb3ducmV2LnhtbESPwWrDMBBE74H+g9hAb7FsQ0PqWgmh&#10;UCilhsYpPS/WxjaRVsZSE/vvq0Ahx2Fm3jDlbrJGXGj0vWMFWZKCIG6c7rlV8H18W21A+ICs0Tgm&#10;BTN52G0fFiUW2l35QJc6tCJC2BeooAthKKT0TUcWfeIG4uid3GgxRDm2Uo94jXBrZJ6ma2mx57jQ&#10;4UCvHTXn+tcqMPxzPnw+fRClX+1cZXs9GVkp9bic9i8gAk3hHv5vv2sFeZY/w+1NfAJy+w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773ooxAAAAN0AAAAPAAAAAAAAAAAA&#10;AAAAAKECAABkcnMvZG93bnJldi54bWxQSwUGAAAAAAQABAD5AAAAkgMAAAAA&#10;">
                <v:stroke endarrow="block" endarrowwidth="narrow" endarrowlength="short"/>
              </v:line>
              <v:line id="Line 530" o:spid="_x0000_s3165" style="position:absolute;flip:x;visibility:visible" from="4263,7115" to="4293,7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xFaMEAAADdAAAADwAAAGRycy9kb3ducmV2LnhtbERPXWvCMBR9F/Yfwh3sTdMqE6lGEUEY&#10;soKtY8+X5toWk5vSZLb998vDYI+H8707jNaIJ/W+dawgXSQgiCunW64VfN3O8w0IH5A1GsekYCIP&#10;h/3LbIeZdgMX9CxDLWII+wwVNCF0mZS+asiiX7iOOHJ311sMEfa11D0OMdwauUyStbTYcmxosKNT&#10;Q9Wj/LEKDH8/is/3C1Fyrac8PerRyFypt9fxuAURaAz/4j/3h1awTFdxf3wTn4D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vDEVowQAAAN0AAAAPAAAAAAAAAAAAAAAA&#10;AKECAABkcnMvZG93bnJldi54bWxQSwUGAAAAAAQABAD5AAAAjwMAAAAA&#10;">
                <v:stroke endarrow="block" endarrowwidth="narrow" endarrowlength="short"/>
              </v:line>
            </v:group>
            <v:line id="Line 531" o:spid="_x0000_s3166" style="position:absolute;rotation:10;flip:y;visibility:visible" from="6105,6647" to="6111,6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uw8JcIAAADdAAAADwAAAGRycy9kb3ducmV2LnhtbESPQYvCMBSE74L/ITxhb5pWQZZqFF1W&#10;6LWu4vW1eTbF5qU0Ueu/3wgLexxm5htmvR1sKx7U+8axgnSWgCCunG64VnD6OUw/QfiArLF1TApe&#10;5GG7GY/WmGn35IIex1CLCGGfoQITQpdJ6StDFv3MdcTRu7reYoiyr6Xu8RnhtpXzJFlKiw3HBYMd&#10;fRmqbse7VVDaxT7sivJiijw/JWdqvovbS6mPybBbgQg0hP/wXzvXCubpIoX3m/gE5OY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uw8JcIAAADdAAAADwAAAAAAAAAAAAAA&#10;AAChAgAAZHJzL2Rvd25yZXYueG1sUEsFBgAAAAAEAAQA+QAAAJADAAAAAA==&#10;">
              <v:stroke endarrow="block" endarrowwidth="narrow" endarrowlength="short"/>
            </v:line>
            <v:line id="Line 532" o:spid="_x0000_s3167" style="position:absolute;flip:x;visibility:visible" from="6069,6898" to="6078,69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J+hMQAAADdAAAADwAAAGRycy9kb3ducmV2LnhtbESPwWrDMBBE74H+g9hAb7Fsl4TiWgmh&#10;UCilhsYpPS/WxjaRVsZSE/vvq0Ahx2Fm3jDlbrJGXGj0vWMFWZKCIG6c7rlV8H18Wz2D8AFZo3FM&#10;CmbysNs+LEostLvygS51aEWEsC9QQRfCUEjpm44s+sQNxNE7udFiiHJspR7xGuHWyDxNN9Jiz3Gh&#10;w4FeO2rO9a9VYPjnfPhcfxClX+1cZXs9GVkp9bic9i8gAk3hHv5vv2sFefaUw+1NfAJy+w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kn6ExAAAAN0AAAAPAAAAAAAAAAAA&#10;AAAAAKECAABkcnMvZG93bnJldi54bWxQSwUGAAAAAAQABAD5AAAAkgMAAAAA&#10;">
              <v:stroke endarrow="block" endarrowwidth="narrow" endarrowlength="short"/>
            </v:line>
            <v:line id="Line 533" o:spid="_x0000_s3168" style="position:absolute;flip:x;visibility:visible" from="6093,6755" to="6099,68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DfIscAAADdAAAADwAAAGRycy9kb3ducmV2LnhtbESPQWsCMRSE74X+h/AEL6Vm1VJ0NYoU&#10;Cj14qcqKt+fmuVl287JNom7/fVMo9DjMzDfMct3bVtzIh9qxgvEoA0FcOl1zpeCwf3+egQgRWWPr&#10;mBR8U4D16vFhibl2d/6k2y5WIkE45KjAxNjlUobSkMUwch1x8i7OW4xJ+kpqj/cEt62cZNmrtFhz&#10;WjDY0ZuhstldrQI52z59+c35pSma43FuirLoTlulhoN+swARqY//4b/2h1YwGU+n8PsmPQG5+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ecN8ixwAAAN0AAAAPAAAAAAAA&#10;AAAAAAAAAKECAABkcnMvZG93bnJldi54bWxQSwUGAAAAAAQABAD5AAAAlQMAAAAA&#10;"/>
            <v:shape id="Text Box 534" o:spid="_x0000_s3169" type="#_x0000_t202" style="position:absolute;left:6057;top:8357;width:57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LNf8gA&#10;AADdAAAADwAAAGRycy9kb3ducmV2LnhtbESPW2vCQBSE34X+h+UUfCm68ULV1FWKIPqgFS8gfTtk&#10;j0lo9mzIrjH+e1co+DjMzDfMdN6YQtRUudyygl43AkGcWJ1zquB0XHbGIJxH1lhYJgV3cjCfvbWm&#10;GGt74z3VB5+KAGEXo4LM+zKW0iUZGXRdWxIH72Irgz7IKpW6wluAm0L2o+hTGsw5LGRY0iKj5O9w&#10;NQp4VTeTj832/jve/azt/nIe5XhWqv3efH+B8NT4V/i/vdYK+r3BEJ5vwhOQsw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j0s1/yAAAAN0AAAAPAAAAAAAAAAAAAAAAAJgCAABk&#10;cnMvZG93bnJldi54bWxQSwUGAAAAAAQABAD1AAAAjQMAAAAA&#10;" filled="f" stroked="f" strokecolor="blue">
              <v:textbox>
                <w:txbxContent>
                  <w:p w:rsidR="00042C34" w:rsidRDefault="00042C34" w:rsidP="00DE1AFF">
                    <w:pPr>
                      <w:pStyle w:val="Heading2"/>
                      <w:rPr>
                        <w:rFonts w:ascii="Verdana" w:hAnsi="Verdana"/>
                        <w:b/>
                        <w:i w:val="0"/>
                        <w:sz w:val="20"/>
                      </w:rPr>
                    </w:pPr>
                    <w:r>
                      <w:rPr>
                        <w:rFonts w:ascii="Verdana" w:hAnsi="Verdana"/>
                        <w:b/>
                        <w:i w:val="0"/>
                        <w:sz w:val="20"/>
                      </w:rPr>
                      <w:t>I</w:t>
                    </w:r>
                  </w:p>
                </w:txbxContent>
              </v:textbox>
            </v:shape>
            <v:shape id="Text Box 535" o:spid="_x0000_s3170" type="#_x0000_t202" style="position:absolute;left:8295;top:6689;width:57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5o5McA&#10;AADdAAAADwAAAGRycy9kb3ducmV2LnhtbESPT2vCQBTE70K/w/IKXopuVKyaukoRRA9a8Q9Ib4/s&#10;MwnNvg3ZNcZv7woFj8PM/IaZzhtTiJoql1tW0OtGIIgTq3NOFZyOy84YhPPIGgvLpOBODuazt9YU&#10;Y21vvKf64FMRIOxiVJB5X8ZSuiQjg65rS+LgXWxl0AdZpVJXeAtwU8h+FH1KgzmHhQxLWmSU/B2u&#10;RgGv6mbysdnef8e7n7XdX86jHM9Ktd+b7y8Qnhr/Cv+311pBvzcYwvNNeAJy9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yeaOTHAAAA3QAAAA8AAAAAAAAAAAAAAAAAmAIAAGRy&#10;cy9kb3ducmV2LnhtbFBLBQYAAAAABAAEAPUAAACMAwAAAAA=&#10;" filled="f" stroked="f" strokecolor="blue">
              <v:textbox>
                <w:txbxContent>
                  <w:p w:rsidR="00042C34" w:rsidRDefault="00042C34" w:rsidP="00DE1AFF">
                    <w:pPr>
                      <w:jc w:val="center"/>
                      <w:rPr>
                        <w:rFonts w:ascii="Arial" w:hAnsi="Arial" w:cs="Arial"/>
                        <w:vertAlign w:val="subscript"/>
                      </w:rPr>
                    </w:pPr>
                    <w:r>
                      <w:rPr>
                        <w:rFonts w:ascii="Arial" w:hAnsi="Arial" w:cs="Arial"/>
                        <w:b/>
                        <w:bCs/>
                      </w:rPr>
                      <w:t>U</w:t>
                    </w:r>
                    <w:r>
                      <w:rPr>
                        <w:rFonts w:ascii="Arial" w:hAnsi="Arial" w:cs="Arial"/>
                        <w:vertAlign w:val="subscript"/>
                      </w:rPr>
                      <w:t>F</w:t>
                    </w:r>
                  </w:p>
                </w:txbxContent>
              </v:textbox>
            </v:shape>
            <v:shape id="Text Box 536" o:spid="_x0000_s3171" type="#_x0000_t202" style="position:absolute;left:7857;top:5741;width:822;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z2k8cA&#10;AADdAAAADwAAAGRycy9kb3ducmV2LnhtbESPT4vCMBTE74LfITxhL6KpCq52jbIIogd18Q/I3h7N&#10;sy3bvJQmW+u3N4LgcZiZ3zCzRWMKUVPlcssKBv0IBHFidc6pgvNp1ZuAcB5ZY2GZFNzJwWLebs0w&#10;1vbGB6qPPhUBwi5GBZn3ZSylSzIy6Pq2JA7e1VYGfZBVKnWFtwA3hRxG0VgazDksZFjSMqPk7/hv&#10;FPC6bqbd7e7+O/nZb+zhevnM8aLUR6f5/gLhqfHv8Ku90QqGg9EY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xM9pPHAAAA3QAAAA8AAAAAAAAAAAAAAAAAmAIAAGRy&#10;cy9kb3ducmV2LnhtbFBLBQYAAAAABAAEAPUAAACMAwAAAAA=&#10;" filled="f" stroked="f" strokecolor="blue">
              <v:textbox>
                <w:txbxContent>
                  <w:p w:rsidR="00042C34" w:rsidRDefault="00042C34" w:rsidP="00DE1AFF">
                    <w:pPr>
                      <w:jc w:val="center"/>
                      <w:rPr>
                        <w:rFonts w:ascii="Arial" w:hAnsi="Arial" w:cs="Arial"/>
                        <w:b/>
                        <w:bCs/>
                      </w:rPr>
                    </w:pPr>
                    <w:r>
                      <w:rPr>
                        <w:rFonts w:ascii="Arial" w:hAnsi="Arial" w:cs="Arial"/>
                      </w:rPr>
                      <w:t>R</w:t>
                    </w:r>
                    <w:r>
                      <w:rPr>
                        <w:rFonts w:ascii="Arial" w:hAnsi="Arial" w:cs="Arial"/>
                        <w:vertAlign w:val="subscript"/>
                      </w:rPr>
                      <w:t>S</w:t>
                    </w:r>
                    <w:r>
                      <w:rPr>
                        <w:rFonts w:ascii="Arial" w:hAnsi="Arial" w:cs="Arial"/>
                      </w:rPr>
                      <w:t xml:space="preserve"> </w:t>
                    </w:r>
                    <w:r>
                      <w:rPr>
                        <w:rFonts w:ascii="Arial" w:hAnsi="Arial" w:cs="Arial"/>
                        <w:b/>
                        <w:bCs/>
                      </w:rPr>
                      <w:t>I</w:t>
                    </w:r>
                  </w:p>
                </w:txbxContent>
              </v:textbox>
            </v:shape>
            <v:shape id="Text Box 537" o:spid="_x0000_s3172" type="#_x0000_t202" style="position:absolute;left:6879;top:6767;width:87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BTCMcA&#10;AADdAAAADwAAAGRycy9kb3ducmV2LnhtbESPS4vCQBCE74L/YWhhL6ITFXxkHWURRA/q4gNkb02m&#10;TcJmekJmNsZ/7wjCHouq+oqaLxtTiJoql1tWMOhHIIgTq3NOFVzO694UhPPIGgvLpOBBDpaLdmuO&#10;sbZ3PlJ98qkIEHYxKsi8L2MpXZKRQde3JXHwbrYy6IOsUqkrvAe4KeQwisbSYM5hIcOSVhklv6c/&#10;o4A3dTPr7vaPn+n3YWuPt+skx6tSH53m6xOEp8b/h9/trVYwHIwm8HoTnoBcP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MAUwjHAAAA3QAAAA8AAAAAAAAAAAAAAAAAmAIAAGRy&#10;cy9kb3ducmV2LnhtbFBLBQYAAAAABAAEAPUAAACMAwAAAAA=&#10;" filled="f" stroked="f" strokecolor="blue">
              <v:textbox>
                <w:txbxContent>
                  <w:p w:rsidR="00042C34" w:rsidRDefault="00042C34" w:rsidP="00DE1AFF">
                    <w:pPr>
                      <w:jc w:val="center"/>
                      <w:rPr>
                        <w:rFonts w:ascii="Arial" w:hAnsi="Arial" w:cs="Arial"/>
                        <w:b/>
                        <w:bCs/>
                      </w:rPr>
                    </w:pPr>
                    <w:r>
                      <w:rPr>
                        <w:rFonts w:ascii="Arial" w:hAnsi="Arial" w:cs="Arial"/>
                      </w:rPr>
                      <w:t>j X</w:t>
                    </w:r>
                    <w:r>
                      <w:rPr>
                        <w:rFonts w:ascii="Arial" w:hAnsi="Arial" w:cs="Arial"/>
                        <w:vertAlign w:val="subscript"/>
                      </w:rPr>
                      <w:t xml:space="preserve">S </w:t>
                    </w:r>
                    <w:r>
                      <w:rPr>
                        <w:rFonts w:ascii="Arial" w:hAnsi="Arial" w:cs="Arial"/>
                        <w:b/>
                        <w:bCs/>
                      </w:rPr>
                      <w:t>I</w:t>
                    </w:r>
                  </w:p>
                </w:txbxContent>
              </v:textbox>
            </v:shape>
            <v:shape id="Text Box 538" o:spid="_x0000_s3173" type="#_x0000_t202" style="position:absolute;left:6567;top:7109;width:57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HesQA&#10;AADdAAAADwAAAGRycy9kb3ducmV2LnhtbERPy4rCMBTdC/MP4Q7MRjRVwUfHKCKILkalKsjsLs21&#10;LTY3pcnU+veTheDycN7zZWtK0VDtCssKBv0IBHFqdcGZgst505uCcB5ZY2mZFDzJwXLx0ZljrO2D&#10;E2pOPhMhhF2MCnLvq1hKl+Zk0PVtRRy4m60N+gDrTOoaHyHclHIYRWNpsODQkGNF65zS++nPKOBt&#10;0866P/vn7/R42Nnkdp0UeFXq67NdfYPw1Pq3+OXeaQXDwSjMDW/CE5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fx3rEAAAA3QAAAA8AAAAAAAAAAAAAAAAAmAIAAGRycy9k&#10;b3ducmV2LnhtbFBLBQYAAAAABAAEAPUAAACJAwAAAAA=&#10;" filled="f" stroked="f" strokecolor="blue">
              <v:textbox>
                <w:txbxContent>
                  <w:p w:rsidR="00042C34" w:rsidRDefault="00042C34" w:rsidP="00DE1AFF">
                    <w:pPr>
                      <w:jc w:val="center"/>
                      <w:rPr>
                        <w:rFonts w:ascii="Arial" w:hAnsi="Arial" w:cs="Arial"/>
                        <w:vertAlign w:val="subscript"/>
                      </w:rPr>
                    </w:pPr>
                    <w:r>
                      <w:rPr>
                        <w:rFonts w:ascii="Arial" w:hAnsi="Arial" w:cs="Arial"/>
                        <w:b/>
                        <w:bCs/>
                      </w:rPr>
                      <w:t>E</w:t>
                    </w:r>
                    <w:r>
                      <w:rPr>
                        <w:rFonts w:ascii="Arial" w:hAnsi="Arial" w:cs="Arial"/>
                        <w:vertAlign w:val="subscript"/>
                      </w:rPr>
                      <w:t>F</w:t>
                    </w:r>
                  </w:p>
                </w:txbxContent>
              </v:textbox>
            </v:shape>
            <v:shape id="Text Box 539" o:spid="_x0000_s3174" type="#_x0000_t202" style="position:absolute;left:5139;top:6767;width:570;height:5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Ni4ccA&#10;AADdAAAADwAAAGRycy9kb3ducmV2LnhtbESPT4vCMBTE78J+h/CEvSyaquBqNYoIix7UxT8g3h7N&#10;sy3bvJQm1vrtjbDgcZiZ3zDTeWMKUVPlcssKet0IBHFidc6pgtPxpzMC4TyyxsIyKXiQg/nsozXF&#10;WNs776k++FQECLsYFWTel7GULsnIoOvakjh4V1sZ9EFWqdQV3gPcFLIfRUNpMOewkGFJy4ySv8PN&#10;KOBV3Yy/NtvHZfS7W9v99fyd41mpz3azmIDw1Ph3+L+91gr6vcEYXm/CE5CzJ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3TYuHHAAAA3QAAAA8AAAAAAAAAAAAAAAAAmAIAAGRy&#10;cy9kb3ducmV2LnhtbFBLBQYAAAAABAAEAPUAAACMAwAAAAA=&#10;" filled="f" stroked="f" strokecolor="blue">
              <v:textbox>
                <w:txbxContent>
                  <w:p w:rsidR="00042C34" w:rsidRDefault="00042C34" w:rsidP="00DE1AFF">
                    <w:pPr>
                      <w:jc w:val="center"/>
                      <w:rPr>
                        <w:rFonts w:ascii="Arial" w:hAnsi="Arial" w:cs="Arial"/>
                      </w:rPr>
                    </w:pPr>
                    <w:r>
                      <w:rPr>
                        <w:rFonts w:ascii="Arial" w:hAnsi="Arial" w:cs="Arial"/>
                      </w:rPr>
                      <w:sym w:font="Symbol" w:char="F06A"/>
                    </w:r>
                  </w:p>
                </w:txbxContent>
              </v:textbox>
            </v:shape>
            <v:shape id="Text Box 540" o:spid="_x0000_s3175" type="#_x0000_t202" style="position:absolute;left:6039;top:6599;width:57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4AcQA&#10;AADdAAAADwAAAGRycy9kb3ducmV2LnhtbERPy4rCMBTdC/MP4Q7MRjRVxEfHKCKILkalKsjsLs21&#10;LTY3pcnU+veTheDycN7zZWtK0VDtCssKBv0IBHFqdcGZgst505uCcB5ZY2mZFDzJwXLx0ZljrO2D&#10;E2pOPhMhhF2MCnLvq1hKl+Zk0PVtRRy4m60N+gDrTOoaHyHclHIYRWNpsODQkGNF65zS++nPKOBt&#10;0866P/vn7/R42Nnkdp0UeFXq67NdfYPw1Pq3+OXeaQXDwSjsD2/CE5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vuAHEAAAA3QAAAA8AAAAAAAAAAAAAAAAAmAIAAGRycy9k&#10;b3ducmV2LnhtbFBLBQYAAAAABAAEAPUAAACJAwAAAAA=&#10;" filled="f" stroked="f" strokecolor="blue">
              <v:textbox>
                <w:txbxContent>
                  <w:p w:rsidR="00042C34" w:rsidRDefault="00042C34" w:rsidP="00DE1AFF">
                    <w:pPr>
                      <w:jc w:val="center"/>
                      <w:rPr>
                        <w:rFonts w:ascii="Arial" w:hAnsi="Arial" w:cs="Arial"/>
                      </w:rPr>
                    </w:pPr>
                    <w:r>
                      <w:rPr>
                        <w:rFonts w:ascii="Arial" w:hAnsi="Arial" w:cs="Arial"/>
                      </w:rPr>
                      <w:sym w:font="Symbol" w:char="F064"/>
                    </w:r>
                  </w:p>
                </w:txbxContent>
              </v:textbox>
            </v:shape>
          </v:group>
        </w:pict>
      </w: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center"/>
        <w:rPr>
          <w:rFonts w:ascii="Verdana" w:hAnsi="Verdana" w:cs="Arial"/>
          <w:noProof/>
        </w:rPr>
      </w:pPr>
    </w:p>
    <w:p w:rsidR="00042C34" w:rsidRDefault="00042C34" w:rsidP="00DE1AFF">
      <w:pPr>
        <w:jc w:val="center"/>
        <w:rPr>
          <w:rFonts w:ascii="Verdana" w:hAnsi="Verdana" w:cs="Arial"/>
          <w:noProof/>
        </w:rPr>
      </w:pPr>
      <w:r>
        <w:rPr>
          <w:rFonts w:ascii="Verdana" w:hAnsi="Verdana" w:cs="Arial"/>
          <w:noProof/>
        </w:rPr>
        <w:t>Figura 9.41 Diagrama fasorial del motor sincrónico</w:t>
      </w: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numPr>
          <w:ilvl w:val="1"/>
          <w:numId w:val="34"/>
        </w:numPr>
        <w:jc w:val="both"/>
        <w:rPr>
          <w:rFonts w:ascii="Verdana" w:hAnsi="Verdana" w:cs="Arial"/>
          <w:noProof/>
          <w:sz w:val="24"/>
          <w:szCs w:val="24"/>
        </w:rPr>
      </w:pPr>
      <w:r>
        <w:rPr>
          <w:rFonts w:ascii="Verdana" w:hAnsi="Verdana" w:cs="Arial"/>
          <w:b/>
          <w:bCs/>
          <w:noProof/>
          <w:sz w:val="24"/>
          <w:szCs w:val="24"/>
        </w:rPr>
        <w:t>Potencia interna</w:t>
      </w:r>
    </w:p>
    <w:p w:rsidR="00042C34" w:rsidRDefault="00042C34" w:rsidP="00DE1AFF">
      <w:pPr>
        <w:jc w:val="both"/>
        <w:rPr>
          <w:rFonts w:ascii="Verdana" w:hAnsi="Verdana" w:cs="Arial"/>
          <w:noProof/>
        </w:rPr>
      </w:pPr>
    </w:p>
    <w:p w:rsidR="00042C34" w:rsidRDefault="00042C34" w:rsidP="00DE1AFF">
      <w:pPr>
        <w:pStyle w:val="BodyTextIndent"/>
        <w:ind w:left="0" w:firstLine="708"/>
        <w:jc w:val="both"/>
        <w:rPr>
          <w:rFonts w:ascii="Verdana" w:hAnsi="Verdana" w:cs="Arial"/>
          <w:i w:val="0"/>
          <w:noProof/>
          <w:sz w:val="20"/>
        </w:rPr>
      </w:pPr>
      <w:r>
        <w:rPr>
          <w:rFonts w:ascii="Verdana" w:hAnsi="Verdana" w:cs="Arial"/>
          <w:i w:val="0"/>
          <w:noProof/>
          <w:sz w:val="20"/>
        </w:rPr>
        <w:t>En forma análoga al análisis efectuado para el generador sincrónico, y despreciando la resistencia del bobinado estatórico, frente al valor de la reactancia sincrónica, el fasorial nos queda:</w:t>
      </w:r>
    </w:p>
    <w:p w:rsidR="00042C34" w:rsidRDefault="00042C34" w:rsidP="00DE1AFF">
      <w:pPr>
        <w:pStyle w:val="BodyTextIndent"/>
        <w:ind w:left="0" w:firstLine="708"/>
        <w:jc w:val="both"/>
        <w:rPr>
          <w:rFonts w:ascii="Verdana" w:hAnsi="Verdana" w:cs="Arial"/>
          <w:i w:val="0"/>
          <w:noProof/>
          <w:sz w:val="20"/>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r>
        <w:rPr>
          <w:noProof/>
          <w:lang w:val="es-ES"/>
        </w:rPr>
        <w:pict>
          <v:group id="Group 612" o:spid="_x0000_s3176" style="position:absolute;left:0;text-align:left;margin-left:25.4pt;margin-top:-.05pt;width:382.5pt;height:125.4pt;z-index:251682816" coordorigin="2493,11037" coordsize="7650,2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">
            <v:line id="Line 613" o:spid="_x0000_s3177" style="position:absolute;visibility:visible" from="3111,11433" to="7143,114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xEZMMAAADdAAAADwAAAGRycy9kb3ducmV2LnhtbESPS6vCMBSE94L/IRzBnU2tj3upRhFB&#10;0KUPkLs7NOe21eakNFHrvzeC4HKYmW+Y+bI1lbhT40rLCoZRDII4s7rkXMHpuBn8gnAeWWNlmRQ8&#10;ycFy0e3MMdX2wXu6H3wuAoRdigoK7+tUSpcVZNBFtiYO3r9tDPogm1zqBh8BbiqZxPFUGiw5LBRY&#10;07qg7Hq4GQWry+Sc/5G7xHb0U+/WWCU73CjV77WrGQhPrf+GP+2tVpAMxwm834QnIB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rMRGTDAAAA3QAAAA8AAAAAAAAAAAAA&#10;AAAAoQIAAGRycy9kb3ducmV2LnhtbFBLBQYAAAAABAAEAPkAAACRAwAAAAA=&#10;" strokeweight="1pt">
              <v:stroke endarrow="block" endarrowwidth="narrow" endarrowlength="short"/>
            </v:line>
            <v:line id="Line 614" o:spid="_x0000_s3178" style="position:absolute;visibility:visible" from="3096,11433" to="4836,13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Dh/8UAAADdAAAADwAAAGRycy9kb3ducmV2LnhtbESPW2vCQBSE3wX/w3IKfdPNpVZJsxER&#10;hPpYLYhvh+xpLs2eDdk1pv++Wyj4OMzMN0y+nUwnRhpcY1lBvIxAEJdWN1wp+DwfFhsQziNr7CyT&#10;gh9ysC3msxwzbe/8QePJVyJA2GWooPa+z6R0ZU0G3dL2xMH7soNBH+RQST3gPcBNJ5MoepUGGw4L&#10;Nfa0r6n8Pt2Mgl27ulRXcm1k03V/3GOXHPGg1PPTtHsD4Wnyj/B/+10rSOKXFP7ehCcg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YDh/8UAAADdAAAADwAAAAAAAAAA&#10;AAAAAAChAgAAZHJzL2Rvd25yZXYueG1sUEsFBgAAAAAEAAQA+QAAAJMDAAAAAA==&#10;" strokeweight="1pt">
              <v:stroke endarrow="block" endarrowwidth="narrow" endarrowlength="short"/>
            </v:line>
            <v:line id="Line 615" o:spid="_x0000_s3179" style="position:absolute;rotation:90;visibility:visible" from="6099,11451" to="7137,124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39OAsUAAADdAAAADwAAAGRycy9kb3ducmV2LnhtbESPT4vCMBTE74LfITzBi2iiiErXKCIr&#10;elr8d9nbo3m23W1eSpOt9dtvBMHjMDO/YZbr1paiodoXjjWMRwoEcepMwZmG62U3XIDwAdlg6Zg0&#10;PMjDetXtLDEx7s4nas4hExHCPkENeQhVIqVPc7LoR64ijt7N1RZDlHUmTY33CLelnCg1kxYLjgs5&#10;VrTNKf09/1kNpjp+3o5f3+oq2/mjsafBj9oPtO732s0HiEBteIdf7YPRMBlPp/B8E5+AXP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39OAsUAAADdAAAADwAAAAAAAAAA&#10;AAAAAAChAgAAZHJzL2Rvd25yZXYueG1sUEsFBgAAAAAEAAQA+QAAAJMDAAAAAA==&#10;" strokeweight="1pt">
              <v:stroke endarrow="block" endarrowwidth="narrow" endarrowlength="short"/>
            </v:line>
            <v:line id="Line 616" o:spid="_x0000_s3180" style="position:absolute;visibility:visible" from="3111,11439" to="6093,12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XcEMMAAADdAAAADwAAAGRycy9kb3ducmV2LnhtbESPQYvCMBSE7wv+h/AWvG3T1nWVaioi&#10;CHpUF8Tbo3m2dZuX0kSt/34jCB6HmfmGmS9604gbda62rCCJYhDEhdU1lwp+D+uvKQjnkTU2lknB&#10;gxws8sHHHDNt77yj296XIkDYZaig8r7NpHRFRQZdZFvi4J1tZ9AH2ZVSd3gPcNPINI5/pMGaw0KF&#10;La0qKv72V6NgeRkfyxO5S2xHk3a7wibd4lqp4We/nIHw1Pt3+NXeaAVp8j2G55vwBGT+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Ul3BDDAAAA3QAAAA8AAAAAAAAAAAAA&#10;AAAAoQIAAGRycy9kb3ducmV2LnhtbFBLBQYAAAAABAAEAPkAAACRAwAAAAA=&#10;" strokeweight="1pt">
              <v:stroke endarrow="block" endarrowwidth="narrow" endarrowlength="short"/>
            </v:line>
            <v:shape id="Arc 617" o:spid="_x0000_s3181" style="position:absolute;left:2859;top:10833;width:705;height:1437;rotation:100;visibility:visible" coordsize="10576,2155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QtDsUA&#10;AADdAAAADwAAAGRycy9kb3ducmV2LnhtbESPT2sCMRTE74LfITyht5rVlkW2RhFB0NKLf8AeH5vX&#10;zdbNy5rEdfvtm0LB4zAzv2Hmy942oiMfascKJuMMBHHpdM2VgtNx8zwDESKyxsYxKfihAMvFcDDH&#10;Qrs776k7xEokCIcCFZgY20LKUBqyGMauJU7el/MWY5K+ktrjPcFtI6dZlkuLNacFgy2tDZWXw80q&#10;+PD5+f1qrnZffqLR691LZ7/PSj2N+tUbiEh9fIT/21utYDp5zeHvTXo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pC0OxQAAAN0AAAAPAAAAAAAAAAAAAAAAAJgCAABkcnMv&#10;ZG93bnJldi54bWxQSwUGAAAAAAQABAD1AAAAigMAAAAA&#10;" adj="0,,0" path="m1468,nfc4668,218,7779,1145,10575,2716em1468,nsc4668,218,7779,1145,10575,2716l,21550,1468,xe" filled="f">
              <v:stroke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98,0;705,181;0,1437" o:connectangles="0,0,0" textboxrect="3163,3163,18437,18437"/>
              <v:handles>
                <v:h position="@3,#0" polar="10800,10800"/>
                <v:h position="#2,#1" polar="10800,10800" radiusrange="0,10800"/>
              </v:handles>
            </v:shape>
            <v:group id="Group 618" o:spid="_x0000_s3182" style="position:absolute;left:3669;top:11433;width:294;height:570" coordorigin="4263,6587" coordsize="294,5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5kjpbxgAAAN0A&#10;AAAPAAAAAAAAAAAAAAAAAKoCAABkcnMvZG93bnJldi54bWxQSwUGAAAAAAQABAD6AAAAnQMAAAAA&#10;">
              <v:line id="Line 619" o:spid="_x0000_s3183" style="position:absolute;flip:y;visibility:visible" from="4539,6587" to="4557,6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w6E8EAAADdAAAADwAAAGRycy9kb3ducmV2LnhtbERPXWvCMBR9F/Yfwh3sTdOKE6lGEUEY&#10;soKtY8+X5toWk5vSZLb998vDYI+H8707jNaIJ/W+dawgXSQgiCunW64VfN3O8w0IH5A1GsekYCIP&#10;h/3LbIeZdgMX9CxDLWII+wwVNCF0mZS+asiiX7iOOHJ311sMEfa11D0OMdwauUyStbTYcmxosKNT&#10;Q9Wj/LEKDH8/is/3C1Fyrac8PerRyFypt9fxuAURaAz/4j/3h1awTFdxbnwTn4D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fDoTwQAAAN0AAAAPAAAAAAAAAAAAAAAA&#10;AKECAABkcnMvZG93bnJldi54bWxQSwUGAAAAAAQABAD5AAAAjwMAAAAA&#10;">
                <v:stroke endarrow="block" endarrowwidth="narrow" endarrowlength="short"/>
              </v:line>
              <v:line id="Line 620" o:spid="_x0000_s3184" style="position:absolute;flip:x;visibility:visible" from="4263,7115" to="4293,7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CfiMMAAADdAAAADwAAAGRycy9kb3ducmV2LnhtbESPQYvCMBSE74L/ITzBm6YVV9yuUURY&#10;EFGwuuz50TzbYvJSmqzWf28WBI/DzHzDLFadNeJGra8dK0jHCQjiwumaSwU/5+/RHIQPyBqNY1Lw&#10;IA+rZb+3wEy7O+d0O4VSRAj7DBVUITSZlL6oyKIfu4Y4ehfXWgxRtqXULd4j3Bo5SZKZtFhzXKiw&#10;oU1FxfX0ZxUY/r3m+48dUXIsH4d0rTsjD0oNB936C0SgLrzDr/ZWK5ik00/4fxOfgFw+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Ywn4jDAAAA3QAAAA8AAAAAAAAAAAAA&#10;AAAAoQIAAGRycy9kb3ducmV2LnhtbFBLBQYAAAAABAAEAPkAAACRAwAAAAA=&#10;">
                <v:stroke endarrow="block" endarrowwidth="narrow" endarrowlength="short"/>
              </v:line>
            </v:group>
            <v:shape id="Text Box 621" o:spid="_x0000_s3185" type="#_x0000_t202" style="position:absolute;left:4611;top:13125;width:57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Yu3MMA&#10;AADdAAAADwAAAGRycy9kb3ducmV2LnhtbERPy4rCMBTdC/MP4Q7MRjRV8NUxigiii1GpCjK7S3Nt&#10;i81NaTK1/v1kIbg8nPd82ZpSNFS7wrKCQT8CQZxaXXCm4HLe9KYgnEfWWFomBU9ysFx8dOYYa/vg&#10;hJqTz0QIYRejgtz7KpbSpTkZdH1bEQfuZmuDPsA6k7rGRwg3pRxG0VgaLDg05FjROqf0fvozCnjb&#10;tLPuz/75Oz0edja5XScFXpX6+mxX3yA8tf4tfrl3WsFwMAr7w5vwBO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Yu3MMAAADdAAAADwAAAAAAAAAAAAAAAACYAgAAZHJzL2Rv&#10;d25yZXYueG1sUEsFBgAAAAAEAAQA9QAAAIgDAAAAAA==&#10;" filled="f" stroked="f" strokecolor="blue">
              <v:textbox>
                <w:txbxContent>
                  <w:p w:rsidR="00042C34" w:rsidRDefault="00042C34" w:rsidP="00DE1AFF">
                    <w:pPr>
                      <w:pStyle w:val="Heading2"/>
                      <w:rPr>
                        <w:sz w:val="20"/>
                      </w:rPr>
                    </w:pPr>
                    <w:r>
                      <w:rPr>
                        <w:sz w:val="20"/>
                      </w:rPr>
                      <w:t>I</w:t>
                    </w:r>
                  </w:p>
                </w:txbxContent>
              </v:textbox>
            </v:shape>
            <v:shape id="Text Box 622" o:spid="_x0000_s3186" type="#_x0000_t202" style="position:absolute;left:6819;top:11037;width:57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qLR8gA&#10;AADdAAAADwAAAGRycy9kb3ducmV2LnhtbESPQWvCQBSE74X+h+UJvZRmE8FWo6uUQtGDtkSF4O2R&#10;fSah2bchu8b4791CocdhZr5hFqvBNKKnztWWFSRRDIK4sLrmUsHx8PkyBeE8ssbGMim4kYPV8vFh&#10;gam2V86o3/tSBAi7FBVU3replK6oyKCLbEscvLPtDPogu1LqDq8Bbho5juNXabDmsFBhSx8VFT/7&#10;i1HA636YPW93t9P0+2tjs3P+VmOu1NNoeJ+D8DT4//Bfe6MVjJNJAr9vwhOQy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eotHyAAAAN0AAAAPAAAAAAAAAAAAAAAAAJgCAABk&#10;cnMvZG93bnJldi54bWxQSwUGAAAAAAQABAD1AAAAjQMAAAAA&#10;" filled="f" stroked="f" strokecolor="blue">
              <v:textbox>
                <w:txbxContent>
                  <w:p w:rsidR="00042C34" w:rsidRDefault="00042C34" w:rsidP="00DE1AFF">
                    <w:pPr>
                      <w:jc w:val="center"/>
                      <w:rPr>
                        <w:rFonts w:ascii="Arial" w:hAnsi="Arial" w:cs="Arial"/>
                        <w:vertAlign w:val="subscript"/>
                      </w:rPr>
                    </w:pPr>
                    <w:r>
                      <w:rPr>
                        <w:rFonts w:ascii="Arial" w:hAnsi="Arial" w:cs="Arial"/>
                        <w:b/>
                        <w:bCs/>
                      </w:rPr>
                      <w:t>U</w:t>
                    </w:r>
                    <w:r>
                      <w:rPr>
                        <w:rFonts w:ascii="Arial" w:hAnsi="Arial" w:cs="Arial"/>
                        <w:vertAlign w:val="subscript"/>
                      </w:rPr>
                      <w:t>F</w:t>
                    </w:r>
                  </w:p>
                </w:txbxContent>
              </v:textbox>
            </v:shape>
            <v:shape id="Text Box 623" o:spid="_x0000_s3187" type="#_x0000_t202" style="position:absolute;left:7929;top:11781;width:2214;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gVMMcA&#10;AADdAAAADwAAAGRycy9kb3ducmV2LnhtbESPT2vCQBTE70K/w/IKvZS6MaDV1FVEKHrwD7EF8fbI&#10;PpPQ7NuQXWP89q5Q8DjMzG+Y6bwzlWipcaVlBYN+BII4s7rkXMHvz/fHGITzyBory6TgRg7ms5fe&#10;FBNtr5xSe/C5CBB2CSoovK8TKV1WkEHXtzVx8M62MeiDbHKpG7wGuKlkHEUjabDksFBgTcuCsr/D&#10;xSjgVdtN3jfb22m8361tej5+lnhU6u21W3yB8NT5Z/i/vdYK4sEwhseb8AT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6oFTDHAAAA3QAAAA8AAAAAAAAAAAAAAAAAmAIAAGRy&#10;cy9kb3ducmV2LnhtbFBLBQYAAAAABAAEAPUAAACMAwAAAAA=&#10;" filled="f" stroked="f" strokecolor="blue">
              <v:textbox>
                <w:txbxContent>
                  <w:p w:rsidR="00042C34" w:rsidRDefault="00042C34" w:rsidP="00DE1AFF">
                    <w:pPr>
                      <w:rPr>
                        <w:rFonts w:ascii="Arial" w:hAnsi="Arial" w:cs="Arial"/>
                        <w:b/>
                        <w:bCs/>
                        <w:lang w:val="en-US"/>
                      </w:rPr>
                    </w:pPr>
                    <w:r>
                      <w:rPr>
                        <w:rFonts w:ascii="Arial" w:hAnsi="Arial" w:cs="Arial"/>
                        <w:lang w:val="en-US"/>
                      </w:rPr>
                      <w:t>X</w:t>
                    </w:r>
                    <w:r>
                      <w:rPr>
                        <w:rFonts w:ascii="Arial" w:hAnsi="Arial" w:cs="Arial"/>
                        <w:vertAlign w:val="subscript"/>
                        <w:lang w:val="en-US"/>
                      </w:rPr>
                      <w:t>S</w:t>
                    </w:r>
                    <w:r>
                      <w:rPr>
                        <w:rFonts w:ascii="Arial" w:hAnsi="Arial" w:cs="Arial"/>
                        <w:lang w:val="en-US"/>
                      </w:rPr>
                      <w:t xml:space="preserve"> I cos </w:t>
                    </w:r>
                    <w:r>
                      <w:rPr>
                        <w:rFonts w:ascii="Arial" w:hAnsi="Arial" w:cs="Arial"/>
                      </w:rPr>
                      <w:sym w:font="Symbol" w:char="F06A"/>
                    </w:r>
                    <w:r>
                      <w:rPr>
                        <w:rFonts w:ascii="Arial" w:hAnsi="Arial" w:cs="Arial"/>
                        <w:lang w:val="en-US"/>
                      </w:rPr>
                      <w:t xml:space="preserve"> = E</w:t>
                    </w:r>
                    <w:r>
                      <w:rPr>
                        <w:rFonts w:ascii="Arial" w:hAnsi="Arial" w:cs="Arial"/>
                        <w:vertAlign w:val="subscript"/>
                        <w:lang w:val="en-US"/>
                      </w:rPr>
                      <w:t>F</w:t>
                    </w:r>
                    <w:r>
                      <w:rPr>
                        <w:rFonts w:ascii="Arial" w:hAnsi="Arial" w:cs="Arial"/>
                        <w:lang w:val="en-US"/>
                      </w:rPr>
                      <w:t xml:space="preserve"> sen </w:t>
                    </w:r>
                    <w:r>
                      <w:rPr>
                        <w:rFonts w:ascii="Arial" w:hAnsi="Arial" w:cs="Arial"/>
                        <w:lang w:val="en-US"/>
                      </w:rPr>
                      <w:sym w:font="Symbol" w:char="F064"/>
                    </w:r>
                  </w:p>
                </w:txbxContent>
              </v:textbox>
            </v:shape>
            <v:shape id="Text Box 624" o:spid="_x0000_s3188" type="#_x0000_t202" style="position:absolute;left:6423;top:11895;width:87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Swq8cA&#10;AADdAAAADwAAAGRycy9kb3ducmV2LnhtbESPT2vCQBTE70K/w/IKXopuVKyaukoRRA9a8Q9Ib4/s&#10;MwnNvg3ZNcZv7woFj8PM/IaZzhtTiJoql1tW0OtGIIgTq3NOFZyOy84YhPPIGgvLpOBODuazt9YU&#10;Y21vvKf64FMRIOxiVJB5X8ZSuiQjg65rS+LgXWxl0AdZpVJXeAtwU8h+FH1KgzmHhQxLWmSU/B2u&#10;RgGv6mbysdnef8e7n7XdX86jHM9Ktd+b7y8Qnhr/Cv+311pBvzccwPNNeAJy9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HksKvHAAAA3QAAAA8AAAAAAAAAAAAAAAAAmAIAAGRy&#10;cy9kb3ducmV2LnhtbFBLBQYAAAAABAAEAPUAAACMAwAAAAA=&#10;" filled="f" stroked="f" strokecolor="blue">
              <v:textbox>
                <w:txbxContent>
                  <w:p w:rsidR="00042C34" w:rsidRDefault="00042C34" w:rsidP="00DE1AFF">
                    <w:pPr>
                      <w:jc w:val="center"/>
                      <w:rPr>
                        <w:rFonts w:ascii="Arial" w:hAnsi="Arial" w:cs="Arial"/>
                        <w:b/>
                        <w:bCs/>
                      </w:rPr>
                    </w:pPr>
                    <w:r>
                      <w:rPr>
                        <w:rFonts w:ascii="Arial" w:hAnsi="Arial" w:cs="Arial"/>
                      </w:rPr>
                      <w:t>j X</w:t>
                    </w:r>
                    <w:r>
                      <w:rPr>
                        <w:rFonts w:ascii="Arial" w:hAnsi="Arial" w:cs="Arial"/>
                        <w:vertAlign w:val="subscript"/>
                      </w:rPr>
                      <w:t xml:space="preserve">S </w:t>
                    </w:r>
                    <w:r>
                      <w:rPr>
                        <w:rFonts w:ascii="Arial" w:hAnsi="Arial" w:cs="Arial"/>
                        <w:b/>
                        <w:bCs/>
                      </w:rPr>
                      <w:t>I</w:t>
                    </w:r>
                  </w:p>
                </w:txbxContent>
              </v:textbox>
            </v:shape>
            <v:shape id="Text Box 625" o:spid="_x0000_s3189" type="#_x0000_t202" style="position:absolute;left:5529;top:12357;width:57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0o38cA&#10;AADdAAAADwAAAGRycy9kb3ducmV2LnhtbESPT2vCQBTE70K/w/IKXopuFK2aukoRRA9a8Q9Ib4/s&#10;MwnNvg3ZNcZv7woFj8PM/IaZzhtTiJoql1tW0OtGIIgTq3NOFZyOy84YhPPIGgvLpOBODuazt9YU&#10;Y21vvKf64FMRIOxiVJB5X8ZSuiQjg65rS+LgXWxl0AdZpVJXeAtwU8h+FH1KgzmHhQxLWmSU/B2u&#10;RgGv6mbysdnef8e7n7XdX86jHM9Ktd+b7y8Qnhr/Cv+311pBvzccwPNNeAJy9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4NKN/HAAAA3QAAAA8AAAAAAAAAAAAAAAAAmAIAAGRy&#10;cy9kb3ducmV2LnhtbFBLBQYAAAAABAAEAPUAAACMAwAAAAA=&#10;" filled="f" stroked="f" strokecolor="blue">
              <v:textbox>
                <w:txbxContent>
                  <w:p w:rsidR="00042C34" w:rsidRDefault="00042C34" w:rsidP="00DE1AFF">
                    <w:pPr>
                      <w:jc w:val="center"/>
                      <w:rPr>
                        <w:rFonts w:ascii="Arial" w:hAnsi="Arial" w:cs="Arial"/>
                        <w:vertAlign w:val="subscript"/>
                      </w:rPr>
                    </w:pPr>
                    <w:r>
                      <w:rPr>
                        <w:rFonts w:ascii="Arial" w:hAnsi="Arial" w:cs="Arial"/>
                        <w:b/>
                        <w:bCs/>
                      </w:rPr>
                      <w:t>E</w:t>
                    </w:r>
                    <w:r>
                      <w:rPr>
                        <w:rFonts w:ascii="Arial" w:hAnsi="Arial" w:cs="Arial"/>
                        <w:vertAlign w:val="subscript"/>
                      </w:rPr>
                      <w:t>F</w:t>
                    </w:r>
                  </w:p>
                </w:txbxContent>
              </v:textbox>
            </v:shape>
            <v:shape id="Text Box 626" o:spid="_x0000_s3190" type="#_x0000_t202" style="position:absolute;left:3693;top:11643;width:570;height:5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GNRMgA&#10;AADdAAAADwAAAGRycy9kb3ducmV2LnhtbESPQWvCQBSE74X+h+UVvEjdJJCqqWsohaIHq2gF6e2R&#10;fSah2bchu8b477sFocdhZr5hFvlgGtFT52rLCuJJBIK4sLrmUsHx6+N5BsJ5ZI2NZVJwIwf58vFh&#10;gZm2V95Tf/ClCBB2GSqovG8zKV1RkUE3sS1x8M62M+iD7EqpO7wGuGlkEkUv0mDNYaHClt4rKn4O&#10;F6OAV/0wH28+b9+z3XZt9+fTtMaTUqOn4e0VhKfB/4fv7bVWkMRpCn9vwhOQy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QY1EyAAAAN0AAAAPAAAAAAAAAAAAAAAAAJgCAABk&#10;cnMvZG93bnJldi54bWxQSwUGAAAAAAQABAD1AAAAjQMAAAAA&#10;" filled="f" stroked="f" strokecolor="blue">
              <v:textbox>
                <w:txbxContent>
                  <w:p w:rsidR="00042C34" w:rsidRDefault="00042C34" w:rsidP="00DE1AFF">
                    <w:pPr>
                      <w:jc w:val="center"/>
                      <w:rPr>
                        <w:rFonts w:ascii="Arial" w:hAnsi="Arial" w:cs="Arial"/>
                      </w:rPr>
                    </w:pPr>
                    <w:r>
                      <w:rPr>
                        <w:rFonts w:ascii="Arial" w:hAnsi="Arial" w:cs="Arial"/>
                      </w:rPr>
                      <w:sym w:font="Symbol" w:char="F06A"/>
                    </w:r>
                  </w:p>
                </w:txbxContent>
              </v:textbox>
            </v:shape>
            <v:shape id="Text Box 627" o:spid="_x0000_s3191" type="#_x0000_t202" style="position:absolute;left:4665;top:11535;width:57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MTM8cA&#10;AADdAAAADwAAAGRycy9kb3ducmV2LnhtbESPT4vCMBTE74LfITxhL6Kpgq52jbIIogd18Q/I3h7N&#10;sy3bvJQmW+u3N4LgcZiZ3zCzRWMKUVPlcssKBv0IBHFidc6pgvNp1ZuAcB5ZY2GZFNzJwWLebs0w&#10;1vbGB6qPPhUBwi5GBZn3ZSylSzIy6Pq2JA7e1VYGfZBVKnWFtwA3hRxG0VgazDksZFjSMqPk7/hv&#10;FPC6bqbd7e7+O/nZb+zhevnM8aLUR6f5/gLhqfHv8Ku90QqGg9EY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GTEzPHAAAA3QAAAA8AAAAAAAAAAAAAAAAAmAIAAGRy&#10;cy9kb3ducmV2LnhtbFBLBQYAAAAABAAEAPUAAACMAwAAAAA=&#10;" filled="f" stroked="f" strokecolor="blue">
              <v:textbox>
                <w:txbxContent>
                  <w:p w:rsidR="00042C34" w:rsidRDefault="00042C34" w:rsidP="00DE1AFF">
                    <w:pPr>
                      <w:jc w:val="center"/>
                      <w:rPr>
                        <w:rFonts w:ascii="Arial" w:hAnsi="Arial" w:cs="Arial"/>
                      </w:rPr>
                    </w:pPr>
                    <w:r>
                      <w:rPr>
                        <w:rFonts w:ascii="Arial" w:hAnsi="Arial" w:cs="Arial"/>
                      </w:rPr>
                      <w:sym w:font="Symbol" w:char="F064"/>
                    </w:r>
                  </w:p>
                </w:txbxContent>
              </v:textbox>
            </v:shape>
            <v:line id="Line 628" o:spid="_x0000_s3192" style="position:absolute;visibility:visible" from="6153,12513" to="8019,125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YaqsYAAADdAAAADwAAAGRycy9kb3ducmV2LnhtbESPQWsCMRSE70L/Q3iFXqRmlaplNYqI&#10;ovRko9Aen5vn7uLmZdmkuvXXG6HQ4zAz3zDTeWsrcaHGl44V9HsJCOLMmZJzBYf9+vUdhA/IBivH&#10;pOCXPMxnT50ppsZd+ZMuOuQiQtinqKAIoU6l9FlBFn3P1cTRO7nGYoiyyaVp8BrhtpKDJBlJiyXH&#10;hQJrWhaUnfWPVaDl8Wt1637Q5tB2tT7tMPt+Gyn18twuJiACteE//NfeGgWD/nAMjzfxCcjZH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wWGqrGAAAA3QAAAA8AAAAAAAAA&#10;AAAAAAAAoQIAAGRycy9kb3ducmV2LnhtbFBLBQYAAAAABAAEAPkAAACUAwAAAAA=&#10;">
              <v:stroke dashstyle="1 1" endcap="round"/>
            </v:line>
            <v:line id="Line 629" o:spid="_x0000_s3193" style="position:absolute;visibility:visible" from="7203,11451" to="8025,114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mO2MQAAADdAAAADwAAAGRycy9kb3ducmV2LnhtbERPz2vCMBS+D/wfwhN2kZlWNhmdsYg4&#10;NnaasaDHt+bZFpuX0mRa/euXw8Djx/d7kQ+2FWfqfeNYQTpNQBCXzjRcKSh270+vIHxANtg6JgVX&#10;8pAvRw8LzIy78JbOOlQihrDPUEEdQpdJ6cuaLPqp64gjd3S9xRBhX0nT4yWG21bOkmQuLTYcG2rs&#10;aF1TedK/VoGWP/vNbfJFH8Uw0fr4jeXhea7U43hYvYEINIS7+N/9aRTM0pc4N76JT0Au/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iY7YxAAAAN0AAAAPAAAAAAAAAAAA&#10;AAAAAKECAABkcnMvZG93bnJldi54bWxQSwUGAAAAAAQABAD5AAAAkgMAAAAA&#10;">
              <v:stroke dashstyle="1 1" endcap="round"/>
            </v:line>
            <v:line id="Line 630" o:spid="_x0000_s3194" style="position:absolute;visibility:visible" from="7971,11451" to="7971,125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3U7McAAADdAAAADwAAAGRycy9kb3ducmV2LnhtbESPQWvCQBCF7wX/wzJCL0U3hlY0uooI&#10;oocWNXrxNmbHJJidDdmtSf99tyD0+HjzvjdvvuxMJR7UuNKygtEwAkGcWV1yruB82gwmIJxH1lhZ&#10;JgU/5GC56L3MMdG25SM9Up+LAGGXoILC+zqR0mUFGXRDWxMH72Ybgz7IJpe6wTbATSXjKBpLgyWH&#10;hgJrWheU3dNvE97YXu+xvl3a93JqvvbpJ633hzelXvvdagbCU+f/j5/pnVYQjz6m8LcmIEAu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YPdTsxwAAAN0AAAAPAAAAAAAA&#10;AAAAAAAAAKECAABkcnMvZG93bnJldi54bWxQSwUGAAAAAAQABAD5AAAAlQMAAAAA&#10;">
              <v:stroke startarrow="block" startarrowwidth="narrow" startarrowlength="short" endarrow="block" endarrowwidth="narrow" endarrowlength="short"/>
            </v:line>
            <v:shape id="Arc 631" o:spid="_x0000_s3195" style="position:absolute;left:4437;top:11097;width:1440;height:1440;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TMJMAA&#10;AADdAAAADwAAAGRycy9kb3ducmV2LnhtbERPy4rCMBTdC/MP4Q7MRjRRtAzVKGNRcOvjA+4017ZO&#10;c1Oa2Hb+3iwEl4fzXm8HW4uOWl851jCbKhDEuTMVFxqul8PkG4QPyAZrx6ThnzxsNx+jNabG9Xyi&#10;7hwKEUPYp6ihDKFJpfR5SRb91DXEkbu51mKIsC2kabGP4baWc6USabHi2FBiQ1lJ+d/5YTXs6/uy&#10;6f3vIkt2V1KPcRcy1Wn99Tn8rEAEGsJb/HIfjYb5LIn745v4BOTm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uTMJMAAAADdAAAADwAAAAAAAAAAAAAAAACYAgAAZHJzL2Rvd25y&#10;ZXYueG1sUEsFBgAAAAAEAAQA9QAAAIUDAAAAAA==&#10;" adj="0,,0" path="m-1,nfc11929,,21600,9670,21600,21600em-1,nsc11929,,21600,9670,21600,21600l,21600,-1,xe" filled="f" stroked="f">
              <v:stroke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1440,1440;0,1440" o:connectangles="0,0,0" textboxrect="3163,3163,18437,18437"/>
              <v:handles>
                <v:h position="@3,#0" polar="10800,10800"/>
                <v:h position="#2,#1" polar="10800,10800" radiusrange="0,10800"/>
              </v:handles>
            </v:shape>
            <v:shape id="Arc 632" o:spid="_x0000_s3196" style="position:absolute;left:4497;top:11493;width:397;height:397;rotation:60;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hvVMYA&#10;AADdAAAADwAAAGRycy9kb3ducmV2LnhtbESPMW/CMBSE90r8B+shdStOGIAGDKqCIAws0A4dH/Ej&#10;CY2fo9iEtL++RkJiPN3dd7rFqje16Kh1lWUF8SgCQZxbXXGh4Otz8zYD4TyyxtoyKfglB6vl4GWB&#10;ibY3PlB39IUIEHYJKii9bxIpXV6SQTeyDXHwzrY16INsC6lbvAW4qeU4iibSYMVhocSG0pLyn+PV&#10;KMi2Jp112XuW7tfTzfr0Z6uL/1bqddh/zEF46v0z/GjvtIJxPInh/iY8Abn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zhvVMYAAADdAAAADwAAAAAAAAAAAAAAAACYAgAAZHJz&#10;L2Rvd25yZXYueG1sUEsFBgAAAAAEAAQA9QAAAIsDAAAAAA==&#10;" adj="0,,0" path="m-1,nfc11929,,21600,9670,21600,21600em-1,nsc11929,,21600,9670,21600,21600l,21600,-1,xe" filled="f" fillcolor="black">
              <v:stroke startarrow="block" startarrowwidth="narrow" startarrowlength="short" endarrow="block" endarrowwidth="narrow" endarrowlength="short"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397,397;0,397" o:connectangles="0,0,0" textboxrect="3163,3163,18437,18437"/>
              <v:handles>
                <v:h position="@3,#0" polar="10800,10800"/>
                <v:h position="#2,#1" polar="10800,10800" radiusrange="0,10800"/>
              </v:handles>
            </v:shape>
          </v:group>
        </w:pict>
      </w: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center"/>
        <w:rPr>
          <w:rFonts w:ascii="Verdana" w:hAnsi="Verdana" w:cs="Arial"/>
          <w:noProof/>
        </w:rPr>
      </w:pPr>
    </w:p>
    <w:p w:rsidR="00042C34" w:rsidRDefault="00042C34" w:rsidP="00DE1AFF">
      <w:pPr>
        <w:jc w:val="center"/>
        <w:rPr>
          <w:rFonts w:ascii="Verdana" w:hAnsi="Verdana" w:cs="Arial"/>
          <w:noProof/>
        </w:rPr>
      </w:pPr>
      <w:r>
        <w:rPr>
          <w:rFonts w:ascii="Verdana" w:hAnsi="Verdana" w:cs="Arial"/>
          <w:noProof/>
        </w:rPr>
        <w:t>Figura 9.42 Diagrama fasorial de un motor sincrónico</w:t>
      </w:r>
    </w:p>
    <w:p w:rsidR="00042C34" w:rsidRDefault="00042C34" w:rsidP="00DE1AFF">
      <w:pPr>
        <w:jc w:val="center"/>
        <w:rPr>
          <w:rFonts w:ascii="Verdana" w:hAnsi="Verdana" w:cs="Arial"/>
          <w:noProof/>
        </w:rPr>
      </w:pPr>
      <w:r>
        <w:rPr>
          <w:rFonts w:ascii="Verdana" w:hAnsi="Verdana" w:cs="Arial"/>
          <w:noProof/>
        </w:rPr>
        <w:t>despreciando la resistencia estatórica</w:t>
      </w:r>
    </w:p>
    <w:p w:rsidR="00042C34" w:rsidRDefault="00042C34" w:rsidP="00DE1AFF">
      <w:pPr>
        <w:jc w:val="both"/>
        <w:rPr>
          <w:rFonts w:ascii="Verdana" w:hAnsi="Verdana" w:cs="Arial"/>
        </w:rPr>
      </w:pPr>
    </w:p>
    <w:p w:rsidR="00042C34" w:rsidRDefault="00042C34" w:rsidP="00DE1AFF">
      <w:pPr>
        <w:jc w:val="both"/>
        <w:rPr>
          <w:rFonts w:ascii="Verdana" w:hAnsi="Verdana" w:cs="Arial"/>
        </w:rPr>
      </w:pPr>
    </w:p>
    <w:p w:rsidR="00042C34" w:rsidRDefault="00042C34" w:rsidP="00DE1AFF">
      <w:pPr>
        <w:jc w:val="both"/>
        <w:rPr>
          <w:rFonts w:ascii="Verdana" w:hAnsi="Verdana" w:cs="Arial"/>
        </w:rPr>
      </w:pPr>
      <w:r>
        <w:rPr>
          <w:rFonts w:ascii="Verdana" w:hAnsi="Verdana" w:cs="Arial"/>
        </w:rPr>
        <w:tab/>
        <w:t>Del diagrama obtenemos:</w:t>
      </w:r>
    </w:p>
    <w:p w:rsidR="00042C34" w:rsidRDefault="00042C34" w:rsidP="00DE1AFF">
      <w:pPr>
        <w:jc w:val="both"/>
        <w:rPr>
          <w:rFonts w:ascii="Verdana" w:hAnsi="Verdana" w:cs="Arial"/>
        </w:rPr>
      </w:pPr>
    </w:p>
    <w:p w:rsidR="00042C34" w:rsidRDefault="00042C34" w:rsidP="00DE1AFF">
      <w:pPr>
        <w:ind w:left="2124" w:firstLine="708"/>
        <w:jc w:val="both"/>
        <w:rPr>
          <w:rFonts w:ascii="Verdana" w:hAnsi="Verdana" w:cs="Arial"/>
        </w:rPr>
      </w:pPr>
      <w:r w:rsidRPr="00F14ADE">
        <w:rPr>
          <w:rFonts w:ascii="Verdana" w:hAnsi="Verdana" w:cs="Arial"/>
          <w:position w:val="-30"/>
        </w:rPr>
        <w:object w:dxaOrig="3225" w:dyaOrig="705">
          <v:shape id="_x0000_i1042" type="#_x0000_t75" style="width:161.25pt;height:35.25pt" o:ole="">
            <v:imagedata r:id="rId28" o:title=""/>
          </v:shape>
          <o:OLEObject Type="Embed" ProgID="Equation.3" ShapeID="_x0000_i1042" DrawAspect="Content" ObjectID="_1503925557" r:id="rId29"/>
        </w:object>
      </w:r>
    </w:p>
    <w:p w:rsidR="00042C34" w:rsidRDefault="00042C34" w:rsidP="00DE1AFF">
      <w:pPr>
        <w:ind w:left="2124" w:firstLine="708"/>
        <w:jc w:val="both"/>
        <w:rPr>
          <w:rFonts w:ascii="Verdana" w:hAnsi="Verdana" w:cs="Arial"/>
          <w:b/>
          <w:bCs/>
        </w:rPr>
      </w:pPr>
    </w:p>
    <w:p w:rsidR="00042C34" w:rsidRDefault="00042C34" w:rsidP="00DE1AFF">
      <w:pPr>
        <w:numPr>
          <w:ilvl w:val="1"/>
          <w:numId w:val="34"/>
        </w:numPr>
        <w:rPr>
          <w:rFonts w:ascii="Verdana" w:hAnsi="Verdana" w:cs="Arial"/>
          <w:sz w:val="24"/>
          <w:szCs w:val="24"/>
        </w:rPr>
      </w:pPr>
      <w:r>
        <w:rPr>
          <w:rFonts w:ascii="Verdana" w:hAnsi="Verdana" w:cs="Arial"/>
          <w:b/>
          <w:bCs/>
          <w:sz w:val="24"/>
          <w:szCs w:val="24"/>
        </w:rPr>
        <w:t>Cupla interna</w:t>
      </w:r>
    </w:p>
    <w:p w:rsidR="00042C34" w:rsidRDefault="00042C34" w:rsidP="00DE1AFF">
      <w:pPr>
        <w:rPr>
          <w:rFonts w:ascii="Verdana" w:hAnsi="Verdana" w:cs="Arial"/>
        </w:rPr>
      </w:pPr>
    </w:p>
    <w:p w:rsidR="00042C34" w:rsidRDefault="00042C34" w:rsidP="00DE1AFF">
      <w:pPr>
        <w:ind w:left="705"/>
        <w:rPr>
          <w:rFonts w:ascii="Verdana" w:hAnsi="Verdana" w:cs="Arial"/>
        </w:rPr>
      </w:pPr>
      <w:r>
        <w:rPr>
          <w:rFonts w:ascii="Verdana" w:hAnsi="Verdana" w:cs="Arial"/>
        </w:rPr>
        <w:t>La relación entre la potencia y la velocidad del motor, define el valor de la cupla, o</w:t>
      </w:r>
    </w:p>
    <w:p w:rsidR="00042C34" w:rsidRDefault="00042C34" w:rsidP="00DE1AFF">
      <w:pPr>
        <w:rPr>
          <w:rFonts w:ascii="Verdana" w:hAnsi="Verdana" w:cs="Arial"/>
        </w:rPr>
      </w:pPr>
      <w:r>
        <w:rPr>
          <w:rFonts w:ascii="Verdana" w:hAnsi="Verdana" w:cs="Arial"/>
        </w:rPr>
        <w:t>sea:</w:t>
      </w:r>
    </w:p>
    <w:p w:rsidR="00042C34" w:rsidRDefault="00042C34" w:rsidP="00DE1AFF">
      <w:pPr>
        <w:ind w:left="705"/>
        <w:rPr>
          <w:rFonts w:ascii="Verdana" w:hAnsi="Verdana" w:cs="Arial"/>
        </w:rPr>
      </w:pPr>
    </w:p>
    <w:p w:rsidR="00042C34" w:rsidRDefault="00042C34" w:rsidP="00DE1AFF">
      <w:pPr>
        <w:ind w:left="705"/>
        <w:rPr>
          <w:rFonts w:ascii="Verdana" w:hAnsi="Verdana" w:cs="Arial"/>
        </w:rPr>
      </w:pPr>
    </w:p>
    <w:p w:rsidR="00042C34" w:rsidRDefault="00042C34" w:rsidP="00DE1AFF">
      <w:pPr>
        <w:ind w:left="2121" w:firstLine="3"/>
        <w:rPr>
          <w:rFonts w:ascii="Verdana" w:hAnsi="Verdana" w:cs="Arial"/>
        </w:rPr>
      </w:pPr>
      <w:r w:rsidRPr="00F14ADE">
        <w:rPr>
          <w:rFonts w:ascii="Verdana" w:hAnsi="Verdana" w:cs="Arial"/>
          <w:position w:val="-26"/>
        </w:rPr>
        <w:object w:dxaOrig="1515" w:dyaOrig="600">
          <v:shape id="_x0000_i1043" type="#_x0000_t75" style="width:75pt;height:30pt" o:ole="">
            <v:imagedata r:id="rId30" o:title=""/>
          </v:shape>
          <o:OLEObject Type="Embed" ProgID="Equation.3" ShapeID="_x0000_i1043" DrawAspect="Content" ObjectID="_1503925558" r:id="rId31"/>
        </w:object>
      </w:r>
    </w:p>
    <w:p w:rsidR="00042C34" w:rsidRDefault="00042C34" w:rsidP="00DE1AFF">
      <w:pPr>
        <w:rPr>
          <w:rFonts w:ascii="Verdana" w:hAnsi="Verdana" w:cs="Arial"/>
        </w:rPr>
      </w:pPr>
    </w:p>
    <w:p w:rsidR="00042C34" w:rsidRDefault="00042C34" w:rsidP="00DE1AFF">
      <w:pPr>
        <w:rPr>
          <w:rFonts w:ascii="Verdana" w:hAnsi="Verdana" w:cs="Arial"/>
        </w:rPr>
      </w:pPr>
    </w:p>
    <w:p w:rsidR="00042C34" w:rsidRDefault="00042C34" w:rsidP="00DE1AFF">
      <w:pPr>
        <w:rPr>
          <w:rFonts w:ascii="Verdana" w:hAnsi="Verdana" w:cs="Arial"/>
        </w:rPr>
      </w:pPr>
      <w:r>
        <w:rPr>
          <w:rFonts w:ascii="Verdana" w:hAnsi="Verdana" w:cs="Arial"/>
        </w:rPr>
        <w:tab/>
        <w:t>Dado que la velocidad del rotor es constante e igual a la del campo magnético rotante del estator, la curva de la cupla en función de la velocidad es la de la figura 9.43.</w:t>
      </w:r>
    </w:p>
    <w:p w:rsidR="00042C34" w:rsidRDefault="00042C34" w:rsidP="00DE1AFF">
      <w:pPr>
        <w:rPr>
          <w:rFonts w:ascii="Verdana" w:hAnsi="Verdana" w:cs="Arial"/>
        </w:rPr>
      </w:pPr>
      <w:r>
        <w:rPr>
          <w:noProof/>
          <w:lang w:val="es-ES"/>
        </w:rPr>
        <w:pict>
          <v:group id="Group 541" o:spid="_x0000_s3197" style="position:absolute;margin-left:85.4pt;margin-top:10pt;width:207.9pt;height:151.2pt;z-index:251679744" coordorigin="3693,5857" coordsize="4158,3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">
            <v:line id="Line 542" o:spid="_x0000_s3198" style="position:absolute;flip:y;visibility:visible" from="4557,5947" to="4557,80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t5PsYAAADdAAAADwAAAGRycy9kb3ducmV2LnhtbESPQWvCQBSE74X+h+UJvRTdmEoo0VVs&#10;oVB6i4r1+Mg+k+Du25DdmuTfdwXB4zAz3zCrzWCNuFLnG8cK5rMEBHHpdMOVgsP+a/oOwgdkjcYx&#10;KRjJw2b9/LTCXLueC7ruQiUihH2OCuoQ2lxKX9Zk0c9cSxy9s+sshii7SuoO+wi3RqZJkkmLDceF&#10;Glv6rKm87P6sAvNh0kP2sx1fm9NYFO3iWP72R6VeJsN2CSLQEB7he/tbK0jn2Rvc3sQnIN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nbeT7GAAAA3QAAAA8AAAAAAAAA&#10;AAAAAAAAoQIAAGRycy9kb3ducmV2LnhtbFBLBQYAAAAABAAEAPkAAACUAwAAAAA=&#10;" strokeweight="1pt">
              <v:stroke endarrow="block" endarrowwidth="narrow" endarrowlength="short"/>
            </v:line>
            <v:line id="Line 543" o:spid="_x0000_s3199" style="position:absolute;visibility:visible" from="4557,8077" to="7527,80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wl68UAAADdAAAADwAAAGRycy9kb3ducmV2LnhtbESPS2vDMBCE74X+B7GF3hrZTusGN7IJ&#10;gUB9zANCb4u18aPWylhK7P77qhDocZiZb5h1MZte3Gh0rWUF8SICQVxZ3XKt4HTcvaxAOI+ssbdM&#10;Cn7IQZE/Pqwx03biPd0OvhYBwi5DBY33Qyalqxoy6BZ2IA7exY4GfZBjLfWIU4CbXiZRlEqDLYeF&#10;BgfaNlR9H65GwaZ7O9df5LrILt+Hcot9UuJOqeenefMBwtPs/8P39qdWkMTpK/y9CU9A5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dwl68UAAADdAAAADwAAAAAAAAAA&#10;AAAAAAChAgAAZHJzL2Rvd25yZXYueG1sUEsFBgAAAAAEAAQA+QAAAJMDAAAAAA==&#10;" strokeweight="1pt">
              <v:stroke endarrow="block" endarrowwidth="narrow" endarrowlength="short"/>
            </v:line>
            <v:line id="Line 544" o:spid="_x0000_s3200" style="position:absolute;visibility:visible" from="6081,6337" to="6081,80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O9B/MUAAADdAAAADwAAAGRycy9kb3ducmV2LnhtbESP0WrCQBRE3wX/YbmCb7qJ0iCpmyCi&#10;UCiUGv2A2+xtErp7N2S3Jv37bqHg4zAzZ5h9OVkj7jT4zrGCdJ2AIK6d7rhRcLueVzsQPiBrNI5J&#10;wQ95KIv5bI+5diNf6F6FRkQI+xwVtCH0uZS+bsmiX7ueOHqfbrAYohwaqQccI9wauUmSTFrsOC60&#10;2NOxpfqr+rYKxvfqPL29Om1v7ph1Jks/tiej1HIxHZ5BBJrCI/zfftEKNmn2BH9v4hOQx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O9B/MUAAADdAAAADwAAAAAAAAAA&#10;AAAAAAChAgAAZHJzL2Rvd25yZXYueG1sUEsFBgAAAAAEAAQA+QAAAJMDAAAAAA==&#10;" strokeweight="1.25pt"/>
            <v:line id="Line 545" o:spid="_x0000_s3201" style="position:absolute;visibility:visible" from="6075,8071" to="6075,88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f7qsUAAADdAAAADwAAAGRycy9kb3ducmV2LnhtbESPQWvCQBSE7wX/w/IKvdVNpKaSuoq0&#10;FsRbovb8yD6Tpdm3Ibtq7K93BaHHYWa+YebLwbbiTL03jhWk4wQEceW04VrBfvf9OgPhA7LG1jEp&#10;uJKH5WL0NMdcuwsXdC5DLSKEfY4KmhC6XEpfNWTRj11HHL2j6y2GKPta6h4vEW5bOUmSTFo0HBca&#10;7Oizoeq3PFkF2/RvX7xNzfV9fTgWXz8dmnKXKfXyPKw+QAQawn/40d5oBZM0y+D+Jj4Bu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Qf7qsUAAADdAAAADwAAAAAAAAAA&#10;AAAAAAChAgAAZHJzL2Rvd25yZXYueG1sUEsFBgAAAAAEAAQA+QAAAJMDAAAAAA==&#10;" strokeweight="1.25pt">
              <v:stroke dashstyle="1 1" endcap="round"/>
            </v:line>
            <v:shape id="Text Box 546" o:spid="_x0000_s3202" type="#_x0000_t202" style="position:absolute;left:3693;top:5857;width:1098;height:5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Roc8UA&#10;AADdAAAADwAAAGRycy9kb3ducmV2LnhtbESPQWvCQBSE74L/YXmCN91VWm3TbKS0CJ4qxrbQ2yP7&#10;TEKzb0N2Nem/7wqCx2FmvmHSzWAbcaHO1441LOYKBHHhTM2lhs/jdvYEwgdkg41j0vBHHjbZeJRi&#10;YlzPB7rkoRQRwj5BDVUIbSKlLyqy6OeuJY7eyXUWQ5RdKU2HfYTbRi6VWkmLNceFClt6q6j4zc9W&#10;w9fH6ef7Qe3Ld/vY9m5Qku2z1Ho6GV5fQAQawj18a++MhuVitYbrm/gEZP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lGhzxQAAAN0AAAAPAAAAAAAAAAAAAAAAAJgCAABkcnMv&#10;ZG93bnJldi54bWxQSwUGAAAAAAQABAD1AAAAigMAAAAA&#10;" filled="f" stroked="f">
              <v:textbox>
                <w:txbxContent>
                  <w:p w:rsidR="00042C34" w:rsidRDefault="00042C34" w:rsidP="00DE1AFF">
                    <w:pPr>
                      <w:rPr>
                        <w:rFonts w:ascii="Arial" w:hAnsi="Arial" w:cs="Arial"/>
                      </w:rPr>
                    </w:pPr>
                    <w:r>
                      <w:rPr>
                        <w:rFonts w:ascii="Arial" w:hAnsi="Arial" w:cs="Arial"/>
                      </w:rPr>
                      <w:t>Cupla</w:t>
                    </w:r>
                  </w:p>
                </w:txbxContent>
              </v:textbox>
            </v:shape>
            <v:shape id="Text Box 547" o:spid="_x0000_s3203" type="#_x0000_t202" style="position:absolute;left:7323;top:8047;width:528;height:4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v8AcEA&#10;AADdAAAADwAAAGRycy9kb3ducmV2LnhtbERPy4rCMBTdD/gP4QqzGxNFRatRxEGYlYP1Ae4uzbUt&#10;Njelydj692Yx4PJw3st1ZyvxoMaXjjUMBwoEceZMybmG03H3NQPhA7LByjFpeJKH9ar3scTEuJYP&#10;9EhDLmII+wQ1FCHUiZQ+K8iiH7iaOHI311gMETa5NA22MdxWcqTUVFosOTYUWNO2oOye/lkN5/3t&#10;ehmr3/zbTurWdUqynUutP/vdZgEiUBfe4n/3j9EwGk7j3PgmPgG5e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wL/AHBAAAA3QAAAA8AAAAAAAAAAAAAAAAAmAIAAGRycy9kb3du&#10;cmV2LnhtbFBLBQYAAAAABAAEAPUAAACGAwAAAAA=&#10;" filled="f" stroked="f">
              <v:textbox>
                <w:txbxContent>
                  <w:p w:rsidR="00042C34" w:rsidRDefault="00042C34" w:rsidP="00DE1AFF">
                    <w:pPr>
                      <w:rPr>
                        <w:rFonts w:ascii="Arial" w:hAnsi="Arial" w:cs="Arial"/>
                      </w:rPr>
                    </w:pPr>
                    <w:r>
                      <w:rPr>
                        <w:rFonts w:ascii="Arial" w:hAnsi="Arial" w:cs="Arial"/>
                      </w:rPr>
                      <w:t>n</w:t>
                    </w:r>
                  </w:p>
                </w:txbxContent>
              </v:textbox>
            </v:shape>
            <v:shape id="Text Box 548" o:spid="_x0000_s3204" type="#_x0000_t202" style="position:absolute;left:6015;top:7999;width:528;height:5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dZmsUA&#10;AADdAAAADwAAAGRycy9kb3ducmV2LnhtbESPQWvCQBSE7wX/w/KE3ppdxYqJboIoQk8t1bbQ2yP7&#10;TILZtyG7mvTfdwsFj8PMfMNsitG24ka9bxxrmCUKBHHpTMOVho/T4WkFwgdkg61j0vBDHop88rDB&#10;zLiB3+l2DJWIEPYZaqhD6DIpfVmTRZ+4jjh6Z9dbDFH2lTQ9DhFuWzlXaiktNhwXauxoV1N5OV6t&#10;hs/X8/fXQr1Ve/vcDW5Ukm0qtX6cjts1iEBjuIf/2y9Gw3y2TOHvTXwCMv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R1maxQAAAN0AAAAPAAAAAAAAAAAAAAAAAJgCAABkcnMv&#10;ZG93bnJldi54bWxQSwUGAAAAAAQABAD1AAAAigMAAAAA&#10;" filled="f" stroked="f">
              <v:textbox>
                <w:txbxContent>
                  <w:p w:rsidR="00042C34" w:rsidRDefault="00042C34" w:rsidP="00DE1AFF">
                    <w:pPr>
                      <w:rPr>
                        <w:rFonts w:ascii="Arial" w:hAnsi="Arial" w:cs="Arial"/>
                        <w:vertAlign w:val="subscript"/>
                      </w:rPr>
                    </w:pPr>
                    <w:r>
                      <w:rPr>
                        <w:rFonts w:ascii="Arial" w:hAnsi="Arial" w:cs="Arial"/>
                      </w:rPr>
                      <w:t>n</w:t>
                    </w:r>
                    <w:r>
                      <w:rPr>
                        <w:rFonts w:ascii="Arial" w:hAnsi="Arial" w:cs="Arial"/>
                        <w:vertAlign w:val="subscript"/>
                      </w:rPr>
                      <w:t>S</w:t>
                    </w:r>
                  </w:p>
                </w:txbxContent>
              </v:textbox>
            </v:shape>
            <v:shape id="Text Box 549" o:spid="_x0000_s3205" type="#_x0000_t202" style="position:absolute;left:6105;top:7135;width:870;height:5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6Rm2sEA&#10;AADdAAAADwAAAGRycy9kb3ducmV2LnhtbERPy4rCMBTdC/5DuMLsxkRxRq1GEUVwNeIT3F2aa1ts&#10;bkqTsZ2/nywEl4fzni9bW4on1b5wrGHQVyCIU2cKzjScT9vPCQgfkA2WjknDH3lYLrqdOSbGNXyg&#10;5zFkIoawT1BDHkKVSOnTnCz6vquII3d3tcUQYZ1JU2MTw20ph0p9S4sFx4YcK1rnlD6Ov1bD5ed+&#10;u47UPtvYr6pxrZJsp1Lrj167moEI1Ia3+OXeGQ3DwTjuj2/iE5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ekZtrBAAAA3QAAAA8AAAAAAAAAAAAAAAAAmAIAAGRycy9kb3du&#10;cmV2LnhtbFBLBQYAAAAABAAEAPUAAACGAwAAAAA=&#10;" filled="f" stroked="f">
              <v:textbox>
                <w:txbxContent>
                  <w:p w:rsidR="00042C34" w:rsidRDefault="00042C34" w:rsidP="00DE1AFF">
                    <w:pPr>
                      <w:rPr>
                        <w:rFonts w:ascii="Arial" w:hAnsi="Arial" w:cs="Arial"/>
                        <w:sz w:val="16"/>
                      </w:rPr>
                    </w:pPr>
                    <w:r>
                      <w:rPr>
                        <w:rFonts w:ascii="Arial" w:hAnsi="Arial" w:cs="Arial"/>
                        <w:sz w:val="16"/>
                      </w:rPr>
                      <w:t>Motor</w:t>
                    </w:r>
                  </w:p>
                </w:txbxContent>
              </v:textbox>
            </v:shape>
            <v:shape id="Text Box 550" o:spid="_x0000_s3206" type="#_x0000_t202" style="position:absolute;left:6111;top:8389;width:1254;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jDQcUA&#10;AADdAAAADwAAAGRycy9kb3ducmV2LnhtbESPT2sCMRTE7wW/Q3iCN01W1NZ1o0hLwVOlthW8PTZv&#10;/+DmZdmk7vbbNwWhx2FmfsNku8E24kadrx1rSGYKBHHuTM2lhs+P1+kTCB+QDTaOScMPedhtRw8Z&#10;psb1/E63UyhFhLBPUUMVQptK6fOKLPqZa4mjV7jOYoiyK6XpsI9w28i5Uitpsea4UGFLzxXl19O3&#10;1fD1VlzOC3UsX+yy7d2gJNu11HoyHvYbEIGG8B++tw9Gwzx5TODvTXwCcvs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6MNBxQAAAN0AAAAPAAAAAAAAAAAAAAAAAJgCAABkcnMv&#10;ZG93bnJldi54bWxQSwUGAAAAAAQABAD1AAAAigMAAAAA&#10;" filled="f" stroked="f">
              <v:textbox>
                <w:txbxContent>
                  <w:p w:rsidR="00042C34" w:rsidRDefault="00042C34" w:rsidP="00DE1AFF">
                    <w:pPr>
                      <w:rPr>
                        <w:rFonts w:ascii="Arial" w:hAnsi="Arial" w:cs="Arial"/>
                        <w:sz w:val="16"/>
                      </w:rPr>
                    </w:pPr>
                    <w:r>
                      <w:rPr>
                        <w:rFonts w:ascii="Arial" w:hAnsi="Arial" w:cs="Arial"/>
                        <w:sz w:val="16"/>
                      </w:rPr>
                      <w:t>Generador</w:t>
                    </w:r>
                  </w:p>
                </w:txbxContent>
              </v:textbox>
            </v:shape>
          </v:group>
        </w:pict>
      </w:r>
    </w:p>
    <w:p w:rsidR="00042C34" w:rsidRDefault="00042C34" w:rsidP="00DE1AFF">
      <w:pPr>
        <w:rPr>
          <w:rFonts w:ascii="Verdana" w:hAnsi="Verdana" w:cs="Arial"/>
        </w:rPr>
      </w:pPr>
    </w:p>
    <w:p w:rsidR="00042C34" w:rsidRDefault="00042C34" w:rsidP="00DE1AFF">
      <w:pPr>
        <w:rPr>
          <w:rFonts w:ascii="Verdana" w:hAnsi="Verdana" w:cs="Arial"/>
        </w:rPr>
      </w:pPr>
    </w:p>
    <w:p w:rsidR="00042C34" w:rsidRDefault="00042C34" w:rsidP="00DE1AFF">
      <w:pPr>
        <w:rPr>
          <w:rFonts w:ascii="Verdana" w:hAnsi="Verdana" w:cs="Arial"/>
        </w:rPr>
      </w:pPr>
    </w:p>
    <w:p w:rsidR="00042C34" w:rsidRDefault="00042C34" w:rsidP="00DE1AFF">
      <w:pPr>
        <w:rPr>
          <w:rFonts w:ascii="Verdana" w:hAnsi="Verdana" w:cs="Arial"/>
        </w:rPr>
      </w:pPr>
    </w:p>
    <w:p w:rsidR="00042C34" w:rsidRDefault="00042C34" w:rsidP="00DE1AFF">
      <w:pPr>
        <w:rPr>
          <w:rFonts w:ascii="Verdana" w:hAnsi="Verdana" w:cs="Arial"/>
        </w:rPr>
      </w:pPr>
    </w:p>
    <w:p w:rsidR="00042C34" w:rsidRDefault="00042C34" w:rsidP="00DE1AFF">
      <w:pPr>
        <w:rPr>
          <w:rFonts w:ascii="Verdana" w:hAnsi="Verdana" w:cs="Arial"/>
        </w:rPr>
      </w:pPr>
    </w:p>
    <w:p w:rsidR="00042C34" w:rsidRDefault="00042C34" w:rsidP="00DE1AFF">
      <w:pPr>
        <w:rPr>
          <w:rFonts w:ascii="Verdana" w:hAnsi="Verdana" w:cs="Arial"/>
        </w:rPr>
      </w:pPr>
    </w:p>
    <w:p w:rsidR="00042C34" w:rsidRDefault="00042C34" w:rsidP="00DE1AFF">
      <w:pPr>
        <w:rPr>
          <w:rFonts w:ascii="Verdana" w:hAnsi="Verdana" w:cs="Arial"/>
        </w:rPr>
      </w:pPr>
    </w:p>
    <w:p w:rsidR="00042C34" w:rsidRDefault="00042C34" w:rsidP="00DE1AFF">
      <w:pPr>
        <w:rPr>
          <w:rFonts w:ascii="Verdana" w:hAnsi="Verdana" w:cs="Arial"/>
        </w:rPr>
      </w:pPr>
    </w:p>
    <w:p w:rsidR="00042C34" w:rsidRDefault="00042C34" w:rsidP="00DE1AFF">
      <w:pPr>
        <w:rPr>
          <w:rFonts w:ascii="Verdana" w:hAnsi="Verdana" w:cs="Arial"/>
        </w:rPr>
      </w:pPr>
    </w:p>
    <w:p w:rsidR="00042C34" w:rsidRDefault="00042C34" w:rsidP="00DE1AFF">
      <w:pPr>
        <w:rPr>
          <w:rFonts w:ascii="Verdana" w:hAnsi="Verdana" w:cs="Arial"/>
        </w:rPr>
      </w:pPr>
    </w:p>
    <w:p w:rsidR="00042C34" w:rsidRDefault="00042C34" w:rsidP="00DE1AFF">
      <w:pPr>
        <w:rPr>
          <w:rFonts w:ascii="Verdana" w:hAnsi="Verdana" w:cs="Arial"/>
        </w:rPr>
      </w:pPr>
    </w:p>
    <w:p w:rsidR="00042C34" w:rsidRDefault="00042C34" w:rsidP="00DE1AFF">
      <w:pPr>
        <w:rPr>
          <w:rFonts w:ascii="Verdana" w:hAnsi="Verdana" w:cs="Arial"/>
        </w:rPr>
      </w:pPr>
    </w:p>
    <w:p w:rsidR="00042C34" w:rsidRDefault="00042C34" w:rsidP="00DE1AFF">
      <w:pPr>
        <w:jc w:val="center"/>
        <w:rPr>
          <w:rFonts w:ascii="Verdana" w:hAnsi="Verdana" w:cs="Arial"/>
        </w:rPr>
      </w:pPr>
    </w:p>
    <w:p w:rsidR="00042C34" w:rsidRDefault="00042C34" w:rsidP="00DE1AFF">
      <w:pPr>
        <w:jc w:val="center"/>
        <w:rPr>
          <w:rFonts w:ascii="Verdana" w:hAnsi="Verdana" w:cs="Arial"/>
        </w:rPr>
      </w:pPr>
      <w:r>
        <w:rPr>
          <w:rFonts w:ascii="Verdana" w:hAnsi="Verdana" w:cs="Arial"/>
        </w:rPr>
        <w:t xml:space="preserve">Figura 9.43 Cupla de una máquina sincrónica </w:t>
      </w:r>
    </w:p>
    <w:p w:rsidR="00042C34" w:rsidRDefault="00042C34" w:rsidP="00DE1AFF">
      <w:pPr>
        <w:jc w:val="center"/>
        <w:rPr>
          <w:rFonts w:ascii="Verdana" w:hAnsi="Verdana" w:cs="Arial"/>
        </w:rPr>
      </w:pPr>
      <w:r>
        <w:rPr>
          <w:rFonts w:ascii="Verdana" w:hAnsi="Verdana" w:cs="Arial"/>
        </w:rPr>
        <w:t>en función de la velocidad</w:t>
      </w:r>
    </w:p>
    <w:p w:rsidR="00042C34" w:rsidRDefault="00042C34" w:rsidP="00DE1AFF">
      <w:pPr>
        <w:jc w:val="both"/>
        <w:rPr>
          <w:rFonts w:ascii="Verdana" w:hAnsi="Verdana" w:cs="Arial"/>
        </w:rPr>
      </w:pPr>
      <w:r>
        <w:rPr>
          <w:rFonts w:ascii="Verdana" w:hAnsi="Verdana" w:cs="Arial"/>
        </w:rPr>
        <w:tab/>
        <w:t>En función de la expresión de la potencia interna, el valor de la cupla está dada por:</w:t>
      </w:r>
    </w:p>
    <w:p w:rsidR="00042C34" w:rsidRDefault="00042C34" w:rsidP="00DE1AFF">
      <w:pPr>
        <w:jc w:val="both"/>
        <w:rPr>
          <w:rFonts w:ascii="Verdana" w:hAnsi="Verdana" w:cs="Arial"/>
        </w:rPr>
      </w:pPr>
    </w:p>
    <w:p w:rsidR="00042C34" w:rsidRDefault="00042C34" w:rsidP="00DE1AFF">
      <w:pPr>
        <w:ind w:left="2124"/>
        <w:jc w:val="both"/>
        <w:rPr>
          <w:rFonts w:ascii="Verdana" w:hAnsi="Verdana" w:cs="Arial"/>
        </w:rPr>
      </w:pPr>
      <w:r w:rsidRPr="00F14ADE">
        <w:rPr>
          <w:rFonts w:ascii="Verdana" w:hAnsi="Verdana" w:cs="Arial"/>
          <w:position w:val="-26"/>
        </w:rPr>
        <w:object w:dxaOrig="4155" w:dyaOrig="600">
          <v:shape id="_x0000_i1044" type="#_x0000_t75" style="width:207.75pt;height:30pt" o:ole="">
            <v:imagedata r:id="rId32" o:title=""/>
          </v:shape>
          <o:OLEObject Type="Embed" ProgID="Equation.3" ShapeID="_x0000_i1044" DrawAspect="Content" ObjectID="_1503925559" r:id="rId33"/>
        </w:object>
      </w:r>
      <w:r>
        <w:rPr>
          <w:rFonts w:ascii="Verdana" w:hAnsi="Verdana" w:cs="Arial"/>
        </w:rPr>
        <w:t xml:space="preserve">        </w:t>
      </w:r>
    </w:p>
    <w:p w:rsidR="00042C34" w:rsidRDefault="00042C34" w:rsidP="00DE1AFF">
      <w:pPr>
        <w:jc w:val="both"/>
        <w:rPr>
          <w:rFonts w:ascii="Verdana" w:hAnsi="Verdana" w:cs="Arial"/>
        </w:rPr>
      </w:pPr>
    </w:p>
    <w:p w:rsidR="00042C34" w:rsidRDefault="00042C34" w:rsidP="00DE1AFF">
      <w:pPr>
        <w:jc w:val="both"/>
        <w:rPr>
          <w:rFonts w:ascii="Verdana" w:hAnsi="Verdana" w:cs="Arial"/>
        </w:rPr>
      </w:pPr>
      <w:r>
        <w:rPr>
          <w:rFonts w:ascii="Verdana" w:hAnsi="Verdana" w:cs="Arial"/>
        </w:rPr>
        <w:tab/>
        <w:t xml:space="preserve">Si se mantiene la tensión constante, y la corriente de excitación también constante </w:t>
      </w:r>
    </w:p>
    <w:p w:rsidR="00042C34" w:rsidRDefault="00042C34" w:rsidP="00DE1AFF">
      <w:pPr>
        <w:pStyle w:val="BodyText"/>
        <w:jc w:val="both"/>
        <w:rPr>
          <w:rFonts w:ascii="Verdana" w:hAnsi="Verdana" w:cs="Arial"/>
          <w:b w:val="0"/>
          <w:sz w:val="20"/>
        </w:rPr>
      </w:pPr>
      <w:r>
        <w:rPr>
          <w:rFonts w:ascii="Verdana" w:hAnsi="Verdana" w:cs="Arial"/>
          <w:b w:val="0"/>
          <w:sz w:val="20"/>
        </w:rPr>
        <w:t xml:space="preserve">(E = constante), un aumento en la cupla resistente, implica que se produzca un aumento del ángulo </w:t>
      </w:r>
      <w:r>
        <w:rPr>
          <w:rFonts w:ascii="Verdana" w:hAnsi="Verdana" w:cs="Arial"/>
          <w:b w:val="0"/>
          <w:sz w:val="20"/>
        </w:rPr>
        <w:sym w:font="Symbol" w:char="F064"/>
      </w:r>
      <w:r>
        <w:rPr>
          <w:rFonts w:ascii="Verdana" w:hAnsi="Verdana" w:cs="Arial"/>
          <w:b w:val="0"/>
          <w:sz w:val="20"/>
        </w:rPr>
        <w:t>, cuyo valor máximo estaría dado cuando dicho ángulo sea de 90°. Este es un valor teórico ideal, ya que en ese caso la corriente estatórica tendería a un valor infinito, según se puede observar del esquema fasorial. Por lo tanto el límite está determinado por el valor de la corriente nominal del motor.</w:t>
      </w:r>
    </w:p>
    <w:p w:rsidR="00042C34" w:rsidRDefault="00042C34" w:rsidP="00DE1AFF">
      <w:pPr>
        <w:jc w:val="both"/>
        <w:rPr>
          <w:rFonts w:ascii="Verdana" w:hAnsi="Verdana" w:cs="Arial"/>
        </w:rPr>
      </w:pPr>
      <w:r>
        <w:rPr>
          <w:rFonts w:ascii="Verdana" w:hAnsi="Verdana" w:cs="Arial"/>
        </w:rPr>
        <w:tab/>
        <w:t>Si graficamos la curva de cupla en función del ángulo de potencia del motor, obtenemos el esquema de la figura 9.44.</w:t>
      </w:r>
    </w:p>
    <w:p w:rsidR="00042C34" w:rsidRDefault="00042C34" w:rsidP="00DE1AFF">
      <w:pPr>
        <w:jc w:val="both"/>
        <w:rPr>
          <w:rFonts w:ascii="Verdana" w:hAnsi="Verdana" w:cs="Arial"/>
        </w:rPr>
      </w:pPr>
      <w:r>
        <w:rPr>
          <w:rFonts w:ascii="Verdana" w:hAnsi="Verdana" w:cs="Arial"/>
        </w:rPr>
        <w:t xml:space="preserve">      </w:t>
      </w:r>
      <w:r>
        <w:rPr>
          <w:noProof/>
          <w:lang w:val="es-ES"/>
        </w:rPr>
        <w:pict>
          <v:group id="Group 634" o:spid="_x0000_s3207" style="position:absolute;left:0;text-align:left;margin-left:67.1pt;margin-top:14.8pt;width:275.1pt;height:166.1pt;z-index:251684864;mso-position-horizontal-relative:text;mso-position-vertical-relative:text" coordorigin="3327,3377" coordsize="5502,3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">
            <v:line id="Line 635" o:spid="_x0000_s3208" style="position:absolute;flip:y;visibility:visible" from="4137,3467" to="4137,5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Ri38MAAADdAAAADwAAAGRycy9kb3ducmV2LnhtbESPQYvCMBSE74L/ITzBm6ZVVpeuUURY&#10;EFGwuuz50TzbYvJSmqzWf28WBI/DzHzDLFadNeJGra8dK0jHCQjiwumaSwU/5+/RJwgfkDUax6Tg&#10;QR5Wy35vgZl2d87pdgqliBD2GSqoQmgyKX1RkUU/dg1x9C6utRiibEupW7xHuDVykiQzabHmuFBh&#10;Q5uKiuvpzyow/HvN9x87ouRYPg7pWndGHpQaDrr1F4hAXXiHX+2tVjBJ51P4fxOfgFw+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m0Yt/DAAAA3QAAAA8AAAAAAAAAAAAA&#10;AAAAoQIAAGRycy9kb3ducmV2LnhtbFBLBQYAAAAABAAEAPkAAACRAwAAAAA=&#10;">
              <v:stroke endarrow="block" endarrowwidth="narrow" endarrowlength="short"/>
            </v:line>
            <v:shape id="Freeform 636" o:spid="_x0000_s3209" style="position:absolute;left:6261;top:5639;width:2086;height:1060;flip:y;visibility:visible;mso-wrap-style:square;v-text-anchor:top" coordsize="2370,22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b8e8QA&#10;AADdAAAADwAAAGRycy9kb3ducmV2LnhtbESPQYvCMBSE7wv+h/AEL6KpZdFSjaK7yO5lD1bx/Gie&#10;bbF5KU2s9d+bBcHjMDPfMKtNb2rRUesqywpm0wgEcW51xYWC03E/SUA4j6yxtkwKHuRgsx58rDDV&#10;9s4H6jJfiABhl6KC0vsmldLlJRl0U9sQB+9iW4M+yLaQusV7gJtaxlE0lwYrDgslNvRVUn7NbkZB&#10;U2djn/yM87PD73g3x/j21xmlRsN+uwThqffv8Kv9qxXEs8Un/L8JT0C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W/HvEAAAA3QAAAA8AAAAAAAAAAAAAAAAAmAIAAGRycy9k&#10;b3ducmV2LnhtbFBLBQYAAAAABAAEAPUAAACJAwAAAAA=&#10;" path="m,2205c396,1102,793,,1188,3v395,3,788,1111,1182,2220e" filled="f" strokeweight="1.25pt">
              <v:stroke dashstyle="1 1" endcap="round"/>
              <v:path arrowok="t" o:connecttype="custom" o:connectlocs="0,1051;1046,1;2086,1060" o:connectangles="0,0,0"/>
            </v:shape>
            <v:rect id="Rectangle 637" o:spid="_x0000_s3210" style="position:absolute;left:5091;top:4159;width:1260;height:145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KlIsYA&#10;AADdAAAADwAAAGRycy9kb3ducmV2LnhtbESPT2vCQBTE7wW/w/KE3upubI0as4oUhELrwT/g9ZF9&#10;JsHs25hdNf323UKhx2FmfsPkq9424k6drx1rSEYKBHHhTM2lhuNh8zID4QOywcYxafgmD6vl4CnH&#10;zLgH7+i+D6WIEPYZaqhCaDMpfVGRRT9yLXH0zq6zGKLsSmk6fES4beRYqVRarDkuVNjSe0XFZX+z&#10;GjB9M9ft+fXr8HlLcV72ajM5Ka2fh/16ASJQH/7Df+0Po2GcTCfw+yY+Abn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uKlIsYAAADdAAAADwAAAAAAAAAAAAAAAACYAgAAZHJz&#10;L2Rvd25yZXYueG1sUEsFBgAAAAAEAAQA9QAAAIsDAAAAAA==&#10;" stroked="f"/>
            <v:shape id="Freeform 638" o:spid="_x0000_s3211" style="position:absolute;left:4149;top:4349;width:2086;height:1283;visibility:visible;mso-wrap-style:square;v-text-anchor:top" coordsize="2370,22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RiJMUA&#10;AADdAAAADwAAAGRycy9kb3ducmV2LnhtbESPzW7CMBCE70i8g7VIvYFDDilKMShQVeqPODTtA6zi&#10;JQ7E6yh2wbw9rlSpx9HMfKNZb6PtxYVG3zlWsFxkIIgbpztuFXx/vcxXIHxA1tg7JgU38rDdTCdr&#10;LLW78idd6tCKBGFfogITwlBK6RtDFv3CDcTJO7rRYkhybKUe8Zrgtpd5lhXSYsdpweBAe0PNuf6x&#10;CnYfxSE+V756r07IRdznb97kSj3MYvUEIlAM/+G/9qtWkC8fC/h9k56A3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VGIkxQAAAN0AAAAPAAAAAAAAAAAAAAAAAJgCAABkcnMv&#10;ZG93bnJldi54bWxQSwUGAAAAAAQABAD1AAAAigMAAAAA&#10;" path="m,2205c396,1102,793,,1188,3v395,3,788,1111,1182,2220e" filled="f" strokeweight="1.5pt">
              <v:path arrowok="t" o:connecttype="custom" o:connectlocs="0,1273;1046,2;2086,1283" o:connectangles="0,0,0"/>
              <o:lock v:ext="edit" aspectratio="t"/>
            </v:shape>
            <v:line id="Line 639" o:spid="_x0000_s3212" style="position:absolute;visibility:visible" from="4143,5629" to="8613,56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zKpscAAADdAAAADwAAAGRycy9kb3ducmV2LnhtbESPQWvCQBSE74X+h+UVehHd6MHU6CpS&#10;2lK0F40Hj8/sMxvMvg3ZVeO/dwWhx2FmvmFmi87W4kKtrxwrGA4SEMSF0xWXCnb5d/8DhA/IGmvH&#10;pOBGHhbz15cZZtpdeUOXbShFhLDPUIEJocmk9IUhi37gGuLoHV1rMUTZllK3eI1wW8tRkoylxYrj&#10;gsGGPg0Vp+3ZKvg77w8mX+83u3W+XP10PZ2uviZKvb91yymIQF34Dz/bv1rBaJim8HgTn4Cc3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iPMqmxwAAAN0AAAAPAAAAAAAA&#10;AAAAAAAAAKECAABkcnMvZG93bnJldi54bWxQSwUGAAAAAAQABAD5AAAAlQMAAAAA&#10;">
              <v:stroke endarrow="block" endarrowwidth="narrow" endarrowlength="short"/>
            </v:line>
            <v:shape id="Text Box 640" o:spid="_x0000_s3213" type="#_x0000_t202" style="position:absolute;left:3327;top:3377;width:900;height:4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Jq3MEA&#10;AADdAAAADwAAAGRycy9kb3ducmV2LnhtbERPy4rCMBTdC/5DuMLsxkRxRq1GEUVwNeIT3F2aa1ts&#10;bkqTsZ2/nywEl4fzni9bW4on1b5wrGHQVyCIU2cKzjScT9vPCQgfkA2WjknDH3lYLrqdOSbGNXyg&#10;5zFkIoawT1BDHkKVSOnTnCz6vquII3d3tcUQYZ1JU2MTw20ph0p9S4sFx4YcK1rnlD6Ov1bD5ed+&#10;u47UPtvYr6pxrZJsp1Lrj167moEI1Ia3+OXeGQ3DwTjOjW/iE5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nSatzBAAAA3QAAAA8AAAAAAAAAAAAAAAAAmAIAAGRycy9kb3du&#10;cmV2LnhtbFBLBQYAAAAABAAEAPUAAACGAwAAAAA=&#10;" filled="f" stroked="f">
              <v:textbox>
                <w:txbxContent>
                  <w:p w:rsidR="00042C34" w:rsidRDefault="00042C34" w:rsidP="00DE1AFF">
                    <w:pPr>
                      <w:rPr>
                        <w:rFonts w:ascii="Arial" w:hAnsi="Arial" w:cs="Arial"/>
                        <w:sz w:val="16"/>
                      </w:rPr>
                    </w:pPr>
                    <w:r>
                      <w:rPr>
                        <w:rFonts w:ascii="Arial" w:hAnsi="Arial" w:cs="Arial"/>
                        <w:sz w:val="16"/>
                      </w:rPr>
                      <w:t>Cupla</w:t>
                    </w:r>
                  </w:p>
                </w:txbxContent>
              </v:textbox>
            </v:shape>
            <v:shape id="Text Box 641" o:spid="_x0000_s3214" type="#_x0000_t202" style="position:absolute;left:8391;top:5639;width:438;height:5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7PR8QA&#10;AADdAAAADwAAAGRycy9kb3ducmV2LnhtbESPQWsCMRSE74L/IbxCb5oo1dbVKNIieFK0VfD22Dx3&#10;l25elk10139vBMHjMDPfMLNFa0txpdoXjjUM+goEcepMwZmGv99V7wuED8gGS8ek4UYeFvNuZ4aJ&#10;cQ3v6LoPmYgQ9glqyEOoEil9mpNF33cVcfTOrrYYoqwzaWpsItyWcqjUWFosOC7kWNF3Tun//mI1&#10;HDbn0/FDbbMfO6oa1yrJdiK1fn9rl1MQgdrwCj/ba6NhOPicwONNfAJyf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ez0fEAAAA3QAAAA8AAAAAAAAAAAAAAAAAmAIAAGRycy9k&#10;b3ducmV2LnhtbFBLBQYAAAAABAAEAPUAAACJAwAAAAA=&#10;" filled="f" stroked="f">
              <v:textbox>
                <w:txbxContent>
                  <w:p w:rsidR="00042C34" w:rsidRDefault="00042C34" w:rsidP="00DE1AFF">
                    <w:pPr>
                      <w:rPr>
                        <w:rFonts w:ascii="Arial" w:hAnsi="Arial" w:cs="Arial"/>
                      </w:rPr>
                    </w:pPr>
                    <w:r>
                      <w:rPr>
                        <w:rFonts w:ascii="Arial" w:hAnsi="Arial" w:cs="Arial"/>
                      </w:rPr>
                      <w:sym w:font="Symbol" w:char="F064"/>
                    </w:r>
                  </w:p>
                </w:txbxContent>
              </v:textbox>
            </v:shape>
            <v:rect id="Rectangle 642" o:spid="_x0000_s3215" style="position:absolute;left:5181;top:4319;width:1290;height:12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B2ncMA&#10;AADdAAAADwAAAGRycy9kb3ducmV2LnhtbERPy2rCQBTdF/yH4Qru6ozaBo1OQikECm0XPsDtJXNN&#10;gpk7MTPG9O87i0KXh/Pe5aNtxUC9bxxrWMwVCOLSmYYrDadj8bwG4QOywdYxafghD3k2edphatyD&#10;9zQcQiViCPsUNdQhdKmUvqzJop+7jjhyF9dbDBH2lTQ9PmK4beVSqURabDg21NjRe03l9XC3GjB5&#10;Mbfvy+rr+HlPcFONqng9K61n0/FtCyLQGP7Ff+4Po2G5WMf98U18AjL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0B2ncMAAADdAAAADwAAAAAAAAAAAAAAAACYAgAAZHJzL2Rv&#10;d25yZXYueG1sUEsFBgAAAAAEAAQA9QAAAIgDAAAAAA==&#10;" stroked="f"/>
            <v:shape id="Freeform 643" o:spid="_x0000_s3216" style="position:absolute;left:4149;top:4349;width:2086;height:1283;visibility:visible;mso-wrap-style:square;v-text-anchor:top" coordsize="2370,22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usL8YA&#10;AADdAAAADwAAAGRycy9kb3ducmV2LnhtbESPQWvCQBSE70L/w/IKvYhuIhgkdRURbRV60Cj0+sg+&#10;k2D2bchuTfz3rlDwOMzMN8x82Zta3Kh1lWUF8TgCQZxbXXGh4HzajmYgnEfWWFsmBXdysFy8DeaY&#10;atvxkW6ZL0SAsEtRQel9k0rp8pIMurFtiIN3sa1BH2RbSN1iF+CmlpMoSqTBisNCiQ2tS8qv2Z9R&#10;sDl15+TrWGU/w1WWfP9O431x2Cr18d6vPkF46v0r/N/eaQWTeBbD8014AnL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LusL8YAAADdAAAADwAAAAAAAAAAAAAAAACYAgAAZHJz&#10;L2Rvd25yZXYueG1sUEsFBgAAAAAEAAQA9QAAAIsDAAAAAA==&#10;" path="m,2205c396,1102,793,,1188,3v395,3,788,1111,1182,2220e" filled="f" strokeweight="1.5pt">
              <v:stroke dashstyle="1 1" endcap="round"/>
              <v:path arrowok="t" o:connecttype="custom" o:connectlocs="0,1273;1046,2;2086,1283" o:connectangles="0,0,0"/>
              <o:lock v:ext="edit" aspectratio="t"/>
            </v:shape>
            <v:line id="Line 644" o:spid="_x0000_s3217" style="position:absolute;flip:y;visibility:visible" from="5187,4355" to="5187,5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23Y8QAAADdAAAADwAAAGRycy9kb3ducmV2LnhtbESPzWrDMBCE74W+g9hAb41sQ0NwIxsT&#10;KITSQH5Kz4u1tY2llbEUx377qlDocZiZb5hdOVsjJhp951hBuk5AENdOd9wo+Ly+PW9B+ICs0Tgm&#10;BQt5KIvHhx3m2t35TNMlNCJC2OeooA1hyKX0dUsW/doNxNH7dqPFEOXYSD3iPcKtkVmSbKTFjuNC&#10;iwPtW6r7y80qMPzVnz9e3omSU7Mc00rPRh6VelrN1SuIQHP4D/+1D1pBlm4z+H0Tn4As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LbdjxAAAAN0AAAAPAAAAAAAAAAAA&#10;AAAAAKECAABkcnMvZG93bnJldi54bWxQSwUGAAAAAAQABAD5AAAAkgMAAAAA&#10;">
              <v:stroke endarrow="block" endarrowwidth="narrow" endarrowlength="short"/>
            </v:line>
            <v:shape id="Text Box 645" o:spid="_x0000_s3218" type="#_x0000_t202" style="position:absolute;left:5127;top:4835;width:1008;height:90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OIisUA&#10;AADdAAAADwAAAGRycy9kb3ducmV2LnhtbESPT2sCMRTE74LfIbxCb5poa9HtRhGl0FPFrQq9PTZv&#10;/9DNy7JJ3e23bwqCx2FmfsOkm8E24kqdrx1rmE0VCOLcmZpLDafPt8kShA/IBhvHpOGXPGzW41GK&#10;iXE9H+mahVJECPsENVQhtImUPq/Iop+6ljh6hesshii7UpoO+wi3jZwr9SIt1hwXKmxpV1H+nf1Y&#10;DeeP4uvyrA7l3i7a3g1Ksl1JrR8fhu0riEBDuIdv7XejYT5bPsH/m/gE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o4iKxQAAAN0AAAAPAAAAAAAAAAAAAAAAAJgCAABkcnMv&#10;ZG93bnJldi54bWxQSwUGAAAAAAQABAD1AAAAigMAAAAA&#10;" filled="f" stroked="f">
              <v:textbox>
                <w:txbxContent>
                  <w:p w:rsidR="00042C34" w:rsidRDefault="00042C34" w:rsidP="00DE1AFF">
                    <w:pPr>
                      <w:rPr>
                        <w:rFonts w:ascii="Arial" w:hAnsi="Arial" w:cs="Arial"/>
                        <w:sz w:val="16"/>
                      </w:rPr>
                    </w:pPr>
                    <w:r>
                      <w:rPr>
                        <w:rFonts w:ascii="Arial" w:hAnsi="Arial" w:cs="Arial"/>
                        <w:sz w:val="16"/>
                      </w:rPr>
                      <w:t xml:space="preserve">Cupla </w:t>
                    </w:r>
                  </w:p>
                  <w:p w:rsidR="00042C34" w:rsidRDefault="00042C34" w:rsidP="00DE1AFF">
                    <w:pPr>
                      <w:rPr>
                        <w:rFonts w:ascii="Arial" w:hAnsi="Arial" w:cs="Arial"/>
                        <w:sz w:val="16"/>
                      </w:rPr>
                    </w:pPr>
                    <w:r>
                      <w:rPr>
                        <w:rFonts w:ascii="Arial" w:hAnsi="Arial" w:cs="Arial"/>
                        <w:sz w:val="16"/>
                      </w:rPr>
                      <w:t xml:space="preserve">máxima </w:t>
                    </w:r>
                  </w:p>
                  <w:p w:rsidR="00042C34" w:rsidRDefault="00042C34" w:rsidP="00DE1AFF">
                    <w:pPr>
                      <w:rPr>
                        <w:rFonts w:ascii="Arial" w:hAnsi="Arial" w:cs="Arial"/>
                      </w:rPr>
                    </w:pPr>
                    <w:r>
                      <w:rPr>
                        <w:rFonts w:ascii="Arial" w:hAnsi="Arial" w:cs="Arial"/>
                        <w:sz w:val="16"/>
                      </w:rPr>
                      <w:t>teórica</w:t>
                    </w:r>
                  </w:p>
                </w:txbxContent>
              </v:textbox>
            </v:shape>
          </v:group>
        </w:pic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p>
    <w:p w:rsidR="00042C34" w:rsidRDefault="00042C34" w:rsidP="00DE1AFF">
      <w:pPr>
        <w:jc w:val="both"/>
        <w:rPr>
          <w:rFonts w:ascii="Verdana" w:hAnsi="Verdana" w:cs="Arial"/>
        </w:rPr>
      </w:pPr>
    </w:p>
    <w:p w:rsidR="00042C34" w:rsidRDefault="00042C34" w:rsidP="00DE1AFF">
      <w:pPr>
        <w:jc w:val="both"/>
        <w:rPr>
          <w:rFonts w:ascii="Verdana" w:hAnsi="Verdana" w:cs="Arial"/>
        </w:rPr>
      </w:pPr>
    </w:p>
    <w:p w:rsidR="00042C34" w:rsidRDefault="00042C34" w:rsidP="00DE1AFF">
      <w:pPr>
        <w:jc w:val="both"/>
        <w:rPr>
          <w:rFonts w:ascii="Verdana" w:hAnsi="Verdana" w:cs="Arial"/>
        </w:rPr>
      </w:pPr>
    </w:p>
    <w:p w:rsidR="00042C34" w:rsidRDefault="00042C34" w:rsidP="00DE1AFF">
      <w:pPr>
        <w:jc w:val="both"/>
        <w:rPr>
          <w:rFonts w:ascii="Verdana" w:hAnsi="Verdana" w:cs="Arial"/>
        </w:rPr>
      </w:pPr>
      <w:r>
        <w:rPr>
          <w:noProof/>
          <w:lang w:val="es-ES"/>
        </w:rPr>
        <w:pict>
          <v:line id="Line 633" o:spid="_x0000_s3219" style="position:absolute;left:0;text-align:left;flip:y;z-index:251683840;visibility:visible" from="160.1pt,7.4pt" to="160.1pt,6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" stroked="f">
            <v:stroke endarrow="block"/>
          </v:line>
        </w:pict>
      </w:r>
    </w:p>
    <w:p w:rsidR="00042C34" w:rsidRDefault="00042C34" w:rsidP="00DE1AFF">
      <w:pPr>
        <w:jc w:val="both"/>
        <w:rPr>
          <w:rFonts w:ascii="Verdana" w:hAnsi="Verdana" w:cs="Arial"/>
        </w:rPr>
      </w:pPr>
    </w:p>
    <w:p w:rsidR="00042C34" w:rsidRDefault="00042C34" w:rsidP="00DE1AFF">
      <w:pPr>
        <w:jc w:val="both"/>
        <w:rPr>
          <w:rFonts w:ascii="Verdana" w:hAnsi="Verdana" w:cs="Arial"/>
        </w:rPr>
      </w:pPr>
    </w:p>
    <w:p w:rsidR="00042C34" w:rsidRDefault="00042C34" w:rsidP="00DE1AFF">
      <w:pPr>
        <w:jc w:val="both"/>
        <w:rPr>
          <w:rFonts w:ascii="Verdana" w:hAnsi="Verdana" w:cs="Arial"/>
        </w:rPr>
      </w:pPr>
    </w:p>
    <w:p w:rsidR="00042C34" w:rsidRDefault="00042C34" w:rsidP="00DE1AFF">
      <w:pPr>
        <w:jc w:val="both"/>
        <w:rPr>
          <w:rFonts w:ascii="Verdana" w:hAnsi="Verdana" w:cs="Arial"/>
        </w:rPr>
      </w:pPr>
    </w:p>
    <w:p w:rsidR="00042C34" w:rsidRDefault="00042C34" w:rsidP="00DE1AFF">
      <w:pPr>
        <w:jc w:val="both"/>
        <w:rPr>
          <w:rFonts w:ascii="Verdana" w:hAnsi="Verdana" w:cs="Arial"/>
        </w:rPr>
      </w:pPr>
    </w:p>
    <w:p w:rsidR="00042C34" w:rsidRDefault="00042C34" w:rsidP="00DE1AFF">
      <w:pPr>
        <w:jc w:val="both"/>
        <w:rPr>
          <w:rFonts w:ascii="Verdana" w:hAnsi="Verdana" w:cs="Arial"/>
        </w:rPr>
      </w:pPr>
    </w:p>
    <w:p w:rsidR="00042C34" w:rsidRDefault="00042C34" w:rsidP="00DE1AFF">
      <w:pPr>
        <w:jc w:val="both"/>
        <w:rPr>
          <w:rFonts w:ascii="Verdana" w:hAnsi="Verdana" w:cs="Arial"/>
        </w:rPr>
      </w:pPr>
    </w:p>
    <w:p w:rsidR="00042C34" w:rsidRDefault="00042C34" w:rsidP="00DE1AFF">
      <w:pPr>
        <w:jc w:val="both"/>
        <w:rPr>
          <w:rFonts w:ascii="Verdana" w:hAnsi="Verdana" w:cs="Arial"/>
        </w:rPr>
      </w:pPr>
    </w:p>
    <w:p w:rsidR="00042C34" w:rsidRDefault="00042C34" w:rsidP="00DE1AFF">
      <w:pPr>
        <w:jc w:val="both"/>
        <w:rPr>
          <w:rFonts w:ascii="Verdana" w:hAnsi="Verdana" w:cs="Arial"/>
        </w:rPr>
      </w:pPr>
    </w:p>
    <w:p w:rsidR="00042C34" w:rsidRDefault="00042C34" w:rsidP="00DE1AFF">
      <w:pPr>
        <w:jc w:val="both"/>
        <w:rPr>
          <w:rFonts w:ascii="Verdana" w:hAnsi="Verdana" w:cs="Arial"/>
        </w:rPr>
      </w:pPr>
    </w:p>
    <w:p w:rsidR="00042C34" w:rsidRDefault="00042C34" w:rsidP="00DE1AFF">
      <w:pPr>
        <w:rPr>
          <w:rFonts w:ascii="Verdana" w:hAnsi="Verdana" w:cs="Arial"/>
        </w:rPr>
      </w:pPr>
    </w:p>
    <w:p w:rsidR="00042C34" w:rsidRDefault="00042C34" w:rsidP="00DE1AFF">
      <w:pPr>
        <w:jc w:val="center"/>
        <w:rPr>
          <w:rFonts w:ascii="Verdana" w:hAnsi="Verdana" w:cs="Arial"/>
        </w:rPr>
      </w:pPr>
      <w:r>
        <w:rPr>
          <w:rFonts w:ascii="Verdana" w:hAnsi="Verdana" w:cs="Arial"/>
        </w:rPr>
        <w:t>Figura 9.44 Cupla de un motor sincrónico en función del ángulo de potencia</w:t>
      </w:r>
    </w:p>
    <w:p w:rsidR="00042C34" w:rsidRDefault="00042C34" w:rsidP="00DE1AFF">
      <w:pPr>
        <w:jc w:val="center"/>
        <w:rPr>
          <w:rFonts w:ascii="Verdana" w:hAnsi="Verdana" w:cs="Arial"/>
        </w:rPr>
      </w:pPr>
      <w:r>
        <w:rPr>
          <w:rFonts w:ascii="Verdana" w:hAnsi="Verdana" w:cs="Arial"/>
        </w:rPr>
        <w:t>para tensión y excitación constantes</w:t>
      </w:r>
    </w:p>
    <w:p w:rsidR="00042C34" w:rsidRDefault="00042C34" w:rsidP="00DE1AFF">
      <w:pPr>
        <w:jc w:val="center"/>
        <w:rPr>
          <w:rFonts w:ascii="Verdana" w:hAnsi="Verdana" w:cs="Arial"/>
        </w:rPr>
      </w:pPr>
    </w:p>
    <w:p w:rsidR="00042C34" w:rsidRDefault="00042C34" w:rsidP="00DE1AFF">
      <w:pPr>
        <w:jc w:val="both"/>
        <w:rPr>
          <w:rFonts w:ascii="Verdana" w:hAnsi="Verdana" w:cs="Arial"/>
        </w:rPr>
      </w:pPr>
    </w:p>
    <w:p w:rsidR="00042C34" w:rsidRDefault="00042C34" w:rsidP="00DE1AFF">
      <w:pPr>
        <w:numPr>
          <w:ilvl w:val="1"/>
          <w:numId w:val="34"/>
        </w:numPr>
        <w:jc w:val="both"/>
        <w:rPr>
          <w:rFonts w:ascii="Verdana" w:hAnsi="Verdana" w:cs="Arial"/>
          <w:b/>
          <w:bCs/>
          <w:sz w:val="24"/>
          <w:szCs w:val="24"/>
        </w:rPr>
      </w:pPr>
      <w:r>
        <w:rPr>
          <w:rFonts w:ascii="Verdana" w:hAnsi="Verdana" w:cs="Arial"/>
          <w:b/>
          <w:bCs/>
          <w:sz w:val="24"/>
          <w:szCs w:val="24"/>
        </w:rPr>
        <w:t>Potencia reactiva</w:t>
      </w:r>
    </w:p>
    <w:p w:rsidR="00042C34" w:rsidRDefault="00042C34" w:rsidP="00DE1AFF">
      <w:pPr>
        <w:jc w:val="both"/>
        <w:rPr>
          <w:rFonts w:ascii="Verdana" w:hAnsi="Verdana" w:cs="Arial"/>
        </w:rPr>
      </w:pPr>
    </w:p>
    <w:p w:rsidR="00042C34" w:rsidRDefault="00042C34" w:rsidP="00DE1AFF">
      <w:pPr>
        <w:pStyle w:val="BodyTextIndent"/>
        <w:ind w:left="0" w:firstLine="705"/>
        <w:jc w:val="both"/>
        <w:rPr>
          <w:rFonts w:ascii="Verdana" w:hAnsi="Verdana" w:cs="Arial"/>
          <w:i w:val="0"/>
          <w:sz w:val="20"/>
        </w:rPr>
      </w:pPr>
      <w:r>
        <w:rPr>
          <w:rFonts w:ascii="Verdana" w:hAnsi="Verdana" w:cs="Arial"/>
          <w:i w:val="0"/>
          <w:sz w:val="20"/>
        </w:rPr>
        <w:t>Si hacemos trabajar el motor a potencia en el eje constante (No se modifica la carga acoplada al mismo), y como la tensión de alimentación de la red de suministro es constante, se cumple:</w:t>
      </w:r>
    </w:p>
    <w:p w:rsidR="00042C34" w:rsidRDefault="00042C34" w:rsidP="00DE1AFF">
      <w:pPr>
        <w:ind w:firstLine="705"/>
        <w:jc w:val="both"/>
        <w:rPr>
          <w:rFonts w:ascii="Verdana" w:hAnsi="Verdana" w:cs="Arial"/>
        </w:rPr>
      </w:pPr>
    </w:p>
    <w:p w:rsidR="00042C34" w:rsidRDefault="00042C34" w:rsidP="00DE1AFF">
      <w:pPr>
        <w:ind w:firstLine="705"/>
        <w:jc w:val="both"/>
        <w:rPr>
          <w:rFonts w:ascii="Verdana" w:hAnsi="Verdana" w:cs="Arial"/>
        </w:rPr>
      </w:pPr>
      <w:r>
        <w:rPr>
          <w:rFonts w:ascii="Verdana" w:hAnsi="Verdana" w:cs="Arial"/>
        </w:rPr>
        <w:t xml:space="preserve">  </w:t>
      </w:r>
      <w:r>
        <w:rPr>
          <w:rFonts w:ascii="Verdana" w:hAnsi="Verdana" w:cs="Arial"/>
        </w:rPr>
        <w:tab/>
      </w:r>
      <w:r w:rsidRPr="00F14ADE">
        <w:rPr>
          <w:rFonts w:ascii="Verdana" w:hAnsi="Verdana" w:cs="Arial"/>
          <w:position w:val="-30"/>
        </w:rPr>
        <w:object w:dxaOrig="4500" w:dyaOrig="705">
          <v:shape id="_x0000_i1045" type="#_x0000_t75" style="width:225pt;height:35.25pt" o:ole="">
            <v:imagedata r:id="rId34" o:title=""/>
          </v:shape>
          <o:OLEObject Type="Embed" ProgID="Equation.3" ShapeID="_x0000_i1045" DrawAspect="Content" ObjectID="_1503925560" r:id="rId35"/>
        </w:object>
      </w:r>
      <w:r>
        <w:rPr>
          <w:rFonts w:ascii="Verdana" w:hAnsi="Verdana" w:cs="Arial"/>
        </w:rPr>
        <w:t xml:space="preserve"> </w:t>
      </w:r>
    </w:p>
    <w:p w:rsidR="00042C34" w:rsidRDefault="00042C34" w:rsidP="00DE1AFF">
      <w:pPr>
        <w:ind w:firstLine="705"/>
        <w:jc w:val="both"/>
        <w:rPr>
          <w:rFonts w:ascii="Verdana" w:hAnsi="Verdana" w:cs="Arial"/>
        </w:rPr>
      </w:pPr>
    </w:p>
    <w:p w:rsidR="00042C34" w:rsidRDefault="00042C34" w:rsidP="00DE1AFF">
      <w:pPr>
        <w:ind w:firstLine="705"/>
        <w:jc w:val="both"/>
        <w:rPr>
          <w:rFonts w:ascii="Verdana" w:hAnsi="Verdana" w:cs="Arial"/>
        </w:rPr>
      </w:pPr>
      <w:r>
        <w:rPr>
          <w:rFonts w:ascii="Verdana" w:hAnsi="Verdana" w:cs="Arial"/>
        </w:rPr>
        <w:t>Lo cual nos lleva a que:    I</w:t>
      </w:r>
      <w:r>
        <w:rPr>
          <w:rFonts w:ascii="Verdana" w:hAnsi="Verdana" w:cs="Arial"/>
          <w:vertAlign w:val="subscript"/>
        </w:rPr>
        <w:t>F</w:t>
      </w:r>
      <w:r>
        <w:rPr>
          <w:rFonts w:ascii="Verdana" w:hAnsi="Verdana" w:cs="Arial"/>
        </w:rPr>
        <w:t xml:space="preserve"> cos </w:t>
      </w:r>
      <w:r>
        <w:rPr>
          <w:rFonts w:ascii="Verdana" w:hAnsi="Verdana" w:cs="Arial"/>
        </w:rPr>
        <w:sym w:font="Symbol" w:char="F06A"/>
      </w:r>
      <w:r>
        <w:rPr>
          <w:rFonts w:ascii="Verdana" w:hAnsi="Verdana" w:cs="Arial"/>
        </w:rPr>
        <w:t xml:space="preserve"> = constante         y     E</w:t>
      </w:r>
      <w:r>
        <w:rPr>
          <w:rFonts w:ascii="Verdana" w:hAnsi="Verdana" w:cs="Arial"/>
          <w:vertAlign w:val="subscript"/>
        </w:rPr>
        <w:t>F</w:t>
      </w:r>
      <w:r>
        <w:rPr>
          <w:rFonts w:ascii="Verdana" w:hAnsi="Verdana" w:cs="Arial"/>
        </w:rPr>
        <w:t xml:space="preserve"> sen </w:t>
      </w:r>
      <w:r>
        <w:rPr>
          <w:rFonts w:ascii="Verdana" w:hAnsi="Verdana" w:cs="Arial"/>
        </w:rPr>
        <w:sym w:font="Symbol" w:char="F064"/>
      </w:r>
      <w:r>
        <w:rPr>
          <w:rFonts w:ascii="Verdana" w:hAnsi="Verdana" w:cs="Arial"/>
        </w:rPr>
        <w:t xml:space="preserve"> = constante</w:t>
      </w:r>
    </w:p>
    <w:p w:rsidR="00042C34" w:rsidRDefault="00042C34" w:rsidP="00DE1AFF">
      <w:pPr>
        <w:ind w:firstLine="705"/>
        <w:jc w:val="both"/>
        <w:rPr>
          <w:rFonts w:ascii="Verdana" w:hAnsi="Verdana" w:cs="Arial"/>
        </w:rPr>
      </w:pPr>
    </w:p>
    <w:p w:rsidR="00042C34" w:rsidRDefault="00042C34" w:rsidP="00DE1AFF">
      <w:pPr>
        <w:ind w:firstLine="705"/>
        <w:jc w:val="both"/>
        <w:rPr>
          <w:rFonts w:ascii="Verdana" w:hAnsi="Verdana" w:cs="Arial"/>
        </w:rPr>
      </w:pPr>
      <w:r>
        <w:rPr>
          <w:rFonts w:ascii="Verdana" w:hAnsi="Verdana" w:cs="Arial"/>
        </w:rPr>
        <w:t>Partiendo de estas condiciones, la única posibilidad de modificación en la máquina es su corriente de excitación, y si analizamos el diagrama fasorial correspondiente, vemos que el extremo del fasor que representa E</w:t>
      </w:r>
      <w:r>
        <w:rPr>
          <w:rFonts w:ascii="Verdana" w:hAnsi="Verdana" w:cs="Arial"/>
          <w:vertAlign w:val="subscript"/>
        </w:rPr>
        <w:t>F</w:t>
      </w:r>
      <w:r>
        <w:rPr>
          <w:rFonts w:ascii="Verdana" w:hAnsi="Verdana" w:cs="Arial"/>
        </w:rPr>
        <w:t xml:space="preserve"> se mantiene sobre una recta horizontal y el extremo de la corriente del estator sobre una recta vertical.</w:t>
      </w:r>
    </w:p>
    <w:p w:rsidR="00042C34" w:rsidRDefault="00042C34" w:rsidP="00DE1AFF">
      <w:pPr>
        <w:ind w:firstLine="705"/>
        <w:jc w:val="both"/>
        <w:rPr>
          <w:rFonts w:ascii="Verdana" w:hAnsi="Verdana" w:cs="Arial"/>
        </w:rPr>
      </w:pPr>
      <w:r>
        <w:rPr>
          <w:rFonts w:ascii="Verdana" w:hAnsi="Verdana" w:cs="Arial"/>
        </w:rPr>
        <w:t xml:space="preserve">Partamos nuestro análisis, tomando una corriente de excitación tal que la fem en el estator tiene el valor </w:t>
      </w:r>
      <w:r>
        <w:rPr>
          <w:rFonts w:ascii="Verdana" w:hAnsi="Verdana" w:cs="Arial"/>
          <w:b/>
        </w:rPr>
        <w:t>E</w:t>
      </w:r>
      <w:r>
        <w:rPr>
          <w:rFonts w:ascii="Verdana" w:hAnsi="Verdana" w:cs="Arial"/>
          <w:b/>
          <w:vertAlign w:val="subscript"/>
        </w:rPr>
        <w:t>F</w:t>
      </w:r>
      <w:r>
        <w:rPr>
          <w:rFonts w:ascii="Verdana" w:hAnsi="Verdana" w:cs="Arial"/>
          <w:b/>
        </w:rPr>
        <w:t xml:space="preserve"> </w:t>
      </w:r>
      <w:r>
        <w:rPr>
          <w:rFonts w:ascii="Verdana" w:hAnsi="Verdana" w:cs="Arial"/>
          <w:bCs/>
        </w:rPr>
        <w:t>con lo que e</w:t>
      </w:r>
      <w:r>
        <w:rPr>
          <w:rFonts w:ascii="Verdana" w:hAnsi="Verdana" w:cs="Arial"/>
        </w:rPr>
        <w:t xml:space="preserve">l motor absorbe corriente en atraso con un ángulo </w:t>
      </w:r>
      <w:r>
        <w:rPr>
          <w:rFonts w:ascii="Verdana" w:hAnsi="Verdana" w:cs="Arial"/>
        </w:rPr>
        <w:sym w:font="Symbol" w:char="F06A"/>
      </w:r>
      <w:r>
        <w:rPr>
          <w:rFonts w:ascii="Verdana" w:hAnsi="Verdana" w:cs="Arial"/>
        </w:rPr>
        <w:t xml:space="preserve">, Si ahora se aumenta dicha corriente de excitación, aumenta la fem al valor </w:t>
      </w:r>
      <w:r>
        <w:rPr>
          <w:rFonts w:ascii="Verdana" w:hAnsi="Verdana" w:cs="Arial"/>
          <w:b/>
          <w:bCs/>
        </w:rPr>
        <w:t>E</w:t>
      </w:r>
      <w:r>
        <w:rPr>
          <w:rFonts w:ascii="Verdana" w:hAnsi="Verdana" w:cs="Arial"/>
          <w:vertAlign w:val="subscript"/>
        </w:rPr>
        <w:t>F1</w:t>
      </w:r>
      <w:r>
        <w:rPr>
          <w:rFonts w:ascii="Verdana" w:hAnsi="Verdana" w:cs="Arial"/>
        </w:rPr>
        <w:t>, y la caída de tensión en la reactancia sincrónica será j X</w:t>
      </w:r>
      <w:r>
        <w:rPr>
          <w:rFonts w:ascii="Verdana" w:hAnsi="Verdana" w:cs="Arial"/>
          <w:vertAlign w:val="subscript"/>
        </w:rPr>
        <w:t>S</w:t>
      </w:r>
      <w:r>
        <w:rPr>
          <w:rFonts w:ascii="Verdana" w:hAnsi="Verdana" w:cs="Arial"/>
        </w:rPr>
        <w:t xml:space="preserve"> </w:t>
      </w:r>
      <w:r>
        <w:rPr>
          <w:rFonts w:ascii="Verdana" w:hAnsi="Verdana" w:cs="Arial"/>
          <w:b/>
          <w:bCs/>
        </w:rPr>
        <w:t>I</w:t>
      </w:r>
      <w:r>
        <w:rPr>
          <w:rFonts w:ascii="Verdana" w:hAnsi="Verdana" w:cs="Arial"/>
          <w:vertAlign w:val="subscript"/>
        </w:rPr>
        <w:t>1</w:t>
      </w:r>
      <w:r>
        <w:rPr>
          <w:rFonts w:ascii="Verdana" w:hAnsi="Verdana" w:cs="Arial"/>
        </w:rPr>
        <w:t xml:space="preserve">, la corriente estatórica debe estar a 90° de esta y pasa a ocupar la posición </w:t>
      </w:r>
      <w:r>
        <w:rPr>
          <w:rFonts w:ascii="Verdana" w:hAnsi="Verdana" w:cs="Arial"/>
          <w:b/>
          <w:bCs/>
        </w:rPr>
        <w:t>I</w:t>
      </w:r>
      <w:r>
        <w:rPr>
          <w:rFonts w:ascii="Verdana" w:hAnsi="Verdana" w:cs="Arial"/>
          <w:vertAlign w:val="subscript"/>
        </w:rPr>
        <w:t>1</w:t>
      </w:r>
      <w:r>
        <w:rPr>
          <w:rFonts w:ascii="Verdana" w:hAnsi="Verdana" w:cs="Arial"/>
        </w:rPr>
        <w:t xml:space="preserve"> (disminuye su valor ya que disminuye la potencia reactiva del motor). </w:t>
      </w:r>
    </w:p>
    <w:p w:rsidR="00042C34" w:rsidRDefault="00042C34" w:rsidP="00DE1AFF">
      <w:pPr>
        <w:ind w:firstLine="705"/>
        <w:jc w:val="both"/>
        <w:rPr>
          <w:rFonts w:ascii="Verdana" w:hAnsi="Verdana" w:cs="Arial"/>
        </w:rPr>
      </w:pPr>
      <w:r>
        <w:rPr>
          <w:rFonts w:ascii="Verdana" w:hAnsi="Verdana" w:cs="Arial"/>
        </w:rPr>
        <w:t xml:space="preserve">Si ahora pasamos a una corriente de excitación mayor tal que provoque la </w:t>
      </w:r>
      <w:r>
        <w:rPr>
          <w:rFonts w:ascii="Verdana" w:hAnsi="Verdana" w:cs="Arial"/>
          <w:b/>
          <w:bCs/>
        </w:rPr>
        <w:t>E</w:t>
      </w:r>
      <w:r>
        <w:rPr>
          <w:rFonts w:ascii="Verdana" w:hAnsi="Verdana" w:cs="Arial"/>
          <w:vertAlign w:val="subscript"/>
        </w:rPr>
        <w:t>F2</w:t>
      </w:r>
      <w:r>
        <w:rPr>
          <w:rFonts w:ascii="Verdana" w:hAnsi="Verdana" w:cs="Arial"/>
        </w:rPr>
        <w:t xml:space="preserve">, haciendo el mismo análisis la corriente estatórica ocupa la posición </w:t>
      </w:r>
      <w:r>
        <w:rPr>
          <w:rFonts w:ascii="Verdana" w:hAnsi="Verdana" w:cs="Arial"/>
          <w:b/>
          <w:bCs/>
        </w:rPr>
        <w:t>I</w:t>
      </w:r>
      <w:r>
        <w:rPr>
          <w:rFonts w:ascii="Verdana" w:hAnsi="Verdana" w:cs="Arial"/>
          <w:vertAlign w:val="subscript"/>
        </w:rPr>
        <w:t>2</w:t>
      </w:r>
      <w:r>
        <w:rPr>
          <w:rFonts w:ascii="Verdana" w:hAnsi="Verdana" w:cs="Arial"/>
        </w:rPr>
        <w:t xml:space="preserve"> , en fase con la tensión, lo cual indica que no hay potencia reactiva en juego, y el valor de la corriente estatórica toma su valor mínimo, para la potencia activa que se analiza.</w:t>
      </w:r>
    </w:p>
    <w:p w:rsidR="00042C34" w:rsidRDefault="00042C34" w:rsidP="00DE1AFF">
      <w:pPr>
        <w:ind w:firstLine="705"/>
        <w:jc w:val="both"/>
        <w:rPr>
          <w:rFonts w:ascii="Verdana" w:hAnsi="Verdana" w:cs="Arial"/>
        </w:rPr>
      </w:pPr>
      <w:r>
        <w:rPr>
          <w:rFonts w:ascii="Verdana" w:hAnsi="Verdana" w:cs="Arial"/>
        </w:rPr>
        <w:t xml:space="preserve">Si volvemos a aumentar la corriente de excitación la fem toma el valor </w:t>
      </w:r>
      <w:r>
        <w:rPr>
          <w:rFonts w:ascii="Verdana" w:hAnsi="Verdana" w:cs="Arial"/>
          <w:b/>
          <w:bCs/>
        </w:rPr>
        <w:t>E</w:t>
      </w:r>
      <w:r>
        <w:rPr>
          <w:rFonts w:ascii="Verdana" w:hAnsi="Verdana" w:cs="Arial"/>
          <w:vertAlign w:val="subscript"/>
        </w:rPr>
        <w:t>F3</w:t>
      </w:r>
      <w:r>
        <w:rPr>
          <w:rFonts w:ascii="Verdana" w:hAnsi="Verdana" w:cs="Arial"/>
        </w:rPr>
        <w:t>, y en este caso la corriente estatórica vuelve a aumentar su valor (</w:t>
      </w:r>
      <w:r>
        <w:rPr>
          <w:rFonts w:ascii="Verdana" w:hAnsi="Verdana" w:cs="Arial"/>
          <w:b/>
          <w:bCs/>
        </w:rPr>
        <w:t>I</w:t>
      </w:r>
      <w:r>
        <w:rPr>
          <w:rFonts w:ascii="Verdana" w:hAnsi="Verdana" w:cs="Arial"/>
          <w:vertAlign w:val="subscript"/>
        </w:rPr>
        <w:t>3</w:t>
      </w:r>
      <w:r>
        <w:rPr>
          <w:rFonts w:ascii="Verdana" w:hAnsi="Verdana" w:cs="Arial"/>
        </w:rPr>
        <w:t>), pero la misma adelanta a la tensión de la red, con lo cual toma potencia reactiva capacitiva.</w:t>
      </w:r>
    </w:p>
    <w:p w:rsidR="00042C34" w:rsidRDefault="00042C34" w:rsidP="00DE1AFF">
      <w:pPr>
        <w:ind w:firstLine="705"/>
        <w:jc w:val="both"/>
        <w:rPr>
          <w:rFonts w:ascii="Verdana" w:hAnsi="Verdana" w:cs="Arial"/>
        </w:rPr>
      </w:pPr>
    </w:p>
    <w:p w:rsidR="00042C34" w:rsidRDefault="00042C34" w:rsidP="00DE1AFF">
      <w:pPr>
        <w:jc w:val="both"/>
        <w:rPr>
          <w:rFonts w:ascii="Verdana" w:hAnsi="Verdana" w:cs="Arial"/>
        </w:rPr>
      </w:pPr>
    </w:p>
    <w:p w:rsidR="00042C34" w:rsidRDefault="00042C34" w:rsidP="00DE1AFF">
      <w:pPr>
        <w:ind w:firstLine="705"/>
        <w:jc w:val="both"/>
        <w:rPr>
          <w:rFonts w:ascii="Verdana" w:hAnsi="Verdana" w:cs="Arial"/>
        </w:rPr>
      </w:pPr>
      <w:r>
        <w:rPr>
          <w:noProof/>
          <w:lang w:val="es-ES"/>
        </w:rPr>
        <w:pict>
          <v:group id="Group 551" o:spid="_x0000_s3220" style="position:absolute;left:0;text-align:left;margin-left:14.9pt;margin-top:6.9pt;width:432.3pt;height:275.3pt;z-index:251680768" coordorigin="2283,9589" coordsize="8646,5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">
            <v:line id="Line 552" o:spid="_x0000_s3221" style="position:absolute;visibility:visible" from="2931,12247" to="8889,12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UfGscAAADdAAAADwAAAGRycy9kb3ducmV2LnhtbESPQWsCMRSE7wX/Q3iCl1KzerC6NYpI&#10;K6JedD14fN28bhY3L8sm6vrvjVDwOMzMN8x03tpKXKnxpWMFg34Cgjh3uuRCwTH7+RiD8AFZY+WY&#10;FNzJw3zWeZtiqt2N93Q9hEJECPsUFZgQ6lRKnxuy6PuuJo7en2sshiibQuoGbxFuKzlMkpG0WHJc&#10;MFjT0lB+Plysgt3l9Guy7Wl/3GaLzap915+b74lSvW67+AIRqA2v8H97rRUMB+MRPN/EJyBn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4pR8axwAAAN0AAAAPAAAAAAAA&#10;AAAAAAAAAKECAABkcnMvZG93bnJldi54bWxQSwUGAAAAAAQABAD5AAAAlQMAAAAA&#10;">
              <v:stroke endarrow="block" endarrowwidth="narrow" endarrowlength="short"/>
            </v:line>
            <v:line id="Line 553" o:spid="_x0000_s3222" style="position:absolute;visibility:visible" from="2919,12247" to="4131,148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6gccAAADdAAAADwAAAGRycy9kb3ducmV2LnhtbESPQWvCQBSE7wX/w/IKvZS60YPa1FVE&#10;tIj2EuPB42v2NRuafRuyq8Z/7wqCx2FmvmGm887W4kytrxwrGPQTEMSF0xWXCg75+mMCwgdkjbVj&#10;UnAlD/NZ72WKqXYXzui8D6WIEPYpKjAhNKmUvjBk0fddQxy9P9daDFG2pdQtXiLc1nKYJCNpseK4&#10;YLChpaHif3+yCn5Ox1+T747ZYZcvtt/dux5vV59Kvb12iy8QgbrwDD/aG61gOJiM4f4mPgE5u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X6bqBxwAAAN0AAAAPAAAAAAAA&#10;AAAAAAAAAKECAABkcnMvZG93bnJldi54bWxQSwUGAAAAAAQABAD5AAAAlQMAAAAA&#10;">
              <v:stroke endarrow="block" endarrowwidth="narrow" endarrowlength="short"/>
            </v:line>
            <v:line id="Line 554" o:spid="_x0000_s3223" style="position:absolute;rotation:90;visibility:visible" from="7267,11655" to="8273,13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8xs1cQAAADdAAAADwAAAGRycy9kb3ducmV2LnhtbERPu27CMBTdK/UfrIvUpSoODBClMSiq&#10;RNV2Azqk2yW+eYj4OthuCH+Ph0odj847306mFyM531lWsJgnIIgrqztuFHwfdy8pCB+QNfaWScGN&#10;PGw3jw85ZtpeeU/jITQihrDPUEEbwpBJ6auWDPq5HYgjV1tnMEToGqkdXmO46eUySVbSYMexocWB&#10;3lqqzodfo+B069y+tOv6s3j+Wb+fvi6hL1Gpp9lUvIIINIV/8Z/7QytYLtI4N76JT0B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zGzVxAAAAN0AAAAPAAAAAAAAAAAA&#10;AAAAAKECAABkcnMvZG93bnJldi54bWxQSwUGAAAAAAQABAD5AAAAkgMAAAAA&#10;">
              <v:stroke endarrow="block" endarrowwidth="narrow" endarrowlength="short"/>
            </v:line>
            <v:line id="Line 555" o:spid="_x0000_s3224" style="position:absolute;visibility:visible" from="2799,13259" to="10929,132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UHBMYAAADdAAAADwAAAGRycy9kb3ducmV2LnhtbESPQWsCMRSE74L/ITyhF6lZpYhdjSKl&#10;pcWTRkGPz81zd3HzsmxS3fbXG0HwOMzMN8xs0dpKXKjxpWMFw0ECgjhzpuRcwW779ToB4QOywcox&#10;KfgjD4t5tzPD1Lgrb+iiQy4ihH2KCooQ6lRKnxVk0Q9cTRy9k2sshiibXJoGrxFuKzlKkrG0WHJc&#10;KLCmj4Kys/61CrQ87j//+yv63rV9rU9rzA5vY6Veeu1yCiJQG57hR/vHKBgNJ+9wfxOfgJz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ylBwTGAAAA3QAAAA8AAAAAAAAA&#10;AAAAAAAAoQIAAGRycy9kb3ducmV2LnhtbFBLBQYAAAAABAAEAPkAAACUAwAAAAA=&#10;">
              <v:stroke dashstyle="1 1" endcap="round"/>
            </v:line>
            <v:line id="Line 556" o:spid="_x0000_s3225" style="position:absolute;visibility:visible" from="2919,12253" to="6699,13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m0KMMAAADdAAAADwAAAGRycy9kb3ducmV2LnhtbERPPW/CMBDdK/EfrENiQcWBAUqKQQgB&#10;QsACYWC8xkccEZ+j2ED49/VQqePT+54tWluJJzW+dKxgOEhAEOdOl1wouGSbzy8QPiBrrByTgjd5&#10;WMw7HzNMtXvxiZ7nUIgYwj5FBSaEOpXS54Ys+oGriSN3c43FEGFTSN3gK4bbSo6SZCwtlhwbDNa0&#10;MpTfzw+r4Pi4/pjscD1dDtlyv237erJfT5XqddvlN4hAbfgX/7l3WsFoOI3745v4BOT8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3ZtCjDAAAA3QAAAA8AAAAAAAAAAAAA&#10;AAAAoQIAAGRycy9kb3ducmV2LnhtbFBLBQYAAAAABAAEAPkAAACRAwAAAAA=&#10;">
              <v:stroke endarrow="block" endarrowwidth="narrow" endarrowlength="short"/>
            </v:line>
            <v:line id="Line 557" o:spid="_x0000_s3226" style="position:absolute;visibility:visible" from="4137,9589" to="4137,150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wqd38YAAADdAAAADwAAAGRycy9kb3ducmV2LnhtbESPQWvCQBSE74X+h+UVvIhuIkVqdJVS&#10;Kpae6lbQ4zP7TEKzb0N21eivdwuCx2FmvmFmi87W4kStrxwrSIcJCOLcmYoLBZvf5eANhA/IBmvH&#10;pOBCHhbz56cZZsadeU0nHQoRIewzVFCG0GRS+rwki37oGuLoHVxrMUTZFtK0eI5wW8tRkoylxYrj&#10;QokNfZSU/+mjVaDlfvt57X/TatP1tT78YL57HSvVe+nepyACdeERvre/jIJROknh/018AnJ+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cKnd/GAAAA3QAAAA8AAAAAAAAA&#10;AAAAAAAAoQIAAGRycy9kb3ducmV2LnhtbFBLBQYAAAAABAAEAPkAAACUAwAAAAA=&#10;">
              <v:stroke dashstyle="1 1" endcap="round"/>
            </v:line>
            <v:line id="Line 558" o:spid="_x0000_s3227" style="position:absolute;visibility:visible" from="2925,12253" to="4125,13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ePxMcAAADdAAAADwAAAGRycy9kb3ducmV2LnhtbESPQWvCQBSE7wX/w/KEXopuzKHV6Coi&#10;bSnqRePB4zP7zAazb0N21fjv3UKhx2FmvmFmi87W4katrxwrGA0TEMSF0xWXCg7512AMwgdkjbVj&#10;UvAgD4t572WGmXZ33tFtH0oRIewzVGBCaDIpfWHIoh+6hjh6Z9daDFG2pdQt3iPc1jJNkndpseK4&#10;YLChlaHisr9aBdvr8WTyzXF32OTL9Xf3pj/WnxOlXvvdcgoiUBf+w3/tH60gHU1S+H0Tn4CcP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CR4/ExwAAAN0AAAAPAAAAAAAA&#10;AAAAAAAAAKECAABkcnMvZG93bnJldi54bWxQSwUGAAAAAAQABAD5AAAAlQMAAAAA&#10;">
              <v:stroke endarrow="block" endarrowwidth="narrow" endarrowlength="short"/>
            </v:line>
            <v:line id="Line 559" o:spid="_x0000_s3228" style="position:absolute;rotation:90;visibility:visible" from="7784,12170" to="8805,133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FoecYAAADdAAAADwAAAGRycy9kb3ducmV2LnhtbESPQWsCMRSE70L/Q3gFL6JZFdRujSKC&#10;pXrTetDbc/PcXbp52SZR139vBKHHYWa+YabzxlTiSs6XlhX0ewkI4szqknMF+59VdwLCB2SNlWVS&#10;cCcP89lba4qptjfe0nUXchEh7FNUUIRQp1L6rCCDvmdr4uidrTMYonS51A5vEW4qOUiSkTRYclwo&#10;sKZlQdnv7mIUnO6l2x7s+LxedI7jr9PmL1QHVKr93iw+QQRqwn/41f7WCgb9jyE838QnIG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ixaHnGAAAA3QAAAA8AAAAAAAAA&#10;AAAAAAAAoQIAAGRycy9kb3ducmV2LnhtbFBLBQYAAAAABAAEAPkAAACUAwAAAAA=&#10;">
              <v:stroke endarrow="block" endarrowwidth="narrow" endarrowlength="short"/>
            </v:line>
            <v:line id="Line 560" o:spid="_x0000_s3229" style="position:absolute;visibility:visible" from="2925,12247" to="7725,13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KyK8cAAADdAAAADwAAAGRycy9kb3ducmV2LnhtbESPQWsCMRSE7wX/Q3iFXkSzSrG6GkXE&#10;FtFedD14fG5eN4ubl2UTdf33TUHocZiZb5jZorWVuFHjS8cKBv0EBHHudMmFgmP22RuD8AFZY+WY&#10;FDzIw2LeeZlhqt2d93Q7hEJECPsUFZgQ6lRKnxuy6PuuJo7ej2sshiibQuoG7xFuKzlMkpG0WHJc&#10;MFjTylB+OVytgu/r6Wyy3Wl/3GXL7Vfb1R/b9USpt9d2OQURqA3/4Wd7oxUMB5N3+HsTn4C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4rIrxwAAAN0AAAAPAAAAAAAA&#10;AAAAAAAAAKECAABkcnMvZG93bnJldi54bWxQSwUGAAAAAAQABAD5AAAAlQMAAAAA&#10;">
              <v:stroke endarrow="block" endarrowwidth="narrow" endarrowlength="short"/>
            </v:line>
            <v:line id="Line 561" o:spid="_x0000_s3230" style="position:absolute;visibility:visible" from="8871,12247" to="8871,13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4XsMcAAADdAAAADwAAAGRycy9kb3ducmV2LnhtbESPQWsCMRSE7wX/Q3iFXkSzCrW6GkXE&#10;FtFedD14fG5eN4ubl2UTdf33TUHocZiZb5jZorWVuFHjS8cKBv0EBHHudMmFgmP22RuD8AFZY+WY&#10;FDzIw2LeeZlhqt2d93Q7hEJECPsUFZgQ6lRKnxuy6PuuJo7ej2sshiibQuoG7xFuKzlMkpG0WHJc&#10;MFjTylB+OVytgu/r6Wyy3Wl/3GXL7Vfb1R/b9USpt9d2OQURqA3/4Wd7oxUMB5N3+HsTn4C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NrhewxwAAAN0AAAAPAAAAAAAA&#10;AAAAAAAAAKECAABkcnMvZG93bnJldi54bWxQSwUGAAAAAAQABAD5AAAAlQMAAAAA&#10;">
              <v:stroke endarrow="block" endarrowwidth="narrow" endarrowlength="short"/>
            </v:line>
            <v:line id="Line 562" o:spid="_x0000_s3231" style="position:absolute;visibility:visible" from="2913,12238" to="8871,132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yJx8gAAADdAAAADwAAAGRycy9kb3ducmV2LnhtbESPT2vCQBTE7wW/w/KEXopu9OCf1FVE&#10;bCnqJcaDx9fsazY0+zZkV43f3hUKPQ4z8xtmsepsLa7U+sqxgtEwAUFcOF1xqeCUfwxmIHxA1lg7&#10;JgV38rBa9l4WmGp344yux1CKCGGfogITQpNK6QtDFv3QNcTR+3GtxRBlW0rd4i3CbS3HSTKRFiuO&#10;CwYb2hgqfo8Xq+BwOX+bfH/OTvt8vfvs3vR0t50r9drv1u8gAnXhP/zX/tIKxqP5BJ5v4hOQyw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XyJx8gAAADdAAAADwAAAAAA&#10;AAAAAAAAAAChAgAAZHJzL2Rvd25yZXYueG1sUEsFBgAAAAAEAAQA+QAAAJYDAAAAAA==&#10;">
              <v:stroke endarrow="block" endarrowwidth="narrow" endarrowlength="short"/>
            </v:line>
            <v:line id="Line 563" o:spid="_x0000_s3232" style="position:absolute;visibility:visible" from="2913,12243" to="4131,122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jAsXMcAAADdAAAADwAAAGRycy9kb3ducmV2LnhtbESPQWsCMRSE74L/ITzBi9SsHmrdGkVK&#10;FVEvuh48vm5eN0s3L8sm6vbfG0HwOMzMN8xs0dpKXKnxpWMFo2ECgjh3uuRCwSlbvX2A8AFZY+WY&#10;FPyTh8W825lhqt2ND3Q9hkJECPsUFZgQ6lRKnxuy6IeuJo7er2sshiibQuoGbxFuKzlOkndpseS4&#10;YLCmL0P53/FiFewv5x+T7c6H0y5bbtftQE+231Ol+r12+QkiUBte4Wd7oxWMR9MJPN7EJyDn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SMCxcxwAAAN0AAAAPAAAAAAAA&#10;AAAAAAAAAKECAABkcnMvZG93bnJldi54bWxQSwUGAAAAAAQABAD5AAAAlQMAAAAA&#10;">
              <v:stroke endarrow="block" endarrowwidth="narrow" endarrowlength="short"/>
            </v:line>
            <v:line id="Line 564" o:spid="_x0000_s3233" style="position:absolute;rotation:-90;flip:y;visibility:visible" from="9180,11962" to="10194,135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woF/cUAAADdAAAADwAAAGRycy9kb3ducmV2LnhtbESPwU7DMAyG70i8Q+RJXBBLt0MF3bJp&#10;6oSAGys8gJV4abXGKU22FZ4eH5A4Wr//z/7W2yn06kJj6iIbWMwLUMQ2uo69gc+P54dHUCkjO+wj&#10;k4FvSrDd3N6ssXLxyge6NNkrgXCq0ECb81BpnWxLAdM8DsSSHeMYMMs4eu1GvAo89HpZFKUO2LFc&#10;aHGguiV7as5BKKe9ZVf6sv96eff39qd+mw61MXezabcClWnK/8t/7VdnYLl4knfFRkx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woF/cUAAADdAAAADwAAAAAAAAAA&#10;AAAAAAChAgAAZHJzL2Rvd25yZXYueG1sUEsFBgAAAAAEAAQA+QAAAJMDAAAAAA==&#10;">
              <v:stroke endarrow="block" endarrowwidth="narrow" endarrowlength="short"/>
            </v:line>
            <v:line id="Line 565" o:spid="_x0000_s3234" style="position:absolute;visibility:visible" from="2913,12238" to="10485,13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MdtccAAADdAAAADwAAAGRycy9kb3ducmV2LnhtbESPQWvCQBSE70L/w/IKXqRu9KBN6ipS&#10;VER70Xjw+Jp9zYZm34bsqum/7wqCx2FmvmFmi87W4kqtrxwrGA0TEMSF0xWXCk75+u0dhA/IGmvH&#10;pOCPPCzmL70ZZtrd+EDXYyhFhLDPUIEJocmk9IUhi37oGuLo/bjWYoiyLaVu8RbhtpbjJJlIixXH&#10;BYMNfRoqfo8Xq+Drcv42+f58OO3z5W7TDfR0t0qV6r92yw8QgbrwDD/aW61gPEpTuL+JT0DO/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M4x21xwAAAN0AAAAPAAAAAAAA&#10;AAAAAAAAAKECAABkcnMvZG93bnJldi54bWxQSwUGAAAAAAQABAD5AAAAlQMAAAAA&#10;">
              <v:stroke endarrow="block" endarrowwidth="narrow" endarrowlength="short"/>
            </v:line>
            <v:shape id="Text Box 566" o:spid="_x0000_s3235" type="#_x0000_t202" style="position:absolute;left:4059;top:14597;width:636;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d028MA&#10;AADdAAAADwAAAGRycy9kb3ducmV2LnhtbESPT4vCMBTE74LfITzBmyaKiluNIrsInhT/7MLeHs2z&#10;LTYvpYm2fnuzsOBxmJnfMMt1a0vxoNoXjjWMhgoEcepMwZmGy3k7mIPwAdlg6Zg0PMnDetXtLDEx&#10;ruEjPU4hExHCPkENeQhVIqVPc7Loh64ijt7V1RZDlHUmTY1NhNtSjpWaSYsFx4UcK/rMKb2d7lbD&#10;9/76+zNRh+zLTqvGtUqy/ZBa93vtZgEiUBve4f/2zmgYRyT8vYlPQK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Id028MAAADdAAAADwAAAAAAAAAAAAAAAACYAgAAZHJzL2Rv&#10;d25yZXYueG1sUEsFBgAAAAAEAAQA9QAAAIgDAAAAAA==&#10;" filled="f" stroked="f">
              <v:textbox>
                <w:txbxContent>
                  <w:p w:rsidR="00042C34" w:rsidRDefault="00042C34" w:rsidP="00DE1AFF">
                    <w:pPr>
                      <w:pStyle w:val="Heading3"/>
                      <w:rPr>
                        <w:sz w:val="20"/>
                      </w:rPr>
                    </w:pPr>
                    <w:r>
                      <w:rPr>
                        <w:sz w:val="20"/>
                      </w:rPr>
                      <w:t>I</w:t>
                    </w:r>
                  </w:p>
                </w:txbxContent>
              </v:textbox>
            </v:shape>
            <v:shape id="Arc 567" o:spid="_x0000_s3236" style="position:absolute;left:2476;top:12054;width:955;height:1341;rotation:90;visibility:visible" coordsize="14320,2011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fLqMYA&#10;AADdAAAADwAAAGRycy9kb3ducmV2LnhtbESPT2sCMRTE70K/Q3iFXkST3YqVrVFsYUF688+hx8fm&#10;ubt187Ikqa7f3hQKHoeZ+Q2zXA+2ExfyoXWsIZsqEMSVMy3XGo6HcrIAESKywc4xabhRgPXqabTE&#10;wrgr7+iyj7VIEA4Famhi7AspQ9WQxTB1PXHyTs5bjEn6WhqP1wS3ncyVmkuLLaeFBnv6bKg673+t&#10;BrcZ31T5/Wb9x9dP/zrLs/P4VGr98jxs3kFEGuIj/N/eGg15rjL4e5OegFz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ofLqMYAAADdAAAADwAAAAAAAAAAAAAAAACYAgAAZHJz&#10;L2Rvd25yZXYueG1sUEsFBgAAAAAEAAQA9QAAAIsDAAAAAA==&#10;" adj="0,,0" path="m7883,nfc10243,925,12422,2258,14319,3939em7883,nsc10243,925,12422,2258,14319,3939l,20110,7883,xe" filled="f">
              <v:stroke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526,0;955,263;0,1341" o:connectangles="0,0,0" textboxrect="3163,3163,18437,18437"/>
              <v:handles>
                <v:h position="@3,#0" polar="10800,10800"/>
                <v:h position="#2,#1" polar="10800,10800" radiusrange="0,10800"/>
              </v:handles>
            </v:shape>
            <v:line id="Line 568" o:spid="_x0000_s3237" style="position:absolute;flip:x;visibility:visible" from="3351,13127" to="3411,131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vVRcIAAADdAAAADwAAAGRycy9kb3ducmV2LnhtbESP3YrCMBSE7xd8h3AE79bEgrJUo4gg&#10;iCisP3h9aI5tMTkpTdT69mZB2MthZr5hZovOWfGgNtSeNYyGCgRx4U3NpYbzaf39AyJEZIPWM2l4&#10;UYDFvPc1w9z4Jx/ocYylSBAOOWqoYmxyKUNRkcMw9A1x8q6+dRiTbEtpWnwmuLMyU2oiHdacFips&#10;aFVRcTvenQbLl9thN94Sqd/ytR8tTWflXutBv1tOQUTq4n/4094YDVmmMvh7k56AnL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dvVRcIAAADdAAAADwAAAAAAAAAAAAAA&#10;AAChAgAAZHJzL2Rvd25yZXYueG1sUEsFBgAAAAAEAAQA+QAAAJADAAAAAA==&#10;">
              <v:stroke endarrow="block" endarrowwidth="narrow" endarrowlength="short"/>
            </v:line>
            <v:shape id="Text Box 569" o:spid="_x0000_s3238" type="#_x0000_t202" style="position:absolute;left:6147;top:13247;width:636;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XqrMUA&#10;AADdAAAADwAAAGRycy9kb3ducmV2LnhtbESPQWvCQBSE70L/w/IKveluU5U2dROKUvCkqG2ht0f2&#10;mYRm34bs1sR/7wqCx2FmvmEW+WAbcaLO1441PE8UCOLCmZpLDV+Hz/ErCB+QDTaOScOZPOTZw2iB&#10;qXE97+i0D6WIEPYpaqhCaFMpfVGRRT9xLXH0jq6zGKLsSmk67CPcNjJRai4t1hwXKmxpWVHxt/+3&#10;Gr43x9+fqdqWKztrezcoyfZNav30OHy8gwg0hHv41l4bDUmiXuD6Jj4BmV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VeqsxQAAAN0AAAAPAAAAAAAAAAAAAAAAAJgCAABkcnMv&#10;ZG93bnJldi54bWxQSwUGAAAAAAQABAD1AAAAigMAAAAA&#10;" filled="f" stroked="f">
              <v:textbox>
                <w:txbxContent>
                  <w:p w:rsidR="00042C34" w:rsidRDefault="00042C34" w:rsidP="00DE1AFF">
                    <w:pPr>
                      <w:jc w:val="center"/>
                      <w:rPr>
                        <w:rFonts w:ascii="Arial" w:hAnsi="Arial" w:cs="Arial"/>
                        <w:b/>
                        <w:bCs/>
                        <w:vertAlign w:val="subscript"/>
                      </w:rPr>
                    </w:pPr>
                    <w:r>
                      <w:rPr>
                        <w:rFonts w:ascii="Arial" w:hAnsi="Arial" w:cs="Arial"/>
                        <w:b/>
                        <w:bCs/>
                      </w:rPr>
                      <w:t>E</w:t>
                    </w:r>
                    <w:r>
                      <w:rPr>
                        <w:rFonts w:ascii="Arial" w:hAnsi="Arial" w:cs="Arial"/>
                        <w:b/>
                        <w:bCs/>
                        <w:vertAlign w:val="subscript"/>
                      </w:rPr>
                      <w:t>F</w:t>
                    </w:r>
                  </w:p>
                </w:txbxContent>
              </v:textbox>
            </v:shape>
            <v:shape id="Text Box 570" o:spid="_x0000_s3239" type="#_x0000_t202" style="position:absolute;left:4077;top:13407;width:636;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xy2MQA&#10;AADdAAAADwAAAGRycy9kb3ducmV2LnhtbESPT4vCMBTE7wt+h/AEb2ticRe3axRRBE8r65+FvT2a&#10;Z1tsXkoTbf32RhA8DjPzG2Y672wlrtT40rGG0VCBIM6cKTnXcNiv3ycgfEA2WDkmDTfyMJ/13qaY&#10;GtfyL113IRcRwj5FDUUIdSqlzwqy6IeuJo7eyTUWQ5RNLk2DbYTbSiZKfUqLJceFAmtaFpSddxer&#10;4fhz+v8bq22+sh916zol2X5JrQf9bvENIlAXXuFne2M0JIkaw+NNfAJy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8ctjEAAAA3QAAAA8AAAAAAAAAAAAAAAAAmAIAAGRycy9k&#10;b3ducmV2LnhtbFBLBQYAAAAABAAEAPUAAACJAwAAAAA=&#10;" filled="f" stroked="f">
              <v:textbox>
                <w:txbxContent>
                  <w:p w:rsidR="00042C34" w:rsidRDefault="00042C34" w:rsidP="00DE1AFF">
                    <w:pPr>
                      <w:jc w:val="center"/>
                      <w:rPr>
                        <w:rFonts w:ascii="Arial" w:hAnsi="Arial" w:cs="Arial"/>
                        <w:b/>
                        <w:bCs/>
                        <w:vertAlign w:val="subscript"/>
                      </w:rPr>
                    </w:pPr>
                    <w:r>
                      <w:rPr>
                        <w:rFonts w:ascii="Arial" w:hAnsi="Arial" w:cs="Arial"/>
                        <w:b/>
                        <w:bCs/>
                      </w:rPr>
                      <w:t>I</w:t>
                    </w:r>
                    <w:r>
                      <w:rPr>
                        <w:rFonts w:ascii="Arial" w:hAnsi="Arial" w:cs="Arial"/>
                        <w:b/>
                        <w:bCs/>
                        <w:vertAlign w:val="subscript"/>
                      </w:rPr>
                      <w:t>1</w:t>
                    </w:r>
                  </w:p>
                </w:txbxContent>
              </v:textbox>
            </v:shape>
            <v:shape id="Text Box 571" o:spid="_x0000_s3240" type="#_x0000_t202" style="position:absolute;left:3999;top:11863;width:636;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DXQ8UA&#10;AADdAAAADwAAAGRycy9kb3ducmV2LnhtbESPQWvCQBSE74L/YXlCb2a3oUqNboJYCj1VtK3g7ZF9&#10;JqHZtyG7Nem/dwsFj8PMfMNsitG24kq9bxxreEwUCOLSmYYrDZ8fr/NnED4gG2wdk4Zf8lDk08kG&#10;M+MGPtD1GCoRIewz1FCH0GVS+rImiz5xHXH0Lq63GKLsK2l6HCLctjJVaiktNhwXauxoV1P5ffyx&#10;Gr7eL+fTk9pXL3bRDW5Uku1Kav0wG7drEIHGcA//t9+MhjRVC/h7E5+AzG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8NdDxQAAAN0AAAAPAAAAAAAAAAAAAAAAAJgCAABkcnMv&#10;ZG93bnJldi54bWxQSwUGAAAAAAQABAD1AAAAigMAAAAA&#10;" filled="f" stroked="f">
              <v:textbox>
                <w:txbxContent>
                  <w:p w:rsidR="00042C34" w:rsidRDefault="00042C34" w:rsidP="00DE1AFF">
                    <w:pPr>
                      <w:jc w:val="center"/>
                      <w:rPr>
                        <w:rFonts w:ascii="Arial" w:hAnsi="Arial" w:cs="Arial"/>
                        <w:b/>
                        <w:bCs/>
                        <w:vertAlign w:val="subscript"/>
                      </w:rPr>
                    </w:pPr>
                    <w:r>
                      <w:rPr>
                        <w:rFonts w:ascii="Arial" w:hAnsi="Arial" w:cs="Arial"/>
                        <w:b/>
                        <w:bCs/>
                      </w:rPr>
                      <w:t>I</w:t>
                    </w:r>
                    <w:r>
                      <w:rPr>
                        <w:rFonts w:ascii="Arial" w:hAnsi="Arial" w:cs="Arial"/>
                        <w:b/>
                        <w:bCs/>
                        <w:vertAlign w:val="subscript"/>
                      </w:rPr>
                      <w:t>2</w:t>
                    </w:r>
                  </w:p>
                </w:txbxContent>
              </v:textbox>
            </v:shape>
            <v:shape id="Text Box 572" o:spid="_x0000_s3241" type="#_x0000_t202" style="position:absolute;left:4065;top:10225;width:636;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JJNMQA&#10;AADdAAAADwAAAGRycy9kb3ducmV2LnhtbESPT4vCMBTE7wt+h/AEb2tiUXG7RhFF8OSy/lnY26N5&#10;tsXmpTTR1m9vFhY8DjPzG2a+7Gwl7tT40rGG0VCBIM6cKTnXcDpu32cgfEA2WDkmDQ/ysFz03uaY&#10;GtfyN90PIRcRwj5FDUUIdSqlzwqy6IeuJo7exTUWQ5RNLk2DbYTbSiZKTaXFkuNCgTWtC8quh5vV&#10;cN5ffn/G6ivf2Enduk5Jth9S60G/W32CCNSFV/i/vTMakkRN4e9NfAJy8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QiSTTEAAAA3QAAAA8AAAAAAAAAAAAAAAAAmAIAAGRycy9k&#10;b3ducmV2LnhtbFBLBQYAAAAABAAEAPUAAACJAwAAAAA=&#10;" filled="f" stroked="f">
              <v:textbox>
                <w:txbxContent>
                  <w:p w:rsidR="00042C34" w:rsidRDefault="00042C34" w:rsidP="00DE1AFF">
                    <w:pPr>
                      <w:jc w:val="center"/>
                      <w:rPr>
                        <w:rFonts w:ascii="Arial" w:hAnsi="Arial" w:cs="Arial"/>
                        <w:b/>
                        <w:bCs/>
                        <w:vertAlign w:val="subscript"/>
                      </w:rPr>
                    </w:pPr>
                    <w:r>
                      <w:rPr>
                        <w:rFonts w:ascii="Arial" w:hAnsi="Arial" w:cs="Arial"/>
                        <w:b/>
                        <w:bCs/>
                      </w:rPr>
                      <w:t>I</w:t>
                    </w:r>
                    <w:r>
                      <w:rPr>
                        <w:rFonts w:ascii="Arial" w:hAnsi="Arial" w:cs="Arial"/>
                        <w:b/>
                        <w:bCs/>
                        <w:vertAlign w:val="subscript"/>
                      </w:rPr>
                      <w:t>3</w:t>
                    </w:r>
                  </w:p>
                </w:txbxContent>
              </v:textbox>
            </v:shape>
            <v:shape id="Text Box 573" o:spid="_x0000_s3242" type="#_x0000_t202" style="position:absolute;left:7251;top:13241;width:636;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7sr8UA&#10;AADdAAAADwAAAGRycy9kb3ducmV2LnhtbESPQWvCQBSE70L/w/IKveluQ9U2dROKUvCkqG2ht0f2&#10;mYRm34bs1sR/7wqCx2FmvmEW+WAbcaLO1441PE8UCOLCmZpLDV+Hz/ErCB+QDTaOScOZPOTZw2iB&#10;qXE97+i0D6WIEPYpaqhCaFMpfVGRRT9xLXH0jq6zGKLsSmk67CPcNjJRaiYt1hwXKmxpWVHxt/+3&#10;Gr43x9+fF7UtV3ba9m5Qku2b1Prpcfh4BxFoCPfwrb02GpJEzeH6Jj4BmV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buyvxQAAAN0AAAAPAAAAAAAAAAAAAAAAAJgCAABkcnMv&#10;ZG93bnJldi54bWxQSwUGAAAAAAQABAD1AAAAigMAAAAA&#10;" filled="f" stroked="f">
              <v:textbox>
                <w:txbxContent>
                  <w:p w:rsidR="00042C34" w:rsidRDefault="00042C34" w:rsidP="00DE1AFF">
                    <w:pPr>
                      <w:jc w:val="center"/>
                      <w:rPr>
                        <w:rFonts w:ascii="Arial" w:hAnsi="Arial" w:cs="Arial"/>
                        <w:b/>
                        <w:bCs/>
                        <w:vertAlign w:val="subscript"/>
                      </w:rPr>
                    </w:pPr>
                    <w:r>
                      <w:rPr>
                        <w:rFonts w:ascii="Arial" w:hAnsi="Arial" w:cs="Arial"/>
                        <w:b/>
                        <w:bCs/>
                      </w:rPr>
                      <w:t>E</w:t>
                    </w:r>
                    <w:r>
                      <w:rPr>
                        <w:rFonts w:ascii="Arial" w:hAnsi="Arial" w:cs="Arial"/>
                        <w:b/>
                        <w:bCs/>
                        <w:vertAlign w:val="subscript"/>
                      </w:rPr>
                      <w:t>F1</w:t>
                    </w:r>
                  </w:p>
                </w:txbxContent>
              </v:textbox>
            </v:shape>
            <v:shape id="Text Box 574" o:spid="_x0000_s3243" type="#_x0000_t202" style="position:absolute;left:8469;top:13241;width:636;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F43cAA&#10;AADdAAAADwAAAGRycy9kb3ducmV2LnhtbERPy4rCMBTdD/gP4QruxsTiDFqNIjMIrkbGF7i7NNe2&#10;2NyUJtr692YhuDyc93zZ2UrcqfGlYw2joQJBnDlTcq7hsF9/TkD4gGywckwaHuRhueh9zDE1ruV/&#10;uu9CLmII+xQ1FCHUqZQ+K8iiH7qaOHIX11gMETa5NA22MdxWMlHqW1osOTYUWNNPQdl1d7Majn+X&#10;82mstvmv/apb1ynJdiq1HvS71QxEoC68xS/3xmhIEhXnxjfxCcjF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vF43cAAAADdAAAADwAAAAAAAAAAAAAAAACYAgAAZHJzL2Rvd25y&#10;ZXYueG1sUEsFBgAAAAAEAAQA9QAAAIUDAAAAAA==&#10;" filled="f" stroked="f">
              <v:textbox>
                <w:txbxContent>
                  <w:p w:rsidR="00042C34" w:rsidRDefault="00042C34" w:rsidP="00DE1AFF">
                    <w:pPr>
                      <w:jc w:val="center"/>
                      <w:rPr>
                        <w:rFonts w:ascii="Arial" w:hAnsi="Arial" w:cs="Arial"/>
                        <w:b/>
                        <w:bCs/>
                        <w:vertAlign w:val="subscript"/>
                      </w:rPr>
                    </w:pPr>
                    <w:r>
                      <w:rPr>
                        <w:rFonts w:ascii="Arial" w:hAnsi="Arial" w:cs="Arial"/>
                        <w:b/>
                        <w:bCs/>
                      </w:rPr>
                      <w:t>E</w:t>
                    </w:r>
                    <w:r>
                      <w:rPr>
                        <w:rFonts w:ascii="Arial" w:hAnsi="Arial" w:cs="Arial"/>
                        <w:b/>
                        <w:bCs/>
                        <w:vertAlign w:val="subscript"/>
                      </w:rPr>
                      <w:t>F2</w:t>
                    </w:r>
                  </w:p>
                </w:txbxContent>
              </v:textbox>
            </v:shape>
            <v:shape id="Text Box 575" o:spid="_x0000_s3244" type="#_x0000_t202" style="position:absolute;left:10029;top:13247;width:636;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3dRsQA&#10;AADdAAAADwAAAGRycy9kb3ducmV2LnhtbESPT4vCMBTE74LfITxhb5pYdkWrUWQXwdMu/gVvj+bZ&#10;FpuX0kRbv/1mYcHjMDO/YRarzlbiQY0vHWsYjxQI4syZknMNx8NmOAXhA7LByjFpeJKH1bLfW2Bq&#10;XMs7euxDLiKEfYoaihDqVEqfFWTRj1xNHL2rayyGKJtcmgbbCLeVTJSaSIslx4UCa/osKLvt71bD&#10;6ft6Ob+rn/zLftSt65RkO5Navw269RxEoC68wv/trdGQJGoGf2/iE5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W93UbEAAAA3QAAAA8AAAAAAAAAAAAAAAAAmAIAAGRycy9k&#10;b3ducmV2LnhtbFBLBQYAAAAABAAEAPUAAACJAwAAAAA=&#10;" filled="f" stroked="f">
              <v:textbox>
                <w:txbxContent>
                  <w:p w:rsidR="00042C34" w:rsidRDefault="00042C34" w:rsidP="00DE1AFF">
                    <w:pPr>
                      <w:jc w:val="center"/>
                      <w:rPr>
                        <w:rFonts w:ascii="Arial" w:hAnsi="Arial" w:cs="Arial"/>
                        <w:b/>
                        <w:bCs/>
                        <w:vertAlign w:val="subscript"/>
                      </w:rPr>
                    </w:pPr>
                    <w:r>
                      <w:rPr>
                        <w:rFonts w:ascii="Arial" w:hAnsi="Arial" w:cs="Arial"/>
                        <w:b/>
                        <w:bCs/>
                      </w:rPr>
                      <w:t>E</w:t>
                    </w:r>
                    <w:r>
                      <w:rPr>
                        <w:rFonts w:ascii="Arial" w:hAnsi="Arial" w:cs="Arial"/>
                        <w:b/>
                        <w:bCs/>
                        <w:vertAlign w:val="subscript"/>
                      </w:rPr>
                      <w:t>F3</w:t>
                    </w:r>
                  </w:p>
                </w:txbxContent>
              </v:textbox>
            </v:shape>
            <v:shape id="Text Box 576" o:spid="_x0000_s3245" type="#_x0000_t202" style="position:absolute;left:8541;top:11801;width:636;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7iBsIA&#10;AADdAAAADwAAAGRycy9kb3ducmV2LnhtbERPz2vCMBS+C/sfwhvsZhPLJtqZlqEInjasm7Dbo3m2&#10;Zc1LaaKt//1yGOz48f3eFJPtxI0G3zrWsEgUCOLKmZZrDZ+n/XwFwgdkg51j0nAnD0X+MNtgZtzI&#10;R7qVoRYxhH2GGpoQ+kxKXzVk0SeuJ47cxQ0WQ4RDLc2AYwy3nUyVWkqLLceGBnvaNlT9lFer4ev9&#10;8n1+Vh/1zr70o5uUZLuWWj89Tm+vIAJN4V/85z4YDWm6iPvjm/gEZP4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XuIGwgAAAN0AAAAPAAAAAAAAAAAAAAAAAJgCAABkcnMvZG93&#10;bnJldi54bWxQSwUGAAAAAAQABAD1AAAAhwMAAAAA&#10;" filled="f" stroked="f">
              <v:textbox>
                <w:txbxContent>
                  <w:p w:rsidR="00042C34" w:rsidRDefault="00042C34" w:rsidP="00DE1AFF">
                    <w:pPr>
                      <w:jc w:val="center"/>
                      <w:rPr>
                        <w:rFonts w:ascii="Arial" w:hAnsi="Arial" w:cs="Arial"/>
                        <w:b/>
                        <w:bCs/>
                        <w:vertAlign w:val="subscript"/>
                      </w:rPr>
                    </w:pPr>
                    <w:r>
                      <w:rPr>
                        <w:rFonts w:ascii="Arial" w:hAnsi="Arial" w:cs="Arial"/>
                        <w:b/>
                        <w:bCs/>
                      </w:rPr>
                      <w:t>U</w:t>
                    </w:r>
                    <w:r>
                      <w:rPr>
                        <w:rFonts w:ascii="Arial" w:hAnsi="Arial" w:cs="Arial"/>
                        <w:b/>
                        <w:bCs/>
                        <w:vertAlign w:val="subscript"/>
                      </w:rPr>
                      <w:t>F</w:t>
                    </w:r>
                  </w:p>
                </w:txbxContent>
              </v:textbox>
            </v:shape>
            <v:shape id="Text Box 577" o:spid="_x0000_s3246" type="#_x0000_t202" style="position:absolute;left:7071;top:12441;width:798;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JHncQA&#10;AADdAAAADwAAAGRycy9kb3ducmV2LnhtbESPQWvCQBSE70L/w/IK3nQ3QUuNrlJaCp6UWhW8PbLP&#10;JDT7NmS3Jv57VxA8DjPzDbNY9bYWF2p95VhDMlYgiHNnKi407H+/R+8gfEA2WDsmDVfysFq+DBaY&#10;GdfxD112oRARwj5DDWUITSalz0uy6MeuIY7e2bUWQ5RtIU2LXYTbWqZKvUmLFceFEhv6LCn/2/1b&#10;DYfN+XScqG3xZadN53ol2c6k1sPX/mMOIlAfnuFHe200pGmSwP1NfAJ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4SR53EAAAA3QAAAA8AAAAAAAAAAAAAAAAAmAIAAGRycy9k&#10;b3ducmV2LnhtbFBLBQYAAAAABAAEAPUAAACJAwAAAAA=&#10;" filled="f" stroked="f">
              <v:textbox>
                <w:txbxContent>
                  <w:p w:rsidR="00042C34" w:rsidRDefault="00042C34" w:rsidP="00DE1AFF">
                    <w:pPr>
                      <w:jc w:val="center"/>
                      <w:rPr>
                        <w:rFonts w:ascii="Arial" w:hAnsi="Arial" w:cs="Arial"/>
                        <w:b/>
                        <w:bCs/>
                      </w:rPr>
                    </w:pPr>
                    <w:r>
                      <w:rPr>
                        <w:rFonts w:ascii="Arial" w:hAnsi="Arial" w:cs="Arial"/>
                      </w:rPr>
                      <w:t>j X</w:t>
                    </w:r>
                    <w:r>
                      <w:rPr>
                        <w:rFonts w:ascii="Arial" w:hAnsi="Arial" w:cs="Arial"/>
                        <w:vertAlign w:val="subscript"/>
                      </w:rPr>
                      <w:t>S</w:t>
                    </w:r>
                    <w:r>
                      <w:rPr>
                        <w:rFonts w:ascii="Arial" w:hAnsi="Arial" w:cs="Arial"/>
                      </w:rPr>
                      <w:t xml:space="preserve"> </w:t>
                    </w:r>
                    <w:r>
                      <w:rPr>
                        <w:rFonts w:ascii="Arial" w:hAnsi="Arial" w:cs="Arial"/>
                        <w:b/>
                        <w:bCs/>
                      </w:rPr>
                      <w:t>I</w:t>
                    </w:r>
                  </w:p>
                </w:txbxContent>
              </v:textbox>
            </v:shape>
            <v:shape id="Text Box 578" o:spid="_x0000_s3247" type="#_x0000_t202" style="position:absolute;left:8163;top:12615;width:798;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DZ6sQA&#10;AADdAAAADwAAAGRycy9kb3ducmV2LnhtbESPQWvCQBSE74L/YXkFb2bXoGJTVxGl0JOitoXeHtln&#10;Epp9G7Jbk/57VxA8DjPzDbNc97YWV2p95VjDJFEgiHNnKi40fJ7fxwsQPiAbrB2Thn/ysF4NB0vM&#10;jOv4SNdTKESEsM9QQxlCk0np85Is+sQ1xNG7uNZiiLItpGmxi3Bby1SpubRYcVwosaFtSfnv6c9q&#10;+Npffr6n6lDs7KzpXK8k21ep9eil37yBCNSHZ/jR/jAa0nSSwv1NfAJy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7A2erEAAAA3QAAAA8AAAAAAAAAAAAAAAAAmAIAAGRycy9k&#10;b3ducmV2LnhtbFBLBQYAAAAABAAEAPUAAACJAwAAAAA=&#10;" filled="f" stroked="f">
              <v:textbox>
                <w:txbxContent>
                  <w:p w:rsidR="00042C34" w:rsidRDefault="00042C34" w:rsidP="00DE1AFF">
                    <w:pPr>
                      <w:jc w:val="center"/>
                      <w:rPr>
                        <w:rFonts w:ascii="Arial" w:hAnsi="Arial" w:cs="Arial"/>
                        <w:b/>
                        <w:bCs/>
                        <w:vertAlign w:val="subscript"/>
                      </w:rPr>
                    </w:pPr>
                    <w:r>
                      <w:rPr>
                        <w:rFonts w:ascii="Arial" w:hAnsi="Arial" w:cs="Arial"/>
                      </w:rPr>
                      <w:t>j X</w:t>
                    </w:r>
                    <w:r>
                      <w:rPr>
                        <w:rFonts w:ascii="Arial" w:hAnsi="Arial" w:cs="Arial"/>
                        <w:vertAlign w:val="subscript"/>
                      </w:rPr>
                      <w:t>S</w:t>
                    </w:r>
                    <w:r>
                      <w:rPr>
                        <w:rFonts w:ascii="Arial" w:hAnsi="Arial" w:cs="Arial"/>
                      </w:rPr>
                      <w:t xml:space="preserve"> </w:t>
                    </w:r>
                    <w:r>
                      <w:rPr>
                        <w:rFonts w:ascii="Arial" w:hAnsi="Arial" w:cs="Arial"/>
                        <w:b/>
                        <w:bCs/>
                      </w:rPr>
                      <w:t>I</w:t>
                    </w:r>
                    <w:r>
                      <w:rPr>
                        <w:rFonts w:ascii="Arial" w:hAnsi="Arial" w:cs="Arial"/>
                        <w:b/>
                        <w:bCs/>
                        <w:vertAlign w:val="subscript"/>
                      </w:rPr>
                      <w:t>1</w:t>
                    </w:r>
                  </w:p>
                </w:txbxContent>
              </v:textbox>
            </v:shape>
            <v:shape id="Text Box 579" o:spid="_x0000_s3248" type="#_x0000_t202" style="position:absolute;left:8817;top:12679;width:798;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x8ccUA&#10;AADdAAAADwAAAGRycy9kb3ducmV2LnhtbESPW2sCMRSE3wv+h3AKfauJW5V23SjSIvikaC/g22Fz&#10;9kI3J8smuuu/N0Khj8PMfMNkq8E24kKdrx1rmIwVCOLcmZpLDV+fm+dXED4gG2wck4YreVgtRw8Z&#10;psb1fKDLMZQiQtinqKEKoU2l9HlFFv3YtcTRK1xnMUTZldJ02Ee4bWSi1FxarDkuVNjSe0X57/Fs&#10;NXzvitPPVO3LDztrezcoyfZNav30OKwXIAIN4T/8194aDUkyeYH7m/gE5P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jHxxxQAAAN0AAAAPAAAAAAAAAAAAAAAAAJgCAABkcnMv&#10;ZG93bnJldi54bWxQSwUGAAAAAAQABAD1AAAAigMAAAAA&#10;" filled="f" stroked="f">
              <v:textbox>
                <w:txbxContent>
                  <w:p w:rsidR="00042C34" w:rsidRDefault="00042C34" w:rsidP="00DE1AFF">
                    <w:pPr>
                      <w:jc w:val="center"/>
                      <w:rPr>
                        <w:rFonts w:ascii="Arial" w:hAnsi="Arial" w:cs="Arial"/>
                        <w:b/>
                        <w:bCs/>
                        <w:vertAlign w:val="subscript"/>
                      </w:rPr>
                    </w:pPr>
                    <w:r>
                      <w:rPr>
                        <w:rFonts w:ascii="Arial" w:hAnsi="Arial" w:cs="Arial"/>
                      </w:rPr>
                      <w:t>j X</w:t>
                    </w:r>
                    <w:r>
                      <w:rPr>
                        <w:rFonts w:ascii="Arial" w:hAnsi="Arial" w:cs="Arial"/>
                        <w:vertAlign w:val="subscript"/>
                      </w:rPr>
                      <w:t>S</w:t>
                    </w:r>
                    <w:r>
                      <w:rPr>
                        <w:rFonts w:ascii="Arial" w:hAnsi="Arial" w:cs="Arial"/>
                      </w:rPr>
                      <w:t xml:space="preserve"> </w:t>
                    </w:r>
                    <w:r>
                      <w:rPr>
                        <w:rFonts w:ascii="Arial" w:hAnsi="Arial" w:cs="Arial"/>
                        <w:b/>
                        <w:bCs/>
                      </w:rPr>
                      <w:t>I</w:t>
                    </w:r>
                    <w:r>
                      <w:rPr>
                        <w:rFonts w:ascii="Arial" w:hAnsi="Arial" w:cs="Arial"/>
                        <w:b/>
                        <w:bCs/>
                        <w:vertAlign w:val="subscript"/>
                      </w:rPr>
                      <w:t>2</w:t>
                    </w:r>
                  </w:p>
                </w:txbxContent>
              </v:textbox>
            </v:shape>
            <v:shape id="Text Box 580" o:spid="_x0000_s3249" type="#_x0000_t202" style="position:absolute;left:9819;top:12471;width:798;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XkBcQA&#10;AADdAAAADwAAAGRycy9kb3ducmV2LnhtbESPQWvCQBSE74L/YXmCN901aNHoKmIRPFlqVfD2yD6T&#10;YPZtyG5N/PfdQqHHYWa+YVabzlbiSY0vHWuYjBUI4syZknMN56/9aA7CB2SDlWPS8CIPm3W/t8LU&#10;uJY/6XkKuYgQ9ilqKEKoUyl9VpBFP3Y1cfTurrEYomxyaRpsI9xWMlHqTVosOS4UWNOuoOxx+rYa&#10;Lsf77TpVH/m7ndWt65Rku5BaDwfddgkiUBf+w3/tg9GQJJMp/L6JT0C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l5AXEAAAA3QAAAA8AAAAAAAAAAAAAAAAAmAIAAGRycy9k&#10;b3ducmV2LnhtbFBLBQYAAAAABAAEAPUAAACJAwAAAAA=&#10;" filled="f" stroked="f">
              <v:textbox>
                <w:txbxContent>
                  <w:p w:rsidR="00042C34" w:rsidRDefault="00042C34" w:rsidP="00DE1AFF">
                    <w:pPr>
                      <w:jc w:val="center"/>
                      <w:rPr>
                        <w:rFonts w:ascii="Arial" w:hAnsi="Arial" w:cs="Arial"/>
                        <w:b/>
                        <w:bCs/>
                        <w:vertAlign w:val="subscript"/>
                      </w:rPr>
                    </w:pPr>
                    <w:r>
                      <w:rPr>
                        <w:rFonts w:ascii="Arial" w:hAnsi="Arial" w:cs="Arial"/>
                      </w:rPr>
                      <w:t>j X</w:t>
                    </w:r>
                    <w:r>
                      <w:rPr>
                        <w:rFonts w:ascii="Arial" w:hAnsi="Arial" w:cs="Arial"/>
                        <w:vertAlign w:val="subscript"/>
                      </w:rPr>
                      <w:t>S</w:t>
                    </w:r>
                    <w:r>
                      <w:rPr>
                        <w:rFonts w:ascii="Arial" w:hAnsi="Arial" w:cs="Arial"/>
                      </w:rPr>
                      <w:t xml:space="preserve"> </w:t>
                    </w:r>
                    <w:r>
                      <w:rPr>
                        <w:rFonts w:ascii="Arial" w:hAnsi="Arial" w:cs="Arial"/>
                        <w:b/>
                        <w:bCs/>
                      </w:rPr>
                      <w:t>I</w:t>
                    </w:r>
                    <w:r>
                      <w:rPr>
                        <w:rFonts w:ascii="Arial" w:hAnsi="Arial" w:cs="Arial"/>
                        <w:b/>
                        <w:bCs/>
                        <w:vertAlign w:val="subscript"/>
                      </w:rPr>
                      <w:t>3</w:t>
                    </w:r>
                  </w:p>
                </w:txbxContent>
              </v:textbox>
            </v:shape>
            <v:line id="Line 581" o:spid="_x0000_s3250" style="position:absolute;flip:y;visibility:visible" from="2913,10351" to="4129,12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b7MIAAADdAAAADwAAAGRycy9kb3ducmV2LnhtbESP3YrCMBSE7wXfIRxh7zRtQVmqUUQQ&#10;RBT8w+tDc2yLyUlpota33wjCXg4z8w0zW3TWiCe1vnasIB0lIIgLp2suFVzO6+EvCB+QNRrHpOBN&#10;Hhbzfm+GuXYvPtLzFEoRIexzVFCF0ORS+qIii37kGuLo3VxrMUTZllK3+Ipwa2SWJBNpsea4UGFD&#10;q4qK++lhFRi+3o+78ZYoOZTvfbrUnZF7pX4G3XIKIlAX/sPf9kYryLJ0DJ838QnI+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vb7MIAAADdAAAADwAAAAAAAAAAAAAA&#10;AAChAgAAZHJzL2Rvd25yZXYueG1sUEsFBgAAAAAEAAQA+QAAAJADAAAAAA==&#10;">
              <v:stroke endarrow="block" endarrowwidth="narrow" endarrowlength="short"/>
            </v:line>
            <v:shape id="Text Box 582" o:spid="_x0000_s3251" type="#_x0000_t202" style="position:absolute;left:3405;top:13175;width:426;height:3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vf6cQA&#10;AADdAAAADwAAAGRycy9kb3ducmV2LnhtbESPQWvCQBSE7wX/w/KE3ppdQ5WauooohZ4UbRW8PbLP&#10;JDT7NmRXE/+9Kwg9DjPzDTNb9LYWV2p95VjDKFEgiHNnKi40/P58vX2A8AHZYO2YNNzIw2I+eJlh&#10;ZlzHO7ruQyEihH2GGsoQmkxKn5dk0SeuIY7e2bUWQ5RtIU2LXYTbWqZKTaTFiuNCiQ2tSsr/9her&#10;4bA5n47valus7bjpXK8k26nU+nXYLz9BBOrDf/jZ/jYa0nQ0gceb+ATk/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73+nEAAAA3QAAAA8AAAAAAAAAAAAAAAAAmAIAAGRycy9k&#10;b3ducmV2LnhtbFBLBQYAAAAABAAEAPUAAACJAwAAAAA=&#10;" filled="f" stroked="f">
              <v:textbox>
                <w:txbxContent>
                  <w:p w:rsidR="00042C34" w:rsidRDefault="00042C34" w:rsidP="00DE1AFF">
                    <w:pPr>
                      <w:jc w:val="center"/>
                      <w:rPr>
                        <w:rFonts w:ascii="Arial" w:hAnsi="Arial" w:cs="Arial"/>
                        <w:vertAlign w:val="subscript"/>
                      </w:rPr>
                    </w:pPr>
                    <w:r>
                      <w:rPr>
                        <w:rFonts w:ascii="Arial" w:hAnsi="Arial" w:cs="Arial"/>
                      </w:rPr>
                      <w:sym w:font="Symbol" w:char="F06A"/>
                    </w:r>
                  </w:p>
                </w:txbxContent>
              </v:textbox>
            </v:shape>
            <v:shape id="Arc 583" o:spid="_x0000_s3252" style="position:absolute;left:3255;top:12427;width:468;height:732;rotation:90;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0z8UA&#10;AADdAAAADwAAAGRycy9kb3ducmV2LnhtbESPT2vCQBTE74LfYXlCb7oxh1qiq4ggjfSi1np+Zp9J&#10;MPs2ZDd/+u27gtDjMDO/YVabwVSio8aVlhXMZxEI4szqknMFl+/99AOE88gaK8uk4JccbNbj0QoT&#10;bXs+UXf2uQgQdgkqKLyvEyldVpBBN7M1cfDutjHog2xyqRvsA9xUMo6id2mw5LBQYE27grLHuTUK&#10;Unu99Iefw6kf5Netaz+PjzbdKvU2GbZLEJ4G/x9+tVOtII7nC3i+CU9A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AfTPxQAAAN0AAAAPAAAAAAAAAAAAAAAAAJgCAABkcnMv&#10;ZG93bnJldi54bWxQSwUGAAAAAAQABAD1AAAAigMAAAAA&#10;" adj="0,,0" path="m,nfc2,,4,-1,6,,6123,,11954,2594,16050,7137em,nsc2,,4,-1,6,,6123,,11954,2594,16050,7137l6,21600,,xe" filled="f">
              <v:stroke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468,242;0,732" o:connectangles="0,0,0" textboxrect="3163,3163,18437,18437"/>
              <v:handles>
                <v:h position="@3,#0" polar="10800,10800"/>
                <v:h position="#2,#1" polar="10800,10800" radiusrange="0,10800"/>
              </v:handles>
            </v:shape>
            <v:line id="Line 584" o:spid="_x0000_s3253" style="position:absolute;flip:x;visibility:visible" from="3615,12975" to="3675,130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p0csAAAADdAAAADwAAAGRycy9kb3ducmV2LnhtbERPy4rCMBTdC/5DuAOzs2kLI0M1FhkQ&#10;RBR84frSXNvS5KY0UevfTxYDszyc97IcrRFPGnzrWEGWpCCIK6dbrhVcL5vZNwgfkDUax6TgTR7K&#10;1XSyxEK7F5/oeQ61iCHsC1TQhNAXUvqqIYs+cT1x5O5usBgiHGqpB3zFcGtknqZzabHl2NBgTz8N&#10;Vd35YRUYvnWn/deOKD3W70O21qORB6U+P8b1AkSgMfyL/9xbrSDPszg3volPQK5+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HqdHLAAAAA3QAAAA8AAAAAAAAAAAAAAAAA&#10;oQIAAGRycy9kb3ducmV2LnhtbFBLBQYAAAAABAAEAPkAAACOAwAAAAA=&#10;">
              <v:stroke endarrow="block" endarrowwidth="narrow" endarrowlength="short"/>
            </v:line>
            <v:shape id="Arc 585" o:spid="_x0000_s3254" style="position:absolute;left:3387;top:11407;width:463;height:732;rotation:20;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qoWMMA&#10;AADdAAAADwAAAGRycy9kb3ducmV2LnhtbESPUWvCQBCE3wv+h2OFvoheDLTV6CkiCL7W9gesuTUJ&#10;ZvfC3Rljf71XKPRxmJlvmPV24Fb15EPjxMB8loEiKZ1tpDLw/XWYLkCFiGKxdUIGHhRguxm9rLGw&#10;7i6f1J9ipRJEQoEG6hi7QutQ1sQYZq4jSd7FecaYpK+09XhPcG51nmXvmrGRtFBjR/uayuvpxgYW&#10;PfP1bXLoftqPs6eS95OzexjzOh52K1CRhvgf/msfrYE8ny/h9016Anrz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KqoWMMAAADdAAAADwAAAAAAAAAAAAAAAACYAgAAZHJzL2Rv&#10;d25yZXYueG1sUEsFBgAAAAAEAAQA9QAAAIgDAAAAAA==&#10;" adj="0,,0" path="m,nfc2,,4,-1,6,,6036,,11791,2520,15881,6952em,nsc2,,4,-1,6,,6036,,11791,2520,15881,6952l6,21600,,xe" filled="f">
              <v:stroke joinstyle="round"/>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arrowok="t" o:extrusionok="f" o:connecttype="custom" o:connectlocs="0,0;463,236;0,732" o:connectangles="0,0,0" textboxrect="3163,3163,18437,18437"/>
              <v:handles>
                <v:h position="@3,#0" polar="10800,10800"/>
                <v:h position="#2,#1" polar="10800,10800" radiusrange="0,10800"/>
              </v:handles>
            </v:shape>
            <v:line id="Line 586" o:spid="_x0000_s3255" style="position:absolute;flip:x y;visibility:visible" from="3486,11343" to="3588,11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TY7MUAAADdAAAADwAAAGRycy9kb3ducmV2LnhtbERPy2rCQBTdF/yH4QpuSp0YpI/UUSSg&#10;iNBCrQu7u2Ruk5DMnTEzmvj3zqLQ5eG8F6vBtOJKna8tK5hNExDEhdU1lwqO35unVxA+IGtsLZOC&#10;G3lYLUcPC8y07fmLrodQihjCPkMFVQguk9IXFRn0U+uII/drO4Mhwq6UusM+hptWpknyLA3WHBsq&#10;dJRXVDSHi1Gwefx42X7m+Xn30ztyzf7UlG9zpSbjYf0OItAQ/sV/7p1WkKZp3B/fxCc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gTY7MUAAADdAAAADwAAAAAAAAAA&#10;AAAAAAChAgAAZHJzL2Rvd25yZXYueG1sUEsFBgAAAAAEAAQA+QAAAJMDAAAAAA==&#10;">
              <v:stroke endarrow="block" endarrowwidth="narrow" endarrowlength="short"/>
            </v:line>
            <v:shape id="Text Box 587" o:spid="_x0000_s3256" type="#_x0000_t202" style="position:absolute;left:3675;top:12699;width:516;height:3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6NIMQA&#10;AADdAAAADwAAAGRycy9kb3ducmV2LnhtbESPQWvCQBSE74L/YXkFb2bXoGJTVxGl0JOitoXeHtln&#10;Epp9G7Jbk/57VxA8DjPzDbNc97YWV2p95VjDJFEgiHNnKi40fJ7fxwsQPiAbrB2Thn/ysF4NB0vM&#10;jOv4SNdTKESEsM9QQxlCk0np85Is+sQ1xNG7uNZiiLItpGmxi3Bby1SpubRYcVwosaFtSfnv6c9q&#10;+Npffr6n6lDs7KzpXK8k21ep9eil37yBCNSHZ/jR/jAa0jSdwP1NfAJy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jSDEAAAA3QAAAA8AAAAAAAAAAAAAAAAAmAIAAGRycy9k&#10;b3ducmV2LnhtbFBLBQYAAAAABAAEAPUAAACJAwAAAAA=&#10;" filled="f" stroked="f">
              <v:textbox>
                <w:txbxContent>
                  <w:p w:rsidR="00042C34" w:rsidRDefault="00042C34" w:rsidP="00DE1AFF">
                    <w:pPr>
                      <w:jc w:val="center"/>
                      <w:rPr>
                        <w:rFonts w:ascii="Arial" w:hAnsi="Arial" w:cs="Arial"/>
                        <w:vertAlign w:val="subscript"/>
                      </w:rPr>
                    </w:pPr>
                    <w:r>
                      <w:rPr>
                        <w:rFonts w:ascii="Arial" w:hAnsi="Arial" w:cs="Arial"/>
                      </w:rPr>
                      <w:sym w:font="Symbol" w:char="F06A"/>
                    </w:r>
                    <w:r>
                      <w:rPr>
                        <w:rFonts w:ascii="Arial" w:hAnsi="Arial" w:cs="Arial"/>
                        <w:vertAlign w:val="subscript"/>
                      </w:rPr>
                      <w:t>2</w:t>
                    </w:r>
                  </w:p>
                </w:txbxContent>
              </v:textbox>
            </v:shape>
            <v:shape id="Text Box 588" o:spid="_x0000_s3257" type="#_x0000_t202" style="position:absolute;left:3585;top:11171;width:528;height:3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wTV8EA&#10;AADdAAAADwAAAGRycy9kb3ducmV2LnhtbERPy4rCMBTdC/5DuII7TRQVpxpFZhBcKT5mYHaX5toW&#10;m5vSRFv/3gwMeHaH8+Is160txYNqXzjWMBoqEMSpMwVnGi7n7WAOwgdkg6Vj0vAkD+tVt7PExLiG&#10;j/Q4hUzEEvYJashDqBIpfZqTRT90FXHUrq62GCKtM2lqbGK5LeVYqZm0WHBcyLGiz5zS2+luNXzv&#10;r78/E3XIvuy0alyrJNsPqXW/124WIAK14W3+T++MhnEE/L2JT0C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CsE1fBAAAA3QAAAA8AAAAAAAAAAAAAAAAAmAIAAGRycy9kb3du&#10;cmV2LnhtbFBLBQYAAAAABAAEAPUAAACGAwAAAAA=&#10;" filled="f" stroked="f">
              <v:textbox>
                <w:txbxContent>
                  <w:p w:rsidR="00042C34" w:rsidRDefault="00042C34" w:rsidP="00DE1AFF">
                    <w:pPr>
                      <w:jc w:val="center"/>
                      <w:rPr>
                        <w:rFonts w:ascii="Arial" w:hAnsi="Arial" w:cs="Arial"/>
                        <w:vertAlign w:val="subscript"/>
                      </w:rPr>
                    </w:pPr>
                    <w:r>
                      <w:rPr>
                        <w:rFonts w:ascii="Arial" w:hAnsi="Arial" w:cs="Arial"/>
                      </w:rPr>
                      <w:sym w:font="Symbol" w:char="F06A"/>
                    </w:r>
                    <w:r>
                      <w:rPr>
                        <w:rFonts w:ascii="Arial" w:hAnsi="Arial" w:cs="Arial"/>
                        <w:vertAlign w:val="subscript"/>
                      </w:rPr>
                      <w:t>3</w:t>
                    </w:r>
                  </w:p>
                </w:txbxContent>
              </v:textbox>
            </v:shape>
            <v:shape id="Text Box 589" o:spid="_x0000_s3258" type="#_x0000_t202" style="position:absolute;left:5103;top:9707;width:2070;height:96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dzxsYA&#10;AADdAAAADwAAAGRycy9kb3ducmV2LnhtbESPS2vDMBCE74X8B7GF3hq5MuThRAkhSaHH1s3jurE2&#10;tom1MpaaOP31VaHQ4zA73+zMl71txJU6XzvW8DJMQBAXztRcath9vj5PQPiAbLBxTBru5GG5GDzM&#10;MTPuxh90zUMpIoR9hhqqENpMSl9UZNEPXUscvbPrLIYou1KaDm8RbhupkmQkLdYcGypsaV1Rccm/&#10;bHxDHXfp5j2n8RhP6Wb7vZ+eD43WT4/9agYiUB/+j//Sb0aDUiqF3zURAXL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DdzxsYAAADdAAAADwAAAAAAAAAAAAAAAACYAgAAZHJz&#10;L2Rvd25yZXYueG1sUEsFBgAAAAAEAAQA9QAAAIsDAAAAAA==&#10;" filled="f">
              <v:textbox>
                <w:txbxContent>
                  <w:p w:rsidR="00042C34" w:rsidRDefault="00042C34" w:rsidP="00DE1AFF">
                    <w:pPr>
                      <w:rPr>
                        <w:rFonts w:ascii="Arial" w:hAnsi="Arial" w:cs="Arial"/>
                      </w:rPr>
                    </w:pPr>
                    <w:r>
                      <w:rPr>
                        <w:rFonts w:ascii="Arial" w:hAnsi="Arial" w:cs="Arial"/>
                        <w:sz w:val="16"/>
                      </w:rPr>
                      <w:t>Recta sobre la cual se desplaza la corriente estatórica al modificar la corriente de excitación</w:t>
                    </w:r>
                  </w:p>
                </w:txbxContent>
              </v:textbox>
            </v:shape>
            <v:shape id="Text Box 590" o:spid="_x0000_s3259" type="#_x0000_t202" style="position:absolute;left:5643;top:13757;width:2208;height:90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7rssYA&#10;AADdAAAADwAAAGRycy9kb3ducmV2LnhtbESPzW7CMBCE75X6DtYi9VYcDCqQYhCCVuJYwt91Gy9J&#10;1HgdxS4Enr6uVKnH0ex8szNbdLYWF2p95VjDoJ+AIM6dqbjQsN+9P09A+IBssHZMGm7kYTF/fJhh&#10;atyVt3TJQiEihH2KGsoQmlRKn5dk0fddQxy9s2sthijbQpoWrxFua6mS5EVarDg2lNjQqqT8K/u2&#10;8Q112g/XHxmNx/g5XL/dD9Pzsdb6qdctX0EE6sL/8V96YzQopUbwuyYiQM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97rssYAAADdAAAADwAAAAAAAAAAAAAAAACYAgAAZHJz&#10;L2Rvd25yZXYueG1sUEsFBgAAAAAEAAQA9QAAAIsDAAAAAA==&#10;" filled="f">
              <v:textbox>
                <w:txbxContent>
                  <w:p w:rsidR="00042C34" w:rsidRDefault="00042C34" w:rsidP="00DE1AFF">
                    <w:pPr>
                      <w:rPr>
                        <w:rFonts w:ascii="Arial" w:hAnsi="Arial" w:cs="Arial"/>
                        <w:sz w:val="16"/>
                      </w:rPr>
                    </w:pPr>
                    <w:r>
                      <w:rPr>
                        <w:rFonts w:ascii="Arial" w:hAnsi="Arial" w:cs="Arial"/>
                        <w:sz w:val="16"/>
                      </w:rPr>
                      <w:t>Recta sobre la cual se desplaza la fem inducida por al modificar la corriente de excitación</w:t>
                    </w:r>
                  </w:p>
                </w:txbxContent>
              </v:textbox>
            </v:shape>
            <v:line id="Line 591" o:spid="_x0000_s3260" style="position:absolute;flip:x y;visibility:visible" from="5109,13259" to="5631,143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N7dMgAAADdAAAADwAAAGRycy9kb3ducmV2LnhtbESPQUvDQBSE74L/YXmCF7Ebg602dlsk&#10;0FIKLbR6sLdH9pmEZN+u2W0T/323IHgcZuYbZrYYTCvO1PnasoKnUQKCuLC65lLB58fy8RWED8ga&#10;W8uk4Jc8LOa3NzPMtO15T+dDKEWEsM9QQRWCy6T0RUUG/cg64uh9285giLIrpe6wj3DTyjRJJtJg&#10;zXGhQkd5RUVzOBkFy4fty2qX5z/rY+/INZuvppw+K3V/N7y/gQg0hP/wX3utFaRpOobrm/gE5Pw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nN7dMgAAADdAAAADwAAAAAA&#10;AAAAAAAAAAChAgAAZHJzL2Rvd25yZXYueG1sUEsFBgAAAAAEAAQA+QAAAJYDAAAAAA==&#10;">
              <v:stroke endarrow="block" endarrowwidth="narrow" endarrowlength="short"/>
            </v:line>
            <v:line id="Line 592" o:spid="_x0000_s3261" style="position:absolute;flip:x;visibility:visible" from="4149,9719" to="5079,10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WPJsQAAADdAAAADwAAAGRycy9kb3ducmV2LnhtbESPzWrDMBCE74W+g9hCbrUcQ0JwLYdQ&#10;KIQQQ/NDzou1tU2klbGU2Hn7qlDIcZiZb5hiPVkj7jT4zrGCeZKCIK6d7rhRcD59va9A+ICs0Tgm&#10;BQ/ysC5fXwrMtRv5QPdjaESEsM9RQRtCn0vp65Ys+sT1xNH7cYPFEOXQSD3gGOHWyCxNl9Jix3Gh&#10;xZ4+W6qvx5tVYPhyPewXO6L0u3lU842ejKyUmr1Nmw8QgabwDP+3t1pBlmVL+HsTn4As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VY8mxAAAAN0AAAAPAAAAAAAAAAAA&#10;AAAAAKECAABkcnMvZG93bnJldi54bWxQSwUGAAAAAAQABAD5AAAAkgMAAAAA&#10;">
              <v:stroke endarrow="block" endarrowwidth="narrow" endarrowlength="short"/>
            </v:line>
          </v:group>
        </w:pict>
      </w:r>
    </w:p>
    <w:p w:rsidR="00042C34" w:rsidRDefault="00042C34" w:rsidP="00DE1AFF">
      <w:pPr>
        <w:ind w:firstLine="705"/>
        <w:jc w:val="both"/>
        <w:rPr>
          <w:rFonts w:ascii="Verdana" w:hAnsi="Verdana" w:cs="Arial"/>
        </w:rPr>
      </w:pPr>
    </w:p>
    <w:p w:rsidR="00042C34" w:rsidRDefault="00042C34" w:rsidP="00DE1AFF">
      <w:pPr>
        <w:ind w:firstLine="705"/>
        <w:jc w:val="both"/>
        <w:rPr>
          <w:rFonts w:ascii="Verdana" w:hAnsi="Verdana" w:cs="Arial"/>
        </w:rPr>
      </w:pPr>
    </w:p>
    <w:p w:rsidR="00042C34" w:rsidRDefault="00042C34" w:rsidP="00DE1AFF">
      <w:pPr>
        <w:ind w:firstLine="705"/>
        <w:jc w:val="both"/>
        <w:rPr>
          <w:rFonts w:ascii="Verdana" w:hAnsi="Verdana" w:cs="Arial"/>
        </w:rPr>
      </w:pPr>
    </w:p>
    <w:p w:rsidR="00042C34" w:rsidRDefault="00042C34" w:rsidP="00DE1AFF">
      <w:pPr>
        <w:ind w:firstLine="705"/>
        <w:jc w:val="both"/>
        <w:rPr>
          <w:rFonts w:ascii="Verdana" w:hAnsi="Verdana" w:cs="Arial"/>
        </w:rPr>
      </w:pPr>
    </w:p>
    <w:p w:rsidR="00042C34" w:rsidRDefault="00042C34" w:rsidP="00DE1AFF">
      <w:pPr>
        <w:ind w:firstLine="705"/>
        <w:jc w:val="both"/>
        <w:rPr>
          <w:rFonts w:ascii="Verdana" w:hAnsi="Verdana" w:cs="Arial"/>
        </w:rPr>
      </w:pPr>
    </w:p>
    <w:p w:rsidR="00042C34" w:rsidRDefault="00042C34" w:rsidP="00DE1AFF">
      <w:pPr>
        <w:ind w:firstLine="705"/>
        <w:jc w:val="both"/>
        <w:rPr>
          <w:rFonts w:ascii="Verdana" w:hAnsi="Verdana" w:cs="Arial"/>
        </w:rPr>
      </w:pPr>
    </w:p>
    <w:p w:rsidR="00042C34" w:rsidRDefault="00042C34" w:rsidP="00DE1AFF">
      <w:pPr>
        <w:ind w:firstLine="705"/>
        <w:jc w:val="both"/>
        <w:rPr>
          <w:rFonts w:ascii="Verdana" w:hAnsi="Verdana" w:cs="Arial"/>
        </w:rPr>
      </w:pPr>
    </w:p>
    <w:p w:rsidR="00042C34" w:rsidRDefault="00042C34" w:rsidP="00DE1AFF">
      <w:pPr>
        <w:ind w:firstLine="705"/>
        <w:jc w:val="both"/>
        <w:rPr>
          <w:rFonts w:ascii="Verdana" w:hAnsi="Verdana" w:cs="Arial"/>
        </w:rPr>
      </w:pPr>
    </w:p>
    <w:p w:rsidR="00042C34" w:rsidRDefault="00042C34" w:rsidP="00DE1AFF">
      <w:pPr>
        <w:ind w:firstLine="705"/>
        <w:jc w:val="both"/>
        <w:rPr>
          <w:rFonts w:ascii="Verdana" w:hAnsi="Verdana" w:cs="Arial"/>
        </w:rPr>
      </w:pPr>
    </w:p>
    <w:p w:rsidR="00042C34" w:rsidRDefault="00042C34" w:rsidP="00DE1AFF">
      <w:pPr>
        <w:ind w:firstLine="705"/>
        <w:jc w:val="both"/>
        <w:rPr>
          <w:rFonts w:ascii="Verdana" w:hAnsi="Verdana" w:cs="Arial"/>
        </w:rPr>
      </w:pPr>
    </w:p>
    <w:p w:rsidR="00042C34" w:rsidRDefault="00042C34" w:rsidP="00DE1AFF">
      <w:pPr>
        <w:ind w:firstLine="705"/>
        <w:jc w:val="both"/>
        <w:rPr>
          <w:rFonts w:ascii="Verdana" w:hAnsi="Verdana" w:cs="Arial"/>
        </w:rPr>
      </w:pPr>
    </w:p>
    <w:p w:rsidR="00042C34" w:rsidRDefault="00042C34" w:rsidP="00DE1AFF">
      <w:pPr>
        <w:ind w:firstLine="705"/>
        <w:jc w:val="both"/>
        <w:rPr>
          <w:rFonts w:ascii="Verdana" w:hAnsi="Verdana" w:cs="Arial"/>
        </w:rPr>
      </w:pPr>
    </w:p>
    <w:p w:rsidR="00042C34" w:rsidRDefault="00042C34" w:rsidP="00DE1AFF">
      <w:pPr>
        <w:ind w:firstLine="705"/>
        <w:jc w:val="both"/>
        <w:rPr>
          <w:rFonts w:ascii="Verdana" w:hAnsi="Verdana" w:cs="Arial"/>
        </w:rPr>
      </w:pPr>
    </w:p>
    <w:p w:rsidR="00042C34" w:rsidRDefault="00042C34" w:rsidP="00DE1AFF">
      <w:pPr>
        <w:ind w:firstLine="705"/>
        <w:jc w:val="both"/>
        <w:rPr>
          <w:rFonts w:ascii="Verdana" w:hAnsi="Verdana" w:cs="Arial"/>
        </w:rPr>
      </w:pPr>
    </w:p>
    <w:p w:rsidR="00042C34" w:rsidRDefault="00042C34" w:rsidP="00DE1AFF">
      <w:pPr>
        <w:ind w:firstLine="705"/>
        <w:jc w:val="both"/>
        <w:rPr>
          <w:rFonts w:ascii="Verdana" w:hAnsi="Verdana" w:cs="Arial"/>
        </w:rPr>
      </w:pPr>
    </w:p>
    <w:p w:rsidR="00042C34" w:rsidRDefault="00042C34" w:rsidP="00DE1AFF">
      <w:pPr>
        <w:ind w:firstLine="705"/>
        <w:jc w:val="both"/>
        <w:rPr>
          <w:rFonts w:ascii="Verdana" w:hAnsi="Verdana" w:cs="Arial"/>
        </w:rPr>
      </w:pPr>
    </w:p>
    <w:p w:rsidR="00042C34" w:rsidRDefault="00042C34" w:rsidP="00DE1AFF">
      <w:pPr>
        <w:ind w:firstLine="705"/>
        <w:jc w:val="both"/>
        <w:rPr>
          <w:rFonts w:ascii="Verdana" w:hAnsi="Verdana" w:cs="Arial"/>
        </w:rPr>
      </w:pPr>
    </w:p>
    <w:p w:rsidR="00042C34" w:rsidRDefault="00042C34" w:rsidP="00DE1AFF">
      <w:pPr>
        <w:ind w:firstLine="705"/>
        <w:jc w:val="both"/>
        <w:rPr>
          <w:rFonts w:ascii="Verdana" w:hAnsi="Verdana" w:cs="Arial"/>
        </w:rPr>
      </w:pPr>
    </w:p>
    <w:p w:rsidR="00042C34" w:rsidRDefault="00042C34" w:rsidP="00DE1AFF">
      <w:pPr>
        <w:ind w:firstLine="705"/>
        <w:jc w:val="both"/>
        <w:rPr>
          <w:rFonts w:ascii="Verdana" w:hAnsi="Verdana" w:cs="Arial"/>
        </w:rPr>
      </w:pPr>
    </w:p>
    <w:p w:rsidR="00042C34" w:rsidRDefault="00042C34" w:rsidP="00DE1AFF">
      <w:pPr>
        <w:ind w:firstLine="705"/>
        <w:jc w:val="both"/>
        <w:rPr>
          <w:rFonts w:ascii="Verdana" w:hAnsi="Verdana" w:cs="Arial"/>
        </w:rPr>
      </w:pPr>
    </w:p>
    <w:p w:rsidR="00042C34" w:rsidRDefault="00042C34" w:rsidP="00DE1AFF">
      <w:pPr>
        <w:ind w:firstLine="705"/>
        <w:jc w:val="both"/>
        <w:rPr>
          <w:rFonts w:ascii="Verdana" w:hAnsi="Verdana" w:cs="Arial"/>
        </w:rPr>
      </w:pPr>
    </w:p>
    <w:p w:rsidR="00042C34" w:rsidRDefault="00042C34" w:rsidP="00DE1AFF">
      <w:pPr>
        <w:ind w:firstLine="705"/>
        <w:jc w:val="both"/>
        <w:rPr>
          <w:rFonts w:ascii="Verdana" w:hAnsi="Verdana" w:cs="Arial"/>
        </w:rPr>
      </w:pPr>
    </w:p>
    <w:p w:rsidR="00042C34" w:rsidRDefault="00042C34" w:rsidP="00DE1AFF">
      <w:pPr>
        <w:ind w:firstLine="705"/>
        <w:jc w:val="both"/>
        <w:rPr>
          <w:rFonts w:ascii="Verdana" w:hAnsi="Verdana" w:cs="Arial"/>
        </w:rPr>
      </w:pPr>
    </w:p>
    <w:p w:rsidR="00042C34" w:rsidRDefault="00042C34" w:rsidP="00DE1AFF">
      <w:pPr>
        <w:rPr>
          <w:rFonts w:ascii="Verdana" w:hAnsi="Verdana" w:cs="Arial"/>
        </w:rPr>
      </w:pPr>
    </w:p>
    <w:p w:rsidR="00042C34" w:rsidRDefault="00042C34" w:rsidP="00DE1AFF">
      <w:pPr>
        <w:jc w:val="center"/>
        <w:rPr>
          <w:rFonts w:ascii="Verdana" w:hAnsi="Verdana" w:cs="Arial"/>
        </w:rPr>
      </w:pPr>
      <w:r>
        <w:rPr>
          <w:rFonts w:ascii="Verdana" w:hAnsi="Verdana" w:cs="Arial"/>
        </w:rPr>
        <w:t>Figura 9.45 Diagramas fasoriales para distintas corrientes de excitación</w:t>
      </w:r>
    </w:p>
    <w:p w:rsidR="00042C34" w:rsidRDefault="00042C34" w:rsidP="00DE1AFF">
      <w:pPr>
        <w:jc w:val="center"/>
        <w:rPr>
          <w:rFonts w:ascii="Verdana" w:hAnsi="Verdana" w:cs="Arial"/>
        </w:rPr>
      </w:pPr>
      <w:r>
        <w:rPr>
          <w:rFonts w:ascii="Verdana" w:hAnsi="Verdana" w:cs="Arial"/>
        </w:rPr>
        <w:t>a potencia activa y tensión constantes</w:t>
      </w:r>
    </w:p>
    <w:p w:rsidR="00042C34" w:rsidRDefault="00042C34" w:rsidP="00DE1AFF">
      <w:pPr>
        <w:jc w:val="center"/>
        <w:rPr>
          <w:rFonts w:ascii="Verdana" w:hAnsi="Verdana" w:cs="Arial"/>
        </w:rPr>
      </w:pPr>
    </w:p>
    <w:p w:rsidR="00042C34" w:rsidRDefault="00042C34" w:rsidP="00DE1AFF">
      <w:pPr>
        <w:pStyle w:val="BodyText"/>
        <w:ind w:firstLine="708"/>
        <w:rPr>
          <w:rFonts w:ascii="Verdana" w:hAnsi="Verdana" w:cs="Arial"/>
          <w:b w:val="0"/>
          <w:sz w:val="20"/>
        </w:rPr>
      </w:pPr>
      <w:r>
        <w:rPr>
          <w:rFonts w:ascii="Verdana" w:hAnsi="Verdana" w:cs="Arial"/>
          <w:b w:val="0"/>
          <w:sz w:val="20"/>
        </w:rPr>
        <w:t>De aquí se concluye que el motor trabajando a potencia activa constante, o sea a velocidad y cupla constante, variando la excitación del mismo se puede hacer que la máquina se comporte como un inductor o un capacitor a los efectos de la red de suministro eléctrico. Debido a eso se puede utilizar la máquina como un compensador de potencia reactiva.</w:t>
      </w:r>
    </w:p>
    <w:p w:rsidR="00042C34" w:rsidRDefault="00042C34" w:rsidP="00DE1AFF">
      <w:pPr>
        <w:jc w:val="both"/>
        <w:rPr>
          <w:rFonts w:ascii="Verdana" w:hAnsi="Verdana" w:cs="Arial"/>
        </w:rPr>
      </w:pPr>
      <w:r>
        <w:rPr>
          <w:rFonts w:ascii="Verdana" w:hAnsi="Verdana" w:cs="Arial"/>
        </w:rPr>
        <w:tab/>
        <w:t>Al contrario del generador, el motor trabajando subexcitado absorbe potencia reactiva inductiva y sobreexcitado potencia reactiva capacitiva.</w:t>
      </w:r>
    </w:p>
    <w:p w:rsidR="00042C34" w:rsidRDefault="00042C34" w:rsidP="00DE1AFF">
      <w:pPr>
        <w:jc w:val="both"/>
        <w:rPr>
          <w:rFonts w:ascii="Verdana" w:hAnsi="Verdana" w:cs="Arial"/>
        </w:rPr>
      </w:pPr>
      <w:r>
        <w:rPr>
          <w:rFonts w:ascii="Verdana" w:hAnsi="Verdana" w:cs="Arial"/>
        </w:rPr>
        <w:tab/>
        <w:t>Si efectuamos un gráfico en el cual llevamos en ordenadas la corriente estatórica y en abscisas la corriente de excitación correspondiente, lo que se obtiene es lo que se llama curva “V” de la máquina, lo cual se observa en la figura 9.46, para distintas potencias activas.</w:t>
      </w:r>
    </w:p>
    <w:p w:rsidR="00042C34" w:rsidRDefault="00042C34" w:rsidP="00DE1AFF">
      <w:pPr>
        <w:jc w:val="both"/>
        <w:rPr>
          <w:rFonts w:ascii="Verdana" w:hAnsi="Verdana" w:cs="Arial"/>
        </w:rPr>
      </w:pPr>
      <w:r>
        <w:rPr>
          <w:rFonts w:ascii="Verdana" w:hAnsi="Verdana" w:cs="Arial"/>
        </w:rPr>
        <w:tab/>
        <w:t>En dicha figura se puede observar que con factor de potencia unitario la corriente que toma el motor es mínima, y ese valor es el que fija si la máquina está subexcitada o sobreexcitada.</w:t>
      </w:r>
    </w:p>
    <w:p w:rsidR="00042C34" w:rsidRDefault="00042C34" w:rsidP="00DE1AFF">
      <w:pPr>
        <w:jc w:val="both"/>
        <w:rPr>
          <w:rFonts w:ascii="Verdana" w:hAnsi="Verdana" w:cs="Arial"/>
        </w:rPr>
      </w:pPr>
      <w:r>
        <w:rPr>
          <w:rFonts w:ascii="Verdana" w:hAnsi="Verdana" w:cs="Arial"/>
        </w:rPr>
        <w:tab/>
        <w:t>Este mínimo se desplaza hacia la derecha a medida que se incrementa la potencia en el eje de la máquina.</w:t>
      </w:r>
    </w:p>
    <w:p w:rsidR="00042C34" w:rsidRDefault="00042C34" w:rsidP="00DE1AFF">
      <w:pPr>
        <w:jc w:val="both"/>
        <w:rPr>
          <w:rFonts w:ascii="Verdana" w:hAnsi="Verdana" w:cs="Arial"/>
        </w:rPr>
      </w:pPr>
      <w:r>
        <w:rPr>
          <w:rFonts w:ascii="Verdana" w:hAnsi="Verdana" w:cs="Arial"/>
        </w:rPr>
        <w:tab/>
        <w:t>Los límites inferiores de la corriente de excitación están determinados por la obtención de un campo magnético muy débil, lo cual hace que la máquina funcione en forma inestable.</w:t>
      </w:r>
    </w:p>
    <w:p w:rsidR="00042C34" w:rsidRDefault="00042C34" w:rsidP="00DE1AFF">
      <w:pPr>
        <w:jc w:val="both"/>
        <w:rPr>
          <w:rFonts w:ascii="Verdana" w:hAnsi="Verdana" w:cs="Arial"/>
        </w:rPr>
      </w:pPr>
      <w:r>
        <w:rPr>
          <w:rFonts w:ascii="Verdana" w:hAnsi="Verdana" w:cs="Arial"/>
        </w:rPr>
        <w:tab/>
        <w:t>Los límites superiores están limitados por el valor excesivo de la corriente estatórica, que puede ocasionar calentamiento excesivo.</w:t>
      </w: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r>
        <w:rPr>
          <w:noProof/>
          <w:lang w:val="es-ES"/>
        </w:rPr>
        <w:pict>
          <v:group id="Group 593" o:spid="_x0000_s3262" style="position:absolute;left:0;text-align:left;margin-left:39.2pt;margin-top:9.3pt;width:330.9pt;height:255.9pt;z-index:251681792" coordorigin="2769,6275" coordsize="6618,5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">
            <v:line id="Line 594" o:spid="_x0000_s3263" style="position:absolute;flip:y;visibility:visible" from="3279,6275" to="3279,10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4a+z70AAADdAAAADwAAAGRycy9kb3ducmV2LnhtbERPSwrCMBDdC94hjOBOUwuKVKOIIIgo&#10;+MP10IxtMZmUJmq9vVkILh/vP1+21ogXNb5yrGA0TEAQ505XXCi4XjaDKQgfkDUax6TgQx6Wi25n&#10;jpl2bz7R6xwKEUPYZ6igDKHOpPR5SRb90NXEkbu7xmKIsCmkbvAdw62RaZJMpMWKY0OJNa1Lyh/n&#10;p1Vg+PY47cc7ouRYfA6jlW6NPCjV77WrGYhAbfiLf+6tVpCmaZwb38QnIBdf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A+Gvs+9AAAA3QAAAA8AAAAAAAAAAAAAAAAAoQIA&#10;AGRycy9kb3ducmV2LnhtbFBLBQYAAAAABAAEAPkAAACLAwAAAAA=&#10;">
              <v:stroke endarrow="block" endarrowwidth="narrow" endarrowlength="short"/>
            </v:line>
            <v:line id="Line 595" o:spid="_x0000_s3264" style="position:absolute;visibility:visible" from="3291,10865" to="9231,10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m1LsgAAADdAAAADwAAAGRycy9kb3ducmV2LnhtbESPQWvCQBSE7wX/w/KEXkqzMQdbU1cR&#10;0SLqReMhx9fsazY0+zZkV03/fbdQ6HGYmW+Y+XKwrbhR7xvHCiZJCoK4crrhWsGl2D6/gvABWWPr&#10;mBR8k4flYvQwx1y7O5/odg61iBD2OSowIXS5lL4yZNEnriOO3qfrLYYo+1rqHu8RbluZpelUWmw4&#10;LhjsaG2o+jpfrYLjtfwwxaE8XQ7Fav8+POmX/Wam1ON4WL2BCDSE//Bfe6cVZFk2g9838QnIx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Hm1LsgAAADdAAAADwAAAAAA&#10;AAAAAAAAAAChAgAAZHJzL2Rvd25yZXYueG1sUEsFBgAAAAAEAAQA+QAAAJYDAAAAAA==&#10;">
              <v:stroke endarrow="block" endarrowwidth="narrow" endarrowlength="short"/>
            </v:line>
            <v:shape id="Freeform 596" o:spid="_x0000_s3265" style="position:absolute;left:4467;top:8471;width:2551;height:1701;visibility:visible;mso-wrap-style:square;v-text-anchor:top" coordsize="3060,2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ASHsIA&#10;AADdAAAADwAAAGRycy9kb3ducmV2LnhtbERPy2rCQBTdC/7DcAvudPIoUlJHqS1CcKe1+0vmmkQz&#10;d0JmNIlf7ywKLg/nvdoMphF36lxtWUG8iEAQF1bXXCo4/e7mHyCcR9bYWCYFIznYrKeTFWba9nyg&#10;+9GXIoSwy1BB5X2bSemKigy6hW2JA3e2nUEfYFdK3WEfwk0jkyhaSoM1h4YKW/quqLgeb0ZBlJau&#10;v+W70/v18fO33F+GeHRbpWZvw9cnCE+Df4n/3blWkCRp2B/ehCc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10BIewgAAAN0AAAAPAAAAAAAAAAAAAAAAAJgCAABkcnMvZG93&#10;bnJldi54bWxQSwUGAAAAAAQABAD1AAAAhwMAAAAA&#10;" path="m,468v199,444,398,888,570,1140c742,1860,802,2048,1032,1980v230,-68,580,-450,918,-780c2288,870,2875,200,3060,e" filled="f" strokeweight="1pt">
              <v:path arrowok="t" o:connecttype="custom" o:connectlocs="0,389;475,1336;860,1645;1626,997;2551,0" o:connectangles="0,0,0,0,0"/>
            </v:shape>
            <v:shape id="Freeform 597" o:spid="_x0000_s3266" style="position:absolute;left:5097;top:6857;width:696;height:4014;visibility:visible;mso-wrap-style:square;v-text-anchor:top" coordsize="678,3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pkscQA&#10;AADdAAAADwAAAGRycy9kb3ducmV2LnhtbESPT4vCMBTE78J+h/CEvWnaroh0jdJ18c+1Knh9NG/b&#10;YvNSmqhdP70RBI/DzPyGmS9704grda62rCAeRyCIC6trLhUcD+vRDITzyBoby6TgnxwsFx+DOaba&#10;3jin696XIkDYpaig8r5NpXRFRQbd2LbEwfuznUEfZFdK3eEtwE0jkyiaSoM1h4UKW1pVVJz3FxMo&#10;99P6sI3j42++yZPJj80yV5dKfQ777BuEp96/w6/2TitIkq8Ynm/CE5C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aZLHEAAAA3QAAAA8AAAAAAAAAAAAAAAAAmAIAAGRycy9k&#10;b3ducmV2LnhtbFBLBQYAAAAABAAEAPUAAACJAwAAAAA=&#10;" path="m,3912c,3912,339,1956,678,e" filled="f" strokeweight="1pt">
              <v:stroke dashstyle="1 1" endcap="round"/>
              <v:path arrowok="t" o:connecttype="custom" o:connectlocs="0,4014;696,0" o:connectangles="0,0"/>
            </v:shape>
            <v:shape id="Freeform 598" o:spid="_x0000_s3267" style="position:absolute;left:4574;top:7980;width:2551;height:1701;rotation:3;visibility:visible;mso-wrap-style:square;v-text-anchor:top" coordsize="3060,2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sdz8UA&#10;AADdAAAADwAAAGRycy9kb3ducmV2LnhtbESPUWvCMBSF3wf7D+EOfJupUcaoRhE3YZQxrBN8vTTX&#10;ptjclCZq9+/NYLDHwznnO5zFanCtuFIfGs8aJuMMBHHlTcO1hsP39vkVRIjIBlvPpOGHAqyWjw8L&#10;zI2/cUnXfaxFgnDIUYONsculDJUlh2HsO+LknXzvMCbZ19L0eEtw10qVZS/SYcNpwWJHG0vVeX9x&#10;Gs7ljj+3X4W6vG9KnklTHN9sofXoaVjPQUQa4n/4r/1hNCg1VfD7Jj0Bub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yx3PxQAAAN0AAAAPAAAAAAAAAAAAAAAAAJgCAABkcnMv&#10;ZG93bnJldi54bWxQSwUGAAAAAAQABAD1AAAAigMAAAAA&#10;" path="m,468v199,444,398,888,570,1140c742,1860,802,2048,1032,1980v230,-68,580,-450,918,-780c2288,870,2875,200,3060,e" filled="f" strokeweight="1pt">
              <v:path arrowok="t" o:connecttype="custom" o:connectlocs="0,389;475,1336;860,1645;1626,997;2551,0" o:connectangles="0,0,0,0,0"/>
            </v:shape>
            <v:shape id="Freeform 599" o:spid="_x0000_s3268" style="position:absolute;left:4707;top:7479;width:2551;height:1701;rotation:4;visibility:visible;mso-wrap-style:square;v-text-anchor:top" coordsize="3060,2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GkeMgA&#10;AADdAAAADwAAAGRycy9kb3ducmV2LnhtbESPQUsDMRSE7wX/Q3iCtzbrtoisTYuUlopFarcqeHts&#10;XjdrNy9LEtvVX28EweMwM98w03lvW3EiHxrHCq5HGQjiyumGawUv+9XwFkSIyBpbx6TgiwLMZxeD&#10;KRbanXlHpzLWIkE4FKjAxNgVUobKkMUwch1x8g7OW4xJ+lpqj+cEt63Ms+xGWmw4LRjsaGGoOpaf&#10;VsHkuzSH16V/enuMdr1pP+T783qr1NVlf38HIlIf/8N/7QetIM/HY/h9k56AnP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AaR4yAAAAN0AAAAPAAAAAAAAAAAAAAAAAJgCAABk&#10;cnMvZG93bnJldi54bWxQSwUGAAAAAAQABAD1AAAAjQMAAAAA&#10;" path="m,468v199,444,398,888,570,1140c742,1860,802,2048,1032,1980v230,-68,580,-450,918,-780c2288,870,2875,200,3060,e" filled="f" strokeweight="1pt">
              <v:path arrowok="t" o:connecttype="custom" o:connectlocs="0,389;475,1336;860,1645;1626,997;2551,0" o:connectangles="0,0,0,0,0"/>
            </v:shape>
            <v:shape id="Freeform 600" o:spid="_x0000_s3269" style="position:absolute;left:4785;top:6891;width:2551;height:1701;rotation:4;visibility:visible;mso-wrap-style:square;v-text-anchor:top" coordsize="3060,2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8DMgA&#10;AADdAAAADwAAAGRycy9kb3ducmV2LnhtbESPQUsDMRSE74L/ITyhN5t1W0S2TYtIS0WR2m0VvD02&#10;r5vVzcuSxHb11xuh0OMwM98w03lvW3EgHxrHCm6GGQjiyumGawW77fL6DkSIyBpbx6TghwLMZ5cX&#10;Uyy0O/KGDmWsRYJwKFCBibErpAyVIYth6Dri5O2dtxiT9LXUHo8JbluZZ9mttNhwWjDY0YOh6qv8&#10;tgrGv6XZvy38y/tTtKvn9lN+vK7WSg2u+vsJiEh9PIdP7UetIM9HY/h/k56AnP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P6DwMyAAAAN0AAAAPAAAAAAAAAAAAAAAAAJgCAABk&#10;cnMvZG93bnJldi54bWxQSwUGAAAAAAQABAD1AAAAjQMAAAAA&#10;" path="m,468v199,444,398,888,570,1140c742,1860,802,2048,1032,1980v230,-68,580,-450,918,-780c2288,870,2875,200,3060,e" filled="f" strokeweight="1pt">
              <v:path arrowok="t" o:connecttype="custom" o:connectlocs="0,389;475,1336;860,1645;1626,997;2551,0" o:connectangles="0,0,0,0,0"/>
            </v:shape>
            <v:shape id="Text Box 601" o:spid="_x0000_s3270" type="#_x0000_t202" style="position:absolute;left:2769;top:6299;width:420;height:50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wd/sUA&#10;AADdAAAADwAAAGRycy9kb3ducmV2LnhtbESPT2vCQBTE7wW/w/KE3uquUYtGVxGl0JOl/gNvj+wz&#10;CWbfhuzWxG/vFgo9DjPzG2ax6mwl7tT40rGG4UCBIM6cKTnXcDx8vE1B+IBssHJMGh7kYbXsvSww&#10;Na7lb7rvQy4ihH2KGooQ6lRKnxVk0Q9cTRy9q2sshiibXJoG2wi3lUyUepcWS44LBda0KSi77X+s&#10;htPuejmP1Ve+tZO6dZ2SbGdS69d+t56DCNSF//Bf+9NoSJLRBH7fxCcgl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nB3+xQAAAN0AAAAPAAAAAAAAAAAAAAAAAJgCAABkcnMv&#10;ZG93bnJldi54bWxQSwUGAAAAAAQABAD1AAAAigMAAAAA&#10;" filled="f" stroked="f">
              <v:textbox>
                <w:txbxContent>
                  <w:p w:rsidR="00042C34" w:rsidRDefault="00042C34" w:rsidP="00DE1AFF">
                    <w:pPr>
                      <w:rPr>
                        <w:rFonts w:ascii="Arial" w:hAnsi="Arial" w:cs="Arial"/>
                        <w:sz w:val="16"/>
                      </w:rPr>
                    </w:pPr>
                    <w:r>
                      <w:rPr>
                        <w:rFonts w:ascii="Arial" w:hAnsi="Arial" w:cs="Arial"/>
                        <w:sz w:val="16"/>
                      </w:rPr>
                      <w:t>I</w:t>
                    </w:r>
                  </w:p>
                </w:txbxContent>
              </v:textbox>
            </v:shape>
            <v:shape id="Text Box 602" o:spid="_x0000_s3271" type="#_x0000_t202" style="position:absolute;left:8787;top:10889;width:600;height:50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6DicUA&#10;AADdAAAADwAAAGRycy9kb3ducmV2LnhtbESPT2vCQBTE7wW/w/KE3uqu0YpGVxGl0JOl/gNvj+wz&#10;CWbfhuzWxG/vFgo9DjPzG2ax6mwl7tT40rGG4UCBIM6cKTnXcDx8vE1B+IBssHJMGh7kYbXsvSww&#10;Na7lb7rvQy4ihH2KGooQ6lRKnxVk0Q9cTRy9q2sshiibXJoG2wi3lUyUmkiLJceFAmvaFJTd9j9W&#10;w2l3vZzH6ivf2ve6dZ2SbGdS69d+t56DCNSF//Bf+9NoSJLRBH7fxCcgl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ToOJxQAAAN0AAAAPAAAAAAAAAAAAAAAAAJgCAABkcnMv&#10;ZG93bnJldi54bWxQSwUGAAAAAAQABAD1AAAAigMAAAAA&#10;" filled="f" stroked="f">
              <v:textbox>
                <w:txbxContent>
                  <w:p w:rsidR="00042C34" w:rsidRDefault="00042C34" w:rsidP="00DE1AFF">
                    <w:pPr>
                      <w:rPr>
                        <w:rFonts w:ascii="Arial" w:hAnsi="Arial" w:cs="Arial"/>
                        <w:sz w:val="16"/>
                        <w:vertAlign w:val="subscript"/>
                      </w:rPr>
                    </w:pPr>
                    <w:r>
                      <w:rPr>
                        <w:rFonts w:ascii="Arial" w:hAnsi="Arial" w:cs="Arial"/>
                        <w:sz w:val="16"/>
                      </w:rPr>
                      <w:t>I</w:t>
                    </w:r>
                    <w:r>
                      <w:rPr>
                        <w:rFonts w:ascii="Arial" w:hAnsi="Arial" w:cs="Arial"/>
                        <w:sz w:val="16"/>
                        <w:vertAlign w:val="subscript"/>
                      </w:rPr>
                      <w:t>exc</w:t>
                    </w:r>
                  </w:p>
                </w:txbxContent>
              </v:textbox>
            </v:shape>
            <v:shape id="Text Box 603" o:spid="_x0000_s3272" type="#_x0000_t202" style="position:absolute;left:5127;top:10337;width:2178;height:50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ImEsUA&#10;AADdAAAADwAAAGRycy9kb3ducmV2LnhtbESPQWvCQBSE74L/YXlCb3XXtNoaXUUshZ4sja3g7ZF9&#10;JsHs25DdmvTfu0LB4zAz3zDLdW9rcaHWV441TMYKBHHuTMWFhu/9++MrCB+QDdaOScMfeVivhoMl&#10;psZ1/EWXLBQiQtinqKEMoUml9HlJFv3YNcTRO7nWYoiyLaRpsYtwW8tEqZm0WHFcKLGhbUn5Ofu1&#10;Gn52p+PhWX0Wb3badK5Xku1cav0w6jcLEIH6cA//tz+MhiR5eoHbm/gE5O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AiYSxQAAAN0AAAAPAAAAAAAAAAAAAAAAAJgCAABkcnMv&#10;ZG93bnJldi54bWxQSwUGAAAAAAQABAD1AAAAigMAAAAA&#10;" filled="f" stroked="f">
              <v:textbox>
                <w:txbxContent>
                  <w:p w:rsidR="00042C34" w:rsidRDefault="00042C34" w:rsidP="00DE1AFF">
                    <w:pPr>
                      <w:rPr>
                        <w:rFonts w:ascii="Arial" w:hAnsi="Arial" w:cs="Arial"/>
                        <w:sz w:val="18"/>
                      </w:rPr>
                    </w:pPr>
                    <w:r>
                      <w:rPr>
                        <w:rFonts w:ascii="Arial" w:hAnsi="Arial" w:cs="Arial"/>
                        <w:sz w:val="18"/>
                      </w:rPr>
                      <w:t>Motor sobreexcitado</w:t>
                    </w:r>
                  </w:p>
                </w:txbxContent>
              </v:textbox>
            </v:shape>
            <v:shape id="Text Box 604" o:spid="_x0000_s3273" type="#_x0000_t202" style="position:absolute;left:3471;top:10319;width:2178;height:50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2yYMIA&#10;AADdAAAADwAAAGRycy9kb3ducmV2LnhtbERPz2vCMBS+C/4P4Qm7abJOh+uaijgGOynr5mC3R/Ns&#10;y5qX0mS2/vfmIHj8+H5nm9G24ky9bxxreFwoEMSlMw1XGr6/3udrED4gG2wdk4YLedjk00mGqXED&#10;f9K5CJWIIexT1FCH0KVS+rImi37hOuLInVxvMUTYV9L0OMRw28pEqWdpseHYUGNHu5rKv+Lfajju&#10;T78/S3Wo3uyqG9yoJNsXqfXDbNy+ggg0hrv45v4wGpLkKc6Nb+ITkPk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nbJgwgAAAN0AAAAPAAAAAAAAAAAAAAAAAJgCAABkcnMvZG93&#10;bnJldi54bWxQSwUGAAAAAAQABAD1AAAAhwMAAAAA&#10;" filled="f" stroked="f">
              <v:textbox>
                <w:txbxContent>
                  <w:p w:rsidR="00042C34" w:rsidRDefault="00042C34" w:rsidP="00DE1AFF">
                    <w:pPr>
                      <w:rPr>
                        <w:rFonts w:ascii="Arial" w:hAnsi="Arial" w:cs="Arial"/>
                        <w:sz w:val="16"/>
                      </w:rPr>
                    </w:pPr>
                    <w:r>
                      <w:rPr>
                        <w:rFonts w:ascii="Arial" w:hAnsi="Arial" w:cs="Arial"/>
                        <w:sz w:val="16"/>
                      </w:rPr>
                      <w:t>Motor subexcitado</w:t>
                    </w:r>
                  </w:p>
                </w:txbxContent>
              </v:textbox>
            </v:shape>
            <v:shape id="Text Box 605" o:spid="_x0000_s3274" type="#_x0000_t202" style="position:absolute;left:7029;top:8301;width:960;height:50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EX+8UA&#10;AADdAAAADwAAAGRycy9kb3ducmV2LnhtbESPQWvCQBSE74L/YXmF3nS3qRZNsxFRCp4qtVXw9sg+&#10;k9Ds25DdmvTfdwuCx2FmvmGy1WAbcaXO1441PE0VCOLCmZpLDV+fb5MFCB+QDTaOScMveVjl41GG&#10;qXE9f9D1EEoRIexT1FCF0KZS+qIii37qWuLoXVxnMUTZldJ02Ee4bWSi1Iu0WHNcqLClTUXF9+HH&#10;aji+X86nmdqXWztvezcoyXYptX58GNavIAIN4R6+tXdGQ5I8L+H/TXwCM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0Rf7xQAAAN0AAAAPAAAAAAAAAAAAAAAAAJgCAABkcnMv&#10;ZG93bnJldi54bWxQSwUGAAAAAAQABAD1AAAAigMAAAAA&#10;" filled="f" stroked="f">
              <v:textbox>
                <w:txbxContent>
                  <w:p w:rsidR="00042C34" w:rsidRDefault="00042C34" w:rsidP="00DE1AFF">
                    <w:pPr>
                      <w:rPr>
                        <w:rFonts w:ascii="Arial" w:hAnsi="Arial" w:cs="Arial"/>
                        <w:sz w:val="16"/>
                      </w:rPr>
                    </w:pPr>
                    <w:r>
                      <w:rPr>
                        <w:rFonts w:ascii="Arial" w:hAnsi="Arial" w:cs="Arial"/>
                        <w:sz w:val="16"/>
                      </w:rPr>
                      <w:t>Vacío</w:t>
                    </w:r>
                  </w:p>
                </w:txbxContent>
              </v:textbox>
            </v:shape>
            <v:shape id="Text Box 606" o:spid="_x0000_s3275" type="#_x0000_t202" style="position:absolute;left:7119;top:7857;width:1926;height:50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3NG8IA&#10;AADdAAAADwAAAGRycy9kb3ducmV2LnhtbERPz2vCMBS+C/sfwht4s8mKyuxMiziEnRx2m7Dbo3m2&#10;Zc1LaTLb/ffLQfD48f3eFpPtxJUG3zrW8JQoEMSVMy3XGj4/DotnED4gG+wck4Y/8lDkD7MtZsaN&#10;fKJrGWoRQ9hnqKEJoc+k9FVDFn3ieuLIXdxgMUQ41NIMOMZw28lUqbW02HJsaLCnfUPVT/lrNXwd&#10;L9/npXqvX+2qH92kJNuN1Hr+OO1eQASawl18c78ZDWm6jPvjm/gEZP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7c0bwgAAAN0AAAAPAAAAAAAAAAAAAAAAAJgCAABkcnMvZG93&#10;bnJldi54bWxQSwUGAAAAAAQABAD1AAAAhwMAAAAA&#10;" filled="f" stroked="f">
              <v:textbox>
                <w:txbxContent>
                  <w:p w:rsidR="00042C34" w:rsidRDefault="00042C34" w:rsidP="00DE1AFF">
                    <w:pPr>
                      <w:rPr>
                        <w:rFonts w:ascii="Arial" w:hAnsi="Arial" w:cs="Arial"/>
                        <w:sz w:val="16"/>
                      </w:rPr>
                    </w:pPr>
                    <w:r>
                      <w:rPr>
                        <w:rFonts w:ascii="Arial" w:hAnsi="Arial" w:cs="Arial"/>
                        <w:sz w:val="16"/>
                      </w:rPr>
                      <w:t>1/3 Potencia nominal</w:t>
                    </w:r>
                  </w:p>
                </w:txbxContent>
              </v:textbox>
            </v:shape>
            <v:shape id="Text Box 607" o:spid="_x0000_s3276" type="#_x0000_t202" style="position:absolute;left:7287;top:7359;width:1848;height:50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FogMQA&#10;AADdAAAADwAAAGRycy9kb3ducmV2LnhtbESPQWvCQBSE74L/YXmCN901aNHoKmIRPFlqVfD2yD6T&#10;YPZtyG5N/PfdQqHHYWa+YVabzlbiSY0vHWuYjBUI4syZknMN56/9aA7CB2SDlWPS8CIPm3W/t8LU&#10;uJY/6XkKuYgQ9ilqKEKoUyl9VpBFP3Y1cfTurrEYomxyaRpsI9xWMlHqTVosOS4UWNOuoOxx+rYa&#10;Lsf77TpVH/m7ndWt65Rku5BaDwfddgkiUBf+w3/tg9GQJNMJ/L6JT0C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2haIDEAAAA3QAAAA8AAAAAAAAAAAAAAAAAmAIAAGRycy9k&#10;b3ducmV2LnhtbFBLBQYAAAAABAAEAPUAAACJAwAAAAA=&#10;" filled="f" stroked="f">
              <v:textbox>
                <w:txbxContent>
                  <w:p w:rsidR="00042C34" w:rsidRDefault="00042C34" w:rsidP="00DE1AFF">
                    <w:pPr>
                      <w:rPr>
                        <w:rFonts w:ascii="Arial" w:hAnsi="Arial" w:cs="Arial"/>
                        <w:sz w:val="16"/>
                      </w:rPr>
                    </w:pPr>
                    <w:r>
                      <w:rPr>
                        <w:rFonts w:ascii="Arial" w:hAnsi="Arial" w:cs="Arial"/>
                        <w:sz w:val="16"/>
                      </w:rPr>
                      <w:t>2/3 Potencia nominal</w:t>
                    </w:r>
                  </w:p>
                </w:txbxContent>
              </v:textbox>
            </v:shape>
            <v:shape id="Text Box 608" o:spid="_x0000_s3277" type="#_x0000_t202" style="position:absolute;left:7341;top:6783;width:1608;height:50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P298QA&#10;AADdAAAADwAAAGRycy9kb3ducmV2LnhtbESPQWvCQBSE7wX/w/KE3prdBi01uoooBU9KbSt4e2Sf&#10;SWj2bciuJv57VxA8DjPzDTNb9LYWF2p95VjDe6JAEOfOVFxo+P35evsE4QOywdoxabiSh8V88DLD&#10;zLiOv+myD4WIEPYZaihDaDIpfV6SRZ+4hjh6J9daDFG2hTQtdhFua5kq9SEtVhwXSmxoVVL+vz9b&#10;DX/b0/EwUrtibcdN53ol2U6k1q/DfjkFEagPz/CjvTEa0nSUwv1NfAJyf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1z9vfEAAAA3QAAAA8AAAAAAAAAAAAAAAAAmAIAAGRycy9k&#10;b3ducmV2LnhtbFBLBQYAAAAABAAEAPUAAACJAwAAAAA=&#10;" filled="f" stroked="f">
              <v:textbox>
                <w:txbxContent>
                  <w:p w:rsidR="00042C34" w:rsidRDefault="00042C34" w:rsidP="00DE1AFF">
                    <w:pPr>
                      <w:rPr>
                        <w:rFonts w:ascii="Arial" w:hAnsi="Arial" w:cs="Arial"/>
                        <w:sz w:val="16"/>
                      </w:rPr>
                    </w:pPr>
                    <w:r>
                      <w:rPr>
                        <w:rFonts w:ascii="Arial" w:hAnsi="Arial" w:cs="Arial"/>
                        <w:sz w:val="16"/>
                      </w:rPr>
                      <w:t>Potencia nominal</w:t>
                    </w:r>
                  </w:p>
                </w:txbxContent>
              </v:textbox>
            </v:shape>
            <v:shape id="Text Box 609" o:spid="_x0000_s3278" type="#_x0000_t202" style="position:absolute;left:5277;top:6461;width:1338;height:50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9TbMUA&#10;AADdAAAADwAAAGRycy9kb3ducmV2LnhtbESPW2sCMRSE3wX/QziCb5p0tdKuG6VUBJ9atBfw7bA5&#10;e6Gbk2UT3e2/bwqCj8PMfMNk28E24kqdrx1reJgrEMS5MzWXGj4/9rMnED4gG2wck4Zf8rDdjEcZ&#10;psb1fKTrKZQiQtinqKEKoU2l9HlFFv3ctcTRK1xnMUTZldJ02Ee4bWSi1EparDkuVNjSa0X5z+li&#10;NXy9FefvpXovd/ax7d2gJNtnqfV0MrysQQQawj18ax+MhiRZLuD/TXwCcv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P1NsxQAAAN0AAAAPAAAAAAAAAAAAAAAAAJgCAABkcnMv&#10;ZG93bnJldi54bWxQSwUGAAAAAAQABAD1AAAAigMAAAAA&#10;" filled="f" stroked="f">
              <v:textbox>
                <w:txbxContent>
                  <w:p w:rsidR="00042C34" w:rsidRDefault="00042C34" w:rsidP="00DE1AFF">
                    <w:pPr>
                      <w:rPr>
                        <w:rFonts w:ascii="Arial" w:hAnsi="Arial" w:cs="Arial"/>
                        <w:sz w:val="16"/>
                      </w:rPr>
                    </w:pPr>
                    <w:r>
                      <w:rPr>
                        <w:rFonts w:ascii="Arial" w:hAnsi="Arial" w:cs="Arial"/>
                        <w:sz w:val="16"/>
                      </w:rPr>
                      <w:t xml:space="preserve">cos </w:t>
                    </w:r>
                    <w:r>
                      <w:rPr>
                        <w:rFonts w:ascii="Arial" w:hAnsi="Arial" w:cs="Arial"/>
                        <w:sz w:val="16"/>
                        <w:szCs w:val="16"/>
                      </w:rPr>
                      <w:sym w:font="Symbol" w:char="F06A"/>
                    </w:r>
                    <w:r>
                      <w:rPr>
                        <w:rFonts w:ascii="Arial" w:hAnsi="Arial" w:cs="Arial"/>
                        <w:sz w:val="16"/>
                      </w:rPr>
                      <w:t xml:space="preserve"> = 1</w:t>
                    </w:r>
                  </w:p>
                </w:txbxContent>
              </v:textbox>
            </v:shape>
            <v:shape id="Text Box 610" o:spid="_x0000_s3279" type="#_x0000_t202" style="position:absolute;left:5721;top:6981;width:1338;height:65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bLGMQA&#10;AADdAAAADwAAAGRycy9kb3ducmV2LnhtbESPQWvCQBSE74X+h+UVvNXdhlRqdJVSETxVtCp4e2Sf&#10;SWj2bciuJv57VxA8DjPzDTOd97YWF2p95VjDx1CBIM6dqbjQsPtbvn+B8AHZYO2YNFzJw3z2+jLF&#10;zLiON3TZhkJECPsMNZQhNJmUPi/Joh+6hjh6J9daDFG2hTQtdhFua5koNZIWK44LJTb0U1L+vz1b&#10;Dfvf0/GQqnWxsJ9N53ol2Y6l1oO3/nsCIlAfnuFHe2U0JEmawv1NfAJyd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3WyxjEAAAA3QAAAA8AAAAAAAAAAAAAAAAAmAIAAGRycy9k&#10;b3ducmV2LnhtbFBLBQYAAAAABAAEAPUAAACJAwAAAAA=&#10;" filled="f" stroked="f">
              <v:textbox>
                <w:txbxContent>
                  <w:p w:rsidR="00042C34" w:rsidRDefault="00042C34" w:rsidP="00DE1AFF">
                    <w:pPr>
                      <w:pStyle w:val="BodyText2"/>
                      <w:rPr>
                        <w:rFonts w:ascii="Arial" w:hAnsi="Arial" w:cs="Arial"/>
                        <w:b w:val="0"/>
                        <w:i w:val="0"/>
                        <w:sz w:val="16"/>
                        <w:szCs w:val="16"/>
                      </w:rPr>
                    </w:pPr>
                    <w:r>
                      <w:rPr>
                        <w:rFonts w:ascii="Arial" w:hAnsi="Arial" w:cs="Arial"/>
                        <w:b w:val="0"/>
                        <w:i w:val="0"/>
                        <w:sz w:val="16"/>
                        <w:szCs w:val="16"/>
                      </w:rPr>
                      <w:t xml:space="preserve"> cos </w:t>
                    </w:r>
                    <w:r>
                      <w:rPr>
                        <w:rFonts w:ascii="Arial" w:hAnsi="Arial" w:cs="Arial"/>
                        <w:b w:val="0"/>
                        <w:i w:val="0"/>
                        <w:sz w:val="16"/>
                        <w:szCs w:val="16"/>
                      </w:rPr>
                      <w:sym w:font="Symbol" w:char="F06A"/>
                    </w:r>
                    <w:r>
                      <w:rPr>
                        <w:rFonts w:ascii="Arial" w:hAnsi="Arial" w:cs="Arial"/>
                        <w:b w:val="0"/>
                        <w:i w:val="0"/>
                        <w:sz w:val="16"/>
                        <w:szCs w:val="16"/>
                      </w:rPr>
                      <w:t xml:space="preserve"> </w:t>
                    </w:r>
                  </w:p>
                  <w:p w:rsidR="00042C34" w:rsidRDefault="00042C34" w:rsidP="00DE1AFF">
                    <w:pPr>
                      <w:pStyle w:val="BodyText2"/>
                      <w:rPr>
                        <w:rFonts w:ascii="Arial" w:hAnsi="Arial" w:cs="Arial"/>
                        <w:b w:val="0"/>
                        <w:i w:val="0"/>
                        <w:sz w:val="16"/>
                        <w:szCs w:val="16"/>
                      </w:rPr>
                    </w:pPr>
                    <w:r>
                      <w:rPr>
                        <w:rFonts w:ascii="Arial" w:hAnsi="Arial" w:cs="Arial"/>
                        <w:b w:val="0"/>
                        <w:i w:val="0"/>
                        <w:sz w:val="16"/>
                        <w:szCs w:val="16"/>
                      </w:rPr>
                      <w:t xml:space="preserve"> en adelanto</w:t>
                    </w:r>
                  </w:p>
                </w:txbxContent>
              </v:textbox>
            </v:shape>
            <v:shape id="Text Box 611" o:spid="_x0000_s3280" type="#_x0000_t202" style="position:absolute;left:4479;top:6881;width:1338;height:6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pug8UA&#10;AADdAAAADwAAAGRycy9kb3ducmV2LnhtbESPQWvCQBSE7wX/w/KE3uquIRaNriItQk8ttSp4e2Sf&#10;STD7NmTXJP33XUHocZiZb5jVZrC16Kj1lWMN04kCQZw7U3Gh4fCze5mD8AHZYO2YNPySh8169LTC&#10;zLiev6nbh0JECPsMNZQhNJmUPi/Jop+4hjh6F9daDFG2hTQt9hFua5ko9SotVhwXSmzoraT8ur9Z&#10;DcfPy/mUqq/i3c6a3g1Ksl1IrZ/Hw3YJItAQ/sOP9ofRkCTpDO5v4hO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mm6DxQAAAN0AAAAPAAAAAAAAAAAAAAAAAJgCAABkcnMv&#10;ZG93bnJldi54bWxQSwUGAAAAAAQABAD1AAAAigMAAAAA&#10;" filled="f" stroked="f">
              <v:textbox>
                <w:txbxContent>
                  <w:p w:rsidR="00042C34" w:rsidRDefault="00042C34" w:rsidP="00DE1AFF">
                    <w:pPr>
                      <w:jc w:val="center"/>
                      <w:rPr>
                        <w:rFonts w:ascii="Arial" w:hAnsi="Arial" w:cs="Arial"/>
                        <w:sz w:val="16"/>
                      </w:rPr>
                    </w:pPr>
                    <w:r>
                      <w:rPr>
                        <w:rFonts w:ascii="Arial" w:hAnsi="Arial" w:cs="Arial"/>
                        <w:sz w:val="16"/>
                      </w:rPr>
                      <w:t xml:space="preserve">  cos </w:t>
                    </w:r>
                    <w:r>
                      <w:rPr>
                        <w:rFonts w:ascii="Arial" w:hAnsi="Arial" w:cs="Arial"/>
                        <w:sz w:val="16"/>
                        <w:szCs w:val="16"/>
                      </w:rPr>
                      <w:sym w:font="Symbol" w:char="F06A"/>
                    </w:r>
                    <w:r>
                      <w:rPr>
                        <w:rFonts w:ascii="Arial" w:hAnsi="Arial" w:cs="Arial"/>
                        <w:sz w:val="16"/>
                      </w:rPr>
                      <w:t xml:space="preserve"> </w:t>
                    </w:r>
                  </w:p>
                  <w:p w:rsidR="00042C34" w:rsidRDefault="00042C34" w:rsidP="00DE1AFF">
                    <w:pPr>
                      <w:jc w:val="right"/>
                      <w:rPr>
                        <w:rFonts w:ascii="Arial" w:hAnsi="Arial" w:cs="Arial"/>
                        <w:sz w:val="16"/>
                      </w:rPr>
                    </w:pPr>
                    <w:r>
                      <w:rPr>
                        <w:rFonts w:ascii="Arial" w:hAnsi="Arial" w:cs="Arial"/>
                        <w:sz w:val="16"/>
                      </w:rPr>
                      <w:t>en atraso</w:t>
                    </w:r>
                  </w:p>
                </w:txbxContent>
              </v:textbox>
            </v:shape>
          </v:group>
        </w:pict>
      </w:r>
    </w:p>
    <w:p w:rsidR="00042C34" w:rsidRDefault="00042C34" w:rsidP="00DE1AFF">
      <w:pPr>
        <w:jc w:val="both"/>
        <w:rPr>
          <w:rFonts w:ascii="Verdana" w:hAnsi="Verdana" w:cs="Arial"/>
          <w:noProof/>
        </w:rPr>
      </w:pP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both"/>
        <w:rPr>
          <w:rFonts w:ascii="Verdana" w:hAnsi="Verdana" w:cs="Arial"/>
          <w:noProof/>
        </w:rPr>
      </w:pPr>
    </w:p>
    <w:p w:rsidR="00042C34" w:rsidRDefault="00042C34" w:rsidP="00DE1AFF">
      <w:pPr>
        <w:jc w:val="center"/>
        <w:rPr>
          <w:rFonts w:ascii="Verdana" w:hAnsi="Verdana" w:cs="Arial"/>
          <w:noProof/>
        </w:rPr>
      </w:pPr>
    </w:p>
    <w:p w:rsidR="00042C34" w:rsidRDefault="00042C34" w:rsidP="00DE1AFF">
      <w:pPr>
        <w:jc w:val="center"/>
        <w:rPr>
          <w:rFonts w:ascii="Verdana" w:hAnsi="Verdana" w:cs="Arial"/>
        </w:rPr>
      </w:pPr>
      <w:r>
        <w:rPr>
          <w:rFonts w:ascii="Verdana" w:hAnsi="Verdana" w:cs="Arial"/>
          <w:noProof/>
        </w:rPr>
        <w:t>Figura 9.46 Curvas características en “V” de un motor sincrónico</w:t>
      </w:r>
    </w:p>
    <w:p w:rsidR="00042C34" w:rsidRDefault="00042C34" w:rsidP="00DE1AFF">
      <w:pPr>
        <w:jc w:val="both"/>
        <w:rPr>
          <w:rFonts w:ascii="Verdana" w:hAnsi="Verdana" w:cs="Arial"/>
        </w:rPr>
      </w:pPr>
    </w:p>
    <w:p w:rsidR="00042C34" w:rsidRDefault="00042C34" w:rsidP="00DE1AFF">
      <w:pPr>
        <w:jc w:val="both"/>
        <w:rPr>
          <w:rFonts w:ascii="Verdana" w:hAnsi="Verdana" w:cs="Arial"/>
        </w:rPr>
      </w:pPr>
    </w:p>
    <w:p w:rsidR="00042C34" w:rsidRDefault="00042C34" w:rsidP="00DE1AFF">
      <w:pPr>
        <w:jc w:val="both"/>
        <w:rPr>
          <w:rFonts w:ascii="Verdana" w:hAnsi="Verdana" w:cs="Arial"/>
        </w:rPr>
      </w:pPr>
    </w:p>
    <w:p w:rsidR="00042C34" w:rsidRDefault="00042C34" w:rsidP="00DE1AFF">
      <w:pPr>
        <w:jc w:val="both"/>
        <w:rPr>
          <w:rFonts w:ascii="Verdana" w:hAnsi="Verdana" w:cs="Arial"/>
        </w:rPr>
      </w:pPr>
    </w:p>
    <w:p w:rsidR="00042C34" w:rsidRDefault="00042C34" w:rsidP="00DE1AFF">
      <w:pPr>
        <w:jc w:val="both"/>
        <w:rPr>
          <w:rFonts w:ascii="Verdana" w:hAnsi="Verdana" w:cs="Arial"/>
        </w:rPr>
      </w:pPr>
    </w:p>
    <w:p w:rsidR="00042C34" w:rsidRPr="007364A1" w:rsidRDefault="00042C34">
      <w:pPr>
        <w:rPr>
          <w:rFonts w:ascii="Verdana" w:hAnsi="Verdana"/>
        </w:rPr>
      </w:pPr>
      <w:bookmarkStart w:id="0" w:name="_GoBack"/>
      <w:bookmarkEnd w:id="0"/>
    </w:p>
    <w:sectPr w:rsidR="00042C34" w:rsidRPr="007364A1" w:rsidSect="0017453F">
      <w:headerReference w:type="default" r:id="rId36"/>
      <w:footerReference w:type="default" r:id="rId37"/>
      <w:pgSz w:w="12240" w:h="15840" w:code="1"/>
      <w:pgMar w:top="1985" w:right="851" w:bottom="1134" w:left="2268" w:header="1134" w:footer="1021" w:gutter="0"/>
      <w:pgNumType w:start="228"/>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42C34" w:rsidRDefault="00042C34" w:rsidP="00CD1415">
      <w:r>
        <w:separator/>
      </w:r>
    </w:p>
  </w:endnote>
  <w:endnote w:type="continuationSeparator" w:id="0">
    <w:p w:rsidR="00042C34" w:rsidRDefault="00042C34" w:rsidP="00CD141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2C34" w:rsidRPr="0017453F" w:rsidRDefault="00042C34">
    <w:pPr>
      <w:pStyle w:val="Footer"/>
      <w:jc w:val="right"/>
      <w:rPr>
        <w:rFonts w:ascii="Verdana" w:hAnsi="Verdana"/>
        <w:sz w:val="16"/>
        <w:szCs w:val="16"/>
      </w:rPr>
    </w:pPr>
    <w:r w:rsidRPr="0017453F">
      <w:rPr>
        <w:rFonts w:ascii="Verdana" w:hAnsi="Verdana"/>
        <w:sz w:val="16"/>
        <w:szCs w:val="16"/>
      </w:rPr>
      <w:fldChar w:fldCharType="begin"/>
    </w:r>
    <w:r w:rsidRPr="0017453F">
      <w:rPr>
        <w:rFonts w:ascii="Verdana" w:hAnsi="Verdana"/>
        <w:sz w:val="16"/>
        <w:szCs w:val="16"/>
      </w:rPr>
      <w:instrText>PAGE   \* MERGEFORMAT</w:instrText>
    </w:r>
    <w:r w:rsidRPr="0017453F">
      <w:rPr>
        <w:rFonts w:ascii="Verdana" w:hAnsi="Verdana"/>
        <w:sz w:val="16"/>
        <w:szCs w:val="16"/>
      </w:rPr>
      <w:fldChar w:fldCharType="separate"/>
    </w:r>
    <w:r w:rsidRPr="00741DB0">
      <w:rPr>
        <w:rFonts w:ascii="Verdana" w:hAnsi="Verdana"/>
        <w:noProof/>
        <w:sz w:val="16"/>
        <w:szCs w:val="16"/>
        <w:lang w:val="es-ES"/>
      </w:rPr>
      <w:t>259</w:t>
    </w:r>
    <w:r w:rsidRPr="0017453F">
      <w:rPr>
        <w:rFonts w:ascii="Verdana" w:hAnsi="Verdana"/>
        <w:sz w:val="16"/>
        <w:szCs w:val="16"/>
      </w:rPr>
      <w:fldChar w:fldCharType="end"/>
    </w:r>
  </w:p>
  <w:p w:rsidR="00042C34" w:rsidRPr="0017453F" w:rsidRDefault="00042C34">
    <w:pPr>
      <w:pStyle w:val="Footer"/>
      <w:rPr>
        <w:rFonts w:ascii="Verdana" w:hAnsi="Verdana"/>
        <w:sz w:val="16"/>
        <w:szCs w:val="16"/>
      </w:rPr>
    </w:pPr>
    <w:r w:rsidRPr="0017453F">
      <w:rPr>
        <w:rFonts w:ascii="Verdana" w:hAnsi="Verdana"/>
        <w:sz w:val="16"/>
        <w:szCs w:val="16"/>
      </w:rPr>
      <w:t>Ing. Julio Álvarez 04/13</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42C34" w:rsidRDefault="00042C34" w:rsidP="00CD1415">
      <w:r>
        <w:separator/>
      </w:r>
    </w:p>
  </w:footnote>
  <w:footnote w:type="continuationSeparator" w:id="0">
    <w:p w:rsidR="00042C34" w:rsidRDefault="00042C34" w:rsidP="00CD141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2C34" w:rsidRPr="00DE1AFF" w:rsidRDefault="00042C34" w:rsidP="00DE1AFF">
    <w:pPr>
      <w:pStyle w:val="Header"/>
      <w:jc w:val="right"/>
      <w:rPr>
        <w:rFonts w:ascii="Verdana" w:hAnsi="Verdana"/>
        <w:sz w:val="16"/>
        <w:szCs w:val="16"/>
        <w:lang w:val="es-MX"/>
      </w:rPr>
    </w:pPr>
    <w:r w:rsidRPr="00DE1AFF">
      <w:rPr>
        <w:rFonts w:ascii="Verdana" w:hAnsi="Verdana"/>
        <w:sz w:val="16"/>
        <w:szCs w:val="16"/>
        <w:lang w:val="es-MX"/>
      </w:rPr>
      <w:t>MAQUINA SINCRÓNICA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rPr>
        <w:rFonts w:cs="Times New Roman"/>
      </w:rPr>
    </w:lvl>
  </w:abstractNum>
  <w:abstractNum w:abstractNumId="1">
    <w:nsid w:val="01EC61D9"/>
    <w:multiLevelType w:val="multilevel"/>
    <w:tmpl w:val="03B6990A"/>
    <w:lvl w:ilvl="0">
      <w:start w:val="1"/>
      <w:numFmt w:val="decimal"/>
      <w:lvlText w:val="%1"/>
      <w:lvlJc w:val="left"/>
      <w:pPr>
        <w:tabs>
          <w:tab w:val="num" w:pos="705"/>
        </w:tabs>
        <w:ind w:left="705" w:hanging="705"/>
      </w:pPr>
      <w:rPr>
        <w:rFonts w:cs="Times New Roman" w:hint="default"/>
      </w:rPr>
    </w:lvl>
    <w:lvl w:ilvl="1">
      <w:start w:val="8"/>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440"/>
        </w:tabs>
        <w:ind w:left="1440" w:hanging="1440"/>
      </w:pPr>
      <w:rPr>
        <w:rFonts w:cs="Times New Roman" w:hint="default"/>
      </w:rPr>
    </w:lvl>
    <w:lvl w:ilvl="5">
      <w:start w:val="1"/>
      <w:numFmt w:val="decimal"/>
      <w:lvlText w:val="%1.%2.%3.%4.%5.%6"/>
      <w:lvlJc w:val="left"/>
      <w:pPr>
        <w:tabs>
          <w:tab w:val="num" w:pos="1800"/>
        </w:tabs>
        <w:ind w:left="1800" w:hanging="180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Text w:val="%1.%2.%3.%4.%5.%6.%7.%8"/>
      <w:lvlJc w:val="left"/>
      <w:pPr>
        <w:tabs>
          <w:tab w:val="num" w:pos="2160"/>
        </w:tabs>
        <w:ind w:left="2160" w:hanging="2160"/>
      </w:pPr>
      <w:rPr>
        <w:rFonts w:cs="Times New Roman" w:hint="default"/>
      </w:rPr>
    </w:lvl>
    <w:lvl w:ilvl="8">
      <w:start w:val="1"/>
      <w:numFmt w:val="decimal"/>
      <w:lvlText w:val="%1.%2.%3.%4.%5.%6.%7.%8.%9"/>
      <w:lvlJc w:val="left"/>
      <w:pPr>
        <w:tabs>
          <w:tab w:val="num" w:pos="2520"/>
        </w:tabs>
        <w:ind w:left="2520" w:hanging="2520"/>
      </w:pPr>
      <w:rPr>
        <w:rFonts w:cs="Times New Roman" w:hint="default"/>
      </w:rPr>
    </w:lvl>
  </w:abstractNum>
  <w:abstractNum w:abstractNumId="2">
    <w:nsid w:val="02F94820"/>
    <w:multiLevelType w:val="hybridMultilevel"/>
    <w:tmpl w:val="49E2F672"/>
    <w:lvl w:ilvl="0" w:tplc="FFFFFFFF">
      <w:start w:val="1"/>
      <w:numFmt w:val="bullet"/>
      <w:lvlText w:val=""/>
      <w:lvlJc w:val="left"/>
      <w:pPr>
        <w:tabs>
          <w:tab w:val="num" w:pos="2280"/>
        </w:tabs>
        <w:ind w:left="2280" w:hanging="360"/>
      </w:pPr>
      <w:rPr>
        <w:rFonts w:ascii="Symbol" w:hAnsi="Symbol" w:hint="default"/>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3">
    <w:nsid w:val="05357FD2"/>
    <w:multiLevelType w:val="singleLevel"/>
    <w:tmpl w:val="D70C8CBA"/>
    <w:lvl w:ilvl="0">
      <w:start w:val="1"/>
      <w:numFmt w:val="lowerLetter"/>
      <w:lvlText w:val="%1)"/>
      <w:lvlJc w:val="left"/>
      <w:pPr>
        <w:tabs>
          <w:tab w:val="num" w:pos="1064"/>
        </w:tabs>
        <w:ind w:left="1064" w:hanging="360"/>
      </w:pPr>
      <w:rPr>
        <w:rFonts w:cs="Times New Roman" w:hint="default"/>
      </w:rPr>
    </w:lvl>
  </w:abstractNum>
  <w:abstractNum w:abstractNumId="4">
    <w:nsid w:val="0D25035F"/>
    <w:multiLevelType w:val="hybridMultilevel"/>
    <w:tmpl w:val="169A822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11F63808"/>
    <w:multiLevelType w:val="hybridMultilevel"/>
    <w:tmpl w:val="B1188C8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nsid w:val="13403C67"/>
    <w:multiLevelType w:val="singleLevel"/>
    <w:tmpl w:val="7130E008"/>
    <w:lvl w:ilvl="0">
      <w:start w:val="1"/>
      <w:numFmt w:val="lowerLetter"/>
      <w:lvlText w:val="%1) "/>
      <w:legacy w:legacy="1" w:legacySpace="0" w:legacyIndent="283"/>
      <w:lvlJc w:val="left"/>
      <w:pPr>
        <w:ind w:left="987" w:hanging="283"/>
      </w:pPr>
      <w:rPr>
        <w:rFonts w:ascii="Times New Roman" w:hAnsi="Times New Roman" w:cs="Times New Roman" w:hint="default"/>
        <w:b w:val="0"/>
        <w:i w:val="0"/>
        <w:sz w:val="24"/>
        <w:u w:val="none"/>
      </w:rPr>
    </w:lvl>
  </w:abstractNum>
  <w:abstractNum w:abstractNumId="7">
    <w:nsid w:val="13961CCA"/>
    <w:multiLevelType w:val="singleLevel"/>
    <w:tmpl w:val="3A00A068"/>
    <w:lvl w:ilvl="0">
      <w:start w:val="1"/>
      <w:numFmt w:val="lowerLetter"/>
      <w:lvlText w:val="%1)"/>
      <w:lvlJc w:val="left"/>
      <w:pPr>
        <w:tabs>
          <w:tab w:val="num" w:pos="1064"/>
        </w:tabs>
        <w:ind w:left="1064" w:hanging="360"/>
      </w:pPr>
      <w:rPr>
        <w:rFonts w:cs="Times New Roman" w:hint="default"/>
      </w:rPr>
    </w:lvl>
  </w:abstractNum>
  <w:abstractNum w:abstractNumId="8">
    <w:nsid w:val="153E1CA1"/>
    <w:multiLevelType w:val="multilevel"/>
    <w:tmpl w:val="16F05D4A"/>
    <w:lvl w:ilvl="0">
      <w:start w:val="11"/>
      <w:numFmt w:val="decimal"/>
      <w:lvlText w:val="%1"/>
      <w:lvlJc w:val="left"/>
      <w:pPr>
        <w:tabs>
          <w:tab w:val="num" w:pos="555"/>
        </w:tabs>
        <w:ind w:left="555" w:hanging="555"/>
      </w:pPr>
      <w:rPr>
        <w:rFonts w:cs="Times New Roman" w:hint="default"/>
      </w:rPr>
    </w:lvl>
    <w:lvl w:ilvl="1">
      <w:start w:val="8"/>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9">
    <w:nsid w:val="17152996"/>
    <w:multiLevelType w:val="multilevel"/>
    <w:tmpl w:val="4828A592"/>
    <w:lvl w:ilvl="0">
      <w:start w:val="6"/>
      <w:numFmt w:val="decimal"/>
      <w:lvlText w:val="%1"/>
      <w:lvlJc w:val="left"/>
      <w:pPr>
        <w:tabs>
          <w:tab w:val="num" w:pos="465"/>
        </w:tabs>
        <w:ind w:left="465" w:hanging="465"/>
      </w:pPr>
      <w:rPr>
        <w:rFonts w:cs="Times New Roman" w:hint="default"/>
        <w:b/>
      </w:rPr>
    </w:lvl>
    <w:lvl w:ilvl="1">
      <w:start w:val="12"/>
      <w:numFmt w:val="decimal"/>
      <w:lvlText w:val="%1.%2"/>
      <w:lvlJc w:val="left"/>
      <w:pPr>
        <w:tabs>
          <w:tab w:val="num" w:pos="465"/>
        </w:tabs>
        <w:ind w:left="465" w:hanging="465"/>
      </w:pPr>
      <w:rPr>
        <w:rFonts w:cs="Times New Roman" w:hint="default"/>
        <w:b/>
      </w:rPr>
    </w:lvl>
    <w:lvl w:ilvl="2">
      <w:start w:val="1"/>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1080"/>
        </w:tabs>
        <w:ind w:left="1080" w:hanging="1080"/>
      </w:pPr>
      <w:rPr>
        <w:rFonts w:cs="Times New Roman" w:hint="default"/>
        <w:b/>
      </w:rPr>
    </w:lvl>
    <w:lvl w:ilvl="4">
      <w:start w:val="1"/>
      <w:numFmt w:val="decimal"/>
      <w:lvlText w:val="%1.%2.%3.%4.%5"/>
      <w:lvlJc w:val="left"/>
      <w:pPr>
        <w:tabs>
          <w:tab w:val="num" w:pos="1080"/>
        </w:tabs>
        <w:ind w:left="1080" w:hanging="1080"/>
      </w:pPr>
      <w:rPr>
        <w:rFonts w:cs="Times New Roman" w:hint="default"/>
        <w:b/>
      </w:rPr>
    </w:lvl>
    <w:lvl w:ilvl="5">
      <w:start w:val="1"/>
      <w:numFmt w:val="decimal"/>
      <w:lvlText w:val="%1.%2.%3.%4.%5.%6"/>
      <w:lvlJc w:val="left"/>
      <w:pPr>
        <w:tabs>
          <w:tab w:val="num" w:pos="1440"/>
        </w:tabs>
        <w:ind w:left="1440" w:hanging="1440"/>
      </w:pPr>
      <w:rPr>
        <w:rFonts w:cs="Times New Roman" w:hint="default"/>
        <w:b/>
      </w:rPr>
    </w:lvl>
    <w:lvl w:ilvl="6">
      <w:start w:val="1"/>
      <w:numFmt w:val="decimal"/>
      <w:lvlText w:val="%1.%2.%3.%4.%5.%6.%7"/>
      <w:lvlJc w:val="left"/>
      <w:pPr>
        <w:tabs>
          <w:tab w:val="num" w:pos="1440"/>
        </w:tabs>
        <w:ind w:left="1440" w:hanging="1440"/>
      </w:pPr>
      <w:rPr>
        <w:rFonts w:cs="Times New Roman" w:hint="default"/>
        <w:b/>
      </w:rPr>
    </w:lvl>
    <w:lvl w:ilvl="7">
      <w:start w:val="1"/>
      <w:numFmt w:val="decimal"/>
      <w:lvlText w:val="%1.%2.%3.%4.%5.%6.%7.%8"/>
      <w:lvlJc w:val="left"/>
      <w:pPr>
        <w:tabs>
          <w:tab w:val="num" w:pos="1800"/>
        </w:tabs>
        <w:ind w:left="1800" w:hanging="1800"/>
      </w:pPr>
      <w:rPr>
        <w:rFonts w:cs="Times New Roman" w:hint="default"/>
        <w:b/>
      </w:rPr>
    </w:lvl>
    <w:lvl w:ilvl="8">
      <w:start w:val="1"/>
      <w:numFmt w:val="decimal"/>
      <w:lvlText w:val="%1.%2.%3.%4.%5.%6.%7.%8.%9"/>
      <w:lvlJc w:val="left"/>
      <w:pPr>
        <w:tabs>
          <w:tab w:val="num" w:pos="1800"/>
        </w:tabs>
        <w:ind w:left="1800" w:hanging="1800"/>
      </w:pPr>
      <w:rPr>
        <w:rFonts w:cs="Times New Roman" w:hint="default"/>
        <w:b/>
      </w:rPr>
    </w:lvl>
  </w:abstractNum>
  <w:abstractNum w:abstractNumId="10">
    <w:nsid w:val="1CA81F48"/>
    <w:multiLevelType w:val="singleLevel"/>
    <w:tmpl w:val="7A020FE6"/>
    <w:lvl w:ilvl="0">
      <w:start w:val="1"/>
      <w:numFmt w:val="lowerLetter"/>
      <w:lvlText w:val="%1)"/>
      <w:lvlJc w:val="left"/>
      <w:pPr>
        <w:tabs>
          <w:tab w:val="num" w:pos="1064"/>
        </w:tabs>
        <w:ind w:left="1064" w:hanging="360"/>
      </w:pPr>
      <w:rPr>
        <w:rFonts w:cs="Times New Roman" w:hint="default"/>
      </w:rPr>
    </w:lvl>
  </w:abstractNum>
  <w:abstractNum w:abstractNumId="11">
    <w:nsid w:val="20A75CF8"/>
    <w:multiLevelType w:val="multilevel"/>
    <w:tmpl w:val="C5665A2E"/>
    <w:lvl w:ilvl="0">
      <w:start w:val="11"/>
      <w:numFmt w:val="decimal"/>
      <w:lvlText w:val="%1"/>
      <w:lvlJc w:val="left"/>
      <w:pPr>
        <w:tabs>
          <w:tab w:val="num" w:pos="555"/>
        </w:tabs>
        <w:ind w:left="555" w:hanging="555"/>
      </w:pPr>
      <w:rPr>
        <w:rFonts w:cs="Times New Roman" w:hint="default"/>
        <w:b/>
      </w:rPr>
    </w:lvl>
    <w:lvl w:ilvl="1">
      <w:start w:val="8"/>
      <w:numFmt w:val="decimal"/>
      <w:lvlText w:val="%1.%2"/>
      <w:lvlJc w:val="left"/>
      <w:pPr>
        <w:tabs>
          <w:tab w:val="num" w:pos="720"/>
        </w:tabs>
        <w:ind w:left="720" w:hanging="720"/>
      </w:pPr>
      <w:rPr>
        <w:rFonts w:cs="Times New Roman" w:hint="default"/>
        <w:b/>
      </w:rPr>
    </w:lvl>
    <w:lvl w:ilvl="2">
      <w:start w:val="1"/>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1080"/>
        </w:tabs>
        <w:ind w:left="1080" w:hanging="1080"/>
      </w:pPr>
      <w:rPr>
        <w:rFonts w:cs="Times New Roman" w:hint="default"/>
        <w:b/>
      </w:rPr>
    </w:lvl>
    <w:lvl w:ilvl="4">
      <w:start w:val="1"/>
      <w:numFmt w:val="decimal"/>
      <w:lvlText w:val="%1.%2.%3.%4.%5"/>
      <w:lvlJc w:val="left"/>
      <w:pPr>
        <w:tabs>
          <w:tab w:val="num" w:pos="1080"/>
        </w:tabs>
        <w:ind w:left="1080" w:hanging="1080"/>
      </w:pPr>
      <w:rPr>
        <w:rFonts w:cs="Times New Roman" w:hint="default"/>
        <w:b/>
      </w:rPr>
    </w:lvl>
    <w:lvl w:ilvl="5">
      <w:start w:val="1"/>
      <w:numFmt w:val="decimal"/>
      <w:lvlText w:val="%1.%2.%3.%4.%5.%6"/>
      <w:lvlJc w:val="left"/>
      <w:pPr>
        <w:tabs>
          <w:tab w:val="num" w:pos="1440"/>
        </w:tabs>
        <w:ind w:left="1440" w:hanging="1440"/>
      </w:pPr>
      <w:rPr>
        <w:rFonts w:cs="Times New Roman" w:hint="default"/>
        <w:b/>
      </w:rPr>
    </w:lvl>
    <w:lvl w:ilvl="6">
      <w:start w:val="1"/>
      <w:numFmt w:val="decimal"/>
      <w:lvlText w:val="%1.%2.%3.%4.%5.%6.%7"/>
      <w:lvlJc w:val="left"/>
      <w:pPr>
        <w:tabs>
          <w:tab w:val="num" w:pos="1800"/>
        </w:tabs>
        <w:ind w:left="1800" w:hanging="1800"/>
      </w:pPr>
      <w:rPr>
        <w:rFonts w:cs="Times New Roman" w:hint="default"/>
        <w:b/>
      </w:rPr>
    </w:lvl>
    <w:lvl w:ilvl="7">
      <w:start w:val="1"/>
      <w:numFmt w:val="decimal"/>
      <w:lvlText w:val="%1.%2.%3.%4.%5.%6.%7.%8"/>
      <w:lvlJc w:val="left"/>
      <w:pPr>
        <w:tabs>
          <w:tab w:val="num" w:pos="1800"/>
        </w:tabs>
        <w:ind w:left="1800" w:hanging="1800"/>
      </w:pPr>
      <w:rPr>
        <w:rFonts w:cs="Times New Roman" w:hint="default"/>
        <w:b/>
      </w:rPr>
    </w:lvl>
    <w:lvl w:ilvl="8">
      <w:start w:val="1"/>
      <w:numFmt w:val="decimal"/>
      <w:lvlText w:val="%1.%2.%3.%4.%5.%6.%7.%8.%9"/>
      <w:lvlJc w:val="left"/>
      <w:pPr>
        <w:tabs>
          <w:tab w:val="num" w:pos="2160"/>
        </w:tabs>
        <w:ind w:left="2160" w:hanging="2160"/>
      </w:pPr>
      <w:rPr>
        <w:rFonts w:cs="Times New Roman" w:hint="default"/>
        <w:b/>
      </w:rPr>
    </w:lvl>
  </w:abstractNum>
  <w:abstractNum w:abstractNumId="12">
    <w:nsid w:val="212F401C"/>
    <w:multiLevelType w:val="singleLevel"/>
    <w:tmpl w:val="7130E008"/>
    <w:lvl w:ilvl="0">
      <w:start w:val="1"/>
      <w:numFmt w:val="lowerLetter"/>
      <w:lvlText w:val="%1) "/>
      <w:legacy w:legacy="1" w:legacySpace="0" w:legacyIndent="283"/>
      <w:lvlJc w:val="left"/>
      <w:pPr>
        <w:ind w:left="987" w:hanging="283"/>
      </w:pPr>
      <w:rPr>
        <w:rFonts w:ascii="Times New Roman" w:hAnsi="Times New Roman" w:cs="Times New Roman" w:hint="default"/>
        <w:b w:val="0"/>
        <w:i w:val="0"/>
        <w:sz w:val="24"/>
        <w:u w:val="none"/>
      </w:rPr>
    </w:lvl>
  </w:abstractNum>
  <w:abstractNum w:abstractNumId="13">
    <w:nsid w:val="2C17274A"/>
    <w:multiLevelType w:val="multilevel"/>
    <w:tmpl w:val="FEB041BA"/>
    <w:lvl w:ilvl="0">
      <w:start w:val="2"/>
      <w:numFmt w:val="decimal"/>
      <w:lvlText w:val="%1"/>
      <w:lvlJc w:val="left"/>
      <w:pPr>
        <w:tabs>
          <w:tab w:val="num" w:pos="450"/>
        </w:tabs>
        <w:ind w:left="450" w:hanging="450"/>
      </w:pPr>
      <w:rPr>
        <w:rFonts w:cs="Times New Roman" w:hint="default"/>
        <w:b/>
      </w:rPr>
    </w:lvl>
    <w:lvl w:ilvl="1">
      <w:start w:val="8"/>
      <w:numFmt w:val="decimal"/>
      <w:lvlText w:val="%1.%2"/>
      <w:lvlJc w:val="left"/>
      <w:pPr>
        <w:tabs>
          <w:tab w:val="num" w:pos="720"/>
        </w:tabs>
        <w:ind w:left="720" w:hanging="720"/>
      </w:pPr>
      <w:rPr>
        <w:rFonts w:cs="Times New Roman" w:hint="default"/>
        <w:b/>
      </w:rPr>
    </w:lvl>
    <w:lvl w:ilvl="2">
      <w:start w:val="1"/>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1080"/>
        </w:tabs>
        <w:ind w:left="1080" w:hanging="1080"/>
      </w:pPr>
      <w:rPr>
        <w:rFonts w:cs="Times New Roman" w:hint="default"/>
        <w:b/>
      </w:rPr>
    </w:lvl>
    <w:lvl w:ilvl="4">
      <w:start w:val="1"/>
      <w:numFmt w:val="decimal"/>
      <w:lvlText w:val="%1.%2.%3.%4.%5"/>
      <w:lvlJc w:val="left"/>
      <w:pPr>
        <w:tabs>
          <w:tab w:val="num" w:pos="1440"/>
        </w:tabs>
        <w:ind w:left="1440" w:hanging="1440"/>
      </w:pPr>
      <w:rPr>
        <w:rFonts w:cs="Times New Roman" w:hint="default"/>
        <w:b/>
      </w:rPr>
    </w:lvl>
    <w:lvl w:ilvl="5">
      <w:start w:val="1"/>
      <w:numFmt w:val="decimal"/>
      <w:lvlText w:val="%1.%2.%3.%4.%5.%6"/>
      <w:lvlJc w:val="left"/>
      <w:pPr>
        <w:tabs>
          <w:tab w:val="num" w:pos="1800"/>
        </w:tabs>
        <w:ind w:left="1800" w:hanging="1800"/>
      </w:pPr>
      <w:rPr>
        <w:rFonts w:cs="Times New Roman" w:hint="default"/>
        <w:b/>
      </w:rPr>
    </w:lvl>
    <w:lvl w:ilvl="6">
      <w:start w:val="1"/>
      <w:numFmt w:val="decimal"/>
      <w:lvlText w:val="%1.%2.%3.%4.%5.%6.%7"/>
      <w:lvlJc w:val="left"/>
      <w:pPr>
        <w:tabs>
          <w:tab w:val="num" w:pos="1800"/>
        </w:tabs>
        <w:ind w:left="1800" w:hanging="1800"/>
      </w:pPr>
      <w:rPr>
        <w:rFonts w:cs="Times New Roman" w:hint="default"/>
        <w:b/>
      </w:rPr>
    </w:lvl>
    <w:lvl w:ilvl="7">
      <w:start w:val="1"/>
      <w:numFmt w:val="decimal"/>
      <w:lvlText w:val="%1.%2.%3.%4.%5.%6.%7.%8"/>
      <w:lvlJc w:val="left"/>
      <w:pPr>
        <w:tabs>
          <w:tab w:val="num" w:pos="2160"/>
        </w:tabs>
        <w:ind w:left="2160" w:hanging="2160"/>
      </w:pPr>
      <w:rPr>
        <w:rFonts w:cs="Times New Roman" w:hint="default"/>
        <w:b/>
      </w:rPr>
    </w:lvl>
    <w:lvl w:ilvl="8">
      <w:start w:val="1"/>
      <w:numFmt w:val="decimal"/>
      <w:lvlText w:val="%1.%2.%3.%4.%5.%6.%7.%8.%9"/>
      <w:lvlJc w:val="left"/>
      <w:pPr>
        <w:tabs>
          <w:tab w:val="num" w:pos="2520"/>
        </w:tabs>
        <w:ind w:left="2520" w:hanging="2520"/>
      </w:pPr>
      <w:rPr>
        <w:rFonts w:cs="Times New Roman" w:hint="default"/>
        <w:b/>
      </w:rPr>
    </w:lvl>
  </w:abstractNum>
  <w:abstractNum w:abstractNumId="14">
    <w:nsid w:val="33E46D33"/>
    <w:multiLevelType w:val="multilevel"/>
    <w:tmpl w:val="D42C3E1C"/>
    <w:lvl w:ilvl="0">
      <w:start w:val="13"/>
      <w:numFmt w:val="decimal"/>
      <w:lvlText w:val="%1"/>
      <w:lvlJc w:val="left"/>
      <w:pPr>
        <w:tabs>
          <w:tab w:val="num" w:pos="720"/>
        </w:tabs>
        <w:ind w:left="720" w:hanging="720"/>
      </w:pPr>
      <w:rPr>
        <w:rFonts w:cs="Times New Roman" w:hint="default"/>
      </w:rPr>
    </w:lvl>
    <w:lvl w:ilvl="1">
      <w:start w:val="10"/>
      <w:numFmt w:val="decimal"/>
      <w:lvlText w:val="%1.%2"/>
      <w:lvlJc w:val="left"/>
      <w:pPr>
        <w:tabs>
          <w:tab w:val="num" w:pos="720"/>
        </w:tabs>
        <w:ind w:left="720" w:hanging="720"/>
      </w:pPr>
      <w:rPr>
        <w:rFonts w:cs="Times New Roman" w:hint="default"/>
        <w:b/>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440"/>
        </w:tabs>
        <w:ind w:left="1440" w:hanging="144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Text w:val="%1.%2.%3.%4.%5.%6.%7.%8"/>
      <w:lvlJc w:val="left"/>
      <w:pPr>
        <w:tabs>
          <w:tab w:val="num" w:pos="2160"/>
        </w:tabs>
        <w:ind w:left="2160" w:hanging="216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15">
    <w:nsid w:val="3839210D"/>
    <w:multiLevelType w:val="multilevel"/>
    <w:tmpl w:val="6C08FF1C"/>
    <w:lvl w:ilvl="0">
      <w:start w:val="5"/>
      <w:numFmt w:val="decimal"/>
      <w:lvlText w:val="%1"/>
      <w:lvlJc w:val="left"/>
      <w:pPr>
        <w:tabs>
          <w:tab w:val="num" w:pos="465"/>
        </w:tabs>
        <w:ind w:left="465" w:hanging="465"/>
      </w:pPr>
      <w:rPr>
        <w:rFonts w:cs="Times New Roman" w:hint="default"/>
        <w:b/>
      </w:rPr>
    </w:lvl>
    <w:lvl w:ilvl="1">
      <w:start w:val="12"/>
      <w:numFmt w:val="decimal"/>
      <w:lvlText w:val="%1.%2"/>
      <w:lvlJc w:val="left"/>
      <w:pPr>
        <w:tabs>
          <w:tab w:val="num" w:pos="465"/>
        </w:tabs>
        <w:ind w:left="465" w:hanging="465"/>
      </w:pPr>
      <w:rPr>
        <w:rFonts w:cs="Times New Roman" w:hint="default"/>
        <w:b/>
      </w:rPr>
    </w:lvl>
    <w:lvl w:ilvl="2">
      <w:start w:val="1"/>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1080"/>
        </w:tabs>
        <w:ind w:left="1080" w:hanging="1080"/>
      </w:pPr>
      <w:rPr>
        <w:rFonts w:cs="Times New Roman" w:hint="default"/>
        <w:b/>
      </w:rPr>
    </w:lvl>
    <w:lvl w:ilvl="4">
      <w:start w:val="1"/>
      <w:numFmt w:val="decimal"/>
      <w:lvlText w:val="%1.%2.%3.%4.%5"/>
      <w:lvlJc w:val="left"/>
      <w:pPr>
        <w:tabs>
          <w:tab w:val="num" w:pos="1080"/>
        </w:tabs>
        <w:ind w:left="1080" w:hanging="1080"/>
      </w:pPr>
      <w:rPr>
        <w:rFonts w:cs="Times New Roman" w:hint="default"/>
        <w:b/>
      </w:rPr>
    </w:lvl>
    <w:lvl w:ilvl="5">
      <w:start w:val="1"/>
      <w:numFmt w:val="decimal"/>
      <w:lvlText w:val="%1.%2.%3.%4.%5.%6"/>
      <w:lvlJc w:val="left"/>
      <w:pPr>
        <w:tabs>
          <w:tab w:val="num" w:pos="1440"/>
        </w:tabs>
        <w:ind w:left="1440" w:hanging="1440"/>
      </w:pPr>
      <w:rPr>
        <w:rFonts w:cs="Times New Roman" w:hint="default"/>
        <w:b/>
      </w:rPr>
    </w:lvl>
    <w:lvl w:ilvl="6">
      <w:start w:val="1"/>
      <w:numFmt w:val="decimal"/>
      <w:lvlText w:val="%1.%2.%3.%4.%5.%6.%7"/>
      <w:lvlJc w:val="left"/>
      <w:pPr>
        <w:tabs>
          <w:tab w:val="num" w:pos="1440"/>
        </w:tabs>
        <w:ind w:left="1440" w:hanging="1440"/>
      </w:pPr>
      <w:rPr>
        <w:rFonts w:cs="Times New Roman" w:hint="default"/>
        <w:b/>
      </w:rPr>
    </w:lvl>
    <w:lvl w:ilvl="7">
      <w:start w:val="1"/>
      <w:numFmt w:val="decimal"/>
      <w:lvlText w:val="%1.%2.%3.%4.%5.%6.%7.%8"/>
      <w:lvlJc w:val="left"/>
      <w:pPr>
        <w:tabs>
          <w:tab w:val="num" w:pos="1800"/>
        </w:tabs>
        <w:ind w:left="1800" w:hanging="1800"/>
      </w:pPr>
      <w:rPr>
        <w:rFonts w:cs="Times New Roman" w:hint="default"/>
        <w:b/>
      </w:rPr>
    </w:lvl>
    <w:lvl w:ilvl="8">
      <w:start w:val="1"/>
      <w:numFmt w:val="decimal"/>
      <w:lvlText w:val="%1.%2.%3.%4.%5.%6.%7.%8.%9"/>
      <w:lvlJc w:val="left"/>
      <w:pPr>
        <w:tabs>
          <w:tab w:val="num" w:pos="1800"/>
        </w:tabs>
        <w:ind w:left="1800" w:hanging="1800"/>
      </w:pPr>
      <w:rPr>
        <w:rFonts w:cs="Times New Roman" w:hint="default"/>
        <w:b/>
      </w:rPr>
    </w:lvl>
  </w:abstractNum>
  <w:abstractNum w:abstractNumId="16">
    <w:nsid w:val="39FD6607"/>
    <w:multiLevelType w:val="hybridMultilevel"/>
    <w:tmpl w:val="C326FCBA"/>
    <w:lvl w:ilvl="0" w:tplc="0C0A0001">
      <w:start w:val="1"/>
      <w:numFmt w:val="bullet"/>
      <w:lvlText w:val=""/>
      <w:lvlJc w:val="left"/>
      <w:pPr>
        <w:tabs>
          <w:tab w:val="num" w:pos="1068"/>
        </w:tabs>
        <w:ind w:left="1068" w:hanging="360"/>
      </w:pPr>
      <w:rPr>
        <w:rFonts w:ascii="Symbol" w:hAnsi="Symbol" w:hint="default"/>
      </w:rPr>
    </w:lvl>
    <w:lvl w:ilvl="1" w:tplc="0C0A0003">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17">
    <w:nsid w:val="3BDA5604"/>
    <w:multiLevelType w:val="hybridMultilevel"/>
    <w:tmpl w:val="389E73AC"/>
    <w:lvl w:ilvl="0" w:tplc="FFFFFFFF">
      <w:start w:val="1"/>
      <w:numFmt w:val="bullet"/>
      <w:lvlText w:val=""/>
      <w:lvlJc w:val="left"/>
      <w:pPr>
        <w:tabs>
          <w:tab w:val="num" w:pos="2280"/>
        </w:tabs>
        <w:ind w:left="2280" w:hanging="360"/>
      </w:pPr>
      <w:rPr>
        <w:rFonts w:ascii="Symbol" w:hAnsi="Symbol" w:hint="default"/>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18">
    <w:nsid w:val="3E5750ED"/>
    <w:multiLevelType w:val="multilevel"/>
    <w:tmpl w:val="B9CE81CC"/>
    <w:lvl w:ilvl="0">
      <w:start w:val="1"/>
      <w:numFmt w:val="decimal"/>
      <w:lvlText w:val="%1"/>
      <w:lvlJc w:val="left"/>
      <w:pPr>
        <w:tabs>
          <w:tab w:val="num" w:pos="450"/>
        </w:tabs>
        <w:ind w:left="450" w:hanging="450"/>
      </w:pPr>
      <w:rPr>
        <w:rFonts w:cs="Times New Roman" w:hint="default"/>
        <w:b/>
      </w:rPr>
    </w:lvl>
    <w:lvl w:ilvl="1">
      <w:start w:val="8"/>
      <w:numFmt w:val="decimal"/>
      <w:lvlText w:val="%1.%2"/>
      <w:lvlJc w:val="left"/>
      <w:pPr>
        <w:tabs>
          <w:tab w:val="num" w:pos="720"/>
        </w:tabs>
        <w:ind w:left="720" w:hanging="720"/>
      </w:pPr>
      <w:rPr>
        <w:rFonts w:cs="Times New Roman" w:hint="default"/>
        <w:b/>
      </w:rPr>
    </w:lvl>
    <w:lvl w:ilvl="2">
      <w:start w:val="1"/>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1080"/>
        </w:tabs>
        <w:ind w:left="1080" w:hanging="1080"/>
      </w:pPr>
      <w:rPr>
        <w:rFonts w:cs="Times New Roman" w:hint="default"/>
        <w:b/>
      </w:rPr>
    </w:lvl>
    <w:lvl w:ilvl="4">
      <w:start w:val="1"/>
      <w:numFmt w:val="decimal"/>
      <w:lvlText w:val="%1.%2.%3.%4.%5"/>
      <w:lvlJc w:val="left"/>
      <w:pPr>
        <w:tabs>
          <w:tab w:val="num" w:pos="1440"/>
        </w:tabs>
        <w:ind w:left="1440" w:hanging="1440"/>
      </w:pPr>
      <w:rPr>
        <w:rFonts w:cs="Times New Roman" w:hint="default"/>
        <w:b/>
      </w:rPr>
    </w:lvl>
    <w:lvl w:ilvl="5">
      <w:start w:val="1"/>
      <w:numFmt w:val="decimal"/>
      <w:lvlText w:val="%1.%2.%3.%4.%5.%6"/>
      <w:lvlJc w:val="left"/>
      <w:pPr>
        <w:tabs>
          <w:tab w:val="num" w:pos="1800"/>
        </w:tabs>
        <w:ind w:left="1800" w:hanging="1800"/>
      </w:pPr>
      <w:rPr>
        <w:rFonts w:cs="Times New Roman" w:hint="default"/>
        <w:b/>
      </w:rPr>
    </w:lvl>
    <w:lvl w:ilvl="6">
      <w:start w:val="1"/>
      <w:numFmt w:val="decimal"/>
      <w:lvlText w:val="%1.%2.%3.%4.%5.%6.%7"/>
      <w:lvlJc w:val="left"/>
      <w:pPr>
        <w:tabs>
          <w:tab w:val="num" w:pos="1800"/>
        </w:tabs>
        <w:ind w:left="1800" w:hanging="1800"/>
      </w:pPr>
      <w:rPr>
        <w:rFonts w:cs="Times New Roman" w:hint="default"/>
        <w:b/>
      </w:rPr>
    </w:lvl>
    <w:lvl w:ilvl="7">
      <w:start w:val="1"/>
      <w:numFmt w:val="decimal"/>
      <w:lvlText w:val="%1.%2.%3.%4.%5.%6.%7.%8"/>
      <w:lvlJc w:val="left"/>
      <w:pPr>
        <w:tabs>
          <w:tab w:val="num" w:pos="2160"/>
        </w:tabs>
        <w:ind w:left="2160" w:hanging="2160"/>
      </w:pPr>
      <w:rPr>
        <w:rFonts w:cs="Times New Roman" w:hint="default"/>
        <w:b/>
      </w:rPr>
    </w:lvl>
    <w:lvl w:ilvl="8">
      <w:start w:val="1"/>
      <w:numFmt w:val="decimal"/>
      <w:lvlText w:val="%1.%2.%3.%4.%5.%6.%7.%8.%9"/>
      <w:lvlJc w:val="left"/>
      <w:pPr>
        <w:tabs>
          <w:tab w:val="num" w:pos="2520"/>
        </w:tabs>
        <w:ind w:left="2520" w:hanging="2520"/>
      </w:pPr>
      <w:rPr>
        <w:rFonts w:cs="Times New Roman" w:hint="default"/>
        <w:b/>
      </w:rPr>
    </w:lvl>
  </w:abstractNum>
  <w:abstractNum w:abstractNumId="19">
    <w:nsid w:val="40A718F3"/>
    <w:multiLevelType w:val="multilevel"/>
    <w:tmpl w:val="BAD63F34"/>
    <w:lvl w:ilvl="0">
      <w:start w:val="6"/>
      <w:numFmt w:val="decimal"/>
      <w:lvlText w:val="%1"/>
      <w:lvlJc w:val="left"/>
      <w:pPr>
        <w:tabs>
          <w:tab w:val="num" w:pos="450"/>
        </w:tabs>
        <w:ind w:left="450" w:hanging="450"/>
      </w:pPr>
      <w:rPr>
        <w:rFonts w:cs="Times New Roman" w:hint="default"/>
        <w:b/>
      </w:rPr>
    </w:lvl>
    <w:lvl w:ilvl="1">
      <w:start w:val="8"/>
      <w:numFmt w:val="decimal"/>
      <w:lvlText w:val="%1.%2"/>
      <w:lvlJc w:val="left"/>
      <w:pPr>
        <w:tabs>
          <w:tab w:val="num" w:pos="720"/>
        </w:tabs>
        <w:ind w:left="720" w:hanging="720"/>
      </w:pPr>
      <w:rPr>
        <w:rFonts w:cs="Times New Roman" w:hint="default"/>
        <w:b/>
      </w:rPr>
    </w:lvl>
    <w:lvl w:ilvl="2">
      <w:start w:val="1"/>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1080"/>
        </w:tabs>
        <w:ind w:left="1080" w:hanging="1080"/>
      </w:pPr>
      <w:rPr>
        <w:rFonts w:cs="Times New Roman" w:hint="default"/>
        <w:b/>
      </w:rPr>
    </w:lvl>
    <w:lvl w:ilvl="4">
      <w:start w:val="1"/>
      <w:numFmt w:val="decimal"/>
      <w:lvlText w:val="%1.%2.%3.%4.%5"/>
      <w:lvlJc w:val="left"/>
      <w:pPr>
        <w:tabs>
          <w:tab w:val="num" w:pos="1440"/>
        </w:tabs>
        <w:ind w:left="1440" w:hanging="1440"/>
      </w:pPr>
      <w:rPr>
        <w:rFonts w:cs="Times New Roman" w:hint="default"/>
        <w:b/>
      </w:rPr>
    </w:lvl>
    <w:lvl w:ilvl="5">
      <w:start w:val="1"/>
      <w:numFmt w:val="decimal"/>
      <w:lvlText w:val="%1.%2.%3.%4.%5.%6"/>
      <w:lvlJc w:val="left"/>
      <w:pPr>
        <w:tabs>
          <w:tab w:val="num" w:pos="1800"/>
        </w:tabs>
        <w:ind w:left="1800" w:hanging="1800"/>
      </w:pPr>
      <w:rPr>
        <w:rFonts w:cs="Times New Roman" w:hint="default"/>
        <w:b/>
      </w:rPr>
    </w:lvl>
    <w:lvl w:ilvl="6">
      <w:start w:val="1"/>
      <w:numFmt w:val="decimal"/>
      <w:lvlText w:val="%1.%2.%3.%4.%5.%6.%7"/>
      <w:lvlJc w:val="left"/>
      <w:pPr>
        <w:tabs>
          <w:tab w:val="num" w:pos="1800"/>
        </w:tabs>
        <w:ind w:left="1800" w:hanging="1800"/>
      </w:pPr>
      <w:rPr>
        <w:rFonts w:cs="Times New Roman" w:hint="default"/>
        <w:b/>
      </w:rPr>
    </w:lvl>
    <w:lvl w:ilvl="7">
      <w:start w:val="1"/>
      <w:numFmt w:val="decimal"/>
      <w:lvlText w:val="%1.%2.%3.%4.%5.%6.%7.%8"/>
      <w:lvlJc w:val="left"/>
      <w:pPr>
        <w:tabs>
          <w:tab w:val="num" w:pos="2160"/>
        </w:tabs>
        <w:ind w:left="2160" w:hanging="2160"/>
      </w:pPr>
      <w:rPr>
        <w:rFonts w:cs="Times New Roman" w:hint="default"/>
        <w:b/>
      </w:rPr>
    </w:lvl>
    <w:lvl w:ilvl="8">
      <w:start w:val="1"/>
      <w:numFmt w:val="decimal"/>
      <w:lvlText w:val="%1.%2.%3.%4.%5.%6.%7.%8.%9"/>
      <w:lvlJc w:val="left"/>
      <w:pPr>
        <w:tabs>
          <w:tab w:val="num" w:pos="2520"/>
        </w:tabs>
        <w:ind w:left="2520" w:hanging="2520"/>
      </w:pPr>
      <w:rPr>
        <w:rFonts w:cs="Times New Roman" w:hint="default"/>
        <w:b/>
      </w:rPr>
    </w:lvl>
  </w:abstractNum>
  <w:abstractNum w:abstractNumId="20">
    <w:nsid w:val="4C325EF3"/>
    <w:multiLevelType w:val="multilevel"/>
    <w:tmpl w:val="B7F23950"/>
    <w:lvl w:ilvl="0">
      <w:start w:val="1"/>
      <w:numFmt w:val="decimal"/>
      <w:lvlText w:val="%1"/>
      <w:lvlJc w:val="left"/>
      <w:pPr>
        <w:tabs>
          <w:tab w:val="num" w:pos="705"/>
        </w:tabs>
        <w:ind w:left="705" w:hanging="705"/>
      </w:pPr>
      <w:rPr>
        <w:rFonts w:cs="Times New Roman" w:hint="default"/>
      </w:rPr>
    </w:lvl>
    <w:lvl w:ilvl="1">
      <w:start w:val="10"/>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21">
    <w:nsid w:val="4FAF40BB"/>
    <w:multiLevelType w:val="multilevel"/>
    <w:tmpl w:val="3258B724"/>
    <w:lvl w:ilvl="0">
      <w:start w:val="9"/>
      <w:numFmt w:val="decimal"/>
      <w:lvlText w:val="%1"/>
      <w:lvlJc w:val="left"/>
      <w:pPr>
        <w:ind w:left="585" w:hanging="585"/>
      </w:pPr>
      <w:rPr>
        <w:rFonts w:cs="Times New Roman" w:hint="default"/>
        <w:b/>
      </w:rPr>
    </w:lvl>
    <w:lvl w:ilvl="1">
      <w:start w:val="12"/>
      <w:numFmt w:val="decimal"/>
      <w:lvlText w:val="%1.%2"/>
      <w:lvlJc w:val="left"/>
      <w:pPr>
        <w:ind w:left="720" w:hanging="720"/>
      </w:pPr>
      <w:rPr>
        <w:rFonts w:cs="Times New Roman" w:hint="default"/>
        <w:b/>
      </w:rPr>
    </w:lvl>
    <w:lvl w:ilvl="2">
      <w:start w:val="1"/>
      <w:numFmt w:val="decimal"/>
      <w:lvlText w:val="%1.%2.%3"/>
      <w:lvlJc w:val="left"/>
      <w:pPr>
        <w:ind w:left="1080" w:hanging="1080"/>
      </w:pPr>
      <w:rPr>
        <w:rFonts w:cs="Times New Roman" w:hint="default"/>
        <w:b/>
      </w:rPr>
    </w:lvl>
    <w:lvl w:ilvl="3">
      <w:start w:val="1"/>
      <w:numFmt w:val="decimal"/>
      <w:lvlText w:val="%1.%2.%3.%4"/>
      <w:lvlJc w:val="left"/>
      <w:pPr>
        <w:ind w:left="1080" w:hanging="1080"/>
      </w:pPr>
      <w:rPr>
        <w:rFonts w:cs="Times New Roman" w:hint="default"/>
        <w:b/>
      </w:rPr>
    </w:lvl>
    <w:lvl w:ilvl="4">
      <w:start w:val="1"/>
      <w:numFmt w:val="decimal"/>
      <w:lvlText w:val="%1.%2.%3.%4.%5"/>
      <w:lvlJc w:val="left"/>
      <w:pPr>
        <w:ind w:left="1440" w:hanging="1440"/>
      </w:pPr>
      <w:rPr>
        <w:rFonts w:cs="Times New Roman" w:hint="default"/>
        <w:b/>
      </w:rPr>
    </w:lvl>
    <w:lvl w:ilvl="5">
      <w:start w:val="1"/>
      <w:numFmt w:val="decimal"/>
      <w:lvlText w:val="%1.%2.%3.%4.%5.%6"/>
      <w:lvlJc w:val="left"/>
      <w:pPr>
        <w:ind w:left="1800" w:hanging="1800"/>
      </w:pPr>
      <w:rPr>
        <w:rFonts w:cs="Times New Roman" w:hint="default"/>
        <w:b/>
      </w:rPr>
    </w:lvl>
    <w:lvl w:ilvl="6">
      <w:start w:val="1"/>
      <w:numFmt w:val="decimal"/>
      <w:lvlText w:val="%1.%2.%3.%4.%5.%6.%7"/>
      <w:lvlJc w:val="left"/>
      <w:pPr>
        <w:ind w:left="2160" w:hanging="2160"/>
      </w:pPr>
      <w:rPr>
        <w:rFonts w:cs="Times New Roman" w:hint="default"/>
        <w:b/>
      </w:rPr>
    </w:lvl>
    <w:lvl w:ilvl="7">
      <w:start w:val="1"/>
      <w:numFmt w:val="decimal"/>
      <w:lvlText w:val="%1.%2.%3.%4.%5.%6.%7.%8"/>
      <w:lvlJc w:val="left"/>
      <w:pPr>
        <w:ind w:left="2520" w:hanging="2520"/>
      </w:pPr>
      <w:rPr>
        <w:rFonts w:cs="Times New Roman" w:hint="default"/>
        <w:b/>
      </w:rPr>
    </w:lvl>
    <w:lvl w:ilvl="8">
      <w:start w:val="1"/>
      <w:numFmt w:val="decimal"/>
      <w:lvlText w:val="%1.%2.%3.%4.%5.%6.%7.%8.%9"/>
      <w:lvlJc w:val="left"/>
      <w:pPr>
        <w:ind w:left="2520" w:hanging="2520"/>
      </w:pPr>
      <w:rPr>
        <w:rFonts w:cs="Times New Roman" w:hint="default"/>
        <w:b/>
      </w:rPr>
    </w:lvl>
  </w:abstractNum>
  <w:abstractNum w:abstractNumId="22">
    <w:nsid w:val="54E9327B"/>
    <w:multiLevelType w:val="hybridMultilevel"/>
    <w:tmpl w:val="7F3CA8D8"/>
    <w:lvl w:ilvl="0" w:tplc="0C0A0001">
      <w:start w:val="1"/>
      <w:numFmt w:val="bullet"/>
      <w:lvlText w:val=""/>
      <w:lvlJc w:val="left"/>
      <w:pPr>
        <w:tabs>
          <w:tab w:val="num" w:pos="2280"/>
        </w:tabs>
        <w:ind w:left="2280" w:hanging="360"/>
      </w:pPr>
      <w:rPr>
        <w:rFonts w:ascii="Symbol" w:hAnsi="Symbol" w:hint="default"/>
      </w:rPr>
    </w:lvl>
    <w:lvl w:ilvl="1" w:tplc="FFFFFFFF">
      <w:start w:val="1"/>
      <w:numFmt w:val="decimal"/>
      <w:lvlText w:val="%2."/>
      <w:lvlJc w:val="left"/>
      <w:pPr>
        <w:tabs>
          <w:tab w:val="num" w:pos="1560"/>
        </w:tabs>
        <w:ind w:left="1560" w:hanging="360"/>
      </w:pPr>
      <w:rPr>
        <w:rFonts w:cs="Times New Roman"/>
      </w:rPr>
    </w:lvl>
    <w:lvl w:ilvl="2" w:tplc="FFFFFFFF">
      <w:start w:val="1"/>
      <w:numFmt w:val="decimal"/>
      <w:lvlText w:val="%3."/>
      <w:lvlJc w:val="left"/>
      <w:pPr>
        <w:tabs>
          <w:tab w:val="num" w:pos="2280"/>
        </w:tabs>
        <w:ind w:left="2280" w:hanging="360"/>
      </w:pPr>
      <w:rPr>
        <w:rFonts w:cs="Times New Roman"/>
      </w:rPr>
    </w:lvl>
    <w:lvl w:ilvl="3" w:tplc="FFFFFFFF">
      <w:start w:val="1"/>
      <w:numFmt w:val="decimal"/>
      <w:lvlText w:val="%4."/>
      <w:lvlJc w:val="left"/>
      <w:pPr>
        <w:tabs>
          <w:tab w:val="num" w:pos="3000"/>
        </w:tabs>
        <w:ind w:left="3000" w:hanging="360"/>
      </w:pPr>
      <w:rPr>
        <w:rFonts w:cs="Times New Roman"/>
      </w:rPr>
    </w:lvl>
    <w:lvl w:ilvl="4" w:tplc="FFFFFFFF">
      <w:start w:val="1"/>
      <w:numFmt w:val="decimal"/>
      <w:lvlText w:val="%5."/>
      <w:lvlJc w:val="left"/>
      <w:pPr>
        <w:tabs>
          <w:tab w:val="num" w:pos="3720"/>
        </w:tabs>
        <w:ind w:left="3720" w:hanging="360"/>
      </w:pPr>
      <w:rPr>
        <w:rFonts w:cs="Times New Roman"/>
      </w:rPr>
    </w:lvl>
    <w:lvl w:ilvl="5" w:tplc="FFFFFFFF">
      <w:start w:val="1"/>
      <w:numFmt w:val="decimal"/>
      <w:lvlText w:val="%6."/>
      <w:lvlJc w:val="left"/>
      <w:pPr>
        <w:tabs>
          <w:tab w:val="num" w:pos="4440"/>
        </w:tabs>
        <w:ind w:left="4440" w:hanging="360"/>
      </w:pPr>
      <w:rPr>
        <w:rFonts w:cs="Times New Roman"/>
      </w:rPr>
    </w:lvl>
    <w:lvl w:ilvl="6" w:tplc="FFFFFFFF">
      <w:start w:val="1"/>
      <w:numFmt w:val="decimal"/>
      <w:lvlText w:val="%7."/>
      <w:lvlJc w:val="left"/>
      <w:pPr>
        <w:tabs>
          <w:tab w:val="num" w:pos="5160"/>
        </w:tabs>
        <w:ind w:left="5160" w:hanging="360"/>
      </w:pPr>
      <w:rPr>
        <w:rFonts w:cs="Times New Roman"/>
      </w:rPr>
    </w:lvl>
    <w:lvl w:ilvl="7" w:tplc="FFFFFFFF">
      <w:start w:val="1"/>
      <w:numFmt w:val="decimal"/>
      <w:lvlText w:val="%8."/>
      <w:lvlJc w:val="left"/>
      <w:pPr>
        <w:tabs>
          <w:tab w:val="num" w:pos="5880"/>
        </w:tabs>
        <w:ind w:left="5880" w:hanging="360"/>
      </w:pPr>
      <w:rPr>
        <w:rFonts w:cs="Times New Roman"/>
      </w:rPr>
    </w:lvl>
    <w:lvl w:ilvl="8" w:tplc="FFFFFFFF">
      <w:start w:val="1"/>
      <w:numFmt w:val="decimal"/>
      <w:lvlText w:val="%9."/>
      <w:lvlJc w:val="left"/>
      <w:pPr>
        <w:tabs>
          <w:tab w:val="num" w:pos="6600"/>
        </w:tabs>
        <w:ind w:left="6600" w:hanging="360"/>
      </w:pPr>
      <w:rPr>
        <w:rFonts w:cs="Times New Roman"/>
      </w:rPr>
    </w:lvl>
  </w:abstractNum>
  <w:abstractNum w:abstractNumId="23">
    <w:nsid w:val="57FB74FE"/>
    <w:multiLevelType w:val="multilevel"/>
    <w:tmpl w:val="2690D23E"/>
    <w:lvl w:ilvl="0">
      <w:start w:val="13"/>
      <w:numFmt w:val="decimal"/>
      <w:lvlText w:val="%1"/>
      <w:lvlJc w:val="left"/>
      <w:pPr>
        <w:tabs>
          <w:tab w:val="num" w:pos="600"/>
        </w:tabs>
        <w:ind w:left="600" w:hanging="600"/>
      </w:pPr>
      <w:rPr>
        <w:rFonts w:cs="Times New Roman" w:hint="default"/>
        <w:b/>
      </w:rPr>
    </w:lvl>
    <w:lvl w:ilvl="1">
      <w:start w:val="12"/>
      <w:numFmt w:val="decimal"/>
      <w:lvlText w:val="%1.%2"/>
      <w:lvlJc w:val="left"/>
      <w:pPr>
        <w:tabs>
          <w:tab w:val="num" w:pos="600"/>
        </w:tabs>
        <w:ind w:left="600" w:hanging="600"/>
      </w:pPr>
      <w:rPr>
        <w:rFonts w:cs="Times New Roman" w:hint="default"/>
        <w:b/>
      </w:rPr>
    </w:lvl>
    <w:lvl w:ilvl="2">
      <w:start w:val="1"/>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1080"/>
        </w:tabs>
        <w:ind w:left="1080" w:hanging="1080"/>
      </w:pPr>
      <w:rPr>
        <w:rFonts w:cs="Times New Roman" w:hint="default"/>
        <w:b/>
      </w:rPr>
    </w:lvl>
    <w:lvl w:ilvl="4">
      <w:start w:val="1"/>
      <w:numFmt w:val="decimal"/>
      <w:lvlText w:val="%1.%2.%3.%4.%5"/>
      <w:lvlJc w:val="left"/>
      <w:pPr>
        <w:tabs>
          <w:tab w:val="num" w:pos="1080"/>
        </w:tabs>
        <w:ind w:left="1080" w:hanging="1080"/>
      </w:pPr>
      <w:rPr>
        <w:rFonts w:cs="Times New Roman" w:hint="default"/>
        <w:b/>
      </w:rPr>
    </w:lvl>
    <w:lvl w:ilvl="5">
      <w:start w:val="1"/>
      <w:numFmt w:val="decimal"/>
      <w:lvlText w:val="%1.%2.%3.%4.%5.%6"/>
      <w:lvlJc w:val="left"/>
      <w:pPr>
        <w:tabs>
          <w:tab w:val="num" w:pos="1440"/>
        </w:tabs>
        <w:ind w:left="1440" w:hanging="1440"/>
      </w:pPr>
      <w:rPr>
        <w:rFonts w:cs="Times New Roman" w:hint="default"/>
        <w:b/>
      </w:rPr>
    </w:lvl>
    <w:lvl w:ilvl="6">
      <w:start w:val="1"/>
      <w:numFmt w:val="decimal"/>
      <w:lvlText w:val="%1.%2.%3.%4.%5.%6.%7"/>
      <w:lvlJc w:val="left"/>
      <w:pPr>
        <w:tabs>
          <w:tab w:val="num" w:pos="1440"/>
        </w:tabs>
        <w:ind w:left="1440" w:hanging="1440"/>
      </w:pPr>
      <w:rPr>
        <w:rFonts w:cs="Times New Roman" w:hint="default"/>
        <w:b/>
      </w:rPr>
    </w:lvl>
    <w:lvl w:ilvl="7">
      <w:start w:val="1"/>
      <w:numFmt w:val="decimal"/>
      <w:lvlText w:val="%1.%2.%3.%4.%5.%6.%7.%8"/>
      <w:lvlJc w:val="left"/>
      <w:pPr>
        <w:tabs>
          <w:tab w:val="num" w:pos="1800"/>
        </w:tabs>
        <w:ind w:left="1800" w:hanging="1800"/>
      </w:pPr>
      <w:rPr>
        <w:rFonts w:cs="Times New Roman" w:hint="default"/>
        <w:b/>
      </w:rPr>
    </w:lvl>
    <w:lvl w:ilvl="8">
      <w:start w:val="1"/>
      <w:numFmt w:val="decimal"/>
      <w:lvlText w:val="%1.%2.%3.%4.%5.%6.%7.%8.%9"/>
      <w:lvlJc w:val="left"/>
      <w:pPr>
        <w:tabs>
          <w:tab w:val="num" w:pos="1800"/>
        </w:tabs>
        <w:ind w:left="1800" w:hanging="1800"/>
      </w:pPr>
      <w:rPr>
        <w:rFonts w:cs="Times New Roman" w:hint="default"/>
        <w:b/>
      </w:rPr>
    </w:lvl>
  </w:abstractNum>
  <w:abstractNum w:abstractNumId="24">
    <w:nsid w:val="59F70F63"/>
    <w:multiLevelType w:val="hybridMultilevel"/>
    <w:tmpl w:val="E31057A2"/>
    <w:lvl w:ilvl="0" w:tplc="FFFFFFFF">
      <w:start w:val="1"/>
      <w:numFmt w:val="bullet"/>
      <w:lvlText w:val=""/>
      <w:lvlJc w:val="left"/>
      <w:pPr>
        <w:tabs>
          <w:tab w:val="num" w:pos="2280"/>
        </w:tabs>
        <w:ind w:left="2280" w:hanging="360"/>
      </w:pPr>
      <w:rPr>
        <w:rFonts w:ascii="Symbol" w:hAnsi="Symbol" w:hint="default"/>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25">
    <w:nsid w:val="69E66B5C"/>
    <w:multiLevelType w:val="hybridMultilevel"/>
    <w:tmpl w:val="FAD2DEA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nsid w:val="6C721BAD"/>
    <w:multiLevelType w:val="singleLevel"/>
    <w:tmpl w:val="F6CA5398"/>
    <w:lvl w:ilvl="0">
      <w:start w:val="2"/>
      <w:numFmt w:val="lowerLetter"/>
      <w:lvlText w:val="%1) "/>
      <w:legacy w:legacy="1" w:legacySpace="0" w:legacyIndent="283"/>
      <w:lvlJc w:val="left"/>
      <w:pPr>
        <w:ind w:left="991" w:hanging="283"/>
      </w:pPr>
      <w:rPr>
        <w:rFonts w:ascii="Times New Roman" w:hAnsi="Times New Roman" w:cs="Times New Roman" w:hint="default"/>
        <w:b w:val="0"/>
        <w:i w:val="0"/>
        <w:sz w:val="24"/>
        <w:u w:val="none"/>
      </w:rPr>
    </w:lvl>
  </w:abstractNum>
  <w:abstractNum w:abstractNumId="27">
    <w:nsid w:val="74F4091E"/>
    <w:multiLevelType w:val="multilevel"/>
    <w:tmpl w:val="DE68CA18"/>
    <w:lvl w:ilvl="0">
      <w:start w:val="11"/>
      <w:numFmt w:val="decimal"/>
      <w:lvlText w:val="%1"/>
      <w:lvlJc w:val="left"/>
      <w:pPr>
        <w:tabs>
          <w:tab w:val="num" w:pos="720"/>
        </w:tabs>
        <w:ind w:left="720" w:hanging="720"/>
      </w:pPr>
      <w:rPr>
        <w:rFonts w:cs="Times New Roman" w:hint="default"/>
      </w:rPr>
    </w:lvl>
    <w:lvl w:ilvl="1">
      <w:start w:val="10"/>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440"/>
        </w:tabs>
        <w:ind w:left="1440" w:hanging="144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Text w:val="%1.%2.%3.%4.%5.%6.%7.%8"/>
      <w:lvlJc w:val="left"/>
      <w:pPr>
        <w:tabs>
          <w:tab w:val="num" w:pos="2160"/>
        </w:tabs>
        <w:ind w:left="2160" w:hanging="216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28">
    <w:nsid w:val="77A669FC"/>
    <w:multiLevelType w:val="multilevel"/>
    <w:tmpl w:val="7F880B28"/>
    <w:lvl w:ilvl="0">
      <w:start w:val="5"/>
      <w:numFmt w:val="decimal"/>
      <w:lvlText w:val="%1"/>
      <w:lvlJc w:val="left"/>
      <w:pPr>
        <w:tabs>
          <w:tab w:val="num" w:pos="360"/>
        </w:tabs>
        <w:ind w:left="360" w:hanging="360"/>
      </w:pPr>
      <w:rPr>
        <w:rFonts w:cs="Times New Roman" w:hint="default"/>
        <w:b/>
      </w:rPr>
    </w:lvl>
    <w:lvl w:ilvl="1">
      <w:start w:val="8"/>
      <w:numFmt w:val="decimal"/>
      <w:lvlText w:val="%1.%2"/>
      <w:lvlJc w:val="left"/>
      <w:pPr>
        <w:tabs>
          <w:tab w:val="num" w:pos="360"/>
        </w:tabs>
        <w:ind w:left="360" w:hanging="360"/>
      </w:pPr>
      <w:rPr>
        <w:rFonts w:cs="Times New Roman" w:hint="default"/>
        <w:b/>
      </w:rPr>
    </w:lvl>
    <w:lvl w:ilvl="2">
      <w:start w:val="1"/>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1080"/>
        </w:tabs>
        <w:ind w:left="1080" w:hanging="1080"/>
      </w:pPr>
      <w:rPr>
        <w:rFonts w:cs="Times New Roman" w:hint="default"/>
        <w:b/>
      </w:rPr>
    </w:lvl>
    <w:lvl w:ilvl="4">
      <w:start w:val="1"/>
      <w:numFmt w:val="decimal"/>
      <w:lvlText w:val="%1.%2.%3.%4.%5"/>
      <w:lvlJc w:val="left"/>
      <w:pPr>
        <w:tabs>
          <w:tab w:val="num" w:pos="1080"/>
        </w:tabs>
        <w:ind w:left="1080" w:hanging="1080"/>
      </w:pPr>
      <w:rPr>
        <w:rFonts w:cs="Times New Roman" w:hint="default"/>
        <w:b/>
      </w:rPr>
    </w:lvl>
    <w:lvl w:ilvl="5">
      <w:start w:val="1"/>
      <w:numFmt w:val="decimal"/>
      <w:lvlText w:val="%1.%2.%3.%4.%5.%6"/>
      <w:lvlJc w:val="left"/>
      <w:pPr>
        <w:tabs>
          <w:tab w:val="num" w:pos="1440"/>
        </w:tabs>
        <w:ind w:left="1440" w:hanging="1440"/>
      </w:pPr>
      <w:rPr>
        <w:rFonts w:cs="Times New Roman" w:hint="default"/>
        <w:b/>
      </w:rPr>
    </w:lvl>
    <w:lvl w:ilvl="6">
      <w:start w:val="1"/>
      <w:numFmt w:val="decimal"/>
      <w:lvlText w:val="%1.%2.%3.%4.%5.%6.%7"/>
      <w:lvlJc w:val="left"/>
      <w:pPr>
        <w:tabs>
          <w:tab w:val="num" w:pos="1440"/>
        </w:tabs>
        <w:ind w:left="1440" w:hanging="1440"/>
      </w:pPr>
      <w:rPr>
        <w:rFonts w:cs="Times New Roman" w:hint="default"/>
        <w:b/>
      </w:rPr>
    </w:lvl>
    <w:lvl w:ilvl="7">
      <w:start w:val="1"/>
      <w:numFmt w:val="decimal"/>
      <w:lvlText w:val="%1.%2.%3.%4.%5.%6.%7.%8"/>
      <w:lvlJc w:val="left"/>
      <w:pPr>
        <w:tabs>
          <w:tab w:val="num" w:pos="1800"/>
        </w:tabs>
        <w:ind w:left="1800" w:hanging="1800"/>
      </w:pPr>
      <w:rPr>
        <w:rFonts w:cs="Times New Roman" w:hint="default"/>
        <w:b/>
      </w:rPr>
    </w:lvl>
    <w:lvl w:ilvl="8">
      <w:start w:val="1"/>
      <w:numFmt w:val="decimal"/>
      <w:lvlText w:val="%1.%2.%3.%4.%5.%6.%7.%8.%9"/>
      <w:lvlJc w:val="left"/>
      <w:pPr>
        <w:tabs>
          <w:tab w:val="num" w:pos="1800"/>
        </w:tabs>
        <w:ind w:left="1800" w:hanging="1800"/>
      </w:pPr>
      <w:rPr>
        <w:rFonts w:cs="Times New Roman" w:hint="default"/>
        <w:b/>
      </w:rPr>
    </w:lvl>
  </w:abstractNum>
  <w:abstractNum w:abstractNumId="29">
    <w:nsid w:val="7B746105"/>
    <w:multiLevelType w:val="multilevel"/>
    <w:tmpl w:val="6F0C94FE"/>
    <w:lvl w:ilvl="0">
      <w:start w:val="13"/>
      <w:numFmt w:val="decimal"/>
      <w:lvlText w:val="%1"/>
      <w:lvlJc w:val="left"/>
      <w:pPr>
        <w:tabs>
          <w:tab w:val="num" w:pos="555"/>
        </w:tabs>
        <w:ind w:left="555" w:hanging="555"/>
      </w:pPr>
      <w:rPr>
        <w:rFonts w:cs="Times New Roman" w:hint="default"/>
        <w:b/>
      </w:rPr>
    </w:lvl>
    <w:lvl w:ilvl="1">
      <w:start w:val="8"/>
      <w:numFmt w:val="decimal"/>
      <w:lvlText w:val="%1.%2"/>
      <w:lvlJc w:val="left"/>
      <w:pPr>
        <w:tabs>
          <w:tab w:val="num" w:pos="720"/>
        </w:tabs>
        <w:ind w:left="720" w:hanging="720"/>
      </w:pPr>
      <w:rPr>
        <w:rFonts w:cs="Times New Roman" w:hint="default"/>
        <w:b/>
      </w:rPr>
    </w:lvl>
    <w:lvl w:ilvl="2">
      <w:start w:val="1"/>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1080"/>
        </w:tabs>
        <w:ind w:left="1080" w:hanging="1080"/>
      </w:pPr>
      <w:rPr>
        <w:rFonts w:cs="Times New Roman" w:hint="default"/>
        <w:b/>
      </w:rPr>
    </w:lvl>
    <w:lvl w:ilvl="4">
      <w:start w:val="1"/>
      <w:numFmt w:val="decimal"/>
      <w:lvlText w:val="%1.%2.%3.%4.%5"/>
      <w:lvlJc w:val="left"/>
      <w:pPr>
        <w:tabs>
          <w:tab w:val="num" w:pos="1440"/>
        </w:tabs>
        <w:ind w:left="1440" w:hanging="1440"/>
      </w:pPr>
      <w:rPr>
        <w:rFonts w:cs="Times New Roman" w:hint="default"/>
        <w:b/>
      </w:rPr>
    </w:lvl>
    <w:lvl w:ilvl="5">
      <w:start w:val="1"/>
      <w:numFmt w:val="decimal"/>
      <w:lvlText w:val="%1.%2.%3.%4.%5.%6"/>
      <w:lvlJc w:val="left"/>
      <w:pPr>
        <w:tabs>
          <w:tab w:val="num" w:pos="1440"/>
        </w:tabs>
        <w:ind w:left="1440" w:hanging="1440"/>
      </w:pPr>
      <w:rPr>
        <w:rFonts w:cs="Times New Roman" w:hint="default"/>
        <w:b/>
      </w:rPr>
    </w:lvl>
    <w:lvl w:ilvl="6">
      <w:start w:val="1"/>
      <w:numFmt w:val="decimal"/>
      <w:lvlText w:val="%1.%2.%3.%4.%5.%6.%7"/>
      <w:lvlJc w:val="left"/>
      <w:pPr>
        <w:tabs>
          <w:tab w:val="num" w:pos="1800"/>
        </w:tabs>
        <w:ind w:left="1800" w:hanging="1800"/>
      </w:pPr>
      <w:rPr>
        <w:rFonts w:cs="Times New Roman" w:hint="default"/>
        <w:b/>
      </w:rPr>
    </w:lvl>
    <w:lvl w:ilvl="7">
      <w:start w:val="1"/>
      <w:numFmt w:val="decimal"/>
      <w:lvlText w:val="%1.%2.%3.%4.%5.%6.%7.%8"/>
      <w:lvlJc w:val="left"/>
      <w:pPr>
        <w:tabs>
          <w:tab w:val="num" w:pos="2160"/>
        </w:tabs>
        <w:ind w:left="2160" w:hanging="2160"/>
      </w:pPr>
      <w:rPr>
        <w:rFonts w:cs="Times New Roman" w:hint="default"/>
        <w:b/>
      </w:rPr>
    </w:lvl>
    <w:lvl w:ilvl="8">
      <w:start w:val="1"/>
      <w:numFmt w:val="decimal"/>
      <w:lvlText w:val="%1.%2.%3.%4.%5.%6.%7.%8.%9"/>
      <w:lvlJc w:val="left"/>
      <w:pPr>
        <w:tabs>
          <w:tab w:val="num" w:pos="2160"/>
        </w:tabs>
        <w:ind w:left="2160" w:hanging="2160"/>
      </w:pPr>
      <w:rPr>
        <w:rFonts w:cs="Times New Roman" w:hint="default"/>
        <w:b/>
      </w:rPr>
    </w:lvl>
  </w:abstractNum>
  <w:abstractNum w:abstractNumId="30">
    <w:nsid w:val="7CB459A3"/>
    <w:multiLevelType w:val="multilevel"/>
    <w:tmpl w:val="FFF27580"/>
    <w:lvl w:ilvl="0">
      <w:start w:val="7"/>
      <w:numFmt w:val="decimal"/>
      <w:lvlText w:val="%1"/>
      <w:lvlJc w:val="left"/>
      <w:pPr>
        <w:tabs>
          <w:tab w:val="num" w:pos="705"/>
        </w:tabs>
        <w:ind w:left="705" w:hanging="705"/>
      </w:pPr>
      <w:rPr>
        <w:rFonts w:cs="Times New Roman" w:hint="default"/>
        <w:b/>
        <w:sz w:val="32"/>
      </w:rPr>
    </w:lvl>
    <w:lvl w:ilvl="1">
      <w:start w:val="1"/>
      <w:numFmt w:val="decimal"/>
      <w:lvlText w:val="%1.%2"/>
      <w:lvlJc w:val="left"/>
      <w:pPr>
        <w:tabs>
          <w:tab w:val="num" w:pos="705"/>
        </w:tabs>
        <w:ind w:left="705" w:hanging="705"/>
      </w:pPr>
      <w:rPr>
        <w:rFonts w:cs="Times New Roman" w:hint="default"/>
        <w:b/>
        <w:sz w:val="32"/>
      </w:rPr>
    </w:lvl>
    <w:lvl w:ilvl="2">
      <w:start w:val="1"/>
      <w:numFmt w:val="decimal"/>
      <w:lvlText w:val="%1.%2.%3"/>
      <w:lvlJc w:val="left"/>
      <w:pPr>
        <w:tabs>
          <w:tab w:val="num" w:pos="720"/>
        </w:tabs>
        <w:ind w:left="720" w:hanging="720"/>
      </w:pPr>
      <w:rPr>
        <w:rFonts w:cs="Times New Roman" w:hint="default"/>
        <w:b/>
        <w:sz w:val="32"/>
      </w:rPr>
    </w:lvl>
    <w:lvl w:ilvl="3">
      <w:start w:val="1"/>
      <w:numFmt w:val="decimal"/>
      <w:lvlText w:val="%1.%2.%3.%4"/>
      <w:lvlJc w:val="left"/>
      <w:pPr>
        <w:tabs>
          <w:tab w:val="num" w:pos="720"/>
        </w:tabs>
        <w:ind w:left="720" w:hanging="720"/>
      </w:pPr>
      <w:rPr>
        <w:rFonts w:cs="Times New Roman" w:hint="default"/>
        <w:b/>
        <w:sz w:val="32"/>
      </w:rPr>
    </w:lvl>
    <w:lvl w:ilvl="4">
      <w:start w:val="1"/>
      <w:numFmt w:val="decimal"/>
      <w:lvlText w:val="%1.%2.%3.%4.%5"/>
      <w:lvlJc w:val="left"/>
      <w:pPr>
        <w:tabs>
          <w:tab w:val="num" w:pos="1080"/>
        </w:tabs>
        <w:ind w:left="1080" w:hanging="1080"/>
      </w:pPr>
      <w:rPr>
        <w:rFonts w:cs="Times New Roman" w:hint="default"/>
        <w:b/>
        <w:sz w:val="32"/>
      </w:rPr>
    </w:lvl>
    <w:lvl w:ilvl="5">
      <w:start w:val="1"/>
      <w:numFmt w:val="decimal"/>
      <w:lvlText w:val="%1.%2.%3.%4.%5.%6"/>
      <w:lvlJc w:val="left"/>
      <w:pPr>
        <w:tabs>
          <w:tab w:val="num" w:pos="1080"/>
        </w:tabs>
        <w:ind w:left="1080" w:hanging="1080"/>
      </w:pPr>
      <w:rPr>
        <w:rFonts w:cs="Times New Roman" w:hint="default"/>
        <w:b/>
        <w:sz w:val="32"/>
      </w:rPr>
    </w:lvl>
    <w:lvl w:ilvl="6">
      <w:start w:val="1"/>
      <w:numFmt w:val="decimal"/>
      <w:lvlText w:val="%1.%2.%3.%4.%5.%6.%7"/>
      <w:lvlJc w:val="left"/>
      <w:pPr>
        <w:tabs>
          <w:tab w:val="num" w:pos="1440"/>
        </w:tabs>
        <w:ind w:left="1440" w:hanging="1440"/>
      </w:pPr>
      <w:rPr>
        <w:rFonts w:cs="Times New Roman" w:hint="default"/>
        <w:b/>
        <w:sz w:val="32"/>
      </w:rPr>
    </w:lvl>
    <w:lvl w:ilvl="7">
      <w:start w:val="1"/>
      <w:numFmt w:val="decimal"/>
      <w:lvlText w:val="%1.%2.%3.%4.%5.%6.%7.%8"/>
      <w:lvlJc w:val="left"/>
      <w:pPr>
        <w:tabs>
          <w:tab w:val="num" w:pos="1440"/>
        </w:tabs>
        <w:ind w:left="1440" w:hanging="1440"/>
      </w:pPr>
      <w:rPr>
        <w:rFonts w:cs="Times New Roman" w:hint="default"/>
        <w:b/>
        <w:sz w:val="32"/>
      </w:rPr>
    </w:lvl>
    <w:lvl w:ilvl="8">
      <w:start w:val="1"/>
      <w:numFmt w:val="decimal"/>
      <w:lvlText w:val="%1.%2.%3.%4.%5.%6.%7.%8.%9"/>
      <w:lvlJc w:val="left"/>
      <w:pPr>
        <w:tabs>
          <w:tab w:val="num" w:pos="1800"/>
        </w:tabs>
        <w:ind w:left="1800" w:hanging="1800"/>
      </w:pPr>
      <w:rPr>
        <w:rFonts w:cs="Times New Roman" w:hint="default"/>
        <w:b/>
        <w:sz w:val="32"/>
      </w:rPr>
    </w:lvl>
  </w:abstractNum>
  <w:num w:numId="1">
    <w:abstractNumId w:val="0"/>
  </w:num>
  <w:num w:numId="2">
    <w:abstractNumId w:val="26"/>
  </w:num>
  <w:num w:numId="3">
    <w:abstractNumId w:val="12"/>
  </w:num>
  <w:num w:numId="4">
    <w:abstractNumId w:val="6"/>
  </w:num>
  <w:num w:numId="5">
    <w:abstractNumId w:val="3"/>
  </w:num>
  <w:num w:numId="6">
    <w:abstractNumId w:val="10"/>
  </w:num>
  <w:num w:numId="7">
    <w:abstractNumId w:val="7"/>
  </w:num>
  <w:num w:numId="8">
    <w:abstractNumId w:val="20"/>
  </w:num>
  <w:num w:numId="9">
    <w:abstractNumId w:val="1"/>
  </w:num>
  <w:num w:numId="10">
    <w:abstractNumId w:val="18"/>
  </w:num>
  <w:num w:numId="11">
    <w:abstractNumId w:val="13"/>
  </w:num>
  <w:num w:numId="12">
    <w:abstractNumId w:val="19"/>
  </w:num>
  <w:num w:numId="13">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num>
  <w:num w:numId="18">
    <w:abstractNumId w:val="16"/>
  </w:num>
  <w:num w:numId="19">
    <w:abstractNumId w:val="30"/>
  </w:num>
  <w:num w:numId="20">
    <w:abstractNumId w:val="3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 w:numId="22">
    <w:abstractNumId w:val="8"/>
  </w:num>
  <w:num w:numId="23">
    <w:abstractNumId w:val="27"/>
  </w:num>
  <w:num w:numId="24">
    <w:abstractNumId w:val="29"/>
  </w:num>
  <w:num w:numId="25">
    <w:abstractNumId w:val="14"/>
  </w:num>
  <w:num w:numId="26">
    <w:abstractNumId w:val="25"/>
  </w:num>
  <w:num w:numId="27">
    <w:abstractNumId w:val="5"/>
  </w:num>
  <w:num w:numId="28">
    <w:abstractNumId w:val="4"/>
  </w:num>
  <w:num w:numId="29">
    <w:abstractNumId w:val="23"/>
  </w:num>
  <w:num w:numId="30">
    <w:abstractNumId w:val="28"/>
  </w:num>
  <w:num w:numId="31">
    <w:abstractNumId w:val="15"/>
  </w:num>
  <w:num w:numId="32">
    <w:abstractNumId w:val="9"/>
  </w:num>
  <w:num w:numId="33">
    <w:abstractNumId w:val="9"/>
    <w:lvlOverride w:ilvl="0">
      <w:startOverride w:val="6"/>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C4B39"/>
    <w:rsid w:val="00002CD4"/>
    <w:rsid w:val="00040688"/>
    <w:rsid w:val="00042C34"/>
    <w:rsid w:val="00077648"/>
    <w:rsid w:val="000E7CC4"/>
    <w:rsid w:val="000F2369"/>
    <w:rsid w:val="00114213"/>
    <w:rsid w:val="00154697"/>
    <w:rsid w:val="0017453F"/>
    <w:rsid w:val="00192961"/>
    <w:rsid w:val="001B1DAD"/>
    <w:rsid w:val="001B215A"/>
    <w:rsid w:val="001B408A"/>
    <w:rsid w:val="001C362D"/>
    <w:rsid w:val="001E5A49"/>
    <w:rsid w:val="001F5C2F"/>
    <w:rsid w:val="002E6D79"/>
    <w:rsid w:val="00331283"/>
    <w:rsid w:val="0034201B"/>
    <w:rsid w:val="00363F53"/>
    <w:rsid w:val="00391360"/>
    <w:rsid w:val="003A736E"/>
    <w:rsid w:val="003C6247"/>
    <w:rsid w:val="00434E49"/>
    <w:rsid w:val="0043669A"/>
    <w:rsid w:val="00456EF8"/>
    <w:rsid w:val="004C5853"/>
    <w:rsid w:val="004F2172"/>
    <w:rsid w:val="00504E21"/>
    <w:rsid w:val="0051120B"/>
    <w:rsid w:val="005623E7"/>
    <w:rsid w:val="00577D7D"/>
    <w:rsid w:val="005814BD"/>
    <w:rsid w:val="0058415F"/>
    <w:rsid w:val="005C0210"/>
    <w:rsid w:val="0067038C"/>
    <w:rsid w:val="006A2746"/>
    <w:rsid w:val="006B0470"/>
    <w:rsid w:val="006D3FB1"/>
    <w:rsid w:val="006E1692"/>
    <w:rsid w:val="00720B25"/>
    <w:rsid w:val="007364A1"/>
    <w:rsid w:val="00741DB0"/>
    <w:rsid w:val="007421CF"/>
    <w:rsid w:val="00744BDE"/>
    <w:rsid w:val="0075438F"/>
    <w:rsid w:val="007817F1"/>
    <w:rsid w:val="00784E9B"/>
    <w:rsid w:val="007B7482"/>
    <w:rsid w:val="007C7112"/>
    <w:rsid w:val="007D5706"/>
    <w:rsid w:val="007F52E2"/>
    <w:rsid w:val="0083493F"/>
    <w:rsid w:val="00845DDE"/>
    <w:rsid w:val="00855F30"/>
    <w:rsid w:val="0086566C"/>
    <w:rsid w:val="008739FD"/>
    <w:rsid w:val="008772DA"/>
    <w:rsid w:val="008B1C27"/>
    <w:rsid w:val="008B2143"/>
    <w:rsid w:val="008B2B7A"/>
    <w:rsid w:val="008C647F"/>
    <w:rsid w:val="00905A70"/>
    <w:rsid w:val="00917CC9"/>
    <w:rsid w:val="009453C4"/>
    <w:rsid w:val="00952D92"/>
    <w:rsid w:val="00965F3E"/>
    <w:rsid w:val="009672D6"/>
    <w:rsid w:val="009A5D95"/>
    <w:rsid w:val="009D45CF"/>
    <w:rsid w:val="009D60BE"/>
    <w:rsid w:val="009E2204"/>
    <w:rsid w:val="00A1034E"/>
    <w:rsid w:val="00A35696"/>
    <w:rsid w:val="00A67F19"/>
    <w:rsid w:val="00A82100"/>
    <w:rsid w:val="00A957EB"/>
    <w:rsid w:val="00AA35C4"/>
    <w:rsid w:val="00AC4B39"/>
    <w:rsid w:val="00B03FE7"/>
    <w:rsid w:val="00B251E6"/>
    <w:rsid w:val="00B443FD"/>
    <w:rsid w:val="00B708A4"/>
    <w:rsid w:val="00B76775"/>
    <w:rsid w:val="00B97754"/>
    <w:rsid w:val="00BF3CF4"/>
    <w:rsid w:val="00C133F6"/>
    <w:rsid w:val="00C27859"/>
    <w:rsid w:val="00CC1762"/>
    <w:rsid w:val="00CD1415"/>
    <w:rsid w:val="00CE7F24"/>
    <w:rsid w:val="00D0767F"/>
    <w:rsid w:val="00D253AC"/>
    <w:rsid w:val="00D31130"/>
    <w:rsid w:val="00D4458F"/>
    <w:rsid w:val="00D57C4B"/>
    <w:rsid w:val="00D81901"/>
    <w:rsid w:val="00D81B8E"/>
    <w:rsid w:val="00DE1AFF"/>
    <w:rsid w:val="00DF6B5C"/>
    <w:rsid w:val="00E2225F"/>
    <w:rsid w:val="00E40342"/>
    <w:rsid w:val="00E810A1"/>
    <w:rsid w:val="00E9635F"/>
    <w:rsid w:val="00EA1B8E"/>
    <w:rsid w:val="00EC70B5"/>
    <w:rsid w:val="00ED48F5"/>
    <w:rsid w:val="00F14ADE"/>
    <w:rsid w:val="00F14F42"/>
    <w:rsid w:val="00F47656"/>
    <w:rsid w:val="00F50AC5"/>
    <w:rsid w:val="00F5591E"/>
    <w:rsid w:val="00F62648"/>
    <w:rsid w:val="00F96F8F"/>
    <w:rsid w:val="00FA196A"/>
    <w:rsid w:val="00FB1AC2"/>
    <w:rsid w:val="00FB6EB4"/>
    <w:rsid w:val="00FD2FEB"/>
  </w:rsids>
  <m:mathPr>
    <m:mathFont m:val="Cambria Math"/>
    <m:brkBin m:val="before"/>
    <m:brkBinSub m:val="--"/>
    <m:smallFrac m:val="off"/>
    <m:dispDef/>
    <m:lMargin m:val="0"/>
    <m:rMargin m:val="0"/>
    <m:defJc m:val="centerGroup"/>
    <m:wrapIndent m:val="1440"/>
    <m:intLim m:val="subSup"/>
    <m:naryLim m:val="undOvr"/>
  </m:mathPr>
  <w:uiCompat97To2003/>
  <w:attachedSchema w:val="urn:schemas-microsoft-com:office:smarttags"/>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281"/>
    <o:shapelayout v:ext="edit">
      <o:idmap v:ext="edit" data="1,2,3"/>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s-ES" w:eastAsia="es-ES" w:bidi="ar-SA"/>
      </w:rPr>
    </w:rPrDefault>
    <w:pPrDefault/>
  </w:docDefaults>
  <w:latentStyles w:defLockedState="0" w:defUIPriority="99" w:defSemiHidden="1" w:defUnhideWhenUsed="0" w:defQFormat="0" w:count="267">
    <w:lsdException w:name="Normal" w:semiHidden="0" w:uiPriority="0" w:qFormat="1"/>
    <w:lsdException w:name="heading 1" w:semiHidden="0" w:uiPriority="0" w:qFormat="1"/>
    <w:lsdException w:name="heading 2" w:semiHidden="0" w:uiPriority="0" w:qFormat="1"/>
    <w:lsdException w:name="heading 3" w:semiHidden="0" w:uiPriority="0" w:qFormat="1"/>
    <w:lsdException w:name="heading 4" w:semiHidden="0" w:uiPriority="0" w:qFormat="1"/>
    <w:lsdException w:name="heading 5" w:semiHidden="0" w:uiPriority="0" w:qFormat="1"/>
    <w:lsdException w:name="heading 6" w:semiHidden="0" w:uiPriority="0" w:qFormat="1"/>
    <w:lsdException w:name="heading 7" w:semiHidden="0" w:uiPriority="0" w:qFormat="1"/>
    <w:lsdException w:name="heading 8" w:semiHidden="0" w:uiPriority="0" w:qFormat="1"/>
    <w:lsdException w:name="heading 9" w:semiHidden="0" w:uiPriority="0" w:qFormat="1"/>
    <w:lsdException w:name="index 1" w:locked="1" w:unhideWhenUsed="1"/>
    <w:lsdException w:name="index 2" w:locked="1" w:unhideWhenUsed="1"/>
    <w:lsdException w:name="index 3" w:locked="1" w:unhideWhenUsed="1"/>
    <w:lsdException w:name="index 4" w:locked="1" w:unhideWhenUsed="1"/>
    <w:lsdException w:name="index 5" w:locked="1" w:unhideWhenUsed="1"/>
    <w:lsdException w:name="index 6" w:locked="1" w:unhideWhenUsed="1"/>
    <w:lsdException w:name="index 7" w:locked="1" w:unhideWhenUsed="1"/>
    <w:lsdException w:name="index 8" w:locked="1" w:unhideWhenUsed="1"/>
    <w:lsdException w:name="index 9" w:locked="1" w:unhideWhenUsed="1"/>
    <w:lsdException w:name="toc 1" w:semiHidden="0" w:uiPriority="0"/>
    <w:lsdException w:name="toc 2" w:semiHidden="0" w:uiPriority="0"/>
    <w:lsdException w:name="toc 3" w:semiHidden="0" w:uiPriority="0"/>
    <w:lsdException w:name="toc 4" w:semiHidden="0" w:uiPriority="0"/>
    <w:lsdException w:name="toc 5" w:semiHidden="0" w:uiPriority="0"/>
    <w:lsdException w:name="toc 6" w:semiHidden="0" w:uiPriority="0"/>
    <w:lsdException w:name="toc 7" w:semiHidden="0" w:uiPriority="0"/>
    <w:lsdException w:name="toc 8" w:semiHidden="0" w:uiPriority="0"/>
    <w:lsdException w:name="toc 9" w:semiHidden="0" w:uiPriority="0"/>
    <w:lsdException w:name="Normal Indent" w:locked="1" w:unhideWhenUsed="1"/>
    <w:lsdException w:name="footnote text" w:locked="1" w:unhideWhenUsed="1"/>
    <w:lsdException w:name="annotation text" w:locked="1" w:unhideWhenUsed="1"/>
    <w:lsdException w:name="header" w:locked="1" w:unhideWhenUsed="1"/>
    <w:lsdException w:name="footer" w:locked="1" w:unhideWhenUsed="1"/>
    <w:lsdException w:name="index heading" w:locked="1" w:unhideWhenUsed="1"/>
    <w:lsdException w:name="caption" w:uiPriority="0" w:unhideWhenUsed="1" w:qFormat="1"/>
    <w:lsdException w:name="table of figures" w:locked="1" w:unhideWhenUsed="1"/>
    <w:lsdException w:name="envelope address" w:locked="1" w:unhideWhenUsed="1"/>
    <w:lsdException w:name="envelope return" w:locked="1" w:unhideWhenUsed="1"/>
    <w:lsdException w:name="footnote reference" w:locked="1" w:unhideWhenUsed="1"/>
    <w:lsdException w:name="annotation reference" w:locked="1" w:unhideWhenUsed="1"/>
    <w:lsdException w:name="line number" w:locked="1" w:unhideWhenUsed="1"/>
    <w:lsdException w:name="page number" w:locked="1" w:unhideWhenUsed="1"/>
    <w:lsdException w:name="endnote reference" w:locked="1" w:unhideWhenUsed="1"/>
    <w:lsdException w:name="endnote text" w:locked="1" w:unhideWhenUsed="1"/>
    <w:lsdException w:name="table of authorities" w:locked="1" w:unhideWhenUsed="1"/>
    <w:lsdException w:name="macro" w:locked="1" w:unhideWhenUsed="1"/>
    <w:lsdException w:name="toa heading" w:locked="1" w:unhideWhenUsed="1"/>
    <w:lsdException w:name="List" w:locked="1" w:unhideWhenUsed="1"/>
    <w:lsdException w:name="List Bullet" w:locked="1" w:unhideWhenUsed="1"/>
    <w:lsdException w:name="List Number" w:locked="1" w:unhideWhenUsed="1"/>
    <w:lsdException w:name="List 2" w:locked="1" w:unhideWhenUsed="1"/>
    <w:lsdException w:name="List 3" w:locked="1" w:unhideWhenUsed="1"/>
    <w:lsdException w:name="List 4" w:locked="1" w:unhideWhenUsed="1"/>
    <w:lsdException w:name="List 5" w:locked="1" w:unhideWhenUsed="1"/>
    <w:lsdException w:name="List Bullet 2" w:locked="1" w:unhideWhenUsed="1"/>
    <w:lsdException w:name="List Bullet 3" w:locked="1" w:unhideWhenUsed="1"/>
    <w:lsdException w:name="List Bullet 4" w:locked="1" w:unhideWhenUsed="1"/>
    <w:lsdException w:name="List Bullet 5" w:locked="1" w:unhideWhenUsed="1"/>
    <w:lsdException w:name="List Number 2" w:locked="1" w:unhideWhenUsed="1"/>
    <w:lsdException w:name="List Number 3" w:locked="1" w:unhideWhenUsed="1"/>
    <w:lsdException w:name="List Number 4" w:locked="1" w:unhideWhenUsed="1"/>
    <w:lsdException w:name="List Number 5" w:locked="1" w:unhideWhenUsed="1"/>
    <w:lsdException w:name="Title" w:semiHidden="0" w:uiPriority="0" w:qFormat="1"/>
    <w:lsdException w:name="Closing" w:locked="1" w:unhideWhenUsed="1"/>
    <w:lsdException w:name="Signature" w:locked="1" w:unhideWhenUsed="1"/>
    <w:lsdException w:name="Default Paragraph Font" w:semiHidden="0" w:uiPriority="0"/>
    <w:lsdException w:name="Body Text" w:locked="1" w:unhideWhenUsed="1"/>
    <w:lsdException w:name="Body Text Indent" w:locked="1" w:unhideWhenUsed="1"/>
    <w:lsdException w:name="List Continue" w:locked="1" w:unhideWhenUsed="1"/>
    <w:lsdException w:name="List Continue 2" w:locked="1" w:unhideWhenUsed="1"/>
    <w:lsdException w:name="List Continue 3" w:locked="1" w:unhideWhenUsed="1"/>
    <w:lsdException w:name="List Continue 4" w:locked="1" w:unhideWhenUsed="1"/>
    <w:lsdException w:name="List Continue 5" w:locked="1" w:unhideWhenUsed="1"/>
    <w:lsdException w:name="Message Header" w:locked="1" w:unhideWhenUsed="1"/>
    <w:lsdException w:name="Subtitle" w:semiHidden="0" w:uiPriority="0" w:qFormat="1"/>
    <w:lsdException w:name="Salutation" w:locked="1" w:unhideWhenUsed="1"/>
    <w:lsdException w:name="Date" w:locked="1" w:unhideWhenUsed="1"/>
    <w:lsdException w:name="Body Text First Indent" w:locked="1" w:unhideWhenUsed="1"/>
    <w:lsdException w:name="Body Text First Indent 2" w:locked="1" w:unhideWhenUsed="1"/>
    <w:lsdException w:name="Note Heading" w:locked="1" w:unhideWhenUsed="1"/>
    <w:lsdException w:name="Body Text 2" w:locked="1" w:unhideWhenUsed="1"/>
    <w:lsdException w:name="Body Text 3" w:locked="1" w:unhideWhenUsed="1"/>
    <w:lsdException w:name="Body Text Indent 2" w:locked="1" w:unhideWhenUsed="1"/>
    <w:lsdException w:name="Body Text Indent 3" w:locked="1" w:unhideWhenUsed="1"/>
    <w:lsdException w:name="Block Text" w:locked="1" w:unhideWhenUsed="1"/>
    <w:lsdException w:name="Hyperlink" w:locked="1" w:unhideWhenUsed="1"/>
    <w:lsdException w:name="FollowedHyperlink" w:locked="1" w:unhideWhenUsed="1"/>
    <w:lsdException w:name="Strong" w:semiHidden="0" w:uiPriority="0" w:qFormat="1"/>
    <w:lsdException w:name="Emphasis" w:semiHidden="0" w:uiPriority="0" w:qFormat="1"/>
    <w:lsdException w:name="Document Map" w:locked="1" w:unhideWhenUsed="1"/>
    <w:lsdException w:name="Plain Text" w:locked="1" w:unhideWhenUsed="1"/>
    <w:lsdException w:name="E-mail Signature" w:locked="1" w:unhideWhenUsed="1"/>
    <w:lsdException w:name="HTML Top of Form" w:locked="1" w:unhideWhenUsed="1"/>
    <w:lsdException w:name="HTML Bottom of Form" w:locked="1" w:unhideWhenUsed="1"/>
    <w:lsdException w:name="Normal (Web)" w:locked="1" w:unhideWhenUsed="1"/>
    <w:lsdException w:name="HTML Acronym" w:locked="1" w:unhideWhenUsed="1"/>
    <w:lsdException w:name="HTML Address" w:locked="1" w:unhideWhenUsed="1"/>
    <w:lsdException w:name="HTML Cite" w:locked="1" w:unhideWhenUsed="1"/>
    <w:lsdException w:name="HTML Code" w:locked="1" w:unhideWhenUsed="1"/>
    <w:lsdException w:name="HTML Definition" w:locked="1" w:unhideWhenUsed="1"/>
    <w:lsdException w:name="HTML Keyboard" w:locked="1" w:unhideWhenUsed="1"/>
    <w:lsdException w:name="HTML Preformatted" w:locked="1" w:unhideWhenUsed="1"/>
    <w:lsdException w:name="HTML Sample" w:locked="1" w:unhideWhenUsed="1"/>
    <w:lsdException w:name="HTML Typewriter" w:locked="1" w:unhideWhenUsed="1"/>
    <w:lsdException w:name="HTML Variable" w:locked="1" w:unhideWhenUsed="1"/>
    <w:lsdException w:name="Normal Table" w:locked="1" w:unhideWhenUsed="1"/>
    <w:lsdException w:name="annotation subject" w:locked="1" w:unhideWhenUsed="1"/>
    <w:lsdException w:name="No List" w:locked="1" w:unhideWhenUsed="1"/>
    <w:lsdException w:name="Outline List 1" w:locked="1" w:unhideWhenUsed="1"/>
    <w:lsdException w:name="Outline List 2" w:locked="1" w:unhideWhenUsed="1"/>
    <w:lsdException w:name="Outline List 3" w:locked="1" w:unhideWhenUsed="1"/>
    <w:lsdException w:name="Table Simple 1" w:locked="1" w:unhideWhenUsed="1"/>
    <w:lsdException w:name="Table Simple 2" w:locked="1" w:unhideWhenUsed="1"/>
    <w:lsdException w:name="Table Simple 3" w:locked="1" w:unhideWhenUsed="1"/>
    <w:lsdException w:name="Table Classic 1" w:locked="1" w:unhideWhenUsed="1"/>
    <w:lsdException w:name="Table Classic 2" w:locked="1" w:unhideWhenUsed="1"/>
    <w:lsdException w:name="Table Classic 3" w:locked="1" w:unhideWhenUsed="1"/>
    <w:lsdException w:name="Table Classic 4" w:locked="1" w:unhideWhenUsed="1"/>
    <w:lsdException w:name="Table Colorful 1" w:locked="1" w:unhideWhenUsed="1"/>
    <w:lsdException w:name="Table Colorful 2" w:locked="1" w:unhideWhenUsed="1"/>
    <w:lsdException w:name="Table Colorful 3" w:locked="1" w:unhideWhenUsed="1"/>
    <w:lsdException w:name="Table Columns 1" w:locked="1" w:unhideWhenUsed="1"/>
    <w:lsdException w:name="Table Columns 2" w:locked="1" w:unhideWhenUsed="1"/>
    <w:lsdException w:name="Table Columns 3" w:locked="1" w:unhideWhenUsed="1"/>
    <w:lsdException w:name="Table Columns 4" w:locked="1" w:unhideWhenUsed="1"/>
    <w:lsdException w:name="Table Columns 5" w:locked="1" w:unhideWhenUsed="1"/>
    <w:lsdException w:name="Table Grid 1" w:locked="1" w:unhideWhenUsed="1"/>
    <w:lsdException w:name="Table Grid 2" w:locked="1" w:unhideWhenUsed="1"/>
    <w:lsdException w:name="Table Grid 3" w:locked="1" w:unhideWhenUsed="1"/>
    <w:lsdException w:name="Table Grid 4" w:locked="1" w:unhideWhenUsed="1"/>
    <w:lsdException w:name="Table Grid 5" w:locked="1" w:unhideWhenUsed="1"/>
    <w:lsdException w:name="Table Grid 6" w:locked="1" w:unhideWhenUsed="1"/>
    <w:lsdException w:name="Table Grid 7" w:locked="1" w:unhideWhenUsed="1"/>
    <w:lsdException w:name="Table Grid 8" w:locked="1" w:unhideWhenUsed="1"/>
    <w:lsdException w:name="Table List 1" w:locked="1" w:unhideWhenUsed="1"/>
    <w:lsdException w:name="Table List 2" w:locked="1" w:unhideWhenUsed="1"/>
    <w:lsdException w:name="Table List 3" w:locked="1" w:unhideWhenUsed="1"/>
    <w:lsdException w:name="Table List 4" w:locked="1" w:unhideWhenUsed="1"/>
    <w:lsdException w:name="Table List 5" w:locked="1" w:unhideWhenUsed="1"/>
    <w:lsdException w:name="Table List 6" w:locked="1" w:unhideWhenUsed="1"/>
    <w:lsdException w:name="Table List 7" w:locked="1" w:unhideWhenUsed="1"/>
    <w:lsdException w:name="Table List 8" w:locked="1" w:unhideWhenUsed="1"/>
    <w:lsdException w:name="Table 3D effects 1" w:locked="1" w:unhideWhenUsed="1"/>
    <w:lsdException w:name="Table 3D effects 2" w:locked="1" w:unhideWhenUsed="1"/>
    <w:lsdException w:name="Table 3D effects 3" w:locked="1" w:unhideWhenUsed="1"/>
    <w:lsdException w:name="Table Contemporary" w:locked="1" w:unhideWhenUsed="1"/>
    <w:lsdException w:name="Table Elegant" w:locked="1" w:unhideWhenUsed="1"/>
    <w:lsdException w:name="Table Professional" w:locked="1" w:unhideWhenUsed="1"/>
    <w:lsdException w:name="Table Subtle 1" w:locked="1" w:unhideWhenUsed="1"/>
    <w:lsdException w:name="Table Subtle 2" w:locked="1" w:unhideWhenUsed="1"/>
    <w:lsdException w:name="Table Web 1" w:locked="1" w:unhideWhenUsed="1"/>
    <w:lsdException w:name="Table Web 2" w:locked="1" w:unhideWhenUsed="1"/>
    <w:lsdException w:name="Table Web 3" w:locked="1" w:unhideWhenUsed="1"/>
    <w:lsdException w:name="Balloon Text" w:locked="1" w:unhideWhenUsed="1"/>
    <w:lsdException w:name="Table Grid" w:semiHidden="0" w:uiPriority="0"/>
    <w:lsdException w:name="Table Theme" w:locked="1"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AC4B39"/>
    <w:rPr>
      <w:rFonts w:ascii="Times New Roman" w:eastAsia="Times New Roman" w:hAnsi="Times New Roman"/>
      <w:sz w:val="20"/>
      <w:szCs w:val="20"/>
      <w:lang w:val="es-ES_tradnl"/>
    </w:rPr>
  </w:style>
  <w:style w:type="paragraph" w:styleId="Heading1">
    <w:name w:val="heading 1"/>
    <w:basedOn w:val="Normal"/>
    <w:next w:val="Normal"/>
    <w:link w:val="Heading1Char"/>
    <w:uiPriority w:val="99"/>
    <w:qFormat/>
    <w:rsid w:val="00AC4B39"/>
    <w:pPr>
      <w:keepNext/>
      <w:jc w:val="right"/>
      <w:outlineLvl w:val="0"/>
    </w:pPr>
    <w:rPr>
      <w:rFonts w:ascii="Arial Narrow" w:hAnsi="Arial Narrow"/>
      <w:b/>
      <w:sz w:val="44"/>
    </w:rPr>
  </w:style>
  <w:style w:type="paragraph" w:styleId="Heading2">
    <w:name w:val="heading 2"/>
    <w:basedOn w:val="Normal"/>
    <w:next w:val="Normal"/>
    <w:link w:val="Heading2Char"/>
    <w:uiPriority w:val="99"/>
    <w:qFormat/>
    <w:rsid w:val="00AC4B39"/>
    <w:pPr>
      <w:keepNext/>
      <w:jc w:val="center"/>
      <w:outlineLvl w:val="1"/>
    </w:pPr>
    <w:rPr>
      <w:i/>
      <w:sz w:val="24"/>
    </w:rPr>
  </w:style>
  <w:style w:type="paragraph" w:styleId="Heading3">
    <w:name w:val="heading 3"/>
    <w:basedOn w:val="Normal"/>
    <w:next w:val="Normal"/>
    <w:link w:val="Heading3Char"/>
    <w:uiPriority w:val="99"/>
    <w:qFormat/>
    <w:rsid w:val="00AC4B39"/>
    <w:pPr>
      <w:keepNext/>
      <w:ind w:left="284"/>
      <w:jc w:val="both"/>
      <w:outlineLvl w:val="2"/>
    </w:pPr>
    <w:rPr>
      <w:noProof/>
      <w:sz w:val="24"/>
    </w:rPr>
  </w:style>
  <w:style w:type="paragraph" w:styleId="Heading4">
    <w:name w:val="heading 4"/>
    <w:basedOn w:val="Normal"/>
    <w:next w:val="Normal"/>
    <w:link w:val="Heading4Char"/>
    <w:uiPriority w:val="99"/>
    <w:qFormat/>
    <w:rsid w:val="00AC4B39"/>
    <w:pPr>
      <w:keepNext/>
      <w:ind w:left="284"/>
      <w:jc w:val="center"/>
      <w:outlineLvl w:val="3"/>
    </w:pPr>
    <w:rPr>
      <w:i/>
      <w:sz w:val="24"/>
    </w:rPr>
  </w:style>
  <w:style w:type="paragraph" w:styleId="Heading5">
    <w:name w:val="heading 5"/>
    <w:basedOn w:val="Normal"/>
    <w:next w:val="Normal"/>
    <w:link w:val="Heading5Char"/>
    <w:uiPriority w:val="99"/>
    <w:qFormat/>
    <w:rsid w:val="00AC4B39"/>
    <w:pPr>
      <w:keepNext/>
      <w:ind w:left="284" w:hanging="284"/>
      <w:jc w:val="center"/>
      <w:outlineLvl w:val="4"/>
    </w:pPr>
    <w:rPr>
      <w:i/>
      <w:sz w:val="24"/>
    </w:rPr>
  </w:style>
  <w:style w:type="paragraph" w:styleId="Heading6">
    <w:name w:val="heading 6"/>
    <w:basedOn w:val="Normal"/>
    <w:next w:val="Normal"/>
    <w:link w:val="Heading6Char"/>
    <w:uiPriority w:val="99"/>
    <w:qFormat/>
    <w:rsid w:val="00AC4B39"/>
    <w:pPr>
      <w:keepNext/>
      <w:ind w:left="284"/>
      <w:outlineLvl w:val="5"/>
    </w:pPr>
    <w:rPr>
      <w:b/>
      <w:i/>
      <w:sz w:val="24"/>
    </w:rPr>
  </w:style>
  <w:style w:type="paragraph" w:styleId="Heading7">
    <w:name w:val="heading 7"/>
    <w:basedOn w:val="Normal"/>
    <w:next w:val="Normal"/>
    <w:link w:val="Heading7Char"/>
    <w:uiPriority w:val="99"/>
    <w:qFormat/>
    <w:rsid w:val="00AC4B39"/>
    <w:pPr>
      <w:keepNext/>
      <w:ind w:firstLine="708"/>
      <w:jc w:val="both"/>
      <w:outlineLvl w:val="6"/>
    </w:pPr>
    <w:rPr>
      <w:rFonts w:ascii="Arial Narrow" w:hAnsi="Arial Narrow"/>
      <w:sz w:val="24"/>
    </w:rPr>
  </w:style>
  <w:style w:type="paragraph" w:styleId="Heading8">
    <w:name w:val="heading 8"/>
    <w:basedOn w:val="Normal"/>
    <w:next w:val="Normal"/>
    <w:link w:val="Heading8Char"/>
    <w:uiPriority w:val="99"/>
    <w:qFormat/>
    <w:rsid w:val="00AC4B39"/>
    <w:pPr>
      <w:keepNext/>
      <w:jc w:val="center"/>
      <w:outlineLvl w:val="7"/>
    </w:pPr>
    <w:rPr>
      <w:rFonts w:ascii="Arial Narrow" w:hAnsi="Arial Narrow"/>
      <w:sz w:val="24"/>
    </w:rPr>
  </w:style>
  <w:style w:type="paragraph" w:styleId="Heading9">
    <w:name w:val="heading 9"/>
    <w:basedOn w:val="Normal"/>
    <w:next w:val="Normal"/>
    <w:link w:val="Heading9Char"/>
    <w:uiPriority w:val="99"/>
    <w:qFormat/>
    <w:rsid w:val="00AC4B39"/>
    <w:pPr>
      <w:keepNext/>
      <w:jc w:val="right"/>
      <w:outlineLvl w:val="8"/>
    </w:pPr>
    <w:rPr>
      <w:rFonts w:ascii="Arial" w:hAnsi="Arial"/>
      <w:b/>
      <w:sz w:val="48"/>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C4B39"/>
    <w:rPr>
      <w:rFonts w:ascii="Arial Narrow" w:hAnsi="Arial Narrow" w:cs="Times New Roman"/>
      <w:b/>
      <w:sz w:val="20"/>
      <w:szCs w:val="20"/>
      <w:lang w:val="es-ES_tradnl" w:eastAsia="es-ES"/>
    </w:rPr>
  </w:style>
  <w:style w:type="character" w:customStyle="1" w:styleId="Heading2Char">
    <w:name w:val="Heading 2 Char"/>
    <w:basedOn w:val="DefaultParagraphFont"/>
    <w:link w:val="Heading2"/>
    <w:uiPriority w:val="99"/>
    <w:locked/>
    <w:rsid w:val="00AC4B39"/>
    <w:rPr>
      <w:rFonts w:ascii="Times New Roman" w:hAnsi="Times New Roman" w:cs="Times New Roman"/>
      <w:i/>
      <w:sz w:val="20"/>
      <w:szCs w:val="20"/>
      <w:lang w:val="es-ES_tradnl" w:eastAsia="es-ES"/>
    </w:rPr>
  </w:style>
  <w:style w:type="character" w:customStyle="1" w:styleId="Heading3Char">
    <w:name w:val="Heading 3 Char"/>
    <w:basedOn w:val="DefaultParagraphFont"/>
    <w:link w:val="Heading3"/>
    <w:uiPriority w:val="99"/>
    <w:locked/>
    <w:rsid w:val="00AC4B39"/>
    <w:rPr>
      <w:rFonts w:ascii="Times New Roman" w:hAnsi="Times New Roman" w:cs="Times New Roman"/>
      <w:noProof/>
      <w:sz w:val="20"/>
      <w:szCs w:val="20"/>
      <w:lang w:val="es-ES_tradnl" w:eastAsia="es-ES"/>
    </w:rPr>
  </w:style>
  <w:style w:type="character" w:customStyle="1" w:styleId="Heading4Char">
    <w:name w:val="Heading 4 Char"/>
    <w:basedOn w:val="DefaultParagraphFont"/>
    <w:link w:val="Heading4"/>
    <w:uiPriority w:val="99"/>
    <w:locked/>
    <w:rsid w:val="00AC4B39"/>
    <w:rPr>
      <w:rFonts w:ascii="Times New Roman" w:hAnsi="Times New Roman" w:cs="Times New Roman"/>
      <w:i/>
      <w:sz w:val="20"/>
      <w:szCs w:val="20"/>
      <w:lang w:val="es-ES_tradnl" w:eastAsia="es-ES"/>
    </w:rPr>
  </w:style>
  <w:style w:type="character" w:customStyle="1" w:styleId="Heading5Char">
    <w:name w:val="Heading 5 Char"/>
    <w:basedOn w:val="DefaultParagraphFont"/>
    <w:link w:val="Heading5"/>
    <w:uiPriority w:val="99"/>
    <w:locked/>
    <w:rsid w:val="00AC4B39"/>
    <w:rPr>
      <w:rFonts w:ascii="Times New Roman" w:hAnsi="Times New Roman" w:cs="Times New Roman"/>
      <w:i/>
      <w:sz w:val="20"/>
      <w:szCs w:val="20"/>
      <w:lang w:val="es-ES_tradnl" w:eastAsia="es-ES"/>
    </w:rPr>
  </w:style>
  <w:style w:type="character" w:customStyle="1" w:styleId="Heading6Char">
    <w:name w:val="Heading 6 Char"/>
    <w:basedOn w:val="DefaultParagraphFont"/>
    <w:link w:val="Heading6"/>
    <w:uiPriority w:val="99"/>
    <w:locked/>
    <w:rsid w:val="00AC4B39"/>
    <w:rPr>
      <w:rFonts w:ascii="Times New Roman" w:hAnsi="Times New Roman" w:cs="Times New Roman"/>
      <w:b/>
      <w:i/>
      <w:sz w:val="20"/>
      <w:szCs w:val="20"/>
      <w:lang w:val="es-ES_tradnl" w:eastAsia="es-ES"/>
    </w:rPr>
  </w:style>
  <w:style w:type="character" w:customStyle="1" w:styleId="Heading7Char">
    <w:name w:val="Heading 7 Char"/>
    <w:basedOn w:val="DefaultParagraphFont"/>
    <w:link w:val="Heading7"/>
    <w:uiPriority w:val="99"/>
    <w:locked/>
    <w:rsid w:val="00AC4B39"/>
    <w:rPr>
      <w:rFonts w:ascii="Arial Narrow" w:hAnsi="Arial Narrow" w:cs="Times New Roman"/>
      <w:sz w:val="20"/>
      <w:szCs w:val="20"/>
      <w:lang w:val="es-ES_tradnl" w:eastAsia="es-ES"/>
    </w:rPr>
  </w:style>
  <w:style w:type="character" w:customStyle="1" w:styleId="Heading8Char">
    <w:name w:val="Heading 8 Char"/>
    <w:basedOn w:val="DefaultParagraphFont"/>
    <w:link w:val="Heading8"/>
    <w:uiPriority w:val="99"/>
    <w:locked/>
    <w:rsid w:val="00AC4B39"/>
    <w:rPr>
      <w:rFonts w:ascii="Arial Narrow" w:hAnsi="Arial Narrow" w:cs="Times New Roman"/>
      <w:sz w:val="20"/>
      <w:szCs w:val="20"/>
      <w:lang w:val="es-ES_tradnl" w:eastAsia="es-ES"/>
    </w:rPr>
  </w:style>
  <w:style w:type="character" w:customStyle="1" w:styleId="Heading9Char">
    <w:name w:val="Heading 9 Char"/>
    <w:basedOn w:val="DefaultParagraphFont"/>
    <w:link w:val="Heading9"/>
    <w:uiPriority w:val="99"/>
    <w:locked/>
    <w:rsid w:val="00AC4B39"/>
    <w:rPr>
      <w:rFonts w:ascii="Arial" w:hAnsi="Arial" w:cs="Times New Roman"/>
      <w:b/>
      <w:sz w:val="20"/>
      <w:szCs w:val="20"/>
      <w:lang w:val="es-ES_tradnl" w:eastAsia="es-ES"/>
    </w:rPr>
  </w:style>
  <w:style w:type="paragraph" w:styleId="Footer">
    <w:name w:val="footer"/>
    <w:basedOn w:val="Normal"/>
    <w:link w:val="FooterChar"/>
    <w:uiPriority w:val="99"/>
    <w:rsid w:val="00AC4B39"/>
    <w:pPr>
      <w:tabs>
        <w:tab w:val="center" w:pos="4419"/>
        <w:tab w:val="right" w:pos="8838"/>
      </w:tabs>
    </w:pPr>
  </w:style>
  <w:style w:type="character" w:customStyle="1" w:styleId="FooterChar">
    <w:name w:val="Footer Char"/>
    <w:basedOn w:val="DefaultParagraphFont"/>
    <w:link w:val="Footer"/>
    <w:uiPriority w:val="99"/>
    <w:locked/>
    <w:rsid w:val="00AC4B39"/>
    <w:rPr>
      <w:rFonts w:ascii="Times New Roman" w:hAnsi="Times New Roman" w:cs="Times New Roman"/>
      <w:sz w:val="20"/>
      <w:szCs w:val="20"/>
      <w:lang w:val="es-ES_tradnl" w:eastAsia="es-ES"/>
    </w:rPr>
  </w:style>
  <w:style w:type="character" w:styleId="PageNumber">
    <w:name w:val="page number"/>
    <w:basedOn w:val="DefaultParagraphFont"/>
    <w:uiPriority w:val="99"/>
    <w:rsid w:val="00AC4B39"/>
    <w:rPr>
      <w:rFonts w:cs="Times New Roman"/>
    </w:rPr>
  </w:style>
  <w:style w:type="paragraph" w:styleId="Header">
    <w:name w:val="header"/>
    <w:basedOn w:val="Normal"/>
    <w:link w:val="HeaderChar"/>
    <w:uiPriority w:val="99"/>
    <w:rsid w:val="00AC4B39"/>
    <w:pPr>
      <w:tabs>
        <w:tab w:val="center" w:pos="4419"/>
        <w:tab w:val="right" w:pos="8838"/>
      </w:tabs>
    </w:pPr>
  </w:style>
  <w:style w:type="character" w:customStyle="1" w:styleId="HeaderChar">
    <w:name w:val="Header Char"/>
    <w:basedOn w:val="DefaultParagraphFont"/>
    <w:link w:val="Header"/>
    <w:uiPriority w:val="99"/>
    <w:locked/>
    <w:rsid w:val="00AC4B39"/>
    <w:rPr>
      <w:rFonts w:ascii="Times New Roman" w:hAnsi="Times New Roman" w:cs="Times New Roman"/>
      <w:sz w:val="20"/>
      <w:szCs w:val="20"/>
      <w:lang w:val="es-ES_tradnl" w:eastAsia="es-ES"/>
    </w:rPr>
  </w:style>
  <w:style w:type="paragraph" w:styleId="BodyTextIndent">
    <w:name w:val="Body Text Indent"/>
    <w:basedOn w:val="Normal"/>
    <w:link w:val="BodyTextIndentChar"/>
    <w:uiPriority w:val="99"/>
    <w:rsid w:val="00AC4B39"/>
    <w:pPr>
      <w:ind w:left="284"/>
      <w:jc w:val="center"/>
    </w:pPr>
    <w:rPr>
      <w:i/>
      <w:sz w:val="24"/>
    </w:rPr>
  </w:style>
  <w:style w:type="character" w:customStyle="1" w:styleId="BodyTextIndentChar">
    <w:name w:val="Body Text Indent Char"/>
    <w:basedOn w:val="DefaultParagraphFont"/>
    <w:link w:val="BodyTextIndent"/>
    <w:uiPriority w:val="99"/>
    <w:locked/>
    <w:rsid w:val="00AC4B39"/>
    <w:rPr>
      <w:rFonts w:ascii="Times New Roman" w:hAnsi="Times New Roman" w:cs="Times New Roman"/>
      <w:i/>
      <w:sz w:val="20"/>
      <w:szCs w:val="20"/>
      <w:lang w:val="es-ES_tradnl" w:eastAsia="es-ES"/>
    </w:rPr>
  </w:style>
  <w:style w:type="paragraph" w:styleId="BodyText">
    <w:name w:val="Body Text"/>
    <w:basedOn w:val="Normal"/>
    <w:link w:val="BodyTextChar"/>
    <w:uiPriority w:val="99"/>
    <w:rsid w:val="00AC4B39"/>
    <w:rPr>
      <w:rFonts w:ascii="Arial Narrow" w:hAnsi="Arial Narrow"/>
      <w:b/>
      <w:sz w:val="32"/>
    </w:rPr>
  </w:style>
  <w:style w:type="character" w:customStyle="1" w:styleId="BodyTextChar">
    <w:name w:val="Body Text Char"/>
    <w:basedOn w:val="DefaultParagraphFont"/>
    <w:link w:val="BodyText"/>
    <w:uiPriority w:val="99"/>
    <w:locked/>
    <w:rsid w:val="00AC4B39"/>
    <w:rPr>
      <w:rFonts w:ascii="Arial Narrow" w:hAnsi="Arial Narrow" w:cs="Times New Roman"/>
      <w:b/>
      <w:sz w:val="20"/>
      <w:szCs w:val="20"/>
      <w:lang w:val="es-ES_tradnl" w:eastAsia="es-ES"/>
    </w:rPr>
  </w:style>
  <w:style w:type="paragraph" w:styleId="BodyText2">
    <w:name w:val="Body Text 2"/>
    <w:basedOn w:val="Normal"/>
    <w:link w:val="BodyText2Char"/>
    <w:uiPriority w:val="99"/>
    <w:rsid w:val="00AC4B39"/>
    <w:rPr>
      <w:b/>
      <w:i/>
      <w:sz w:val="24"/>
      <w:lang w:val="es-AR"/>
    </w:rPr>
  </w:style>
  <w:style w:type="character" w:customStyle="1" w:styleId="BodyText2Char">
    <w:name w:val="Body Text 2 Char"/>
    <w:basedOn w:val="DefaultParagraphFont"/>
    <w:link w:val="BodyText2"/>
    <w:uiPriority w:val="99"/>
    <w:locked/>
    <w:rsid w:val="00AC4B39"/>
    <w:rPr>
      <w:rFonts w:ascii="Times New Roman" w:hAnsi="Times New Roman" w:cs="Times New Roman"/>
      <w:b/>
      <w:i/>
      <w:sz w:val="20"/>
      <w:szCs w:val="20"/>
      <w:lang w:eastAsia="es-ES"/>
    </w:rPr>
  </w:style>
  <w:style w:type="paragraph" w:styleId="BodyText3">
    <w:name w:val="Body Text 3"/>
    <w:basedOn w:val="Normal"/>
    <w:link w:val="BodyText3Char"/>
    <w:uiPriority w:val="99"/>
    <w:rsid w:val="00AC4B39"/>
    <w:pPr>
      <w:jc w:val="both"/>
    </w:pPr>
    <w:rPr>
      <w:sz w:val="24"/>
    </w:rPr>
  </w:style>
  <w:style w:type="character" w:customStyle="1" w:styleId="BodyText3Char">
    <w:name w:val="Body Text 3 Char"/>
    <w:basedOn w:val="DefaultParagraphFont"/>
    <w:link w:val="BodyText3"/>
    <w:uiPriority w:val="99"/>
    <w:locked/>
    <w:rsid w:val="00AC4B39"/>
    <w:rPr>
      <w:rFonts w:ascii="Times New Roman" w:hAnsi="Times New Roman" w:cs="Times New Roman"/>
      <w:sz w:val="20"/>
      <w:szCs w:val="20"/>
      <w:lang w:val="es-ES_tradnl" w:eastAsia="es-ES"/>
    </w:rPr>
  </w:style>
  <w:style w:type="paragraph" w:styleId="BodyTextIndent2">
    <w:name w:val="Body Text Indent 2"/>
    <w:basedOn w:val="Normal"/>
    <w:link w:val="BodyTextIndent2Char"/>
    <w:uiPriority w:val="99"/>
    <w:rsid w:val="00AC4B39"/>
    <w:pPr>
      <w:ind w:firstLine="708"/>
      <w:jc w:val="both"/>
    </w:pPr>
    <w:rPr>
      <w:noProof/>
      <w:sz w:val="24"/>
    </w:rPr>
  </w:style>
  <w:style w:type="character" w:customStyle="1" w:styleId="BodyTextIndent2Char">
    <w:name w:val="Body Text Indent 2 Char"/>
    <w:basedOn w:val="DefaultParagraphFont"/>
    <w:link w:val="BodyTextIndent2"/>
    <w:uiPriority w:val="99"/>
    <w:locked/>
    <w:rsid w:val="00AC4B39"/>
    <w:rPr>
      <w:rFonts w:ascii="Times New Roman" w:hAnsi="Times New Roman" w:cs="Times New Roman"/>
      <w:noProof/>
      <w:sz w:val="20"/>
      <w:szCs w:val="20"/>
      <w:lang w:val="es-ES_tradnl" w:eastAsia="es-ES"/>
    </w:rPr>
  </w:style>
  <w:style w:type="paragraph" w:styleId="BodyTextIndent3">
    <w:name w:val="Body Text Indent 3"/>
    <w:basedOn w:val="Normal"/>
    <w:link w:val="BodyTextIndent3Char"/>
    <w:uiPriority w:val="99"/>
    <w:rsid w:val="00AC4B39"/>
    <w:pPr>
      <w:ind w:firstLine="704"/>
      <w:jc w:val="both"/>
    </w:pPr>
    <w:rPr>
      <w:sz w:val="24"/>
    </w:rPr>
  </w:style>
  <w:style w:type="character" w:customStyle="1" w:styleId="BodyTextIndent3Char">
    <w:name w:val="Body Text Indent 3 Char"/>
    <w:basedOn w:val="DefaultParagraphFont"/>
    <w:link w:val="BodyTextIndent3"/>
    <w:uiPriority w:val="99"/>
    <w:locked/>
    <w:rsid w:val="00AC4B39"/>
    <w:rPr>
      <w:rFonts w:ascii="Times New Roman" w:hAnsi="Times New Roman" w:cs="Times New Roman"/>
      <w:sz w:val="20"/>
      <w:szCs w:val="20"/>
      <w:lang w:val="es-ES_tradnl" w:eastAsia="es-ES"/>
    </w:rPr>
  </w:style>
  <w:style w:type="paragraph" w:styleId="DocumentMap">
    <w:name w:val="Document Map"/>
    <w:basedOn w:val="Normal"/>
    <w:link w:val="DocumentMapChar"/>
    <w:uiPriority w:val="99"/>
    <w:rsid w:val="00AC4B39"/>
    <w:rPr>
      <w:rFonts w:ascii="Tahoma" w:hAnsi="Tahoma" w:cs="Tahoma"/>
      <w:sz w:val="16"/>
      <w:szCs w:val="16"/>
    </w:rPr>
  </w:style>
  <w:style w:type="character" w:customStyle="1" w:styleId="DocumentMapChar">
    <w:name w:val="Document Map Char"/>
    <w:basedOn w:val="DefaultParagraphFont"/>
    <w:link w:val="DocumentMap"/>
    <w:uiPriority w:val="99"/>
    <w:locked/>
    <w:rsid w:val="00AC4B39"/>
    <w:rPr>
      <w:rFonts w:ascii="Tahoma" w:hAnsi="Tahoma" w:cs="Tahoma"/>
      <w:sz w:val="16"/>
      <w:szCs w:val="16"/>
      <w:lang w:val="es-ES_tradnl" w:eastAsia="es-ES"/>
    </w:rPr>
  </w:style>
  <w:style w:type="paragraph" w:styleId="BalloonText">
    <w:name w:val="Balloon Text"/>
    <w:basedOn w:val="Normal"/>
    <w:link w:val="BalloonTextChar"/>
    <w:uiPriority w:val="99"/>
    <w:semiHidden/>
    <w:rsid w:val="00B97754"/>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97754"/>
    <w:rPr>
      <w:rFonts w:ascii="Tahoma" w:hAnsi="Tahoma" w:cs="Tahoma"/>
      <w:sz w:val="16"/>
      <w:szCs w:val="16"/>
      <w:lang w:val="es-ES_tradnl" w:eastAsia="es-ES"/>
    </w:rPr>
  </w:style>
  <w:style w:type="paragraph" w:styleId="ListParagraph">
    <w:name w:val="List Paragraph"/>
    <w:basedOn w:val="Normal"/>
    <w:uiPriority w:val="99"/>
    <w:qFormat/>
    <w:rsid w:val="00DE1AFF"/>
    <w:pPr>
      <w:ind w:left="720"/>
      <w:contextualSpacing/>
    </w:pPr>
  </w:style>
</w:styles>
</file>

<file path=word/webSettings.xml><?xml version="1.0" encoding="utf-8"?>
<w:webSettings xmlns:r="http://schemas.openxmlformats.org/officeDocument/2006/relationships" xmlns:w="http://schemas.openxmlformats.org/wordprocessingml/2006/main">
  <w:divs>
    <w:div w:id="2102023343">
      <w:marLeft w:val="0"/>
      <w:marRight w:val="0"/>
      <w:marTop w:val="0"/>
      <w:marBottom w:val="0"/>
      <w:divBdr>
        <w:top w:val="none" w:sz="0" w:space="0" w:color="auto"/>
        <w:left w:val="none" w:sz="0" w:space="0" w:color="auto"/>
        <w:bottom w:val="none" w:sz="0" w:space="0" w:color="auto"/>
        <w:right w:val="none" w:sz="0" w:space="0" w:color="auto"/>
      </w:divBdr>
    </w:div>
    <w:div w:id="21020233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5.wmf"/><Relationship Id="rId18" Type="http://schemas.openxmlformats.org/officeDocument/2006/relationships/image" Target="media/image9.png"/><Relationship Id="rId26" Type="http://schemas.openxmlformats.org/officeDocument/2006/relationships/oleObject" Target="embeddings/oleObject7.bin"/><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wmf"/><Relationship Id="rId34" Type="http://schemas.openxmlformats.org/officeDocument/2006/relationships/image" Target="media/image18.wmf"/><Relationship Id="rId7" Type="http://schemas.openxmlformats.org/officeDocument/2006/relationships/image" Target="media/image1.gif"/><Relationship Id="rId12" Type="http://schemas.openxmlformats.org/officeDocument/2006/relationships/oleObject" Target="embeddings/oleObject2.bin"/><Relationship Id="rId17" Type="http://schemas.openxmlformats.org/officeDocument/2006/relationships/image" Target="media/image8.png"/><Relationship Id="rId25" Type="http://schemas.openxmlformats.org/officeDocument/2006/relationships/image" Target="media/image13.wmf"/><Relationship Id="rId33" Type="http://schemas.openxmlformats.org/officeDocument/2006/relationships/oleObject" Target="embeddings/oleObject10.bin"/><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oleObject" Target="embeddings/oleObject4.bin"/><Relationship Id="rId29" Type="http://schemas.openxmlformats.org/officeDocument/2006/relationships/oleObject" Target="embeddings/oleObject8.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24" Type="http://schemas.openxmlformats.org/officeDocument/2006/relationships/oleObject" Target="embeddings/oleObject6.bin"/><Relationship Id="rId32" Type="http://schemas.openxmlformats.org/officeDocument/2006/relationships/image" Target="media/image17.wmf"/><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emf"/><Relationship Id="rId28" Type="http://schemas.openxmlformats.org/officeDocument/2006/relationships/image" Target="media/image15.wmf"/><Relationship Id="rId36" Type="http://schemas.openxmlformats.org/officeDocument/2006/relationships/header" Target="header1.xml"/><Relationship Id="rId10" Type="http://schemas.openxmlformats.org/officeDocument/2006/relationships/oleObject" Target="embeddings/oleObject1.bin"/><Relationship Id="rId19" Type="http://schemas.openxmlformats.org/officeDocument/2006/relationships/image" Target="media/image10.wmf"/><Relationship Id="rId31" Type="http://schemas.openxmlformats.org/officeDocument/2006/relationships/oleObject" Target="embeddings/oleObject9.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3.bin"/><Relationship Id="rId22" Type="http://schemas.openxmlformats.org/officeDocument/2006/relationships/oleObject" Target="embeddings/oleObject5.bin"/><Relationship Id="rId27" Type="http://schemas.openxmlformats.org/officeDocument/2006/relationships/image" Target="media/image14.gif"/><Relationship Id="rId30" Type="http://schemas.openxmlformats.org/officeDocument/2006/relationships/image" Target="media/image16.wmf"/><Relationship Id="rId35" Type="http://schemas.openxmlformats.org/officeDocument/2006/relationships/oleObject" Target="embeddings/oleObject1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895</TotalTime>
  <Pages>38</Pages>
  <Words>6836</Words>
  <Characters>-32766</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Álvarez</dc:creator>
  <cp:keywords/>
  <dc:description/>
  <cp:lastModifiedBy>-</cp:lastModifiedBy>
  <cp:revision>19</cp:revision>
  <dcterms:created xsi:type="dcterms:W3CDTF">2013-04-24T21:39:00Z</dcterms:created>
  <dcterms:modified xsi:type="dcterms:W3CDTF">2015-09-16T19:19:00Z</dcterms:modified>
</cp:coreProperties>
</file>